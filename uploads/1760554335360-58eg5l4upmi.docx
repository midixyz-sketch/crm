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651"/>
                    <pic:cNvPicPr/>
                  </pic:nvPicPr>
                  <pic:blipFill>
                    <a:blip xmlns:r="http://schemas.openxmlformats.org/officeDocument/2006/relationships" r:embed="rIdD32R3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אורה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מישורי דיאמנט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foot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6"/>
        <w:gridCol w:w="3272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נתניה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24"/>
        <w:gridCol w:w="3374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054-4960611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"mailto:ormissori@yahoo.com"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ormissori@yahoo.com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1968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מנהלת מכירות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הולנדיה הרצליה פיתוח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ניהול מכירות ייעוץ עיצוב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2013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קסטיאל, יבואני רהיטים. ניהול מכירות ועיצוב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אפרים קסטיאל ובניו בע"מ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קסטיאל, יבואני רהיטים. ניהול מכירות ועיצוב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וסטו, יבואני ריהוט, סניף פולג ובצרה לסירוגין. ניהול מכירות ושירות לקוחות.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וסטו, יבואני ריהוט, סניף פולג ובצרה לסירוגין. ניהול מכירות ושירות לקוחות.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קיקה, פולג. ניהול מכירות ועיצוב.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קיקה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קיקה, פולג. ניהול מחלקת חדרי שינה מכירות ועיצוב וקשרי אדריכלים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שהייה של 9 שנים באירופה: צרפת, איטליה ומונקו וניהול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>Regina Design Nice France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שהייה של 9 שנים באירופה: צרפת, איטליה ומונקו וניהול אולם תצוגה לריהוט, עסק עצמאי. התפקיד כלל שיווק ומכירת ריהוט ואביזרים דקורטיביים, עיצוב ותכנון פנים, יעוץ , עבודה מול לקוחות, קבלנים, אדריכלים, ספקים ויצרנים אירופאים. ניהול קשרי לקוחות במונקו ודרום צרפת -איטליה, ניהול צוות עובדים, ותפעול פרויקטים ביניהם תערוכות ריהוט בינלאומיות באירופה.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תדהר, הרצליה פיתוח ופולג. ניהול אולם תצוגה ומפעל לייצור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ניהול סניפים ב הרצליה פיתוח ופולג. ניהול אולם תצוגה ומפעל לייצור ריהוט יוקרתי, שיווק ומכירה ללקוחות פרטיים ומוסדיים, עבודה מול אדריכלים ומעצבים ספקים , קבלני משנה ויצרנים שונים. ניהול צוות עובדים.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1978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12 שנות עבודה בתחום התיירות- פנים וחוץ. ניהול מסחרי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מועדון הים התיכון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12 שנות עבודה בתחום התיירות- פנים וחוץ. ניהול מסחרי קלאב מד- מועדון הים התיכון לישראל, ארגון קבוצות ונופשים בכפרי הנופש השונים בארץ ובחו"ל. ניהול שיווק וצוות עובדים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בניהול, שיווק ומכירות, יבוא ויצוא, ניהול כוח אדם, ניהול שרות לקוחות, יעוץ ועיצוב.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1997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1995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תיכונית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אוניברסיטת תל-אביב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מכללת תקשור תל-אביב, שלוחה של אוניברסיטת תל אביב. לימודי תקשורת פרסום ויחסי ציבור על תיכונית- השתלמויות מקצועיות רבות נוספות בשיווק ניהול ומכירות בארץ ובפריז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תקשורת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אקדמים תקשורת ויחסי ציבור 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איטלקית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צרפתית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נסיון וידע בעבודת מחשב תוכנת פריוריטי סאפ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נסיון וידע בעבודת מחשב תוכנת פריוריטי סאפ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D32R34" Type="http://schemas.openxmlformats.org/officeDocument/2006/relationships/image" Target="media/ZQYQWP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2</Pages>
  <Words>302</Words>
  <Characters>1665</Characters>
  <Application>Microsoft Office Word</Application>
  <DocSecurity>0</DocSecurity>
  <Lines>9</Lines>
  <Paragraphs>52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