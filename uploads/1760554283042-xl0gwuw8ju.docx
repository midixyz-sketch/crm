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612"/>
                    <pic:cNvPicPr/>
                  </pic:nvPicPr>
                  <pic:blipFill>
                    <a:blip xmlns:r="http://schemas.openxmlformats.org/officeDocument/2006/relationships" r:embed="rId2DFFR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Description w:val="Layout table for name, contact info, and objective"/>
        <w:tblW w:w="5000" w:type="pct"/>
        <w:tblCellMar>
          <w:left w:w="0" w:type="dxa"/>
          <w:bottom w:w="115" w:type="dxa"/>
          <w:right w:w="0" w:type="dxa"/>
        </w:tblCellMar>
        <w:tblLook w:val="04A0"/>
      </w:tblPr>
      <w:tblGrid>
        <w:gridCol w:w="9360"/>
      </w:tblGrid>
      <w:tr w14:paraId="26E1ACBE" w14:textId="77777777" w:rsidTr="758B8579">
        <w:tblPrEx>
          <w:tblW w:w="5000" w:type="pct"/>
          <w:tblCellMar>
            <w:left w:w="0" w:type="dxa"/>
            <w:bottom w:w="115" w:type="dxa"/>
            <w:right w:w="0" w:type="dxa"/>
          </w:tblCellMar>
          <w:tblLook w:val="04A0"/>
        </w:tblPrEx>
        <w:trPr>
          <w:trHeight w:val="51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CF1A49" w:rsidP="2C69FA98" w14:paraId="434B4C03" w14:textId="748566B9">
            <w:pPr>
              <w:pStyle w:val="Title"/>
              <w:rPr>
                <w:rStyle w:val="IntenseEmphasis"/>
                <w:sz w:val="36"/>
                <w:szCs w:val="36"/>
              </w:rPr>
            </w:pPr>
            <w:r w:rsidRPr="2C69FA98" w:rsidR="2C69FA98">
              <w:rPr>
                <w:sz w:val="36"/>
                <w:szCs w:val="36"/>
              </w:rPr>
              <w:t>DUDI</w:t>
            </w:r>
            <w:r w:rsidRPr="2C69FA98" w:rsidR="2C69FA98">
              <w:rPr>
                <w:sz w:val="36"/>
                <w:szCs w:val="36"/>
              </w:rPr>
              <w:t xml:space="preserve"> </w:t>
            </w:r>
            <w:r w:rsidRPr="2C69FA98" w:rsidR="2C69FA98">
              <w:rPr>
                <w:rStyle w:val="IntenseEmphasis"/>
                <w:sz w:val="36"/>
                <w:szCs w:val="36"/>
              </w:rPr>
              <w:t>LUBTON</w:t>
            </w:r>
          </w:p>
          <w:p w:rsidR="00692703" w:rsidRPr="00CF1A49" w:rsidP="00913946" w14:paraId="3AAFE422" w14:textId="2210B681">
            <w:pPr>
              <w:pStyle w:val="ContactInfo"/>
              <w:contextualSpacing w:val="0"/>
            </w:pPr>
            <w:r>
              <w:t>Haifa</w:t>
            </w:r>
            <w:r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DAB140E2DA914E6CBCC9F7ADD7C4E760"/>
                </w:placeholder>
                <w:showingPlcHdr/>
                <w:richText/>
                <w:temporary/>
                <w15:appearance w15:val="hidden"/>
              </w:sdtPr>
              <w:sdtContent>
                <w:r w:rsidRPr="00CF1A49">
                  <w:t>·</w:t>
                </w:r>
              </w:sdtContent>
            </w:sdt>
            <w:r w:rsidRPr="00CF1A49">
              <w:t xml:space="preserve"> </w:t>
            </w:r>
            <w:r>
              <w:t>050-6702656</w:t>
            </w:r>
          </w:p>
          <w:p w:rsidR="00692703" w:rsidRPr="00CF1A49" w:rsidP="00913946" w14:paraId="08CFCC6A" w14:textId="6D668052">
            <w:pPr>
              <w:pStyle w:val="ContactInfoEmphasis"/>
              <w:contextualSpacing w:val="0"/>
            </w:pPr>
            <w:r>
              <w:t>Dudilu86@gmail.com</w:t>
            </w:r>
            <w:r w:rsidRPr="00CF1A49">
              <w:t xml:space="preserve"> </w:t>
            </w:r>
          </w:p>
        </w:tc>
      </w:tr>
      <w:tr w14:paraId="0D336364" w14:textId="77777777" w:rsidTr="758B8579">
        <w:tblPrEx>
          <w:tblW w:w="5000" w:type="pct"/>
          <w:tblCellMar>
            <w:left w:w="0" w:type="dxa"/>
            <w:bottom w:w="115" w:type="dxa"/>
            <w:right w:w="0" w:type="dxa"/>
          </w:tblCellMar>
          <w:tblLook w:val="04A0"/>
        </w:tblPrEx>
        <w:trPr>
          <w:trHeight w:val="300"/>
        </w:trPr>
        <w:tc>
          <w:tcPr>
            <w:tcW w:w="9360" w:type="dxa"/>
            <w:tcMar>
              <w:top w:w="432" w:type="dxa"/>
            </w:tcMar>
          </w:tcPr>
          <w:p w:rsidR="001755A8" w:rsidRPr="00CF1A49" w:rsidP="007E3F7E" w14:paraId="5A601255" w14:textId="311D0049">
            <w:pPr>
              <w:pStyle w:val="ListParagraph"/>
              <w:numPr>
                <w:ilvl w:val="0"/>
                <w:numId w:val="30"/>
              </w:numPr>
            </w:pPr>
            <w:r w:rsidR="2C69FA98">
              <w:t>I excel as an algorithm developer and data analyst, adept at solving real-world problems.</w:t>
            </w:r>
          </w:p>
          <w:p w:rsidR="001755A8" w:rsidRPr="00CF1A49" w:rsidP="007E3F7E" w14:paraId="3AACAB46" w14:textId="7506C79D">
            <w:pPr>
              <w:pStyle w:val="ListParagraph"/>
              <w:numPr>
                <w:ilvl w:val="0"/>
                <w:numId w:val="30"/>
              </w:numPr>
            </w:pPr>
            <w:r w:rsidR="2C69FA98">
              <w:t>Active athlete in the Athletics Association since 2006</w:t>
            </w:r>
            <w:r w:rsidR="2C69FA98">
              <w:t xml:space="preserve">. </w:t>
            </w:r>
            <w:r w:rsidR="2C69FA98">
              <w:t>Marathon personal record</w:t>
            </w:r>
            <w:r w:rsidR="2C69FA98">
              <w:t>:</w:t>
            </w:r>
            <w:r w:rsidR="2C69FA98">
              <w:t xml:space="preserve"> 2:35.</w:t>
            </w:r>
          </w:p>
        </w:tc>
      </w:tr>
    </w:tbl>
    <w:p w:rsidR="2C69FA98" w:rsidP="2C69FA98" w14:paraId="09DE8E24" w14:textId="7FB6201D">
      <w:pPr>
        <w:pStyle w:val="Heading1"/>
      </w:pPr>
      <w:sdt>
        <w:sdtPr>
          <w:alias w:val="Experience:"/>
          <w:tag w:val="Experience:"/>
          <w:id w:val="-1983300934"/>
          <w:placeholder>
            <w:docPart w:val="823299BD3C804B8C8A37724C77A4DB08"/>
          </w:placeholder>
          <w:showingPlcHdr/>
          <w:richText/>
          <w:temporary/>
          <w15:appearance w15:val="hidden"/>
        </w:sdtPr>
        <w:sdtContent>
          <w:r w:rsidRPr="2C69FA98">
            <w:rPr>
              <w:sz w:val="24"/>
              <w:szCs w:val="24"/>
            </w:rPr>
            <w:t>Experience</w:t>
          </w:r>
        </w:sdtContent>
      </w:sdt>
    </w:p>
    <w:tbl>
      <w:tblPr>
        <w:tblStyle w:val="TableGrid"/>
        <w:tblDescription w:val="Experience layout table"/>
        <w:tblW w:w="9390" w:type="dxa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/>
      </w:tblPr>
      <w:tblGrid>
        <w:gridCol w:w="9390"/>
      </w:tblGrid>
      <w:tr w14:paraId="04174277" w14:textId="77777777" w:rsidTr="758B8579">
        <w:tblPrEx>
          <w:tblW w:w="9390" w:type="dxa"/>
          <w:tblInd w:w="72" w:type="dxa"/>
          <w:tblBorders>
            <w:left w:val="dotted" w:sz="18" w:space="0" w:color="BFBFBF" w:themeColor="background1" w:themeShade="BF"/>
          </w:tblBorders>
          <w:tblCellMar>
            <w:left w:w="576" w:type="dxa"/>
            <w:right w:w="0" w:type="dxa"/>
          </w:tblCellMar>
          <w:tblLook w:val="04A0"/>
        </w:tblPrEx>
        <w:trPr>
          <w:trHeight w:val="300"/>
        </w:trPr>
        <w:tc>
          <w:tcPr>
            <w:tcW w:w="9390" w:type="dxa"/>
          </w:tcPr>
          <w:p w:rsidR="001D0BF1" w:rsidRPr="00CF1A49" w:rsidP="2C69FA98" w14:paraId="3AB81D9A" w14:textId="741EF338">
            <w:pPr>
              <w:pStyle w:val="Heading3"/>
            </w:pPr>
            <w:r w:rsidR="2C69FA98">
              <w:t>05</w:t>
            </w:r>
            <w:r w:rsidR="2C69FA98">
              <w:t>/</w:t>
            </w:r>
            <w:r w:rsidR="2C69FA98">
              <w:t>2024</w:t>
            </w:r>
            <w:r w:rsidR="2C69FA98">
              <w:t xml:space="preserve"> – </w:t>
            </w:r>
            <w:r w:rsidR="2C69FA98">
              <w:t>today</w:t>
            </w:r>
          </w:p>
          <w:p w:rsidR="001D0BF1" w:rsidRPr="00CF1A49" w:rsidP="2C69FA98" w14:paraId="44547FDA" w14:textId="37A25504">
            <w:pPr>
              <w:pStyle w:val="Heading2"/>
              <w:rPr>
                <w:rStyle w:val="SubtleReference"/>
              </w:rPr>
            </w:pPr>
            <w:r w:rsidR="2C69FA98">
              <w:t xml:space="preserve">ENTREPRENEURSHIP, </w:t>
            </w:r>
            <w:r>
              <w:fldChar w:fldCharType="begin"/>
            </w:r>
            <w:r>
              <w:instrText xml:space="preserve"> HYPERLINK "http://beat-trend.com/" </w:instrText>
            </w:r>
            <w:r>
              <w:fldChar w:fldCharType="separate"/>
            </w:r>
            <w:r w:rsidRPr="2C69FA98" w:rsidR="2C69FA98">
              <w:rPr>
                <w:rStyle w:val="Hyperlink"/>
              </w:rPr>
              <w:t>beat-trend.com</w:t>
            </w:r>
            <w:r>
              <w:fldChar w:fldCharType="end"/>
            </w:r>
          </w:p>
          <w:p w:rsidR="001E3120" w:rsidRPr="00CF1A49" w:rsidP="00156431" w14:paraId="4603C9E2" w14:textId="44B13649">
            <w:pPr>
              <w:pStyle w:val="ListParagraph"/>
              <w:numPr>
                <w:ilvl w:val="0"/>
                <w:numId w:val="27"/>
              </w:numPr>
            </w:pPr>
            <w:r w:rsidR="2C69FA98">
              <w:t>Develop a platform for value investors.</w:t>
            </w:r>
          </w:p>
          <w:p w:rsidR="001E3120" w:rsidRPr="00CF1A49" w:rsidP="2C69FA98" w14:paraId="60F0FE3F" w14:textId="54FE76D2">
            <w:pPr>
              <w:pStyle w:val="ListParagraph"/>
              <w:numPr>
                <w:ilvl w:val="0"/>
                <w:numId w:val="27"/>
              </w:numPr>
              <w:spacing w:before="240" w:beforeAutospacing="0" w:after="240" w:afterAutospacing="0"/>
            </w:pPr>
            <w:r w:rsidRPr="2C69FA98" w:rsidR="2C69FA98">
              <w:rPr>
                <w:noProof w:val="0"/>
                <w:lang w:val="en-US" w:bidi="ar-SA"/>
              </w:rPr>
              <w:t xml:space="preserve">Collect data using API, </w:t>
            </w:r>
            <w:r w:rsidRPr="2C69FA98" w:rsidR="2C69FA98">
              <w:rPr>
                <w:noProof w:val="0"/>
                <w:lang w:val="en-US" w:bidi="ar-SA"/>
              </w:rPr>
              <w:t>pre-processing</w:t>
            </w:r>
            <w:r w:rsidRPr="2C69FA98" w:rsidR="2C69FA98">
              <w:rPr>
                <w:noProof w:val="0"/>
                <w:lang w:val="en-US" w:bidi="ar-SA"/>
              </w:rPr>
              <w:t xml:space="preserve"> and present on dashboards.</w:t>
            </w:r>
          </w:p>
          <w:p w:rsidR="001E3120" w:rsidRPr="00CF1A49" w:rsidP="2C69FA98" w14:paraId="1160D124" w14:textId="39F763EE">
            <w:pPr>
              <w:pStyle w:val="ListParagraph"/>
              <w:numPr>
                <w:ilvl w:val="0"/>
                <w:numId w:val="27"/>
              </w:numPr>
              <w:rPr>
                <w:noProof w:val="0"/>
                <w:lang w:bidi="ar-SA"/>
              </w:rPr>
            </w:pPr>
            <w:r w:rsidRPr="2C69FA98" w:rsidR="2C69FA98">
              <w:rPr>
                <w:noProof w:val="0"/>
                <w:lang w:bidi="ar-SA"/>
              </w:rPr>
              <w:t>Develop algorithm based on financial metrics as an investment advisor.</w:t>
            </w:r>
          </w:p>
          <w:p w:rsidR="001E3120" w:rsidRPr="00CF1A49" w:rsidP="2C69FA98" w14:paraId="191DF200" w14:textId="0FF206A5">
            <w:pPr>
              <w:ind w:left="0"/>
              <w:rPr>
                <w:noProof w:val="0"/>
                <w:lang w:bidi="ar-SA"/>
              </w:rPr>
            </w:pPr>
          </w:p>
          <w:p w:rsidR="001E3120" w:rsidRPr="00CF1A49" w:rsidP="2C69FA98" w14:paraId="02923110" w14:textId="63FCE390">
            <w:pPr>
              <w:pStyle w:val="Heading3"/>
            </w:pPr>
            <w:r w:rsidR="2C69FA98">
              <w:t>10</w:t>
            </w:r>
            <w:r w:rsidR="2C69FA98">
              <w:t>/</w:t>
            </w:r>
            <w:r w:rsidR="2C69FA98">
              <w:t>2021</w:t>
            </w:r>
            <w:r w:rsidR="2C69FA98">
              <w:t xml:space="preserve"> – </w:t>
            </w:r>
            <w:r w:rsidR="2C69FA98">
              <w:t>05/2024</w:t>
            </w:r>
          </w:p>
          <w:p w:rsidR="001E3120" w:rsidRPr="00CF1A49" w:rsidP="2C69FA98" w14:paraId="747F4575" w14:textId="33AF293D">
            <w:pPr>
              <w:pStyle w:val="Heading2"/>
              <w:rPr>
                <w:rStyle w:val="SubtleReference"/>
              </w:rPr>
            </w:pPr>
            <w:r w:rsidR="2C69FA98">
              <w:t>Machine LEARNINg ENGINEER</w:t>
            </w:r>
            <w:r w:rsidR="2C69FA98">
              <w:t xml:space="preserve">, </w:t>
            </w:r>
            <w:r w:rsidRPr="2C69FA98" w:rsidR="2C69FA98">
              <w:rPr>
                <w:rStyle w:val="SubtleReference"/>
              </w:rPr>
              <w:t>proteantecs</w:t>
            </w:r>
          </w:p>
          <w:p w:rsidR="001E3120" w:rsidRPr="00CF1A49" w:rsidP="00156431" w14:paraId="26F2C419" w14:textId="5442960B">
            <w:pPr>
              <w:pStyle w:val="ListParagraph"/>
              <w:numPr>
                <w:ilvl w:val="0"/>
                <w:numId w:val="27"/>
              </w:numPr>
            </w:pPr>
            <w:r w:rsidR="2C69FA98">
              <w:t>Develop</w:t>
            </w:r>
            <w:r w:rsidR="2C69FA98">
              <w:t xml:space="preserve"> </w:t>
            </w:r>
            <w:r w:rsidR="2C69FA98">
              <w:t>algorithms</w:t>
            </w:r>
            <w:r w:rsidR="2C69FA98">
              <w:t xml:space="preserve"> </w:t>
            </w:r>
            <w:r w:rsidR="2C69FA98">
              <w:t>to</w:t>
            </w:r>
            <w:r w:rsidR="2C69FA98">
              <w:t xml:space="preserve"> </w:t>
            </w:r>
            <w:r w:rsidR="2C69FA98">
              <w:t>predict</w:t>
            </w:r>
            <w:r w:rsidR="2C69FA98">
              <w:t xml:space="preserve"> </w:t>
            </w:r>
            <w:r w:rsidR="2C69FA98">
              <w:t>physical</w:t>
            </w:r>
            <w:r w:rsidR="2C69FA98">
              <w:t xml:space="preserve"> </w:t>
            </w:r>
            <w:r w:rsidR="2C69FA98">
              <w:t>parameters</w:t>
            </w:r>
            <w:r w:rsidR="2C69FA98">
              <w:t xml:space="preserve"> </w:t>
            </w:r>
            <w:r w:rsidR="2C69FA98">
              <w:t>and</w:t>
            </w:r>
            <w:r w:rsidR="2C69FA98">
              <w:t xml:space="preserve"> </w:t>
            </w:r>
            <w:r w:rsidR="2C69FA98">
              <w:t>potential</w:t>
            </w:r>
            <w:r w:rsidR="2C69FA98">
              <w:t xml:space="preserve"> </w:t>
            </w:r>
            <w:r w:rsidR="2C69FA98">
              <w:t>failures</w:t>
            </w:r>
            <w:r w:rsidR="2C69FA98">
              <w:t>.</w:t>
            </w:r>
          </w:p>
          <w:p w:rsidR="001E3120" w:rsidRPr="00CF1A49" w:rsidP="2C69FA98" w14:paraId="6A157E01" w14:textId="5DAA5D11">
            <w:pPr>
              <w:pStyle w:val="ListParagraph"/>
              <w:numPr>
                <w:ilvl w:val="0"/>
                <w:numId w:val="27"/>
              </w:numPr>
              <w:spacing w:before="240" w:beforeAutospacing="0" w:after="240" w:afterAutospacing="0"/>
            </w:pPr>
            <w:r w:rsidRPr="2C69FA98" w:rsidR="2C69FA98">
              <w:rPr>
                <w:noProof w:val="0"/>
                <w:lang w:bidi="ar-SA"/>
              </w:rPr>
              <w:t>Create</w:t>
            </w:r>
            <w:r w:rsidRPr="2C69FA98" w:rsidR="2C69FA98">
              <w:rPr>
                <w:noProof w:val="0"/>
                <w:lang w:bidi="ar-SA"/>
              </w:rPr>
              <w:t xml:space="preserve"> </w:t>
            </w:r>
            <w:r w:rsidRPr="2C69FA98" w:rsidR="2C69FA98">
              <w:rPr>
                <w:noProof w:val="0"/>
                <w:lang w:bidi="ar-SA"/>
              </w:rPr>
              <w:t>models</w:t>
            </w:r>
            <w:r w:rsidRPr="2C69FA98" w:rsidR="2C69FA98">
              <w:rPr>
                <w:noProof w:val="0"/>
                <w:lang w:bidi="ar-SA"/>
              </w:rPr>
              <w:t xml:space="preserve"> </w:t>
            </w:r>
            <w:r w:rsidRPr="2C69FA98" w:rsidR="2C69FA98">
              <w:rPr>
                <w:noProof w:val="0"/>
                <w:lang w:bidi="ar-SA"/>
              </w:rPr>
              <w:t>for</w:t>
            </w:r>
            <w:r w:rsidRPr="2C69FA98" w:rsidR="2C69FA98">
              <w:rPr>
                <w:noProof w:val="0"/>
                <w:lang w:bidi="ar-SA"/>
              </w:rPr>
              <w:t xml:space="preserve"> </w:t>
            </w:r>
            <w:r w:rsidRPr="2C69FA98" w:rsidR="2C69FA98">
              <w:rPr>
                <w:noProof w:val="0"/>
                <w:lang w:bidi="ar-SA"/>
              </w:rPr>
              <w:t>yield</w:t>
            </w:r>
            <w:r w:rsidRPr="2C69FA98" w:rsidR="2C69FA98">
              <w:rPr>
                <w:noProof w:val="0"/>
                <w:lang w:bidi="ar-SA"/>
              </w:rPr>
              <w:t xml:space="preserve"> </w:t>
            </w:r>
            <w:r w:rsidRPr="2C69FA98" w:rsidR="2C69FA98">
              <w:rPr>
                <w:noProof w:val="0"/>
                <w:lang w:bidi="ar-SA"/>
              </w:rPr>
              <w:t>improvement</w:t>
            </w:r>
            <w:r w:rsidRPr="2C69FA98" w:rsidR="2C69FA98">
              <w:rPr>
                <w:noProof w:val="0"/>
                <w:lang w:bidi="ar-SA"/>
              </w:rPr>
              <w:t xml:space="preserve">, </w:t>
            </w:r>
            <w:r w:rsidRPr="2C69FA98" w:rsidR="2C69FA98">
              <w:rPr>
                <w:noProof w:val="0"/>
                <w:lang w:bidi="ar-SA"/>
              </w:rPr>
              <w:t>power</w:t>
            </w:r>
            <w:r w:rsidRPr="2C69FA98" w:rsidR="2C69FA98">
              <w:rPr>
                <w:noProof w:val="0"/>
                <w:lang w:bidi="ar-SA"/>
              </w:rPr>
              <w:t xml:space="preserve"> </w:t>
            </w:r>
            <w:r w:rsidRPr="2C69FA98" w:rsidR="2C69FA98">
              <w:rPr>
                <w:noProof w:val="0"/>
                <w:lang w:bidi="ar-SA"/>
              </w:rPr>
              <w:t>reduction</w:t>
            </w:r>
            <w:r w:rsidRPr="2C69FA98" w:rsidR="2C69FA98">
              <w:rPr>
                <w:noProof w:val="0"/>
                <w:lang w:bidi="ar-SA"/>
              </w:rPr>
              <w:t xml:space="preserve">, </w:t>
            </w:r>
            <w:r w:rsidRPr="2C69FA98" w:rsidR="2C69FA98">
              <w:rPr>
                <w:noProof w:val="0"/>
                <w:lang w:bidi="ar-SA"/>
              </w:rPr>
              <w:t>and</w:t>
            </w:r>
            <w:r w:rsidRPr="2C69FA98" w:rsidR="2C69FA98">
              <w:rPr>
                <w:noProof w:val="0"/>
                <w:lang w:bidi="ar-SA"/>
              </w:rPr>
              <w:t xml:space="preserve"> </w:t>
            </w:r>
            <w:r w:rsidRPr="2C69FA98" w:rsidR="2C69FA98">
              <w:rPr>
                <w:noProof w:val="0"/>
                <w:lang w:bidi="ar-SA"/>
              </w:rPr>
              <w:t>post-to-pre</w:t>
            </w:r>
            <w:r w:rsidRPr="2C69FA98" w:rsidR="2C69FA98">
              <w:rPr>
                <w:noProof w:val="0"/>
                <w:lang w:bidi="ar-SA"/>
              </w:rPr>
              <w:t xml:space="preserve"> </w:t>
            </w:r>
            <w:r w:rsidRPr="2C69FA98" w:rsidR="2C69FA98">
              <w:rPr>
                <w:noProof w:val="0"/>
                <w:lang w:bidi="ar-SA"/>
              </w:rPr>
              <w:t>silicon</w:t>
            </w:r>
            <w:r w:rsidRPr="2C69FA98" w:rsidR="2C69FA98">
              <w:rPr>
                <w:noProof w:val="0"/>
                <w:lang w:bidi="ar-SA"/>
              </w:rPr>
              <w:t xml:space="preserve"> </w:t>
            </w:r>
            <w:r w:rsidRPr="2C69FA98" w:rsidR="2C69FA98">
              <w:rPr>
                <w:noProof w:val="0"/>
                <w:lang w:bidi="ar-SA"/>
              </w:rPr>
              <w:t>correlation</w:t>
            </w:r>
            <w:r w:rsidRPr="2C69FA98" w:rsidR="2C69FA98">
              <w:rPr>
                <w:noProof w:val="0"/>
                <w:lang w:bidi="ar-SA"/>
              </w:rPr>
              <w:t>.</w:t>
            </w:r>
          </w:p>
          <w:p w:rsidR="001E3120" w:rsidRPr="00CF1A49" w:rsidP="2C69FA98" w14:paraId="180409CA" w14:textId="16508986">
            <w:pPr>
              <w:pStyle w:val="ListParagraph"/>
              <w:numPr>
                <w:ilvl w:val="0"/>
                <w:numId w:val="27"/>
              </w:numPr>
              <w:spacing w:before="240" w:beforeAutospacing="0" w:after="240" w:afterAutospacing="0"/>
            </w:pPr>
            <w:r w:rsidRPr="2C69FA98" w:rsidR="2C69FA98">
              <w:rPr>
                <w:noProof w:val="0"/>
                <w:lang w:bidi="ar-SA"/>
              </w:rPr>
              <w:t>Offer</w:t>
            </w:r>
            <w:r w:rsidRPr="2C69FA98" w:rsidR="2C69FA98">
              <w:rPr>
                <w:noProof w:val="0"/>
                <w:lang w:bidi="ar-SA"/>
              </w:rPr>
              <w:t xml:space="preserve"> </w:t>
            </w:r>
            <w:r w:rsidRPr="2C69FA98" w:rsidR="2C69FA98">
              <w:rPr>
                <w:noProof w:val="0"/>
                <w:lang w:bidi="ar-SA"/>
              </w:rPr>
              <w:t>customers</w:t>
            </w:r>
            <w:r w:rsidRPr="2C69FA98" w:rsidR="2C69FA98">
              <w:rPr>
                <w:noProof w:val="0"/>
                <w:lang w:bidi="ar-SA"/>
              </w:rPr>
              <w:t xml:space="preserve"> </w:t>
            </w:r>
            <w:r w:rsidRPr="2C69FA98" w:rsidR="2C69FA98">
              <w:rPr>
                <w:noProof w:val="0"/>
                <w:lang w:bidi="ar-SA"/>
              </w:rPr>
              <w:t>visibility</w:t>
            </w:r>
            <w:r w:rsidRPr="2C69FA98" w:rsidR="2C69FA98">
              <w:rPr>
                <w:noProof w:val="0"/>
                <w:lang w:bidi="ar-SA"/>
              </w:rPr>
              <w:t xml:space="preserve"> </w:t>
            </w:r>
            <w:r w:rsidRPr="2C69FA98" w:rsidR="2C69FA98">
              <w:rPr>
                <w:noProof w:val="0"/>
                <w:lang w:bidi="ar-SA"/>
              </w:rPr>
              <w:t>and</w:t>
            </w:r>
            <w:r w:rsidRPr="2C69FA98" w:rsidR="2C69FA98">
              <w:rPr>
                <w:noProof w:val="0"/>
                <w:lang w:bidi="ar-SA"/>
              </w:rPr>
              <w:t xml:space="preserve"> </w:t>
            </w:r>
            <w:r w:rsidRPr="2C69FA98" w:rsidR="2C69FA98">
              <w:rPr>
                <w:noProof w:val="0"/>
                <w:lang w:bidi="ar-SA"/>
              </w:rPr>
              <w:t>insights</w:t>
            </w:r>
            <w:r w:rsidRPr="2C69FA98" w:rsidR="2C69FA98">
              <w:rPr>
                <w:noProof w:val="0"/>
                <w:lang w:bidi="ar-SA"/>
              </w:rPr>
              <w:t xml:space="preserve"> </w:t>
            </w:r>
            <w:r w:rsidRPr="2C69FA98" w:rsidR="2C69FA98">
              <w:rPr>
                <w:noProof w:val="0"/>
                <w:lang w:bidi="ar-SA"/>
              </w:rPr>
              <w:t>from</w:t>
            </w:r>
            <w:r w:rsidRPr="2C69FA98" w:rsidR="2C69FA98">
              <w:rPr>
                <w:noProof w:val="0"/>
                <w:lang w:bidi="ar-SA"/>
              </w:rPr>
              <w:t xml:space="preserve"> </w:t>
            </w:r>
            <w:r w:rsidRPr="2C69FA98" w:rsidR="2C69FA98">
              <w:rPr>
                <w:noProof w:val="0"/>
                <w:lang w:bidi="ar-SA"/>
              </w:rPr>
              <w:t>our</w:t>
            </w:r>
            <w:r w:rsidRPr="2C69FA98" w:rsidR="2C69FA98">
              <w:rPr>
                <w:noProof w:val="0"/>
                <w:lang w:bidi="ar-SA"/>
              </w:rPr>
              <w:t xml:space="preserve"> </w:t>
            </w:r>
            <w:r w:rsidRPr="2C69FA98" w:rsidR="2C69FA98">
              <w:rPr>
                <w:noProof w:val="0"/>
                <w:lang w:bidi="ar-SA"/>
              </w:rPr>
              <w:t>product</w:t>
            </w:r>
            <w:r w:rsidRPr="2C69FA98" w:rsidR="2C69FA98">
              <w:rPr>
                <w:noProof w:val="0"/>
                <w:lang w:bidi="ar-SA"/>
              </w:rPr>
              <w:t>.</w:t>
            </w:r>
          </w:p>
          <w:p w:rsidR="001E3120" w:rsidRPr="00CF1A49" w:rsidP="2C69FA98" w14:paraId="066DD2D6" w14:textId="63600872">
            <w:pPr>
              <w:pStyle w:val="ListParagraph"/>
              <w:numPr>
                <w:ilvl w:val="0"/>
                <w:numId w:val="27"/>
              </w:numPr>
              <w:rPr>
                <w:noProof w:val="0"/>
                <w:lang w:bidi="ar-SA"/>
              </w:rPr>
            </w:pPr>
            <w:r w:rsidRPr="2C69FA98" w:rsidR="2C69FA98">
              <w:rPr>
                <w:noProof w:val="0"/>
                <w:lang w:bidi="ar-SA"/>
              </w:rPr>
              <w:t>Characterize and analyze circuits across voltages, temperatures, and frequencies.</w:t>
            </w:r>
          </w:p>
          <w:p w:rsidR="001E3120" w:rsidRPr="00CF1A49" w:rsidP="2C69FA98" w14:paraId="78B99F0A" w14:textId="18F4156B">
            <w:pPr>
              <w:pStyle w:val="ListParagraph"/>
              <w:numPr>
                <w:ilvl w:val="0"/>
                <w:numId w:val="27"/>
              </w:numPr>
              <w:rPr>
                <w:noProof w:val="0"/>
                <w:lang w:bidi="ar-SA"/>
              </w:rPr>
            </w:pPr>
            <w:r w:rsidRPr="2C69FA98" w:rsidR="2C69FA98">
              <w:rPr>
                <w:noProof w:val="0"/>
                <w:lang w:bidi="ar-SA"/>
              </w:rPr>
              <w:t>Collaborate with the product management team and engineering team to define and implement innovative solutions.</w:t>
            </w:r>
          </w:p>
        </w:tc>
      </w:tr>
      <w:tr w14:paraId="0E6A64F9" w14:textId="77777777" w:rsidTr="758B8579">
        <w:tblPrEx>
          <w:tblW w:w="9390" w:type="dxa"/>
          <w:tblInd w:w="72" w:type="dxa"/>
          <w:tblCellMar>
            <w:left w:w="576" w:type="dxa"/>
            <w:right w:w="0" w:type="dxa"/>
          </w:tblCellMar>
          <w:tblLook w:val="04A0"/>
        </w:tblPrEx>
        <w:trPr>
          <w:trHeight w:val="1845"/>
        </w:trPr>
        <w:tc>
          <w:tcPr>
            <w:tcW w:w="9390" w:type="dxa"/>
            <w:tcMar>
              <w:top w:w="216" w:type="dxa"/>
            </w:tcMar>
          </w:tcPr>
          <w:p w:rsidR="00F61DF9" w:rsidRPr="00CF1A49" w:rsidP="00F61DF9" w14:paraId="0B5D7E37" w14:textId="2CE2C10B">
            <w:pPr>
              <w:pStyle w:val="Heading3"/>
              <w:contextualSpacing w:val="0"/>
            </w:pPr>
            <w:r>
              <w:t>06</w:t>
            </w:r>
            <w:r w:rsidR="0024098B">
              <w:t>/</w:t>
            </w:r>
            <w:r>
              <w:t>2017</w:t>
            </w:r>
            <w:r w:rsidRPr="00CF1A49">
              <w:t xml:space="preserve"> – </w:t>
            </w:r>
            <w:r>
              <w:t>10/2021</w:t>
            </w:r>
          </w:p>
          <w:p w:rsidR="00BD3BFA" w:rsidP="2C69FA98" w14:paraId="07A43777" w14:textId="15898201">
            <w:pPr>
              <w:pStyle w:val="Heading2"/>
            </w:pPr>
            <w:r w:rsidR="2C69FA98">
              <w:t>device engineer</w:t>
            </w:r>
            <w:r w:rsidR="2C69FA98">
              <w:t xml:space="preserve">, </w:t>
            </w:r>
            <w:r w:rsidRPr="2C69FA98" w:rsidR="2C69FA98">
              <w:rPr>
                <w:rStyle w:val="SubtleReference"/>
              </w:rPr>
              <w:t>tower semiconductor</w:t>
            </w:r>
          </w:p>
          <w:p w:rsidR="00BD3BFA" w:rsidP="758B8579" w14:paraId="659955B9" w14:textId="5E585BFC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noProof w:val="0"/>
                <w:lang w:bidi="ar-SA"/>
              </w:rPr>
            </w:pP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val="en-US" w:eastAsia="en-US" w:bidi="ar-SA"/>
              </w:rPr>
              <w:t>Plan and analysis design of experiment (DOE) analysis and corner.</w:t>
            </w:r>
          </w:p>
          <w:p w:rsidR="00BD3BFA" w:rsidP="758B8579" w14:paraId="684C2B72" w14:textId="79AD98C4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noProof w:val="0"/>
                <w:lang w:bidi="ar-SA"/>
              </w:rPr>
            </w:pP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val="en-US" w:eastAsia="en-US" w:bidi="ar-SA"/>
              </w:rPr>
              <w:t>Improve the process and device health, yield and reliability.</w:t>
            </w:r>
          </w:p>
          <w:p w:rsidR="00BD3BFA" w:rsidP="758B8579" w14:paraId="3B1EB078" w14:textId="3392285C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noProof w:val="0"/>
                <w:lang w:val="en-US" w:bidi="ar-SA"/>
              </w:rPr>
            </w:pP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val="en-US" w:eastAsia="en-US" w:bidi="ar-SA"/>
              </w:rPr>
              <w:t xml:space="preserve">Lab measurements as part of a failure analysis investigations. </w:t>
            </w:r>
          </w:p>
          <w:p w:rsidR="00BD3BFA" w:rsidP="758B8579" w14:paraId="6857836D" w14:textId="2A554531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noProof w:val="0"/>
                <w:lang w:bidi="ar-SA"/>
              </w:rPr>
            </w:pP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val="en-US" w:eastAsia="en-US" w:bidi="ar-SA"/>
              </w:rPr>
              <w:t>Responsibility for the device characterization document.</w:t>
            </w:r>
          </w:p>
          <w:p w:rsidR="00BD3BFA" w:rsidP="758B8579" w14:paraId="0149FC8D" w14:textId="0C0F9FE9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rPr>
                <w:noProof w:val="0"/>
                <w:lang w:bidi="ar-SA"/>
              </w:rPr>
            </w:pP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val="en-US" w:eastAsia="en-US" w:bidi="ar-SA"/>
              </w:rPr>
              <w:t xml:space="preserve">Problem-solving in collaboration with a process engineer including root cause failure analysis methods. </w:t>
            </w:r>
          </w:p>
        </w:tc>
      </w:tr>
    </w:tbl>
    <w:sdt>
      <w:sdtPr>
        <w:alias w:val="Education:"/>
        <w:tag w:val="Education:"/>
        <w:id w:val="-1908763273"/>
        <w:placeholder>
          <w:docPart w:val="C614F5CAFD6D4CD5A4A31AF411A18B9C"/>
        </w:placeholder>
        <w:showingPlcHdr/>
        <w:richText/>
        <w:temporary/>
        <w15:appearance w15:val="hidden"/>
      </w:sdtPr>
      <w:sdtContent>
        <w:p w:rsidR="00DA59AA" w:rsidRPr="00CF1A49" w:rsidP="0097790C" w14:paraId="22B05D55" w14:textId="77777777">
          <w:pPr>
            <w:pStyle w:val="Heading1"/>
          </w:pPr>
          <w:r w:rsidRPr="2C69FA98" w:rsidR="2C69FA98">
            <w:rPr>
              <w:sz w:val="24"/>
              <w:szCs w:val="24"/>
            </w:rPr>
            <w:t>Education</w:t>
          </w:r>
        </w:p>
      </w:sdtContent>
    </w:sdt>
    <w:tbl>
      <w:tblPr>
        <w:tblStyle w:val="TableGrid"/>
        <w:tblDescription w:val="Education layout table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/>
      </w:tblPr>
      <w:tblGrid>
        <w:gridCol w:w="9290"/>
      </w:tblGrid>
      <w:tr w14:paraId="5A8D5B72" w14:textId="77777777" w:rsidTr="758B8579">
        <w:tblPrEx>
          <w:tblW w:w="4975" w:type="pct"/>
          <w:tblInd w:w="72" w:type="dxa"/>
          <w:tblBorders>
            <w:left w:val="dotted" w:sz="18" w:space="0" w:color="BFBFBF" w:themeColor="background1" w:themeShade="BF"/>
          </w:tblBorders>
          <w:tblCellMar>
            <w:left w:w="576" w:type="dxa"/>
            <w:right w:w="0" w:type="dxa"/>
          </w:tblCellMar>
          <w:tblLook w:val="04A0"/>
        </w:tblPrEx>
        <w:trPr>
          <w:trHeight w:val="1395"/>
        </w:trPr>
        <w:tc>
          <w:tcPr>
            <w:tcW w:w="9290" w:type="dxa"/>
          </w:tcPr>
          <w:p w:rsidR="001D0BF1" w:rsidRPr="00CF1A49" w:rsidP="001D0BF1" w14:paraId="62F93FAF" w14:textId="3FBF62E0">
            <w:pPr>
              <w:pStyle w:val="Heading3"/>
              <w:contextualSpacing w:val="0"/>
            </w:pPr>
            <w:r>
              <w:t>2013-2017</w:t>
            </w:r>
          </w:p>
          <w:p w:rsidR="001D0BF1" w:rsidRPr="00CF1A49" w:rsidP="001D0BF1" w14:paraId="0F0D0ECE" w14:textId="5F529679">
            <w:pPr>
              <w:pStyle w:val="Heading2"/>
              <w:contextualSpacing w:val="0"/>
            </w:pPr>
            <w:r>
              <w:t>b.s</w:t>
            </w:r>
            <w:r w:rsidR="00EF01BE">
              <w:t>c in</w:t>
            </w:r>
            <w:r w:rsidR="005A2FA9">
              <w:t xml:space="preserve"> </w:t>
            </w:r>
            <w:r w:rsidRPr="00A81810" w:rsidR="005A2FA9">
              <w:t>electrical engineer</w:t>
            </w:r>
            <w:r w:rsidRPr="00CF1A49" w:rsidR="005A2FA9">
              <w:t xml:space="preserve">, </w:t>
            </w:r>
            <w:r w:rsidR="005A2FA9">
              <w:rPr>
                <w:rStyle w:val="SubtleReference"/>
              </w:rPr>
              <w:t>technion</w:t>
            </w:r>
          </w:p>
          <w:p w:rsidR="00C66B8B" w:rsidP="2C69FA98" w14:paraId="644FEAE9" w14:textId="12CA5135">
            <w:r w:rsidR="2C69FA98">
              <w:t>Two algorithmic projects using MATLAB</w:t>
            </w:r>
            <w:r w:rsidR="2C69FA98">
              <w:t>:</w:t>
            </w:r>
          </w:p>
          <w:p w:rsidR="007538DC" w:rsidRPr="00CF1A49" w:rsidP="00C66B8B" w14:paraId="73AF1111" w14:textId="6D103312">
            <w:pPr>
              <w:pStyle w:val="ListParagraph"/>
              <w:numPr>
                <w:ilvl w:val="0"/>
                <w:numId w:val="28"/>
              </w:numPr>
              <w:rPr>
                <w:noProof w:val="0"/>
              </w:rPr>
            </w:pPr>
            <w:r w:rsidR="758B8579">
              <w:rPr>
                <w:noProof w:val="0"/>
              </w:rPr>
              <w:t>Signal</w:t>
            </w:r>
            <w:r w:rsidR="758B8579">
              <w:rPr>
                <w:noProof w:val="0"/>
              </w:rPr>
              <w:t xml:space="preserve"> </w:t>
            </w:r>
            <w:r w:rsidR="758B8579">
              <w:rPr>
                <w:noProof w:val="0"/>
              </w:rPr>
              <w:t>and</w:t>
            </w:r>
            <w:r w:rsidR="758B8579">
              <w:rPr>
                <w:noProof w:val="0"/>
              </w:rPr>
              <w:t xml:space="preserve"> </w:t>
            </w:r>
            <w:r w:rsidR="758B8579">
              <w:rPr>
                <w:noProof w:val="0"/>
              </w:rPr>
              <w:t>image</w:t>
            </w:r>
            <w:r w:rsidR="758B8579">
              <w:rPr>
                <w:noProof w:val="0"/>
              </w:rPr>
              <w:t xml:space="preserve"> </w:t>
            </w:r>
            <w:r w:rsidR="758B8579">
              <w:rPr>
                <w:noProof w:val="0"/>
              </w:rPr>
              <w:t>processing</w:t>
            </w:r>
            <w:r w:rsidR="758B8579">
              <w:rPr>
                <w:noProof w:val="0"/>
              </w:rPr>
              <w:t xml:space="preserve"> </w:t>
            </w:r>
            <w:r w:rsidR="758B8579">
              <w:rPr>
                <w:noProof w:val="0"/>
              </w:rPr>
              <w:t>l</w:t>
            </w:r>
            <w:r w:rsidR="758B8579">
              <w:rPr>
                <w:noProof w:val="0"/>
              </w:rPr>
              <w:t>ab</w:t>
            </w:r>
            <w:r w:rsidR="758B8579">
              <w:rPr>
                <w:noProof w:val="0"/>
              </w:rPr>
              <w:t xml:space="preserve">: </w:t>
            </w:r>
            <w:r w:rsidR="758B8579">
              <w:rPr>
                <w:noProof w:val="0"/>
              </w:rPr>
              <w:t>Develop</w:t>
            </w:r>
            <w:r w:rsidR="758B8579">
              <w:rPr>
                <w:noProof w:val="0"/>
              </w:rPr>
              <w:t>ment</w:t>
            </w:r>
            <w:r w:rsidR="758B8579">
              <w:rPr>
                <w:noProof w:val="0"/>
              </w:rPr>
              <w:t xml:space="preserve"> </w:t>
            </w:r>
            <w:r w:rsidR="758B8579">
              <w:rPr>
                <w:noProof w:val="0"/>
              </w:rPr>
              <w:t>of</w:t>
            </w:r>
            <w:r w:rsidR="758B8579">
              <w:rPr>
                <w:noProof w:val="0"/>
              </w:rPr>
              <w:t xml:space="preserve"> a </w:t>
            </w:r>
            <w:r w:rsidR="758B8579">
              <w:rPr>
                <w:noProof w:val="0"/>
              </w:rPr>
              <w:t>robust</w:t>
            </w:r>
            <w:r w:rsidR="758B8579">
              <w:rPr>
                <w:noProof w:val="0"/>
              </w:rPr>
              <w:t xml:space="preserve"> </w:t>
            </w:r>
            <w:r w:rsidR="758B8579">
              <w:rPr>
                <w:noProof w:val="0"/>
              </w:rPr>
              <w:t>algorithm</w:t>
            </w:r>
            <w:r w:rsidR="758B8579">
              <w:rPr>
                <w:noProof w:val="0"/>
              </w:rPr>
              <w:t xml:space="preserve"> </w:t>
            </w:r>
            <w:r w:rsidR="758B8579">
              <w:rPr>
                <w:noProof w:val="0"/>
              </w:rPr>
              <w:t>based</w:t>
            </w:r>
            <w:r w:rsidR="758B8579">
              <w:rPr>
                <w:noProof w:val="0"/>
              </w:rPr>
              <w:t xml:space="preserve"> </w:t>
            </w:r>
            <w:r w:rsidR="758B8579">
              <w:rPr>
                <w:noProof w:val="0"/>
              </w:rPr>
              <w:t>on</w:t>
            </w:r>
            <w:r w:rsidR="758B8579">
              <w:rPr>
                <w:noProof w:val="0"/>
              </w:rPr>
              <w:t xml:space="preserve"> </w:t>
            </w:r>
            <w:r w:rsidR="758B8579">
              <w:rPr>
                <w:noProof w:val="0"/>
              </w:rPr>
              <w:t>g</w:t>
            </w: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eastAsia="en-US" w:bidi="ar-SA"/>
              </w:rPr>
              <w:t>eometrical</w:t>
            </w: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eastAsia="en-US" w:bidi="ar-SA"/>
              </w:rPr>
              <w:t xml:space="preserve"> </w:t>
            </w: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eastAsia="en-US" w:bidi="ar-SA"/>
              </w:rPr>
              <w:t>model</w:t>
            </w: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eastAsia="en-US" w:bidi="ar-SA"/>
              </w:rPr>
              <w:t xml:space="preserve"> </w:t>
            </w: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eastAsia="en-US" w:bidi="ar-SA"/>
              </w:rPr>
              <w:t>and</w:t>
            </w: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eastAsia="en-US" w:bidi="ar-SA"/>
              </w:rPr>
              <w:t xml:space="preserve"> </w:t>
            </w: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eastAsia="en-US" w:bidi="ar-SA"/>
              </w:rPr>
              <w:t>Gabor</w:t>
            </w: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eastAsia="en-US" w:bidi="ar-SA"/>
              </w:rPr>
              <w:t xml:space="preserve"> </w:t>
            </w: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eastAsia="en-US" w:bidi="ar-SA"/>
              </w:rPr>
              <w:t>filter</w:t>
            </w: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eastAsia="en-US" w:bidi="ar-SA"/>
              </w:rPr>
              <w:t xml:space="preserve"> </w:t>
            </w:r>
            <w:r w:rsidRPr="758B8579" w:rsidR="758B8579">
              <w:rPr>
                <w:rFonts w:asciiTheme="minorAscii" w:eastAsiaTheme="minorAscii" w:hAnsiTheme="minorAscii" w:cstheme="minorBidi"/>
                <w:color w:val="595959" w:themeColor="text1" w:themeShade="FF" w:themeTint="A6"/>
                <w:sz w:val="22"/>
                <w:szCs w:val="22"/>
                <w:lang w:eastAsia="en-US" w:bidi="ar-SA"/>
              </w:rPr>
              <w:t>for autonomous driving</w:t>
            </w: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eastAsia="en-US" w:bidi="ar-SA"/>
              </w:rPr>
              <w:t>.</w:t>
            </w:r>
          </w:p>
          <w:p w:rsidR="007538DC" w:rsidRPr="00CF1A49" w:rsidP="758B8579" w14:paraId="02FDB820" w14:textId="0653BFBE">
            <w:pPr>
              <w:pStyle w:val="ListParagraph"/>
              <w:numPr>
                <w:ilvl w:val="0"/>
                <w:numId w:val="28"/>
              </w:numPr>
              <w:rPr>
                <w:noProof w:val="0"/>
                <w:lang w:val="en-US"/>
              </w:rPr>
            </w:pP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val="en-US" w:eastAsia="en-US" w:bidi="ar-SA"/>
              </w:rPr>
              <w:t xml:space="preserve">Development of a system for predicting underground tunnels - Tunnel Seismic Profiling based on electromagnetic theory. Using the </w:t>
            </w: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val="en-US" w:eastAsia="en-US" w:bidi="ar-SA"/>
              </w:rPr>
              <w:t>k-nearest neighbor</w:t>
            </w:r>
            <w:r w:rsidRPr="758B8579" w:rsidR="758B8579">
              <w:rPr>
                <w:rFonts w:asciiTheme="minorAscii" w:eastAsiaTheme="minorAscii" w:hAnsiTheme="minorAscii" w:cstheme="minorBidi"/>
                <w:noProof w:val="0"/>
                <w:color w:val="595959" w:themeColor="text1" w:themeShade="FF" w:themeTint="A6"/>
                <w:sz w:val="22"/>
                <w:szCs w:val="22"/>
                <w:lang w:val="en-US" w:eastAsia="en-US" w:bidi="ar-SA"/>
              </w:rPr>
              <w:t xml:space="preserve"> algorithm for prediction.</w:t>
            </w:r>
          </w:p>
        </w:tc>
      </w:tr>
    </w:tbl>
    <w:p w:rsidR="00DB41C5" w:rsidRPr="006E1507" w:rsidP="2C69FA98" w14:paraId="20242B9C" w14:textId="48661C92">
      <w:pPr>
        <w:pStyle w:val="Heading1"/>
        <w:rPr>
          <w:sz w:val="24"/>
          <w:szCs w:val="24"/>
        </w:rPr>
      </w:pPr>
      <w:r w:rsidRPr="2C69FA98" w:rsidR="2C69FA98">
        <w:rPr>
          <w:sz w:val="24"/>
          <w:szCs w:val="24"/>
        </w:rPr>
        <w:t>Software</w:t>
      </w:r>
    </w:p>
    <w:p w:rsidR="00DB41C5" w:rsidRPr="006E1507" w:rsidP="2C69FA98" w14:paraId="232A9586" w14:textId="5FCED1D1">
      <w:pPr>
        <w:pStyle w:val="ListParagraph"/>
        <w:numPr>
          <w:ilvl w:val="0"/>
          <w:numId w:val="29"/>
        </w:numPr>
      </w:pPr>
      <w:r w:rsidR="2C69FA98">
        <w:t>Python, MATLAB, SQL, JSL, Tableau, JMP</w:t>
      </w:r>
    </w:p>
    <w:sectPr w:rsidSect="00E37A2D">
      <w:headerReference w:type="default" r:id="rId4"/>
      <w:footerReference w:type="default" r:id="rId5"/>
      <w:headerReference w:type="first" r:id="rId6"/>
      <w:pgSz w:w="12240" w:h="15840" w:orient="portrait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14:paraId="552AF17E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6D54" w:rsidRPr="004E01EB" w:rsidP="005A1B10" w14:paraId="10365C80" w14:textId="77777777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align>center</wp:align>
              </wp:positionH>
              <mc:AlternateContent xmlns:mc="http://schemas.openxmlformats.org/markup-compatibility/2006">
                <mc:Choice xmlns:c14="http://schemas.microsoft.com/office/drawing/2007/8/2/chart" Requires="c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1740103</wp:posOffset>
                  </wp:positionV>
                </mc:Fallback>
              </mc:AlternateContent>
              <wp:extent cx="775335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xmlns:a="http://schemas.openxmlformats.org/drawingml/2006/main"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0" y="0"/>
                        <a:ext cx="775335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id="Straight Connector 5" o:spid="_x0000_s2049" alt="&quot;&quot;" style="mso-position-horizontal:center;mso-position-horizontal-relative:page;mso-position-vertical-relative:page;mso-top-percent:173;mso-width-percent:1000;mso-width-relative:page;mso-wrap-distance-bottom:0;mso-wrap-distance-left:9pt;mso-wrap-distance-right:9pt;mso-wrap-distance-top:0;mso-wrap-style:square;position:absolute;visibility:visible;z-index:-251656192" from="0,0" to="612pt,0" strokecolor="#5a5a5a" strokeweight="0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>
    <w:nsid w:val="0704677C"/>
    <w:multiLevelType w:val="hybridMultilevel"/>
    <w:tmpl w:val="863E9A4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F6ACE87"/>
    <w:multiLevelType w:val="hybridMultilevel"/>
    <w:tmpl w:val="000000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>
    <w:nsid w:val="1EFD0380"/>
    <w:multiLevelType w:val="hybridMultilevel"/>
    <w:tmpl w:val="B14C429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7E9C09"/>
    <w:multiLevelType w:val="hybridMultilevel"/>
    <w:tmpl w:val="000000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89460E8"/>
    <w:multiLevelType w:val="hybridMultilevel"/>
    <w:tmpl w:val="2D60445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545A75"/>
    <w:multiLevelType w:val="hybridMultilevel"/>
    <w:tmpl w:val="F5FA370C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>
    <w:nsid w:val="350980CB"/>
    <w:multiLevelType w:val="hybridMultilevel"/>
    <w:tmpl w:val="000000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D43A9C"/>
    <w:multiLevelType w:val="hybridMultilevel"/>
    <w:tmpl w:val="5E16FCEC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70D2602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60CC67"/>
    <w:multiLevelType w:val="hybridMultilevel"/>
    <w:tmpl w:val="000000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>
    <w:nsid w:val="594B4CEA"/>
    <w:multiLevelType w:val="hybridMultilevel"/>
    <w:tmpl w:val="F77622E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6A5C2E"/>
    <w:multiLevelType w:val="hybridMultilevel"/>
    <w:tmpl w:val="000000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03DF55"/>
    <w:multiLevelType w:val="hybridMultilevel"/>
    <w:tmpl w:val="000000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8136F87"/>
    <w:multiLevelType w:val="hybridMultilevel"/>
    <w:tmpl w:val="000000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FC76F9"/>
    <w:multiLevelType w:val="hybridMultilevel"/>
    <w:tmpl w:val="000000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F377B06"/>
    <w:multiLevelType w:val="hybridMultilevel"/>
    <w:tmpl w:val="000000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384F0C"/>
    <w:multiLevelType w:val="hybridMultilevel"/>
    <w:tmpl w:val="000000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146E23"/>
    <w:multiLevelType w:val="hybridMultilevel"/>
    <w:tmpl w:val="000000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1"/>
  </w:num>
  <w:num w:numId="3">
    <w:abstractNumId w:val="28"/>
  </w:num>
  <w:num w:numId="4">
    <w:abstractNumId w:val="26"/>
  </w:num>
  <w:num w:numId="5">
    <w:abstractNumId w:val="14"/>
  </w:num>
  <w:num w:numId="6">
    <w:abstractNumId w:val="21"/>
  </w:num>
  <w:num w:numId="7">
    <w:abstractNumId w:val="18"/>
  </w:num>
  <w:num w:numId="8">
    <w:abstractNumId w:val="25"/>
  </w:num>
  <w:num w:numId="9">
    <w:abstractNumId w:val="27"/>
  </w:num>
  <w:num w:numId="10">
    <w:abstractNumId w:val="30"/>
  </w:num>
  <w:num w:numId="11">
    <w:abstractNumId w:val="20"/>
  </w:num>
  <w:num w:numId="12">
    <w:abstractNumId w:val="29"/>
  </w:num>
  <w:num w:numId="13">
    <w:abstractNumId w:val="9"/>
  </w:num>
  <w:num w:numId="14">
    <w:abstractNumId w:val="8"/>
  </w:num>
  <w:num w:numId="15">
    <w:abstractNumId w:val="7"/>
  </w:num>
  <w:num w:numId="16">
    <w:abstractNumId w:val="6"/>
  </w:num>
  <w:num w:numId="17">
    <w:abstractNumId w:val="12"/>
  </w:num>
  <w:num w:numId="18">
    <w:abstractNumId w:val="3"/>
  </w:num>
  <w:num w:numId="19">
    <w:abstractNumId w:val="17"/>
  </w:num>
  <w:num w:numId="20">
    <w:abstractNumId w:val="2"/>
  </w:num>
  <w:num w:numId="21">
    <w:abstractNumId w:val="22"/>
  </w:num>
  <w:num w:numId="22">
    <w:abstractNumId w:val="5"/>
  </w:num>
  <w:num w:numId="23">
    <w:abstractNumId w:val="4"/>
  </w:num>
  <w:num w:numId="24">
    <w:abstractNumId w:val="1"/>
  </w:num>
  <w:num w:numId="25">
    <w:abstractNumId w:val="0"/>
  </w:num>
  <w:num w:numId="26">
    <w:abstractNumId w:val="23"/>
  </w:num>
  <w:num w:numId="27">
    <w:abstractNumId w:val="10"/>
  </w:num>
  <w:num w:numId="28">
    <w:abstractNumId w:val="13"/>
  </w:num>
  <w:num w:numId="29">
    <w:abstractNumId w:val="16"/>
  </w:num>
  <w:num w:numId="30">
    <w:abstractNumId w:val="15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removePersonalInformation/>
  <w:removeDateAndTime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97"/>
    <w:rsid w:val="000001EF"/>
    <w:rsid w:val="00007322"/>
    <w:rsid w:val="00007728"/>
    <w:rsid w:val="0002063B"/>
    <w:rsid w:val="00022EB2"/>
    <w:rsid w:val="00023027"/>
    <w:rsid w:val="00024584"/>
    <w:rsid w:val="00024730"/>
    <w:rsid w:val="00055E95"/>
    <w:rsid w:val="000635AF"/>
    <w:rsid w:val="0007021F"/>
    <w:rsid w:val="000A1A84"/>
    <w:rsid w:val="000A7A03"/>
    <w:rsid w:val="000B2BA5"/>
    <w:rsid w:val="000C20E9"/>
    <w:rsid w:val="000D4A62"/>
    <w:rsid w:val="000F2F8C"/>
    <w:rsid w:val="0010006E"/>
    <w:rsid w:val="001045A8"/>
    <w:rsid w:val="00110E3E"/>
    <w:rsid w:val="00114A91"/>
    <w:rsid w:val="001427E1"/>
    <w:rsid w:val="00156431"/>
    <w:rsid w:val="00163668"/>
    <w:rsid w:val="00171566"/>
    <w:rsid w:val="00173DAB"/>
    <w:rsid w:val="00174676"/>
    <w:rsid w:val="001755A8"/>
    <w:rsid w:val="00184014"/>
    <w:rsid w:val="001907C6"/>
    <w:rsid w:val="00192008"/>
    <w:rsid w:val="001962EE"/>
    <w:rsid w:val="001A6A8B"/>
    <w:rsid w:val="001B5C2D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637"/>
    <w:rsid w:val="0020597D"/>
    <w:rsid w:val="00213B4C"/>
    <w:rsid w:val="002253B0"/>
    <w:rsid w:val="00236D54"/>
    <w:rsid w:val="0024098B"/>
    <w:rsid w:val="00241D8C"/>
    <w:rsid w:val="00241FDB"/>
    <w:rsid w:val="0024720C"/>
    <w:rsid w:val="002617AE"/>
    <w:rsid w:val="002638D0"/>
    <w:rsid w:val="002647D3"/>
    <w:rsid w:val="00275EAE"/>
    <w:rsid w:val="00282542"/>
    <w:rsid w:val="00294998"/>
    <w:rsid w:val="00297F18"/>
    <w:rsid w:val="002A16FB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6AEF"/>
    <w:rsid w:val="00307140"/>
    <w:rsid w:val="00316DFF"/>
    <w:rsid w:val="00325B57"/>
    <w:rsid w:val="00336056"/>
    <w:rsid w:val="003540F1"/>
    <w:rsid w:val="003544E1"/>
    <w:rsid w:val="003603B9"/>
    <w:rsid w:val="00366398"/>
    <w:rsid w:val="00387CD0"/>
    <w:rsid w:val="003956EF"/>
    <w:rsid w:val="003A0632"/>
    <w:rsid w:val="003A30E5"/>
    <w:rsid w:val="003A6ADF"/>
    <w:rsid w:val="003B3BF4"/>
    <w:rsid w:val="003B5928"/>
    <w:rsid w:val="003D380F"/>
    <w:rsid w:val="003E160D"/>
    <w:rsid w:val="003E423B"/>
    <w:rsid w:val="003F04C9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86905"/>
    <w:rsid w:val="00494CF6"/>
    <w:rsid w:val="0049596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34BF1"/>
    <w:rsid w:val="00537960"/>
    <w:rsid w:val="00566A35"/>
    <w:rsid w:val="0056701E"/>
    <w:rsid w:val="005740D7"/>
    <w:rsid w:val="00585BB6"/>
    <w:rsid w:val="005A0F26"/>
    <w:rsid w:val="005A1B10"/>
    <w:rsid w:val="005A2FA9"/>
    <w:rsid w:val="005A6850"/>
    <w:rsid w:val="005B1B1B"/>
    <w:rsid w:val="005C5932"/>
    <w:rsid w:val="005D3CA7"/>
    <w:rsid w:val="005D4CC1"/>
    <w:rsid w:val="005E6DD3"/>
    <w:rsid w:val="005F4B91"/>
    <w:rsid w:val="005F55D2"/>
    <w:rsid w:val="005F79FB"/>
    <w:rsid w:val="00613970"/>
    <w:rsid w:val="0062312F"/>
    <w:rsid w:val="00625F2C"/>
    <w:rsid w:val="00640413"/>
    <w:rsid w:val="00650712"/>
    <w:rsid w:val="006618E9"/>
    <w:rsid w:val="0068194B"/>
    <w:rsid w:val="00692703"/>
    <w:rsid w:val="00693989"/>
    <w:rsid w:val="006A1962"/>
    <w:rsid w:val="006B5D48"/>
    <w:rsid w:val="006B7D7B"/>
    <w:rsid w:val="006C132F"/>
    <w:rsid w:val="006C1A5E"/>
    <w:rsid w:val="006D4530"/>
    <w:rsid w:val="006D65FA"/>
    <w:rsid w:val="006E1507"/>
    <w:rsid w:val="006F5989"/>
    <w:rsid w:val="00712D8B"/>
    <w:rsid w:val="00720241"/>
    <w:rsid w:val="007273B7"/>
    <w:rsid w:val="007318D5"/>
    <w:rsid w:val="00733E0A"/>
    <w:rsid w:val="00736764"/>
    <w:rsid w:val="0074403D"/>
    <w:rsid w:val="00746D44"/>
    <w:rsid w:val="00750229"/>
    <w:rsid w:val="00753697"/>
    <w:rsid w:val="007538DC"/>
    <w:rsid w:val="00757803"/>
    <w:rsid w:val="0079206B"/>
    <w:rsid w:val="00794103"/>
    <w:rsid w:val="00796076"/>
    <w:rsid w:val="007A4A70"/>
    <w:rsid w:val="007B21B4"/>
    <w:rsid w:val="007B7F98"/>
    <w:rsid w:val="007C0566"/>
    <w:rsid w:val="007C606B"/>
    <w:rsid w:val="007E3F7E"/>
    <w:rsid w:val="007E6A61"/>
    <w:rsid w:val="007F082B"/>
    <w:rsid w:val="00801140"/>
    <w:rsid w:val="00803404"/>
    <w:rsid w:val="00834955"/>
    <w:rsid w:val="008512A5"/>
    <w:rsid w:val="00853DC2"/>
    <w:rsid w:val="00855B59"/>
    <w:rsid w:val="00860461"/>
    <w:rsid w:val="0086464A"/>
    <w:rsid w:val="0086487C"/>
    <w:rsid w:val="00867743"/>
    <w:rsid w:val="00870B20"/>
    <w:rsid w:val="008829F8"/>
    <w:rsid w:val="00885897"/>
    <w:rsid w:val="008A6538"/>
    <w:rsid w:val="008C7056"/>
    <w:rsid w:val="008D5405"/>
    <w:rsid w:val="008E6C4B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E71BB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81810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35007"/>
    <w:rsid w:val="00B4683D"/>
    <w:rsid w:val="00B50F99"/>
    <w:rsid w:val="00B51D1B"/>
    <w:rsid w:val="00B540F4"/>
    <w:rsid w:val="00B60FD0"/>
    <w:rsid w:val="00B622DF"/>
    <w:rsid w:val="00B6332A"/>
    <w:rsid w:val="00B65861"/>
    <w:rsid w:val="00B81760"/>
    <w:rsid w:val="00B8494C"/>
    <w:rsid w:val="00B9202A"/>
    <w:rsid w:val="00BA0D22"/>
    <w:rsid w:val="00BA1546"/>
    <w:rsid w:val="00BB4E51"/>
    <w:rsid w:val="00BD3BFA"/>
    <w:rsid w:val="00BD431F"/>
    <w:rsid w:val="00BE423E"/>
    <w:rsid w:val="00BF61AC"/>
    <w:rsid w:val="00BF627D"/>
    <w:rsid w:val="00BF6B81"/>
    <w:rsid w:val="00C47FA6"/>
    <w:rsid w:val="00C57FC6"/>
    <w:rsid w:val="00C66A7D"/>
    <w:rsid w:val="00C66B8B"/>
    <w:rsid w:val="00C73A92"/>
    <w:rsid w:val="00C779DA"/>
    <w:rsid w:val="00C814F7"/>
    <w:rsid w:val="00C83DFE"/>
    <w:rsid w:val="00CA41E0"/>
    <w:rsid w:val="00CA4B4D"/>
    <w:rsid w:val="00CA789D"/>
    <w:rsid w:val="00CB35C3"/>
    <w:rsid w:val="00CD323D"/>
    <w:rsid w:val="00CD333F"/>
    <w:rsid w:val="00CD4DC7"/>
    <w:rsid w:val="00CE4030"/>
    <w:rsid w:val="00CE64B3"/>
    <w:rsid w:val="00CF1A49"/>
    <w:rsid w:val="00D01501"/>
    <w:rsid w:val="00D0630C"/>
    <w:rsid w:val="00D243A9"/>
    <w:rsid w:val="00D265F4"/>
    <w:rsid w:val="00D305E5"/>
    <w:rsid w:val="00D37CD3"/>
    <w:rsid w:val="00D66A52"/>
    <w:rsid w:val="00D66EFA"/>
    <w:rsid w:val="00D72A2D"/>
    <w:rsid w:val="00D9521A"/>
    <w:rsid w:val="00DA3914"/>
    <w:rsid w:val="00DA59AA"/>
    <w:rsid w:val="00DB41C5"/>
    <w:rsid w:val="00DB6915"/>
    <w:rsid w:val="00DB7E1E"/>
    <w:rsid w:val="00DC1B78"/>
    <w:rsid w:val="00DC2A2F"/>
    <w:rsid w:val="00DC600B"/>
    <w:rsid w:val="00DE0FAA"/>
    <w:rsid w:val="00DE136D"/>
    <w:rsid w:val="00DE6534"/>
    <w:rsid w:val="00DE68F8"/>
    <w:rsid w:val="00DF3F52"/>
    <w:rsid w:val="00DF4D6C"/>
    <w:rsid w:val="00E01923"/>
    <w:rsid w:val="00E14498"/>
    <w:rsid w:val="00E2397A"/>
    <w:rsid w:val="00E254DB"/>
    <w:rsid w:val="00E300FC"/>
    <w:rsid w:val="00E362DB"/>
    <w:rsid w:val="00E37A2D"/>
    <w:rsid w:val="00E5632B"/>
    <w:rsid w:val="00E70240"/>
    <w:rsid w:val="00E71E6B"/>
    <w:rsid w:val="00E72BB4"/>
    <w:rsid w:val="00E81CC5"/>
    <w:rsid w:val="00E85A87"/>
    <w:rsid w:val="00E85B4A"/>
    <w:rsid w:val="00E9528E"/>
    <w:rsid w:val="00E9662A"/>
    <w:rsid w:val="00EA5099"/>
    <w:rsid w:val="00EC1351"/>
    <w:rsid w:val="00EC4CBF"/>
    <w:rsid w:val="00EE2CA8"/>
    <w:rsid w:val="00EE3F1B"/>
    <w:rsid w:val="00EF01BE"/>
    <w:rsid w:val="00EF17E8"/>
    <w:rsid w:val="00EF51D9"/>
    <w:rsid w:val="00EF6999"/>
    <w:rsid w:val="00F130DD"/>
    <w:rsid w:val="00F24884"/>
    <w:rsid w:val="00F476C4"/>
    <w:rsid w:val="00F61DF9"/>
    <w:rsid w:val="00F81960"/>
    <w:rsid w:val="00F82424"/>
    <w:rsid w:val="00F83193"/>
    <w:rsid w:val="00F8769D"/>
    <w:rsid w:val="00F9350C"/>
    <w:rsid w:val="00F94EB5"/>
    <w:rsid w:val="00F9624D"/>
    <w:rsid w:val="00FA3302"/>
    <w:rsid w:val="00FB31C1"/>
    <w:rsid w:val="00FB58F2"/>
    <w:rsid w:val="00FC6AEA"/>
    <w:rsid w:val="00FD3D13"/>
    <w:rsid w:val="00FE55A2"/>
    <w:rsid w:val="2C69FA98"/>
    <w:rsid w:val="758B8579"/>
  </w:rsids>
  <m:mathPr>
    <m:mathFont m:val="Cambria Math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1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2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3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">
    <w:name w:val="macro"/>
    <w:link w:val="a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a">
    <w:name w:val="טקסט מאקרו תו"/>
    <w:basedOn w:val="DefaultParagraphFont"/>
    <w:link w:val="Macro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a0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a0">
    <w:name w:val="כותרת טקסט תו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a1"/>
    <w:uiPriority w:val="99"/>
    <w:unhideWhenUsed/>
    <w:rsid w:val="00757803"/>
  </w:style>
  <w:style w:type="character" w:customStyle="1" w:styleId="a1">
    <w:name w:val="כותרת עליונה תו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a2"/>
    <w:uiPriority w:val="99"/>
    <w:unhideWhenUsed/>
    <w:rsid w:val="009F220C"/>
    <w:pPr>
      <w:jc w:val="center"/>
    </w:pPr>
  </w:style>
  <w:style w:type="character" w:customStyle="1" w:styleId="a2">
    <w:name w:val="כותרת תחתונה תו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1">
    <w:name w:val="כותרת 1 תו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2">
    <w:name w:val="כותרת 2 תו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3">
    <w:name w:val="כותרת 3 תו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17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19"/>
      </w:numPr>
      <w:contextualSpacing/>
    </w:pPr>
  </w:style>
  <w:style w:type="character" w:customStyle="1" w:styleId="4">
    <w:name w:val="כותרת 4 תו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a3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a3">
    <w:name w:val="ציטוט תו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a4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a4">
    <w:name w:val="ציטוט חזק תו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a5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a5">
    <w:name w:val="כותרת משנה תו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a6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a6">
    <w:name w:val="טקסט בלונים תו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30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30">
    <w:name w:val="גוף טקסט 3 תו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31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31">
    <w:name w:val="כניסה בגוף טקסט 3 תו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a7"/>
    <w:uiPriority w:val="99"/>
    <w:semiHidden/>
    <w:unhideWhenUsed/>
    <w:rsid w:val="00316DFF"/>
    <w:rPr>
      <w:szCs w:val="20"/>
    </w:rPr>
  </w:style>
  <w:style w:type="character" w:customStyle="1" w:styleId="a7">
    <w:name w:val="טקסט הערה תו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a8"/>
    <w:uiPriority w:val="99"/>
    <w:semiHidden/>
    <w:unhideWhenUsed/>
    <w:rsid w:val="00316DFF"/>
    <w:rPr>
      <w:b/>
      <w:bCs/>
    </w:rPr>
  </w:style>
  <w:style w:type="character" w:customStyle="1" w:styleId="a8">
    <w:name w:val="נושא הערה תו"/>
    <w:basedOn w:val="a7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a9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a9">
    <w:name w:val="מפת מסמך תו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a10"/>
    <w:uiPriority w:val="99"/>
    <w:semiHidden/>
    <w:unhideWhenUsed/>
    <w:rsid w:val="00316DFF"/>
    <w:rPr>
      <w:szCs w:val="20"/>
    </w:rPr>
  </w:style>
  <w:style w:type="character" w:customStyle="1" w:styleId="a10">
    <w:name w:val="טקסט הערת סיום תו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a11"/>
    <w:uiPriority w:val="99"/>
    <w:semiHidden/>
    <w:unhideWhenUsed/>
    <w:rsid w:val="00316DFF"/>
    <w:rPr>
      <w:szCs w:val="20"/>
    </w:rPr>
  </w:style>
  <w:style w:type="character" w:customStyle="1" w:styleId="a11">
    <w:name w:val="טקסט הערת שוליים תו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a12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a12">
    <w:name w:val="טקסט רגיל תו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a13"/>
    <w:uiPriority w:val="99"/>
    <w:semiHidden/>
    <w:unhideWhenUsed/>
    <w:rsid w:val="002647D3"/>
    <w:pPr>
      <w:spacing w:after="120"/>
    </w:pPr>
  </w:style>
  <w:style w:type="character" w:customStyle="1" w:styleId="a13">
    <w:name w:val="גוף טקסט תו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20"/>
    <w:uiPriority w:val="99"/>
    <w:semiHidden/>
    <w:unhideWhenUsed/>
    <w:rsid w:val="002647D3"/>
    <w:pPr>
      <w:spacing w:after="120" w:line="480" w:lineRule="auto"/>
    </w:pPr>
  </w:style>
  <w:style w:type="character" w:customStyle="1" w:styleId="20">
    <w:name w:val="גוף טקסט 2 תו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a14"/>
    <w:uiPriority w:val="99"/>
    <w:semiHidden/>
    <w:unhideWhenUsed/>
    <w:rsid w:val="002647D3"/>
    <w:pPr>
      <w:spacing w:after="160"/>
      <w:ind w:firstLine="360"/>
    </w:pPr>
  </w:style>
  <w:style w:type="character" w:customStyle="1" w:styleId="a14">
    <w:name w:val="כניסת שורה ראשונה בגוף טקסט תו"/>
    <w:basedOn w:val="a13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a15"/>
    <w:uiPriority w:val="99"/>
    <w:semiHidden/>
    <w:unhideWhenUsed/>
    <w:rsid w:val="002647D3"/>
    <w:pPr>
      <w:spacing w:after="120"/>
      <w:ind w:left="360"/>
    </w:pPr>
  </w:style>
  <w:style w:type="character" w:customStyle="1" w:styleId="a15">
    <w:name w:val="כניסה בגוף טקסט תו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21"/>
    <w:uiPriority w:val="99"/>
    <w:semiHidden/>
    <w:unhideWhenUsed/>
    <w:rsid w:val="002647D3"/>
    <w:pPr>
      <w:spacing w:after="160"/>
      <w:ind w:firstLine="360"/>
    </w:pPr>
  </w:style>
  <w:style w:type="character" w:customStyle="1" w:styleId="21">
    <w:name w:val="כניסת שורה ראשונה בגוף טקסט 2 תו"/>
    <w:basedOn w:val="a15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22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22">
    <w:name w:val="כניסה בגוף טקסט 2 תו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a16"/>
    <w:uiPriority w:val="99"/>
    <w:semiHidden/>
    <w:unhideWhenUsed/>
    <w:rsid w:val="002647D3"/>
    <w:pPr>
      <w:ind w:left="4320"/>
    </w:pPr>
  </w:style>
  <w:style w:type="character" w:customStyle="1" w:styleId="a16">
    <w:name w:val="סיום תו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a17"/>
    <w:uiPriority w:val="99"/>
    <w:semiHidden/>
    <w:unhideWhenUsed/>
    <w:rsid w:val="002647D3"/>
  </w:style>
  <w:style w:type="character" w:customStyle="1" w:styleId="a17">
    <w:name w:val="תאריך תו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a18"/>
    <w:uiPriority w:val="99"/>
    <w:semiHidden/>
    <w:unhideWhenUsed/>
    <w:rsid w:val="002647D3"/>
  </w:style>
  <w:style w:type="character" w:customStyle="1" w:styleId="a18">
    <w:name w:val="חתימת דואר אלקטרוני תו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5">
    <w:name w:val="כותרת 5 תו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0"/>
    <w:uiPriority w:val="99"/>
    <w:semiHidden/>
    <w:unhideWhenUsed/>
    <w:rsid w:val="002647D3"/>
    <w:rPr>
      <w:i/>
      <w:iCs/>
    </w:rPr>
  </w:style>
  <w:style w:type="character" w:customStyle="1" w:styleId="HTML0">
    <w:name w:val="כתובת HTML תו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1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22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23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1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2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2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25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a19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19">
    <w:name w:val="כותרת עליונה של הודעה תו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a20"/>
    <w:uiPriority w:val="99"/>
    <w:semiHidden/>
    <w:unhideWhenUsed/>
    <w:rsid w:val="002647D3"/>
  </w:style>
  <w:style w:type="character" w:customStyle="1" w:styleId="a20">
    <w:name w:val="כותרת הערות תו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a21"/>
    <w:uiPriority w:val="99"/>
    <w:semiHidden/>
    <w:unhideWhenUsed/>
    <w:rsid w:val="002647D3"/>
  </w:style>
  <w:style w:type="character" w:customStyle="1" w:styleId="a21">
    <w:name w:val="ברכה תו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a22"/>
    <w:uiPriority w:val="99"/>
    <w:semiHidden/>
    <w:unhideWhenUsed/>
    <w:rsid w:val="002647D3"/>
    <w:pPr>
      <w:ind w:left="4320"/>
    </w:pPr>
  </w:style>
  <w:style w:type="character" w:customStyle="1" w:styleId="a22">
    <w:name w:val="חתימה תו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E3F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glossaryDocument" Target="glossary/document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2DFFR8" Type="http://schemas.openxmlformats.org/officeDocument/2006/relationships/image" Target="media/RVDCSP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DudiLubton\AppData\Roaming\Microsoft\Templates\Modern%20chronological%20resume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DAB140E2DA914E6CBCC9F7ADD7C4E7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D73C48-5C0E-4151-94E8-66B72473EEDE}"/>
      </w:docPartPr>
      <w:docPartBody>
        <w:p w:rsidR="00585BB6">
          <w:pPr>
            <w:pStyle w:val="DAB140E2DA914E6CBCC9F7ADD7C4E760"/>
          </w:pPr>
          <w:r w:rsidRPr="00CF1A49">
            <w:t>·</w:t>
          </w:r>
        </w:p>
      </w:docPartBody>
    </w:docPart>
    <w:docPart>
      <w:docPartPr>
        <w:name w:val="823299BD3C804B8C8A37724C77A4D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F82C4-9583-4365-B51B-1365C1329590}"/>
      </w:docPartPr>
      <w:docPartBody>
        <w:p w:rsidR="00585BB6">
          <w:pPr>
            <w:pStyle w:val="823299BD3C804B8C8A37724C77A4DB08"/>
          </w:pPr>
          <w:r w:rsidRPr="00CF1A49">
            <w:t>Experience</w:t>
          </w:r>
        </w:p>
      </w:docPartBody>
    </w:docPart>
    <w:docPart>
      <w:docPartPr>
        <w:name w:val="C614F5CAFD6D4CD5A4A31AF411A18B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42E21-2972-43B7-907D-40DECCB6FB8D}"/>
      </w:docPartPr>
      <w:docPartBody>
        <w:p w:rsidR="00585BB6">
          <w:pPr>
            <w:pStyle w:val="C614F5CAFD6D4CD5A4A31AF411A18B9C"/>
          </w:pPr>
          <w:r w:rsidRPr="00CF1A49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B6"/>
    <w:rsid w:val="00486905"/>
    <w:rsid w:val="00585BB6"/>
    <w:rsid w:val="00627B35"/>
    <w:rsid w:val="00661830"/>
    <w:rsid w:val="006A05F6"/>
    <w:rsid w:val="00A05850"/>
    <w:rsid w:val="00B65861"/>
    <w:rsid w:val="00C4485C"/>
    <w:rsid w:val="00F45F49"/>
  </w:rsids>
  <m:mathPr>
    <m:mathFont m:val="Cambria Math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DAB140E2DA914E6CBCC9F7ADD7C4E760">
    <w:name w:val="DAB140E2DA914E6CBCC9F7ADD7C4E760"/>
  </w:style>
  <w:style w:type="paragraph" w:customStyle="1" w:styleId="823299BD3C804B8C8A37724C77A4DB08">
    <w:name w:val="823299BD3C804B8C8A37724C77A4DB08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C614F5CAFD6D4CD5A4A31AF411A18B9C">
    <w:name w:val="C614F5CAFD6D4CD5A4A31AF411A18B9C"/>
  </w:style>
  <w:style w:type="paragraph" w:customStyle="1" w:styleId="F2FF38289B33490F9D3D525D0C5D424D">
    <w:name w:val="F2FF38289B33490F9D3D525D0C5D424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C:\Users\DudiLubton\AppData\Roaming\Microsoft\Templates\Modern chronological resume.dotx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Dudi Lubton</cp:lastModifiedBy>
  <cp:revision>3</cp:revision>
  <dcterms:created xsi:type="dcterms:W3CDTF">2022-05-07T13:48:00Z</dcterms:created>
  <dcterms:modified xsi:type="dcterms:W3CDTF">2024-05-27T09:22:10Z</dcterms:modified>
</cp:coreProperties>
</file>