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07"/>
                    <pic:cNvPicPr/>
                  </pic:nvPicPr>
                  <pic:blipFill>
                    <a:blip xmlns:r="http://schemas.openxmlformats.org/officeDocument/2006/relationships" r:embed="rIdCLEEU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BC5AF" w14:textId="011C07C4" w:rsidR="0059120E" w:rsidRDefault="00547AE3" w:rsidP="00DE55A6">
      <w:pPr>
        <w:pStyle w:val="afb"/>
        <w:bidi/>
        <w:jc w:val="center"/>
        <w:rPr>
          <w:rFonts w:cs="Times New Roman"/>
          <w:i/>
          <w:iCs/>
          <w:u w:val="single"/>
          <w:lang w:val="en-US" w:bidi="he-IL"/>
        </w:rPr>
      </w:pPr>
      <w:r>
        <w:rPr>
          <w:rFonts w:cs="Times New Roman"/>
          <w:i/>
          <w:iCs/>
          <w:u w:val="single"/>
          <w:rtl/>
          <w:lang w:val="en-US" w:bidi="he-IL"/>
        </w:rPr>
        <w:t>קורות חיים</w:t>
      </w:r>
    </w:p>
    <w:p w14:paraId="0CED27C9" w14:textId="77777777" w:rsidR="00547AE3" w:rsidRDefault="00547AE3" w:rsidP="00547AE3">
      <w:pPr>
        <w:pStyle w:val="afb"/>
        <w:bidi/>
        <w:jc w:val="center"/>
        <w:rPr>
          <w:rFonts w:cs="Times New Roman"/>
          <w:i/>
          <w:iCs/>
          <w:u w:val="single"/>
          <w:lang w:val="en-US" w:bidi="he-IL"/>
        </w:rPr>
      </w:pPr>
    </w:p>
    <w:p w14:paraId="3058DA32" w14:textId="17612481" w:rsidR="00547AE3" w:rsidRDefault="00547AE3" w:rsidP="00547AE3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שם: </w:t>
      </w:r>
      <w:r w:rsidR="00E92967">
        <w:rPr>
          <w:rFonts w:cs="Times New Roman"/>
          <w:rtl/>
          <w:lang w:val="en-US" w:bidi="he-IL"/>
        </w:rPr>
        <w:t xml:space="preserve">חיים </w:t>
      </w:r>
      <w:proofErr w:type="spellStart"/>
      <w:r w:rsidR="00E92967">
        <w:rPr>
          <w:rFonts w:cs="Times New Roman"/>
          <w:rtl/>
          <w:lang w:val="en-US" w:bidi="he-IL"/>
        </w:rPr>
        <w:t>יעקובוב</w:t>
      </w:r>
      <w:proofErr w:type="spellEnd"/>
      <w:r w:rsidR="00E92967">
        <w:rPr>
          <w:rFonts w:cs="Times New Roman"/>
          <w:rtl/>
          <w:lang w:val="en-US" w:bidi="he-IL"/>
        </w:rPr>
        <w:t>.</w:t>
      </w:r>
    </w:p>
    <w:p w14:paraId="209F392D" w14:textId="057E5E57" w:rsidR="00E92967" w:rsidRDefault="00E92967" w:rsidP="00E92967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תאריך לידה: </w:t>
      </w:r>
      <w:r>
        <w:rPr>
          <w:rFonts w:cs="Times New Roman"/>
          <w:rtl/>
          <w:lang w:val="en-US" w:bidi="he-IL"/>
        </w:rPr>
        <w:t>5/12/1985.</w:t>
      </w:r>
    </w:p>
    <w:p w14:paraId="0171CAD1" w14:textId="5CBC9639" w:rsidR="00E92967" w:rsidRDefault="00715579" w:rsidP="00E92967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כתובת: </w:t>
      </w:r>
      <w:r w:rsidR="005110CD">
        <w:rPr>
          <w:rFonts w:cs="Times New Roman"/>
          <w:rtl/>
          <w:lang w:val="en-US" w:bidi="he-IL"/>
        </w:rPr>
        <w:t xml:space="preserve">הרב </w:t>
      </w:r>
      <w:r w:rsidR="005110CD">
        <w:rPr>
          <w:rFonts w:cs="Times New Roman" w:hint="cs"/>
          <w:rtl/>
          <w:lang w:val="en-US" w:bidi="he-IL"/>
        </w:rPr>
        <w:t>מימון</w:t>
      </w:r>
      <w:r>
        <w:rPr>
          <w:rFonts w:cs="Times New Roman"/>
          <w:rtl/>
          <w:lang w:val="en-US" w:bidi="he-IL"/>
        </w:rPr>
        <w:t xml:space="preserve"> 19, בני ברק.</w:t>
      </w:r>
    </w:p>
    <w:p w14:paraId="4A72BD22" w14:textId="1729DEA2" w:rsidR="00715579" w:rsidRDefault="0051037B" w:rsidP="00715579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נגישות: </w:t>
      </w:r>
      <w:r w:rsidR="00684B52">
        <w:rPr>
          <w:rFonts w:cs="Times New Roman"/>
          <w:rtl/>
          <w:lang w:val="en-US" w:bidi="he-IL"/>
        </w:rPr>
        <w:t xml:space="preserve">בעל רישיון נהיגה </w:t>
      </w:r>
      <w:r w:rsidR="002853BF">
        <w:rPr>
          <w:rFonts w:cs="Times New Roman"/>
          <w:rtl/>
          <w:lang w:val="en-US" w:bidi="he-IL"/>
        </w:rPr>
        <w:t xml:space="preserve">לאופנוע 500 </w:t>
      </w:r>
      <w:r w:rsidR="00B1185B">
        <w:rPr>
          <w:rFonts w:cs="Times New Roman"/>
          <w:rtl/>
          <w:lang w:val="en-US" w:bidi="he-IL"/>
        </w:rPr>
        <w:t xml:space="preserve">גיר רגיל </w:t>
      </w:r>
      <w:r w:rsidR="002853BF">
        <w:rPr>
          <w:rFonts w:cs="Times New Roman"/>
          <w:rtl/>
          <w:lang w:val="en-US" w:bidi="he-IL"/>
        </w:rPr>
        <w:t xml:space="preserve">+ רישיון נהיגה לרכב </w:t>
      </w:r>
      <w:r w:rsidR="00B1185B">
        <w:rPr>
          <w:rFonts w:cs="Times New Roman"/>
          <w:rtl/>
          <w:lang w:val="en-US" w:bidi="he-IL"/>
        </w:rPr>
        <w:t>גיר רגיל בתוקף, ובעל אופנוע.</w:t>
      </w:r>
    </w:p>
    <w:p w14:paraId="3B2AB229" w14:textId="58DC0722" w:rsidR="006403F0" w:rsidRDefault="006403F0" w:rsidP="006403F0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טלפון: </w:t>
      </w:r>
      <w:r>
        <w:rPr>
          <w:rFonts w:cs="Times New Roman"/>
          <w:rtl/>
          <w:lang w:val="en-US" w:bidi="he-IL"/>
        </w:rPr>
        <w:t>0546935093</w:t>
      </w:r>
      <w:r w:rsidR="00766B04">
        <w:rPr>
          <w:rFonts w:cs="Times New Roman"/>
          <w:rtl/>
          <w:lang w:val="en-US" w:bidi="he-IL"/>
        </w:rPr>
        <w:t>.</w:t>
      </w:r>
    </w:p>
    <w:p w14:paraId="24A57B45" w14:textId="41E89C87" w:rsidR="006403F0" w:rsidRDefault="00766B04" w:rsidP="006403F0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מספר זהות: </w:t>
      </w:r>
      <w:r>
        <w:rPr>
          <w:rFonts w:cs="Times New Roman"/>
          <w:rtl/>
          <w:lang w:val="en-US" w:bidi="he-IL"/>
        </w:rPr>
        <w:t>038180618.</w:t>
      </w:r>
    </w:p>
    <w:p w14:paraId="2951CB15" w14:textId="4C6FE887" w:rsidR="00766B04" w:rsidRDefault="00B957C4" w:rsidP="007B218C">
      <w:pPr>
        <w:pStyle w:val="afb"/>
        <w:bidi/>
        <w:rPr>
          <w:b w:val="0"/>
          <w:bCs/>
        </w:rPr>
      </w:pPr>
      <w:r w:rsidRPr="00C009E0">
        <w:rPr>
          <w:rFonts w:ascii="Arial" w:hAnsi="Arial" w:cs="Arial" w:hint="cs"/>
          <w:b w:val="0"/>
          <w:bCs/>
          <w:rtl/>
          <w:lang w:val="en-US" w:bidi="he-IL"/>
        </w:rPr>
        <w:t>דוא</w:t>
      </w:r>
      <w:r w:rsidRPr="00C009E0">
        <w:rPr>
          <w:b w:val="0"/>
          <w:bCs/>
          <w:rtl/>
          <w:lang w:val="en-US" w:bidi="he-IL"/>
        </w:rPr>
        <w:t>"</w:t>
      </w:r>
      <w:r w:rsidRPr="00C009E0">
        <w:rPr>
          <w:rFonts w:ascii="Arial" w:hAnsi="Arial" w:cs="Arial" w:hint="cs"/>
          <w:b w:val="0"/>
          <w:bCs/>
          <w:rtl/>
          <w:lang w:val="en-US" w:bidi="he-IL"/>
        </w:rPr>
        <w:t>ל</w:t>
      </w:r>
      <w:r w:rsidRPr="00C009E0">
        <w:rPr>
          <w:b w:val="0"/>
          <w:bCs/>
          <w:rtl/>
          <w:lang w:val="en-US" w:bidi="he-IL"/>
        </w:rPr>
        <w:t xml:space="preserve">: </w:t>
      </w:r>
      <w:hyperlink r:id="rId7" w:history="1">
        <w:r w:rsidR="003614F7" w:rsidRPr="008A1359">
          <w:rPr>
            <w:rStyle w:val="Hyperlink"/>
            <w:rFonts w:asciiTheme="minorBidi" w:hAnsiTheme="minorBidi"/>
          </w:rPr>
          <w:t>HAIM455190@gmail.com</w:t>
        </w:r>
      </w:hyperlink>
    </w:p>
    <w:p w14:paraId="7437E95A" w14:textId="77777777" w:rsidR="003614F7" w:rsidRDefault="003614F7" w:rsidP="003614F7">
      <w:pPr>
        <w:pStyle w:val="afb"/>
        <w:bidi/>
        <w:rPr>
          <w:b w:val="0"/>
          <w:bCs/>
        </w:rPr>
      </w:pPr>
    </w:p>
    <w:p w14:paraId="7BFA7508" w14:textId="77777777" w:rsidR="003614F7" w:rsidRDefault="003614F7" w:rsidP="003614F7">
      <w:pPr>
        <w:pStyle w:val="afb"/>
        <w:bidi/>
        <w:rPr>
          <w:b w:val="0"/>
          <w:bCs/>
        </w:rPr>
      </w:pPr>
    </w:p>
    <w:p w14:paraId="414CCBC3" w14:textId="5DE8D6D7" w:rsidR="005C01A8" w:rsidRDefault="005C01A8" w:rsidP="005C01A8">
      <w:pPr>
        <w:pStyle w:val="afb"/>
        <w:bidi/>
        <w:rPr>
          <w:rFonts w:cs="Times New Roman"/>
          <w:b w:val="0"/>
          <w:bCs/>
          <w:lang w:bidi="he-IL"/>
        </w:rPr>
      </w:pPr>
      <w:r>
        <w:rPr>
          <w:rFonts w:cs="Times New Roman"/>
          <w:b w:val="0"/>
          <w:bCs/>
          <w:rtl/>
          <w:lang w:val="en-US" w:bidi="he-IL"/>
        </w:rPr>
        <w:t>תמצית</w:t>
      </w:r>
    </w:p>
    <w:p w14:paraId="687E135A" w14:textId="77777777" w:rsidR="00052452" w:rsidRDefault="005C01A8" w:rsidP="005C01A8">
      <w:pPr>
        <w:pStyle w:val="afb"/>
        <w:bidi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 xml:space="preserve">אני מחפש תפקידים בעלי אופי </w:t>
      </w:r>
      <w:r w:rsidR="009E0427">
        <w:rPr>
          <w:rFonts w:cs="Times New Roman"/>
          <w:rtl/>
          <w:lang w:val="en-US" w:bidi="he-IL"/>
        </w:rPr>
        <w:t xml:space="preserve">שירותי, ניהולי וצוותי על מנת להביא ליידי ביטוי </w:t>
      </w:r>
      <w:r w:rsidR="00052452">
        <w:rPr>
          <w:rFonts w:cs="Times New Roman"/>
          <w:rtl/>
          <w:lang w:val="en-US" w:bidi="he-IL"/>
        </w:rPr>
        <w:t xml:space="preserve">את כישוריי באופן </w:t>
      </w:r>
      <w:proofErr w:type="spellStart"/>
      <w:r w:rsidR="00052452">
        <w:rPr>
          <w:rFonts w:cs="Times New Roman"/>
          <w:rtl/>
          <w:lang w:val="en-US" w:bidi="he-IL"/>
        </w:rPr>
        <w:t>המייטבי</w:t>
      </w:r>
      <w:proofErr w:type="spellEnd"/>
      <w:r w:rsidR="00052452">
        <w:rPr>
          <w:rFonts w:cs="Times New Roman"/>
          <w:rtl/>
          <w:lang w:val="en-US" w:bidi="he-IL"/>
        </w:rPr>
        <w:t>.</w:t>
      </w:r>
    </w:p>
    <w:p w14:paraId="7534B83D" w14:textId="77777777" w:rsidR="00052452" w:rsidRDefault="00052452" w:rsidP="00052452">
      <w:pPr>
        <w:pStyle w:val="afb"/>
        <w:bidi/>
        <w:rPr>
          <w:rFonts w:cs="Times New Roman"/>
          <w:lang w:val="en-US" w:bidi="he-IL"/>
        </w:rPr>
      </w:pPr>
    </w:p>
    <w:p w14:paraId="507E67B3" w14:textId="77777777" w:rsidR="00052452" w:rsidRDefault="00052452" w:rsidP="00052452">
      <w:pPr>
        <w:pStyle w:val="afb"/>
        <w:bidi/>
        <w:rPr>
          <w:rFonts w:cs="Times New Roman"/>
          <w:lang w:val="en-US" w:bidi="he-IL"/>
        </w:rPr>
      </w:pPr>
    </w:p>
    <w:p w14:paraId="6C6E99B4" w14:textId="77777777" w:rsidR="00052452" w:rsidRDefault="00052452" w:rsidP="00052452">
      <w:pPr>
        <w:pStyle w:val="afb"/>
        <w:bidi/>
        <w:rPr>
          <w:rFonts w:cs="Times New Roman"/>
          <w:b w:val="0"/>
          <w:bCs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>השכלה</w:t>
      </w:r>
    </w:p>
    <w:p w14:paraId="65ED5BD5" w14:textId="3AEEE069" w:rsidR="005C01A8" w:rsidRPr="00E92D69" w:rsidRDefault="00346D7C" w:rsidP="00346D7C">
      <w:pPr>
        <w:pStyle w:val="afb"/>
        <w:numPr>
          <w:ilvl w:val="0"/>
          <w:numId w:val="13"/>
        </w:numPr>
        <w:bidi/>
        <w:rPr>
          <w:b w:val="0"/>
          <w:bCs/>
        </w:rPr>
      </w:pPr>
      <w:r>
        <w:rPr>
          <w:rFonts w:cs="Times New Roman"/>
          <w:rtl/>
          <w:lang w:val="en-US" w:bidi="he-IL"/>
        </w:rPr>
        <w:t xml:space="preserve">בשנת 2002 סיימתי בית ספר </w:t>
      </w:r>
      <w:r w:rsidR="00E92D69">
        <w:rPr>
          <w:rFonts w:cs="Times New Roman"/>
          <w:rtl/>
          <w:lang w:val="en-US" w:bidi="he-IL"/>
        </w:rPr>
        <w:t>תיכוני מקצועי בהצטיינות.</w:t>
      </w:r>
    </w:p>
    <w:p w14:paraId="352DD91C" w14:textId="77777777" w:rsidR="00E92D69" w:rsidRDefault="00E92D69" w:rsidP="00E92D69">
      <w:pPr>
        <w:pStyle w:val="afb"/>
        <w:bidi/>
        <w:ind w:left="1516"/>
        <w:rPr>
          <w:rFonts w:cs="Times New Roman"/>
          <w:lang w:bidi="he-IL"/>
        </w:rPr>
      </w:pPr>
    </w:p>
    <w:p w14:paraId="733A69F7" w14:textId="77777777" w:rsidR="00E92D69" w:rsidRDefault="00E92D69" w:rsidP="002D3F58">
      <w:pPr>
        <w:pStyle w:val="afb"/>
        <w:bidi/>
        <w:ind w:left="1516"/>
        <w:rPr>
          <w:b w:val="0"/>
          <w:bCs/>
        </w:rPr>
      </w:pPr>
    </w:p>
    <w:p w14:paraId="128A08C6" w14:textId="11E930A2" w:rsidR="002623E0" w:rsidRDefault="002D3F58" w:rsidP="00843F61">
      <w:pPr>
        <w:pStyle w:val="afb"/>
        <w:bidi/>
        <w:rPr>
          <w:rFonts w:cs="Times New Roman"/>
          <w:b w:val="0"/>
          <w:bCs/>
          <w:rtl/>
          <w:lang w:bidi="he-IL"/>
        </w:rPr>
      </w:pPr>
      <w:r>
        <w:rPr>
          <w:rFonts w:cs="Times New Roman"/>
          <w:b w:val="0"/>
          <w:bCs/>
          <w:rtl/>
          <w:lang w:val="en-US" w:bidi="he-IL"/>
        </w:rPr>
        <w:t>ניסיון תעסוקתי</w:t>
      </w:r>
    </w:p>
    <w:p w14:paraId="39FB715F" w14:textId="7E391E07" w:rsidR="00C24B56" w:rsidRDefault="00C24B56" w:rsidP="00C24B56">
      <w:pPr>
        <w:pStyle w:val="afb"/>
        <w:bidi/>
        <w:rPr>
          <w:rFonts w:cs="Times New Roman"/>
          <w:b w:val="0"/>
          <w:bCs/>
          <w:rtl/>
          <w:lang w:bidi="he-IL"/>
        </w:rPr>
      </w:pPr>
    </w:p>
    <w:p w14:paraId="7041EE8C" w14:textId="16B5BC82" w:rsidR="00C24B56" w:rsidRDefault="00C24B56" w:rsidP="00C24B56">
      <w:pPr>
        <w:pStyle w:val="afb"/>
        <w:bidi/>
        <w:rPr>
          <w:rFonts w:cs="Times New Roman"/>
          <w:b w:val="0"/>
          <w:bCs/>
          <w:rtl/>
          <w:lang w:bidi="he-IL"/>
        </w:rPr>
      </w:pPr>
      <w:r>
        <w:rPr>
          <w:rFonts w:cs="Times New Roman" w:hint="cs"/>
          <w:b w:val="0"/>
          <w:bCs/>
          <w:rtl/>
          <w:lang w:bidi="he-IL"/>
        </w:rPr>
        <w:t xml:space="preserve">2018- 2022 </w:t>
      </w:r>
      <w:r>
        <w:rPr>
          <w:rFonts w:cs="Times New Roman"/>
          <w:b w:val="0"/>
          <w:bCs/>
          <w:rtl/>
          <w:lang w:bidi="he-IL"/>
        </w:rPr>
        <w:t>–</w:t>
      </w:r>
      <w:r>
        <w:rPr>
          <w:rFonts w:cs="Times New Roman" w:hint="cs"/>
          <w:b w:val="0"/>
          <w:bCs/>
          <w:rtl/>
          <w:lang w:bidi="he-IL"/>
        </w:rPr>
        <w:t xml:space="preserve"> חנות רהיטים </w:t>
      </w:r>
      <w:r>
        <w:rPr>
          <w:rFonts w:cs="Times New Roman"/>
          <w:b w:val="0"/>
          <w:bCs/>
          <w:rtl/>
          <w:lang w:bidi="he-IL"/>
        </w:rPr>
        <w:t>–</w:t>
      </w:r>
    </w:p>
    <w:p w14:paraId="6177CF3B" w14:textId="69793495" w:rsidR="00C24B56" w:rsidRPr="00C24B56" w:rsidRDefault="00C24B56" w:rsidP="00C24B56">
      <w:pPr>
        <w:pStyle w:val="afb"/>
        <w:bidi/>
        <w:rPr>
          <w:rFonts w:cs="Times New Roman"/>
          <w:lang w:bidi="he-IL"/>
        </w:rPr>
      </w:pPr>
      <w:r w:rsidRPr="00C24B56">
        <w:rPr>
          <w:rFonts w:cs="Times New Roman" w:hint="cs"/>
          <w:rtl/>
          <w:lang w:bidi="he-IL"/>
        </w:rPr>
        <w:t xml:space="preserve">מוכר, סדרן, מחסן </w:t>
      </w:r>
      <w:r>
        <w:rPr>
          <w:rFonts w:cs="Times New Roman" w:hint="cs"/>
          <w:rtl/>
          <w:lang w:bidi="he-IL"/>
        </w:rPr>
        <w:t xml:space="preserve">. </w:t>
      </w:r>
    </w:p>
    <w:p w14:paraId="05F69592" w14:textId="77777777" w:rsidR="00843F61" w:rsidRDefault="00843F61" w:rsidP="00843F61">
      <w:pPr>
        <w:pStyle w:val="afb"/>
        <w:bidi/>
        <w:rPr>
          <w:rFonts w:cs="Times New Roman"/>
          <w:b w:val="0"/>
          <w:bCs/>
          <w:lang w:bidi="he-IL"/>
        </w:rPr>
      </w:pPr>
    </w:p>
    <w:p w14:paraId="13915A70" w14:textId="40E95E79" w:rsidR="003358AC" w:rsidRDefault="003358AC" w:rsidP="003358AC">
      <w:pPr>
        <w:pStyle w:val="afb"/>
        <w:bidi/>
        <w:rPr>
          <w:rFonts w:cs="Times New Roman"/>
          <w:b w:val="0"/>
          <w:bCs/>
          <w:lang w:bidi="he-IL"/>
        </w:rPr>
      </w:pPr>
      <w:r>
        <w:rPr>
          <w:rFonts w:cs="Times New Roman"/>
          <w:b w:val="0"/>
          <w:bCs/>
          <w:rtl/>
          <w:lang w:val="en-US" w:bidi="he-IL"/>
        </w:rPr>
        <w:t>2017 – 2013  מסעדת השרון</w:t>
      </w:r>
    </w:p>
    <w:p w14:paraId="7F0A158A" w14:textId="70D73EEF" w:rsidR="003358AC" w:rsidRPr="002320CF" w:rsidRDefault="002320CF" w:rsidP="003358AC">
      <w:pPr>
        <w:pStyle w:val="afb"/>
        <w:numPr>
          <w:ilvl w:val="0"/>
          <w:numId w:val="13"/>
        </w:numPr>
        <w:bidi/>
        <w:rPr>
          <w:rFonts w:cs="Times New Roman"/>
          <w:b w:val="0"/>
          <w:bCs/>
          <w:lang w:bidi="he-IL"/>
        </w:rPr>
      </w:pPr>
      <w:r>
        <w:rPr>
          <w:rFonts w:cs="Times New Roman"/>
          <w:rtl/>
          <w:lang w:val="en-US" w:bidi="he-IL"/>
        </w:rPr>
        <w:t>ניהול המסעדה ועובדיה</w:t>
      </w:r>
      <w:r w:rsidR="00C24B56">
        <w:rPr>
          <w:rFonts w:cs="Times New Roman" w:hint="cs"/>
          <w:rtl/>
          <w:lang w:val="en-US" w:bidi="he-IL"/>
        </w:rPr>
        <w:t xml:space="preserve">,  קבלת סחורה, סידור. </w:t>
      </w:r>
    </w:p>
    <w:p w14:paraId="78282CA8" w14:textId="1DF61B5B" w:rsidR="002320CF" w:rsidRDefault="002320CF" w:rsidP="002320CF">
      <w:pPr>
        <w:pStyle w:val="afb"/>
        <w:bidi/>
        <w:ind w:left="796"/>
        <w:rPr>
          <w:rFonts w:cs="Times New Roman"/>
          <w:lang w:val="en-US" w:bidi="he-IL"/>
        </w:rPr>
      </w:pPr>
      <w:r>
        <w:rPr>
          <w:rFonts w:cs="Times New Roman"/>
          <w:rtl/>
          <w:lang w:val="en-US" w:bidi="he-IL"/>
        </w:rPr>
        <w:t>התנהלות מול ספקים.</w:t>
      </w:r>
    </w:p>
    <w:p w14:paraId="502D0498" w14:textId="6A5E1517" w:rsidR="00401D14" w:rsidRDefault="00401D14" w:rsidP="00401D14">
      <w:pPr>
        <w:pStyle w:val="afb"/>
        <w:bidi/>
        <w:rPr>
          <w:rFonts w:cs="Times New Roman"/>
          <w:b w:val="0"/>
          <w:bCs/>
          <w:sz w:val="24"/>
          <w:szCs w:val="24"/>
          <w:lang w:val="en-US" w:bidi="he-IL"/>
        </w:rPr>
      </w:pPr>
    </w:p>
    <w:p w14:paraId="19E11136" w14:textId="2A7D9C79" w:rsidR="007E6844" w:rsidRDefault="00917577" w:rsidP="009077CF">
      <w:pPr>
        <w:pStyle w:val="afb"/>
        <w:bidi/>
        <w:rPr>
          <w:rFonts w:cs="Times New Roman"/>
          <w:b w:val="0"/>
          <w:bCs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 xml:space="preserve">2013 </w:t>
      </w:r>
      <w:r w:rsidR="008C4283">
        <w:rPr>
          <w:rFonts w:cs="Times New Roman"/>
          <w:b w:val="0"/>
          <w:bCs/>
          <w:rtl/>
          <w:lang w:val="en-US" w:bidi="he-IL"/>
        </w:rPr>
        <w:t>–</w:t>
      </w:r>
      <w:r>
        <w:rPr>
          <w:rFonts w:cs="Times New Roman"/>
          <w:b w:val="0"/>
          <w:bCs/>
          <w:rtl/>
          <w:lang w:val="en-US" w:bidi="he-IL"/>
        </w:rPr>
        <w:t xml:space="preserve"> </w:t>
      </w:r>
      <w:r w:rsidR="008C4283">
        <w:rPr>
          <w:rFonts w:cs="Times New Roman"/>
          <w:b w:val="0"/>
          <w:bCs/>
          <w:rtl/>
          <w:lang w:val="en-US" w:bidi="he-IL"/>
        </w:rPr>
        <w:t>2008 פיצוחי שם טוב</w:t>
      </w:r>
    </w:p>
    <w:p w14:paraId="28D91168" w14:textId="0595C0CA" w:rsidR="008C4283" w:rsidRPr="005F326C" w:rsidRDefault="008C4283" w:rsidP="008C4283">
      <w:pPr>
        <w:pStyle w:val="afb"/>
        <w:numPr>
          <w:ilvl w:val="0"/>
          <w:numId w:val="13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ניהול המקום + עובדים.</w:t>
      </w:r>
    </w:p>
    <w:p w14:paraId="1F0AC642" w14:textId="2799DB99" w:rsidR="005F326C" w:rsidRPr="005F326C" w:rsidRDefault="005F326C" w:rsidP="005F326C">
      <w:pPr>
        <w:pStyle w:val="afb"/>
        <w:numPr>
          <w:ilvl w:val="0"/>
          <w:numId w:val="13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התנהלות מול ספקים.</w:t>
      </w:r>
    </w:p>
    <w:p w14:paraId="0D87A38C" w14:textId="0AA0CEBC" w:rsidR="005F326C" w:rsidRPr="00433B37" w:rsidRDefault="00433B37" w:rsidP="00433B37">
      <w:pPr>
        <w:pStyle w:val="afb"/>
        <w:numPr>
          <w:ilvl w:val="0"/>
          <w:numId w:val="13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שירות לקוחות.</w:t>
      </w:r>
    </w:p>
    <w:p w14:paraId="0C106AD4" w14:textId="77777777" w:rsidR="00433B37" w:rsidRDefault="00433B37" w:rsidP="00433B37">
      <w:pPr>
        <w:pStyle w:val="afb"/>
        <w:bidi/>
        <w:ind w:left="796"/>
        <w:rPr>
          <w:lang w:val="en-US" w:bidi="he-IL"/>
        </w:rPr>
      </w:pPr>
    </w:p>
    <w:p w14:paraId="1D8BC3C5" w14:textId="0A7C04F3" w:rsidR="00433B37" w:rsidRDefault="00892986" w:rsidP="00433B37">
      <w:pPr>
        <w:pStyle w:val="afb"/>
        <w:bidi/>
        <w:rPr>
          <w:rFonts w:cs="Times New Roman"/>
          <w:b w:val="0"/>
          <w:bCs/>
          <w:sz w:val="22"/>
          <w:lang w:val="en-US" w:bidi="he-IL"/>
        </w:rPr>
      </w:pPr>
      <w:r>
        <w:rPr>
          <w:rFonts w:cs="Times New Roman"/>
          <w:b w:val="0"/>
          <w:bCs/>
          <w:sz w:val="22"/>
          <w:rtl/>
          <w:lang w:val="en-US" w:bidi="he-IL"/>
        </w:rPr>
        <w:t>2008 – 2003 חברת תיק תק</w:t>
      </w:r>
    </w:p>
    <w:p w14:paraId="4AE9E827" w14:textId="07E47FFB" w:rsidR="00892986" w:rsidRPr="00D17C5B" w:rsidRDefault="00D17C5B" w:rsidP="00892986">
      <w:pPr>
        <w:pStyle w:val="afb"/>
        <w:numPr>
          <w:ilvl w:val="0"/>
          <w:numId w:val="14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מנהל משלוחים + שליחים.</w:t>
      </w:r>
    </w:p>
    <w:p w14:paraId="36A23553" w14:textId="481C3CD0" w:rsidR="00D17C5B" w:rsidRPr="00494449" w:rsidRDefault="00D17C5B" w:rsidP="00D17C5B">
      <w:pPr>
        <w:pStyle w:val="afb"/>
        <w:numPr>
          <w:ilvl w:val="0"/>
          <w:numId w:val="14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התנהלות מול לקוחות.</w:t>
      </w:r>
    </w:p>
    <w:p w14:paraId="608B6D68" w14:textId="07F03364" w:rsidR="00494449" w:rsidRDefault="00494449" w:rsidP="00494449">
      <w:pPr>
        <w:pStyle w:val="afb"/>
        <w:bidi/>
        <w:rPr>
          <w:lang w:val="en-US" w:bidi="he-IL"/>
        </w:rPr>
      </w:pPr>
    </w:p>
    <w:p w14:paraId="33776F28" w14:textId="598FD40F" w:rsidR="00494449" w:rsidRDefault="00494449" w:rsidP="00494449">
      <w:pPr>
        <w:pStyle w:val="afb"/>
        <w:bidi/>
        <w:rPr>
          <w:rFonts w:cs="Times New Roman"/>
          <w:b w:val="0"/>
          <w:bCs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>שפות</w:t>
      </w:r>
    </w:p>
    <w:p w14:paraId="7F2C1789" w14:textId="685D2452" w:rsidR="00494449" w:rsidRPr="004758CF" w:rsidRDefault="004758CF" w:rsidP="00494449">
      <w:pPr>
        <w:pStyle w:val="afb"/>
        <w:numPr>
          <w:ilvl w:val="0"/>
          <w:numId w:val="15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עברית: שפת אם.</w:t>
      </w:r>
    </w:p>
    <w:p w14:paraId="6E30FCBF" w14:textId="180B1275" w:rsidR="004758CF" w:rsidRPr="004758CF" w:rsidRDefault="004758CF" w:rsidP="004758CF">
      <w:pPr>
        <w:pStyle w:val="afb"/>
        <w:numPr>
          <w:ilvl w:val="0"/>
          <w:numId w:val="15"/>
        </w:numPr>
        <w:bidi/>
        <w:rPr>
          <w:lang w:val="en-US" w:bidi="he-IL"/>
        </w:rPr>
      </w:pPr>
      <w:r>
        <w:rPr>
          <w:rFonts w:cs="Times New Roman"/>
          <w:rtl/>
          <w:lang w:val="en-US" w:bidi="he-IL"/>
        </w:rPr>
        <w:t>אנגלית: בינונית.</w:t>
      </w:r>
    </w:p>
    <w:p w14:paraId="7499F0FF" w14:textId="539C4EFB" w:rsidR="004758CF" w:rsidRDefault="004758CF" w:rsidP="004758CF">
      <w:pPr>
        <w:pStyle w:val="afb"/>
        <w:bidi/>
        <w:rPr>
          <w:lang w:val="en-US" w:bidi="he-IL"/>
        </w:rPr>
      </w:pPr>
    </w:p>
    <w:p w14:paraId="2E8ED557" w14:textId="1919FD53" w:rsidR="004758CF" w:rsidRDefault="004758CF" w:rsidP="004758CF">
      <w:pPr>
        <w:pStyle w:val="afb"/>
        <w:bidi/>
        <w:rPr>
          <w:rFonts w:cs="Times New Roman"/>
          <w:b w:val="0"/>
          <w:bCs/>
          <w:lang w:val="en-US" w:bidi="he-IL"/>
        </w:rPr>
      </w:pPr>
      <w:r>
        <w:rPr>
          <w:rFonts w:cs="Times New Roman"/>
          <w:b w:val="0"/>
          <w:bCs/>
          <w:rtl/>
          <w:lang w:val="en-US" w:bidi="he-IL"/>
        </w:rPr>
        <w:t>על עצמי</w:t>
      </w:r>
    </w:p>
    <w:p w14:paraId="290AA99F" w14:textId="559AFC65" w:rsidR="004758CF" w:rsidRDefault="00603E88" w:rsidP="004758CF">
      <w:pPr>
        <w:pStyle w:val="afb"/>
        <w:bidi/>
        <w:rPr>
          <w:rFonts w:cs="Times New Roman"/>
          <w:rtl/>
          <w:lang w:val="en-US" w:bidi="he-IL"/>
        </w:rPr>
      </w:pPr>
      <w:r>
        <w:rPr>
          <w:rFonts w:cs="Times New Roman"/>
          <w:rtl/>
          <w:lang w:val="en-US" w:bidi="he-IL"/>
        </w:rPr>
        <w:t>בחור רציני ואחראי, קליטה מהירה, שאיפות גבוהות ורצון להצליח.</w:t>
      </w:r>
    </w:p>
    <w:p w14:paraId="72466394" w14:textId="77777777" w:rsidR="008D3502" w:rsidRDefault="008D3502" w:rsidP="008D3502">
      <w:pPr>
        <w:pStyle w:val="afb"/>
        <w:bidi/>
        <w:rPr>
          <w:rFonts w:cs="Times New Roman"/>
          <w:rtl/>
          <w:lang w:val="en-US" w:bidi="he-IL"/>
        </w:rPr>
      </w:pPr>
    </w:p>
    <w:p w14:paraId="11672891" w14:textId="77777777" w:rsidR="008D3502" w:rsidRDefault="008D3502" w:rsidP="008D3502">
      <w:pPr>
        <w:pStyle w:val="afb"/>
        <w:bidi/>
        <w:rPr>
          <w:rFonts w:cs="Times New Roman"/>
          <w:rtl/>
          <w:lang w:val="en-US" w:bidi="he-IL"/>
        </w:rPr>
      </w:pPr>
    </w:p>
    <w:p w14:paraId="3D8C09A2" w14:textId="6F26F695" w:rsidR="008D3502" w:rsidRDefault="00B3208C" w:rsidP="008D3502">
      <w:pPr>
        <w:pStyle w:val="afb"/>
        <w:bidi/>
        <w:rPr>
          <w:rFonts w:cs="Times New Roman"/>
          <w:rtl/>
          <w:lang w:val="en-US" w:bidi="he-IL"/>
        </w:rPr>
      </w:pPr>
      <w:r>
        <w:rPr>
          <w:rFonts w:cs="Times New Roman" w:hint="cs"/>
          <w:rtl/>
          <w:lang w:val="en-US" w:bidi="he-IL"/>
        </w:rPr>
        <w:t>טל; 0546935093</w:t>
      </w:r>
    </w:p>
    <w:p w14:paraId="4D0AA90C" w14:textId="77777777" w:rsidR="00704664" w:rsidRDefault="00704664" w:rsidP="00704664">
      <w:pPr>
        <w:pStyle w:val="afb"/>
        <w:bidi/>
        <w:rPr>
          <w:rFonts w:cs="Times New Roman"/>
          <w:rtl/>
          <w:lang w:val="en-US" w:bidi="he-IL"/>
        </w:rPr>
      </w:pPr>
    </w:p>
    <w:p w14:paraId="5F89D00B" w14:textId="77777777" w:rsidR="00663992" w:rsidRPr="007E6844" w:rsidRDefault="00663992" w:rsidP="00663992">
      <w:pPr>
        <w:pStyle w:val="afb"/>
        <w:bidi/>
        <w:rPr>
          <w:lang w:val="en-US" w:bidi="he-IL"/>
        </w:rPr>
      </w:pPr>
    </w:p>
    <w:sectPr w:rsidR="00663992" w:rsidRPr="007E6844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7F77B" w14:textId="77777777" w:rsidR="00061033" w:rsidRDefault="00061033">
      <w:pPr>
        <w:spacing w:after="0" w:line="240" w:lineRule="auto"/>
      </w:pPr>
      <w:r>
        <w:separator/>
      </w:r>
    </w:p>
  </w:endnote>
  <w:endnote w:type="continuationSeparator" w:id="0">
    <w:p w14:paraId="5697850E" w14:textId="77777777" w:rsidR="00061033" w:rsidRDefault="00061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18AC6" w14:textId="77777777" w:rsidR="0059120E" w:rsidRDefault="001334AF">
        <w:pPr>
          <w:pStyle w:val="a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4CBF0" w14:textId="77777777" w:rsidR="00061033" w:rsidRDefault="00061033">
      <w:pPr>
        <w:spacing w:after="0" w:line="240" w:lineRule="auto"/>
      </w:pPr>
      <w:r>
        <w:separator/>
      </w:r>
    </w:p>
  </w:footnote>
  <w:footnote w:type="continuationSeparator" w:id="0">
    <w:p w14:paraId="5976490F" w14:textId="77777777" w:rsidR="00061033" w:rsidRDefault="00061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E16D8" w14:textId="77777777" w:rsidR="0059120E" w:rsidRDefault="001334AF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CBE094" wp14:editId="41737564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F58F37" id="קבוצה 4" o:spid="_x0000_s1026" style="position:absolute;left:0;text-align:left;margin-left:0;margin-top:0;width:252pt;height:791.85pt;z-index:251658240;mso-position-horizontal:left;mso-position-horizontal-relative:margin;mso-position-vertical:top;mso-position-vertical-relative:page" coordsize="32004,100563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">
              <v:rect id="Rectangle 2" o:spid="_x0000_s1027" style="position:absolute;width:32004;height:192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15C3F" w14:textId="77777777" w:rsidR="0059120E" w:rsidRDefault="001334AF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56B5F43" wp14:editId="03325054">
              <wp:simplePos x="0" y="0"/>
              <wp:positionH relativeFrom="margin">
                <wp:posOffset>2952750</wp:posOffset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7EB51E" id="קבוצה 5" o:spid="_x0000_s1026" style="position:absolute;left:0;text-align:left;margin-left:232.5pt;margin-top:0;width:252pt;height:791.85pt;flip:x;z-index:251660288;mso-position-horizontal-relative:margin;mso-position-vertical:top;mso-position-vertical-relative:page" coordsize="32004,100563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">
              <v:rect id="מלבן 6" o:spid="_x0000_s1027" style="position:absolute;width:32004;height:192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" fillcolor="#4b3a2e [3215]" stroked="f" strokeweight="1pt"/>
              <v:rect id="מלבן 7" o:spid="_x0000_s1028" style="position:absolute;top:99648;width:32004;height:915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1E2B5A"/>
    <w:multiLevelType w:val="hybridMultilevel"/>
    <w:tmpl w:val="B260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6212CB"/>
    <w:multiLevelType w:val="hybridMultilevel"/>
    <w:tmpl w:val="6802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33C9B"/>
    <w:multiLevelType w:val="hybridMultilevel"/>
    <w:tmpl w:val="A65C8826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 w15:restartNumberingAfterBreak="0">
    <w:nsid w:val="370D2D02"/>
    <w:multiLevelType w:val="hybridMultilevel"/>
    <w:tmpl w:val="CD6C5046"/>
    <w:lvl w:ilvl="0" w:tplc="04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14" w15:restartNumberingAfterBreak="0">
    <w:nsid w:val="4A1C5769"/>
    <w:multiLevelType w:val="hybridMultilevel"/>
    <w:tmpl w:val="33E4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896389">
    <w:abstractNumId w:val="9"/>
  </w:num>
  <w:num w:numId="2" w16cid:durableId="1146165617">
    <w:abstractNumId w:val="7"/>
  </w:num>
  <w:num w:numId="3" w16cid:durableId="1593590428">
    <w:abstractNumId w:val="6"/>
  </w:num>
  <w:num w:numId="4" w16cid:durableId="2073189554">
    <w:abstractNumId w:val="5"/>
  </w:num>
  <w:num w:numId="5" w16cid:durableId="341323582">
    <w:abstractNumId w:val="4"/>
  </w:num>
  <w:num w:numId="6" w16cid:durableId="2132744362">
    <w:abstractNumId w:val="8"/>
  </w:num>
  <w:num w:numId="7" w16cid:durableId="1244875469">
    <w:abstractNumId w:val="3"/>
  </w:num>
  <w:num w:numId="8" w16cid:durableId="1470708822">
    <w:abstractNumId w:val="2"/>
  </w:num>
  <w:num w:numId="9" w16cid:durableId="795224508">
    <w:abstractNumId w:val="1"/>
  </w:num>
  <w:num w:numId="10" w16cid:durableId="1196692531">
    <w:abstractNumId w:val="0"/>
  </w:num>
  <w:num w:numId="11" w16cid:durableId="492450825">
    <w:abstractNumId w:val="11"/>
  </w:num>
  <w:num w:numId="12" w16cid:durableId="89156565">
    <w:abstractNumId w:val="12"/>
  </w:num>
  <w:num w:numId="13" w16cid:durableId="2127918650">
    <w:abstractNumId w:val="13"/>
  </w:num>
  <w:num w:numId="14" w16cid:durableId="31422534">
    <w:abstractNumId w:val="14"/>
  </w:num>
  <w:num w:numId="15" w16cid:durableId="463154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4E8"/>
    <w:rsid w:val="00052452"/>
    <w:rsid w:val="00061033"/>
    <w:rsid w:val="001334AF"/>
    <w:rsid w:val="002320CF"/>
    <w:rsid w:val="002623E0"/>
    <w:rsid w:val="002853BF"/>
    <w:rsid w:val="002D3F58"/>
    <w:rsid w:val="003358AC"/>
    <w:rsid w:val="00346D7C"/>
    <w:rsid w:val="00354DAC"/>
    <w:rsid w:val="003614F7"/>
    <w:rsid w:val="003D447F"/>
    <w:rsid w:val="00401D14"/>
    <w:rsid w:val="00433B37"/>
    <w:rsid w:val="004758CF"/>
    <w:rsid w:val="00494449"/>
    <w:rsid w:val="0051037B"/>
    <w:rsid w:val="005110CD"/>
    <w:rsid w:val="00547AE3"/>
    <w:rsid w:val="005C01A8"/>
    <w:rsid w:val="005F326C"/>
    <w:rsid w:val="00601879"/>
    <w:rsid w:val="00603E88"/>
    <w:rsid w:val="006403F0"/>
    <w:rsid w:val="00663992"/>
    <w:rsid w:val="00684B52"/>
    <w:rsid w:val="00704664"/>
    <w:rsid w:val="00715579"/>
    <w:rsid w:val="007511F1"/>
    <w:rsid w:val="00766B04"/>
    <w:rsid w:val="007B218C"/>
    <w:rsid w:val="007E6844"/>
    <w:rsid w:val="007F4DCA"/>
    <w:rsid w:val="00843F61"/>
    <w:rsid w:val="008922DE"/>
    <w:rsid w:val="00892986"/>
    <w:rsid w:val="008B6A78"/>
    <w:rsid w:val="008C4283"/>
    <w:rsid w:val="008C59CD"/>
    <w:rsid w:val="008D3502"/>
    <w:rsid w:val="009077CF"/>
    <w:rsid w:val="00917577"/>
    <w:rsid w:val="009234E8"/>
    <w:rsid w:val="00974F9B"/>
    <w:rsid w:val="009E0427"/>
    <w:rsid w:val="00B1185B"/>
    <w:rsid w:val="00B3208C"/>
    <w:rsid w:val="00B957C4"/>
    <w:rsid w:val="00C009E0"/>
    <w:rsid w:val="00C24B56"/>
    <w:rsid w:val="00D17C5B"/>
    <w:rsid w:val="00D44ACC"/>
    <w:rsid w:val="00DE55A6"/>
    <w:rsid w:val="00DF59E9"/>
    <w:rsid w:val="00E92967"/>
    <w:rsid w:val="00E92D69"/>
    <w:rsid w:val="00FF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5D58"/>
  <w15:docId w15:val="{0B616B93-9835-F944-BD00-F687271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כותרת טקסט תו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כותרת 1 תו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כותרת תחתונה תו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6">
    <w:name w:val="כותרת משנה תו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f">
    <w:name w:val="ציטוט תו"/>
    <w:basedOn w:val="a0"/>
    <w:link w:val="ae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ציטוט חזק תו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פרטי קשר"/>
    <w:basedOn w:val="a"/>
    <w:uiPriority w:val="2"/>
    <w:qFormat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afb">
    <w:name w:val="שם"/>
    <w:basedOn w:val="a"/>
    <w:link w:val="afc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fc">
    <w:name w:val="שם תו"/>
    <w:basedOn w:val="a0"/>
    <w:link w:val="afb"/>
    <w:uiPriority w:val="1"/>
    <w:rPr>
      <w:b/>
      <w:caps/>
      <w:spacing w:val="21"/>
      <w:sz w:val="36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a0"/>
    <w:uiPriority w:val="99"/>
    <w:unhideWhenUsed/>
    <w:rsid w:val="003614F7"/>
    <w:rPr>
      <w:color w:val="3D859C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3614F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IM45519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CLEEUV" Type="http://schemas.openxmlformats.org/officeDocument/2006/relationships/image" Target="media/FMLXMZ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a\Documents\%7bF7CDE4A4-99EB-F14D-99BB-548832F407C2%7dtf50002038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{F7CDE4A4-99EB-F14D-99BB-548832F407C2}tf50002038</Template>
  <TotalTime>1</TotalTime>
  <Pages>1</Pages>
  <Words>147</Words>
  <Characters>739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shiran.remez15@gmail.com</dc:creator>
  <cp:keywords/>
  <dc:description/>
  <cp:lastModifiedBy>saraarazi100@gmail.com</cp:lastModifiedBy>
  <cp:revision>2</cp:revision>
  <dcterms:created xsi:type="dcterms:W3CDTF">2022-04-06T10:10:00Z</dcterms:created>
  <dcterms:modified xsi:type="dcterms:W3CDTF">2022-04-06T10:10:00Z</dcterms:modified>
</cp:coreProperties>
</file>