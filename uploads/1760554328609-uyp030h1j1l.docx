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235"/>
                    <pic:cNvPicPr/>
                  </pic:nvPicPr>
                  <pic:blipFill>
                    <a:blip xmlns:r="http://schemas.openxmlformats.org/officeDocument/2006/relationships" r:embed="rIdLZEBS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אברהים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להאלי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ירושלים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"mailto:ibrahimlahali574@gmail.com"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ibrahimlahali574@gmail.com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050-2168583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2000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ערבית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  <w:p w:rsidR="00054188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2023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2022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מנהל חשבונות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  <w:lang w:bidi="he-IL"/>
              </w:rPr>
              <w:t>1+2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מכללת עתיד בירן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מנהל חשבונות סוג </w:t>
            </w:r>
            <w:r w:rsidRPr="00F81419">
              <w:rPr>
                <w:rFonts w:ascii="Arial" w:hAnsi="Arial" w:cs="Arial"/>
                <w:noProof/>
                <w:color w:val="333333"/>
                <w:rtl/>
                <w:lang w:bidi="he-IL"/>
              </w:rPr>
              <w:t>1+2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LZEBSC" Type="http://schemas.openxmlformats.org/officeDocument/2006/relationships/image" Target="media/DCGF9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43</Words>
  <Characters>217</Characters>
  <Application>Microsoft Office Word</Application>
  <DocSecurity>0</DocSecurity>
  <Lines>10</Lines>
  <Paragraphs>20</Paragraphs>
  <ScaleCrop>false</ScaleCrop>
  <Manager>AllJobs</Manager>
  <Company>AllJobs</Company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