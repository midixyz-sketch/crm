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10"/>
                    <pic:cNvPicPr/>
                  </pic:nvPicPr>
                  <pic:blipFill>
                    <a:blip xmlns:r="http://schemas.openxmlformats.org/officeDocument/2006/relationships" r:embed="rIdBJLE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632" w:type="dxa"/>
        <w:tblInd w:w="-1084" w:type="dxa"/>
        <w:tblBorders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7"/>
        <w:gridCol w:w="1843"/>
        <w:gridCol w:w="2494"/>
        <w:gridCol w:w="1441"/>
        <w:gridCol w:w="3547"/>
      </w:tblGrid>
      <w:tr w:rsidR="00D32EF6" w:rsidRPr="00A51D19" w14:paraId="727AE8C1" w14:textId="77777777" w:rsidTr="007D0BF8">
        <w:trPr>
          <w:cantSplit/>
          <w:trHeight w:val="428"/>
        </w:trPr>
        <w:tc>
          <w:tcPr>
            <w:tcW w:w="10632" w:type="dxa"/>
            <w:gridSpan w:val="5"/>
          </w:tcPr>
          <w:p w14:paraId="52B7DBDF" w14:textId="0A66AA72" w:rsidR="00D32EF6" w:rsidRPr="007D0BF8" w:rsidRDefault="007D0BF8" w:rsidP="00F21614">
            <w:pPr>
              <w:pStyle w:val="a5"/>
              <w:spacing w:line="276" w:lineRule="auto"/>
              <w:jc w:val="center"/>
              <w:rPr>
                <w:rFonts w:ascii="Arial" w:hAnsi="Arial" w:cs="Arial"/>
                <w:b/>
                <w:bCs/>
                <w:u w:val="single"/>
                <w:rtl/>
              </w:rPr>
            </w:pPr>
            <w:r w:rsidRPr="007D0BF8">
              <w:rPr>
                <w:rFonts w:ascii="Arial" w:hAnsi="Arial" w:cs="Arial" w:hint="cs"/>
                <w:b/>
                <w:bCs/>
                <w:u w:val="single"/>
                <w:rtl/>
              </w:rPr>
              <w:t>קורות חיים</w:t>
            </w:r>
          </w:p>
        </w:tc>
      </w:tr>
      <w:tr w:rsidR="00023F62" w:rsidRPr="00A51D19" w14:paraId="1C0FB06A" w14:textId="77777777" w:rsidTr="00C052B5">
        <w:trPr>
          <w:cantSplit/>
          <w:trHeight w:val="1149"/>
        </w:trPr>
        <w:tc>
          <w:tcPr>
            <w:tcW w:w="1307" w:type="dxa"/>
          </w:tcPr>
          <w:p w14:paraId="6F701BC7" w14:textId="5F4C0812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  <w:t>פרטים אישיים</w:t>
            </w:r>
          </w:p>
        </w:tc>
        <w:tc>
          <w:tcPr>
            <w:tcW w:w="1843" w:type="dxa"/>
          </w:tcPr>
          <w:p w14:paraId="5E6DCDF4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שם</w:t>
            </w:r>
          </w:p>
          <w:p w14:paraId="3582F3D1" w14:textId="77777777" w:rsidR="00023F62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מצב משפחתי</w:t>
            </w:r>
          </w:p>
          <w:p w14:paraId="3AE69548" w14:textId="323833BD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תאריך לידה</w:t>
            </w:r>
          </w:p>
        </w:tc>
        <w:tc>
          <w:tcPr>
            <w:tcW w:w="2494" w:type="dxa"/>
          </w:tcPr>
          <w:p w14:paraId="0A7BD247" w14:textId="1DD31693" w:rsidR="00023F62" w:rsidRPr="00FC2130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C2130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נטע </w:t>
            </w:r>
            <w:r w:rsidRPr="00FC2130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איגר</w:t>
            </w:r>
          </w:p>
          <w:p w14:paraId="4B3E9415" w14:textId="77777777" w:rsidR="00023F62" w:rsidRPr="00FC2130" w:rsidRDefault="00023F62" w:rsidP="00F21614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FC2130">
              <w:rPr>
                <w:rFonts w:ascii="Arial" w:hAnsi="Arial" w:cs="Arial" w:hint="cs"/>
                <w:sz w:val="22"/>
                <w:szCs w:val="22"/>
                <w:rtl/>
              </w:rPr>
              <w:t>נשואה + 1</w:t>
            </w:r>
          </w:p>
          <w:p w14:paraId="145A2C41" w14:textId="3125A9AF" w:rsidR="00023F62" w:rsidRPr="00FC2130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C2130">
              <w:rPr>
                <w:rFonts w:ascii="Arial" w:hAnsi="Arial" w:cs="Arial"/>
                <w:sz w:val="22"/>
                <w:szCs w:val="22"/>
                <w:rtl/>
              </w:rPr>
              <w:t>14.04.1987</w:t>
            </w:r>
          </w:p>
        </w:tc>
        <w:tc>
          <w:tcPr>
            <w:tcW w:w="1441" w:type="dxa"/>
          </w:tcPr>
          <w:p w14:paraId="2104DECA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כתובת</w:t>
            </w:r>
          </w:p>
          <w:p w14:paraId="52E39CFC" w14:textId="77777777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טלפון נייד</w:t>
            </w:r>
          </w:p>
          <w:p w14:paraId="62606632" w14:textId="010A52D5" w:rsidR="00023F62" w:rsidRPr="00FC2130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</w:rPr>
              <w:t>E-mail</w:t>
            </w:r>
          </w:p>
        </w:tc>
        <w:tc>
          <w:tcPr>
            <w:tcW w:w="3547" w:type="dxa"/>
          </w:tcPr>
          <w:p w14:paraId="5F9CBDA0" w14:textId="7BDF7ADD" w:rsidR="00023F62" w:rsidRPr="00F21614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2161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ה' באייר </w:t>
            </w:r>
            <w:r w:rsidR="00F21614" w:rsidRPr="00F21614">
              <w:rPr>
                <w:rFonts w:ascii="Arial" w:hAnsi="Arial" w:cs="Arial"/>
                <w:b/>
                <w:bCs/>
                <w:sz w:val="22"/>
                <w:szCs w:val="22"/>
              </w:rPr>
              <w:t>72</w:t>
            </w:r>
            <w:r w:rsidRPr="00F2161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, ראש העין</w:t>
            </w:r>
          </w:p>
          <w:p w14:paraId="1B239D43" w14:textId="77777777" w:rsidR="00023F62" w:rsidRPr="00FC2130" w:rsidRDefault="00023F62" w:rsidP="00F21614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FC2130">
              <w:rPr>
                <w:rFonts w:ascii="Arial" w:hAnsi="Arial" w:cs="Arial"/>
                <w:sz w:val="22"/>
                <w:szCs w:val="22"/>
                <w:rtl/>
              </w:rPr>
              <w:t xml:space="preserve">052-3391680 </w:t>
            </w:r>
          </w:p>
          <w:p w14:paraId="3AF9CBE4" w14:textId="4054C9AA" w:rsidR="00023F62" w:rsidRPr="00FC2130" w:rsidRDefault="00000000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hyperlink r:id="rId8" w:history="1">
              <w:r w:rsidR="00023F62" w:rsidRPr="00FC2130">
                <w:rPr>
                  <w:rFonts w:ascii="Arial" w:hAnsi="Arial" w:cs="Arial"/>
                  <w:sz w:val="22"/>
                  <w:szCs w:val="22"/>
                </w:rPr>
                <w:t>neta144@yahoo.com</w:t>
              </w:r>
            </w:hyperlink>
          </w:p>
        </w:tc>
      </w:tr>
      <w:tr w:rsidR="009D5450" w:rsidRPr="00A51D19" w14:paraId="5FB371D5" w14:textId="77777777" w:rsidTr="00F21614">
        <w:trPr>
          <w:cantSplit/>
          <w:trHeight w:val="1378"/>
        </w:trPr>
        <w:tc>
          <w:tcPr>
            <w:tcW w:w="1307" w:type="dxa"/>
          </w:tcPr>
          <w:p w14:paraId="7066F668" w14:textId="15B97FDE" w:rsidR="009D5450" w:rsidRPr="00A51D19" w:rsidRDefault="00CB262D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color w:val="365F91" w:themeColor="accent1" w:themeShade="BF"/>
                <w:sz w:val="22"/>
                <w:szCs w:val="22"/>
                <w:rtl/>
              </w:rPr>
              <w:t>על עצמי</w:t>
            </w:r>
          </w:p>
        </w:tc>
        <w:tc>
          <w:tcPr>
            <w:tcW w:w="9325" w:type="dxa"/>
            <w:gridSpan w:val="4"/>
          </w:tcPr>
          <w:p w14:paraId="308454BC" w14:textId="5D8991BB" w:rsidR="009D5450" w:rsidRPr="00FC2130" w:rsidRDefault="0015389C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15389C">
              <w:rPr>
                <w:rFonts w:ascii="Arial" w:hAnsi="Arial" w:cs="Arial"/>
                <w:sz w:val="22"/>
                <w:szCs w:val="22"/>
                <w:rtl/>
              </w:rPr>
              <w:t>הנני בעלת יכולת עבודה מול קהל ותחת לחץ, חברותית, בעלת תודעת שרות גבוהה ומסירות לעבודה.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15389C">
              <w:rPr>
                <w:rFonts w:ascii="Arial" w:hAnsi="Arial" w:cs="Arial"/>
                <w:sz w:val="22"/>
                <w:szCs w:val="22"/>
                <w:rtl/>
              </w:rPr>
              <w:t>בעלת יכולת למידה עצמית גבוהה, כושר הדרכה, חשיבה עצמאית ויכולות ניהול צוות.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15389C">
              <w:rPr>
                <w:rFonts w:ascii="Arial" w:hAnsi="Arial" w:cs="Arial"/>
                <w:sz w:val="22"/>
                <w:szCs w:val="22"/>
                <w:rtl/>
              </w:rPr>
              <w:t>בעלת ניסיון מוכח כמנהלת אדמיניסטרטיבית, טיפול במשימות רבות ומגוונות, כישורי ניהול זמן מצוינים, כישורי תקשורת מעולים בכתב ובעל פה באנגלית ובעברית, וחשוב לא פחות, מעניקה יחס חיובי וידידותי לסובבים אותי</w:t>
            </w:r>
          </w:p>
        </w:tc>
      </w:tr>
      <w:tr w:rsidR="00F21614" w:rsidRPr="00A51D19" w14:paraId="58A619DD" w14:textId="77777777" w:rsidTr="00F21614">
        <w:trPr>
          <w:cantSplit/>
          <w:trHeight w:val="788"/>
        </w:trPr>
        <w:tc>
          <w:tcPr>
            <w:tcW w:w="1307" w:type="dxa"/>
            <w:vMerge w:val="restart"/>
          </w:tcPr>
          <w:p w14:paraId="7335CE40" w14:textId="3ED97A2C" w:rsidR="00F21614" w:rsidRPr="00A51D19" w:rsidRDefault="00F21614" w:rsidP="00F21614">
            <w:pPr>
              <w:spacing w:before="120" w:line="276" w:lineRule="auto"/>
              <w:rPr>
                <w:rFonts w:ascii="Arial" w:hAnsi="Arial" w:cs="Arial" w:hint="cs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color w:val="365F91" w:themeColor="accent1" w:themeShade="BF"/>
                <w:sz w:val="22"/>
                <w:szCs w:val="22"/>
                <w:rtl/>
              </w:rPr>
              <w:t>ניסיון תעסוקתי</w:t>
            </w:r>
          </w:p>
        </w:tc>
        <w:tc>
          <w:tcPr>
            <w:tcW w:w="1843" w:type="dxa"/>
          </w:tcPr>
          <w:p w14:paraId="72365566" w14:textId="282A5483" w:rsidR="00F21614" w:rsidRPr="007D0BF8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3</w:t>
            </w:r>
            <w:r w:rsidRPr="00F2161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/202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3</w:t>
            </w:r>
            <w:r w:rsidRPr="00F2161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7</w:t>
            </w:r>
            <w:r w:rsidRPr="00F2161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/202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7482" w:type="dxa"/>
            <w:gridSpan w:val="3"/>
          </w:tcPr>
          <w:p w14:paraId="2977167A" w14:textId="73884DB7" w:rsidR="00F21614" w:rsidRPr="00F21614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proofErr w:type="spellStart"/>
            <w:r w:rsidRPr="00F2161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יוניקרגו</w:t>
            </w:r>
            <w:proofErr w:type="spellEnd"/>
            <w:r w:rsidRPr="00F2161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בע"מ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- </w:t>
            </w:r>
            <w:r w:rsidRPr="00F21614">
              <w:rPr>
                <w:rFonts w:ascii="Arial" w:hAnsi="Arial" w:cs="Arial"/>
                <w:sz w:val="22"/>
                <w:szCs w:val="22"/>
                <w:rtl/>
              </w:rPr>
              <w:t xml:space="preserve">שילוח בינלאומי- </w:t>
            </w:r>
            <w:r w:rsidR="007B6C44" w:rsidRPr="007B6C44">
              <w:rPr>
                <w:rFonts w:ascii="Arial" w:hAnsi="Arial" w:cs="Arial"/>
                <w:sz w:val="22"/>
                <w:szCs w:val="22"/>
                <w:rtl/>
              </w:rPr>
              <w:t>ניהול משימות עבור צוות עובדים בפיליפינים</w:t>
            </w:r>
            <w:r w:rsidR="007B6C44">
              <w:rPr>
                <w:rFonts w:ascii="Arial" w:hAnsi="Arial" w:cs="Arial" w:hint="cs"/>
                <w:sz w:val="22"/>
                <w:szCs w:val="22"/>
                <w:rtl/>
              </w:rPr>
              <w:t xml:space="preserve"> ו</w:t>
            </w:r>
            <w:r w:rsidRPr="00F21614">
              <w:rPr>
                <w:rFonts w:ascii="Arial" w:hAnsi="Arial" w:cs="Arial"/>
                <w:sz w:val="22"/>
                <w:szCs w:val="22"/>
                <w:rtl/>
              </w:rPr>
              <w:t>מעקב אחר משלוחים ימיים ויבשתיים</w:t>
            </w:r>
          </w:p>
        </w:tc>
      </w:tr>
      <w:tr w:rsidR="00F21614" w:rsidRPr="00A51D19" w14:paraId="15617E64" w14:textId="77777777" w:rsidTr="00F21614">
        <w:trPr>
          <w:cantSplit/>
          <w:trHeight w:val="1706"/>
        </w:trPr>
        <w:tc>
          <w:tcPr>
            <w:tcW w:w="1307" w:type="dxa"/>
            <w:vMerge/>
          </w:tcPr>
          <w:p w14:paraId="7717B017" w14:textId="14092B94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62CB549F" w14:textId="7F6C425D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7D0BF8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9/2021-6/2022</w:t>
            </w:r>
          </w:p>
        </w:tc>
        <w:tc>
          <w:tcPr>
            <w:tcW w:w="7482" w:type="dxa"/>
            <w:gridSpan w:val="3"/>
          </w:tcPr>
          <w:p w14:paraId="3B81B41A" w14:textId="5882E409" w:rsidR="00F21614" w:rsidRPr="007D0BF8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7D0BF8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פרפקט אופיס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- </w:t>
            </w:r>
            <w:r w:rsidRPr="007D0BF8">
              <w:rPr>
                <w:rFonts w:ascii="Arial" w:hAnsi="Arial" w:cs="Arial"/>
                <w:sz w:val="22"/>
                <w:szCs w:val="22"/>
                <w:rtl/>
              </w:rPr>
              <w:t>שירותי משרד, אדמיניסטרציה ומזכירה אישית מרחוק, למגוון לקוחות בתחומים שונים (עו"ד, קבלנים,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7D0BF8">
              <w:rPr>
                <w:rFonts w:ascii="Arial" w:hAnsi="Arial" w:cs="Arial"/>
                <w:sz w:val="22"/>
                <w:szCs w:val="22"/>
                <w:rtl/>
              </w:rPr>
              <w:t>מפיקים, עמותות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, מכונים רפואיים, בתי הארחה</w:t>
            </w:r>
            <w:r w:rsidRPr="007D0BF8">
              <w:rPr>
                <w:rFonts w:ascii="Arial" w:hAnsi="Arial" w:cs="Arial"/>
                <w:sz w:val="22"/>
                <w:szCs w:val="22"/>
                <w:rtl/>
              </w:rPr>
              <w:t xml:space="preserve"> ועוד)</w:t>
            </w:r>
          </w:p>
          <w:p w14:paraId="44FCA2D6" w14:textId="0438AA78" w:rsidR="00F21614" w:rsidRPr="009D5450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9D5450">
              <w:rPr>
                <w:rFonts w:ascii="Arial" w:hAnsi="Arial" w:cs="Arial"/>
                <w:sz w:val="22"/>
                <w:szCs w:val="22"/>
                <w:rtl/>
              </w:rPr>
              <w:t>מענה טלפוני</w:t>
            </w:r>
            <w:r w:rsidRPr="009D5450"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Pr="009D5450">
              <w:rPr>
                <w:rFonts w:ascii="Arial" w:hAnsi="Arial" w:cs="Arial"/>
                <w:sz w:val="22"/>
                <w:szCs w:val="22"/>
                <w:rtl/>
              </w:rPr>
              <w:t>שירותי תפעול וניהול משרד</w:t>
            </w:r>
            <w:r w:rsidRPr="009D5450"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Pr="009D5450">
              <w:rPr>
                <w:rFonts w:ascii="Arial" w:hAnsi="Arial" w:cs="Arial"/>
                <w:sz w:val="22"/>
                <w:szCs w:val="22"/>
                <w:rtl/>
              </w:rPr>
              <w:t>גבייה וניהול חשבוניות</w:t>
            </w:r>
          </w:p>
          <w:p w14:paraId="2AFFB2A0" w14:textId="55639037" w:rsidR="00F21614" w:rsidRPr="007D0BF8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7D0BF8">
              <w:rPr>
                <w:rFonts w:ascii="Arial" w:hAnsi="Arial" w:cs="Arial"/>
                <w:sz w:val="22"/>
                <w:szCs w:val="22"/>
                <w:rtl/>
              </w:rPr>
              <w:t xml:space="preserve">עבודה מול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מגוון </w:t>
            </w:r>
            <w:r w:rsidRPr="007D0BF8">
              <w:rPr>
                <w:rFonts w:ascii="Arial" w:hAnsi="Arial" w:cs="Arial"/>
                <w:sz w:val="22"/>
                <w:szCs w:val="22"/>
                <w:rtl/>
              </w:rPr>
              <w:t xml:space="preserve">ספקים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של לקוחות החברה</w:t>
            </w:r>
          </w:p>
          <w:p w14:paraId="688D7229" w14:textId="29466FFD" w:rsidR="00F21614" w:rsidRPr="007D0BF8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7D0BF8">
              <w:rPr>
                <w:rFonts w:ascii="Arial" w:hAnsi="Arial" w:cs="Arial"/>
                <w:sz w:val="22"/>
                <w:szCs w:val="22"/>
                <w:rtl/>
              </w:rPr>
              <w:t>מכירות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עבור לקוחות החברה</w:t>
            </w:r>
          </w:p>
        </w:tc>
      </w:tr>
      <w:tr w:rsidR="00F21614" w:rsidRPr="00A51D19" w14:paraId="23915A85" w14:textId="77777777" w:rsidTr="00F21614">
        <w:trPr>
          <w:cantSplit/>
          <w:trHeight w:val="1674"/>
        </w:trPr>
        <w:tc>
          <w:tcPr>
            <w:tcW w:w="1307" w:type="dxa"/>
            <w:vMerge/>
          </w:tcPr>
          <w:p w14:paraId="2878156C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21DA99D1" w14:textId="700AC8E3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1/20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</w:t>
            </w: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- 1/20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16</w:t>
            </w:r>
          </w:p>
        </w:tc>
        <w:tc>
          <w:tcPr>
            <w:tcW w:w="7482" w:type="dxa"/>
            <w:gridSpan w:val="3"/>
          </w:tcPr>
          <w:p w14:paraId="68C9A792" w14:textId="5168E612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proofErr w:type="spellStart"/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קומפני</w:t>
            </w:r>
            <w:proofErr w:type="spellEnd"/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אקספרס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-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אחראית מחלקת נאותות ו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בנקים בחברה המקימה חברות בחו"ל</w:t>
            </w:r>
          </w:p>
          <w:p w14:paraId="1B2E8234" w14:textId="404F1210" w:rsidR="00F21614" w:rsidRPr="00A51D19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עבודה עם אנשי עסקים בכירים בארץ ובעולם</w:t>
            </w:r>
          </w:p>
          <w:p w14:paraId="6245C986" w14:textId="3474BB44" w:rsidR="00F21614" w:rsidRPr="00A51D19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התנהלות שוטפת מול רשמי החברות בעולם</w:t>
            </w:r>
          </w:p>
          <w:p w14:paraId="5A4BA8A3" w14:textId="5A11DB91" w:rsidR="00F21614" w:rsidRPr="009D5450" w:rsidRDefault="00F21614" w:rsidP="00F21614">
            <w:pPr>
              <w:pStyle w:val="a8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עבודה ישירה מול בנקים ופתיחת חשבונות בנק פרטיים ועסקיים באירופה, ארה"ב, אסיה ומדינות </w:t>
            </w:r>
            <w:r w:rsidRPr="00A51D19">
              <w:rPr>
                <w:rFonts w:ascii="Arial" w:hAnsi="Arial" w:cs="Arial"/>
                <w:sz w:val="22"/>
                <w:szCs w:val="22"/>
              </w:rPr>
              <w:t>Offshore</w:t>
            </w:r>
          </w:p>
        </w:tc>
      </w:tr>
      <w:tr w:rsidR="00F21614" w:rsidRPr="00A51D19" w14:paraId="1387EF3F" w14:textId="77777777" w:rsidTr="009D5450">
        <w:trPr>
          <w:cantSplit/>
          <w:trHeight w:val="1243"/>
        </w:trPr>
        <w:tc>
          <w:tcPr>
            <w:tcW w:w="1307" w:type="dxa"/>
            <w:vMerge/>
          </w:tcPr>
          <w:p w14:paraId="583A8098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57641EE2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7/2013-9/2015</w:t>
            </w:r>
          </w:p>
        </w:tc>
        <w:tc>
          <w:tcPr>
            <w:tcW w:w="7482" w:type="dxa"/>
            <w:gridSpan w:val="3"/>
          </w:tcPr>
          <w:p w14:paraId="3701B1DF" w14:textId="29687D02" w:rsidR="00F21614" w:rsidRPr="00C43946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רשת סטימצקי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43946">
              <w:rPr>
                <w:rFonts w:ascii="Arial" w:hAnsi="Arial" w:cs="Arial" w:hint="cs"/>
                <w:sz w:val="22"/>
                <w:szCs w:val="22"/>
                <w:rtl/>
              </w:rPr>
              <w:t xml:space="preserve">-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43946">
              <w:rPr>
                <w:rFonts w:ascii="Arial" w:hAnsi="Arial" w:cs="Arial" w:hint="cs"/>
                <w:sz w:val="22"/>
                <w:szCs w:val="22"/>
                <w:rtl/>
              </w:rPr>
              <w:t xml:space="preserve">אחראית משמרת בארבעת חנויות נתב"ג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והדיוטי פרי</w:t>
            </w:r>
          </w:p>
          <w:p w14:paraId="571195D2" w14:textId="28907A10" w:rsidR="00F21614" w:rsidRDefault="00F21614" w:rsidP="00F21614">
            <w:pPr>
              <w:pStyle w:val="a8"/>
              <w:numPr>
                <w:ilvl w:val="0"/>
                <w:numId w:val="4"/>
              </w:numPr>
              <w:spacing w:line="276" w:lineRule="auto"/>
              <w:ind w:left="723"/>
              <w:rPr>
                <w:rFonts w:ascii="Arial" w:hAnsi="Arial" w:cs="Arial"/>
                <w:sz w:val="22"/>
                <w:szCs w:val="22"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ניהול צוות עובדים ומלאי</w:t>
            </w:r>
          </w:p>
          <w:p w14:paraId="58AD8303" w14:textId="4C9AB823" w:rsidR="00F21614" w:rsidRPr="00A51D19" w:rsidRDefault="00F21614" w:rsidP="00F21614">
            <w:pPr>
              <w:pStyle w:val="a8"/>
              <w:numPr>
                <w:ilvl w:val="0"/>
                <w:numId w:val="4"/>
              </w:numPr>
              <w:spacing w:line="276" w:lineRule="auto"/>
              <w:ind w:left="723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מתן שירות לקהל לקוחות מכל העולם</w:t>
            </w:r>
          </w:p>
        </w:tc>
      </w:tr>
      <w:tr w:rsidR="00F21614" w:rsidRPr="00A51D19" w14:paraId="6C992EB8" w14:textId="77777777" w:rsidTr="00477B65">
        <w:trPr>
          <w:cantSplit/>
          <w:trHeight w:val="585"/>
        </w:trPr>
        <w:tc>
          <w:tcPr>
            <w:tcW w:w="1307" w:type="dxa"/>
            <w:vMerge/>
          </w:tcPr>
          <w:p w14:paraId="60F1FF9A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3EE7AE3B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12/2011-4/2012</w:t>
            </w:r>
          </w:p>
        </w:tc>
        <w:tc>
          <w:tcPr>
            <w:tcW w:w="7482" w:type="dxa"/>
            <w:gridSpan w:val="3"/>
          </w:tcPr>
          <w:p w14:paraId="5913EDDD" w14:textId="3A919C1A" w:rsidR="00F21614" w:rsidRPr="00C43946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דיוטי פרי ג'יימס ריצ'רדסון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43946">
              <w:rPr>
                <w:rFonts w:ascii="Arial" w:hAnsi="Arial" w:cs="Arial" w:hint="cs"/>
                <w:sz w:val="22"/>
                <w:szCs w:val="22"/>
                <w:rtl/>
              </w:rPr>
              <w:t>- קופאית ומוכרת (משרת סטודנט)</w:t>
            </w:r>
          </w:p>
        </w:tc>
      </w:tr>
      <w:tr w:rsidR="00F21614" w:rsidRPr="00A51D19" w14:paraId="485D8890" w14:textId="77777777" w:rsidTr="00477B65">
        <w:trPr>
          <w:cantSplit/>
          <w:trHeight w:val="1545"/>
        </w:trPr>
        <w:tc>
          <w:tcPr>
            <w:tcW w:w="1307" w:type="dxa"/>
            <w:vMerge/>
          </w:tcPr>
          <w:p w14:paraId="4BA23736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292D01E3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5/2009-10/2011</w:t>
            </w:r>
          </w:p>
        </w:tc>
        <w:tc>
          <w:tcPr>
            <w:tcW w:w="7482" w:type="dxa"/>
            <w:gridSpan w:val="3"/>
          </w:tcPr>
          <w:p w14:paraId="3EAE3130" w14:textId="4C6B682D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רשת צומת ספרים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C43946">
              <w:rPr>
                <w:rFonts w:ascii="Arial" w:hAnsi="Arial" w:cs="Arial" w:hint="cs"/>
                <w:sz w:val="22"/>
                <w:szCs w:val="22"/>
                <w:rtl/>
              </w:rPr>
              <w:t>- מוכרת, קופאית וסגנית מנהל חנות</w:t>
            </w:r>
          </w:p>
          <w:p w14:paraId="3BA1E278" w14:textId="4F885818" w:rsidR="00F21614" w:rsidRPr="00A51D19" w:rsidRDefault="00F21614" w:rsidP="00F21614">
            <w:pPr>
              <w:pStyle w:val="a8"/>
              <w:numPr>
                <w:ilvl w:val="0"/>
                <w:numId w:val="4"/>
              </w:numPr>
              <w:spacing w:line="276" w:lineRule="auto"/>
              <w:ind w:left="723"/>
              <w:rPr>
                <w:rFonts w:ascii="Arial" w:hAnsi="Arial" w:cs="Arial"/>
                <w:sz w:val="22"/>
                <w:szCs w:val="22"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עבודה מול ספקים, סוכנים</w:t>
            </w:r>
          </w:p>
          <w:p w14:paraId="4C79DBE0" w14:textId="3CA87114" w:rsidR="00F21614" w:rsidRPr="00A51D19" w:rsidRDefault="00F21614" w:rsidP="00F21614">
            <w:pPr>
              <w:pStyle w:val="a8"/>
              <w:numPr>
                <w:ilvl w:val="0"/>
                <w:numId w:val="4"/>
              </w:numPr>
              <w:spacing w:line="276" w:lineRule="auto"/>
              <w:ind w:left="723"/>
              <w:rPr>
                <w:rFonts w:ascii="Arial" w:hAnsi="Arial" w:cs="Arial"/>
                <w:sz w:val="22"/>
                <w:szCs w:val="22"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ניהול מלאי והזמנות</w:t>
            </w:r>
          </w:p>
          <w:p w14:paraId="79F508BF" w14:textId="2506D65F" w:rsidR="00F21614" w:rsidRPr="00A51D19" w:rsidRDefault="00F21614" w:rsidP="00F21614">
            <w:pPr>
              <w:pStyle w:val="a8"/>
              <w:numPr>
                <w:ilvl w:val="0"/>
                <w:numId w:val="4"/>
              </w:numPr>
              <w:spacing w:line="276" w:lineRule="auto"/>
              <w:ind w:left="723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ניהול צוות עובדים</w:t>
            </w:r>
          </w:p>
        </w:tc>
      </w:tr>
      <w:tr w:rsidR="00F21614" w:rsidRPr="00A51D19" w14:paraId="12C8B1C6" w14:textId="77777777" w:rsidTr="002C3DC2">
        <w:trPr>
          <w:cantSplit/>
          <w:trHeight w:val="599"/>
        </w:trPr>
        <w:tc>
          <w:tcPr>
            <w:tcW w:w="1307" w:type="dxa"/>
            <w:vMerge/>
          </w:tcPr>
          <w:p w14:paraId="474CDBD9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A9ADE02" w14:textId="77777777" w:rsidR="00F21614" w:rsidRPr="00A51D19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11/2007-8/2008</w:t>
            </w:r>
          </w:p>
        </w:tc>
        <w:tc>
          <w:tcPr>
            <w:tcW w:w="7482" w:type="dxa"/>
            <w:gridSpan w:val="3"/>
            <w:tcBorders>
              <w:bottom w:val="single" w:sz="4" w:space="0" w:color="auto"/>
            </w:tcBorders>
          </w:tcPr>
          <w:p w14:paraId="5243EC2F" w14:textId="125AC6A4" w:rsidR="00F21614" w:rsidRPr="00C43946" w:rsidRDefault="00F21614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C43946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דיוטי פרי ג'יימס ריצ'רדסון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- </w:t>
            </w:r>
            <w:r w:rsidRPr="00C43946">
              <w:rPr>
                <w:rFonts w:ascii="Arial" w:hAnsi="Arial" w:cs="Arial" w:hint="cs"/>
                <w:sz w:val="22"/>
                <w:szCs w:val="22"/>
                <w:rtl/>
              </w:rPr>
              <w:t>קופאית ומוכרת</w:t>
            </w:r>
          </w:p>
        </w:tc>
      </w:tr>
      <w:tr w:rsidR="00023F62" w:rsidRPr="00A51D19" w14:paraId="047B1DC4" w14:textId="77777777" w:rsidTr="002C3DC2">
        <w:trPr>
          <w:cantSplit/>
          <w:trHeight w:val="525"/>
        </w:trPr>
        <w:tc>
          <w:tcPr>
            <w:tcW w:w="1307" w:type="dxa"/>
            <w:vMerge w:val="restart"/>
          </w:tcPr>
          <w:p w14:paraId="3858C595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  <w:t xml:space="preserve">השכלה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0B800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2018-2019</w:t>
            </w:r>
          </w:p>
        </w:tc>
        <w:tc>
          <w:tcPr>
            <w:tcW w:w="748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BFADCA" w14:textId="3F834A09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מכללת שנקר - תעודה בעיצוב, ניהול והפקת אירועים</w:t>
            </w:r>
          </w:p>
        </w:tc>
      </w:tr>
      <w:tr w:rsidR="00023F62" w:rsidRPr="00A51D19" w14:paraId="36FD771B" w14:textId="77777777" w:rsidTr="002C3DC2">
        <w:trPr>
          <w:cantSplit/>
          <w:trHeight w:val="525"/>
        </w:trPr>
        <w:tc>
          <w:tcPr>
            <w:tcW w:w="1307" w:type="dxa"/>
            <w:vMerge/>
          </w:tcPr>
          <w:p w14:paraId="02319397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F7C1DA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2011-2014</w:t>
            </w:r>
          </w:p>
        </w:tc>
        <w:tc>
          <w:tcPr>
            <w:tcW w:w="748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D4924D" w14:textId="2ABC078C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אוניברסיטת תל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אביב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- לימודי תואר ראשון בספרות ו- </w:t>
            </w:r>
            <w:r w:rsidRPr="00A51D19">
              <w:rPr>
                <w:rFonts w:ascii="Arial" w:hAnsi="Arial" w:cs="Arial"/>
                <w:sz w:val="22"/>
                <w:szCs w:val="22"/>
              </w:rPr>
              <w:t>B.A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 כללי במדעי הרוח</w:t>
            </w:r>
          </w:p>
        </w:tc>
      </w:tr>
      <w:tr w:rsidR="00023F62" w:rsidRPr="00A51D19" w14:paraId="5451F744" w14:textId="77777777" w:rsidTr="002C3DC2">
        <w:trPr>
          <w:cantSplit/>
          <w:trHeight w:val="459"/>
        </w:trPr>
        <w:tc>
          <w:tcPr>
            <w:tcW w:w="1307" w:type="dxa"/>
            <w:vMerge/>
          </w:tcPr>
          <w:p w14:paraId="34CF0633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52D9FA2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2009</w:t>
            </w:r>
          </w:p>
        </w:tc>
        <w:tc>
          <w:tcPr>
            <w:tcW w:w="7482" w:type="dxa"/>
            <w:gridSpan w:val="3"/>
            <w:tcBorders>
              <w:top w:val="single" w:sz="4" w:space="0" w:color="auto"/>
            </w:tcBorders>
          </w:tcPr>
          <w:p w14:paraId="4251B9CE" w14:textId="0A7A5C41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המכינה הבינתחומית לעיצוב ואדריכלות</w:t>
            </w:r>
          </w:p>
        </w:tc>
      </w:tr>
      <w:tr w:rsidR="00023F62" w:rsidRPr="00A51D19" w14:paraId="0263A32C" w14:textId="77777777" w:rsidTr="00477B65">
        <w:trPr>
          <w:cantSplit/>
          <w:trHeight w:val="513"/>
        </w:trPr>
        <w:tc>
          <w:tcPr>
            <w:tcW w:w="1307" w:type="dxa"/>
            <w:vMerge/>
          </w:tcPr>
          <w:p w14:paraId="6787C6F7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5EE8D4B6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2002-2005</w:t>
            </w:r>
          </w:p>
        </w:tc>
        <w:tc>
          <w:tcPr>
            <w:tcW w:w="7482" w:type="dxa"/>
            <w:gridSpan w:val="3"/>
          </w:tcPr>
          <w:p w14:paraId="253521EF" w14:textId="1331EDA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תיכון שוהם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- 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>בגרות מלאה במגמת קולנוע ותקשורת המונים</w:t>
            </w:r>
          </w:p>
        </w:tc>
      </w:tr>
      <w:tr w:rsidR="00023F62" w:rsidRPr="00A51D19" w14:paraId="5C2594A5" w14:textId="77777777" w:rsidTr="00F21614">
        <w:trPr>
          <w:cantSplit/>
          <w:trHeight w:val="864"/>
        </w:trPr>
        <w:tc>
          <w:tcPr>
            <w:tcW w:w="1307" w:type="dxa"/>
          </w:tcPr>
          <w:p w14:paraId="43777E30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  <w:t>שירות צבאי</w:t>
            </w:r>
          </w:p>
        </w:tc>
        <w:tc>
          <w:tcPr>
            <w:tcW w:w="1843" w:type="dxa"/>
          </w:tcPr>
          <w:p w14:paraId="5A30E1E9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2005-2007</w:t>
            </w:r>
          </w:p>
        </w:tc>
        <w:tc>
          <w:tcPr>
            <w:tcW w:w="7482" w:type="dxa"/>
            <w:gridSpan w:val="3"/>
          </w:tcPr>
          <w:p w14:paraId="20579CC2" w14:textId="021116A9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אחראית 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 xml:space="preserve">תמיכת לקוחות ביחידת </w:t>
            </w:r>
            <w:proofErr w:type="spellStart"/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הב"ט</w:t>
            </w:r>
            <w:proofErr w:type="spellEnd"/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 (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 xml:space="preserve">הדרכה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באמצעות 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>טכנולוגי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ה) </w:t>
            </w:r>
            <w:proofErr w:type="spellStart"/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במז"י</w:t>
            </w:r>
            <w:proofErr w:type="spellEnd"/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. 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>עיקר עבוד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תי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 xml:space="preserve"> הי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י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>תה מול קהל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(מפקדי יחידות בכירים)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 xml:space="preserve"> ובארגון תערוכות שיווקיות</w:t>
            </w:r>
          </w:p>
        </w:tc>
      </w:tr>
      <w:tr w:rsidR="00023F62" w:rsidRPr="00A51D19" w14:paraId="7BAAE840" w14:textId="77777777" w:rsidTr="00477B65">
        <w:trPr>
          <w:cantSplit/>
          <w:trHeight w:val="726"/>
        </w:trPr>
        <w:tc>
          <w:tcPr>
            <w:tcW w:w="1307" w:type="dxa"/>
          </w:tcPr>
          <w:p w14:paraId="012506C0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color w:val="365F91" w:themeColor="accent1" w:themeShade="BF"/>
                <w:sz w:val="22"/>
                <w:szCs w:val="22"/>
                <w:rtl/>
              </w:rPr>
              <w:t>שפות</w:t>
            </w:r>
            <w:r w:rsidRPr="00A51D19">
              <w:rPr>
                <w:rFonts w:ascii="Arial" w:hAnsi="Arial" w:cs="Arial" w:hint="cs"/>
                <w:b/>
                <w:bCs/>
                <w:color w:val="365F91" w:themeColor="accent1" w:themeShade="BF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843" w:type="dxa"/>
          </w:tcPr>
          <w:p w14:paraId="0480A595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עברית</w:t>
            </w:r>
          </w:p>
          <w:p w14:paraId="565CF096" w14:textId="77777777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אנגלית</w:t>
            </w:r>
          </w:p>
          <w:p w14:paraId="46869D51" w14:textId="77777777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ספרדית</w:t>
            </w:r>
          </w:p>
        </w:tc>
        <w:tc>
          <w:tcPr>
            <w:tcW w:w="7482" w:type="dxa"/>
            <w:gridSpan w:val="3"/>
          </w:tcPr>
          <w:p w14:paraId="354DF974" w14:textId="77777777" w:rsidR="00023F62" w:rsidRPr="00A51D19" w:rsidRDefault="00023F62" w:rsidP="00F21614">
            <w:pPr>
              <w:spacing w:before="120"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sz w:val="22"/>
                <w:szCs w:val="22"/>
                <w:rtl/>
              </w:rPr>
              <w:t>קריאה / כתיבה / דיבור – שפת אם</w:t>
            </w:r>
          </w:p>
          <w:p w14:paraId="0B67A67E" w14:textId="77777777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sz w:val="22"/>
                <w:szCs w:val="22"/>
                <w:rtl/>
              </w:rPr>
              <w:t>קריאה / כתיבה / דיבור – טוב מא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ו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>ד</w:t>
            </w:r>
          </w:p>
          <w:p w14:paraId="226AF0F7" w14:textId="77777777" w:rsidR="00023F62" w:rsidRPr="00A51D19" w:rsidRDefault="00023F62" w:rsidP="00F21614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A51D19">
              <w:rPr>
                <w:rFonts w:ascii="Arial" w:hAnsi="Arial" w:cs="Arial"/>
                <w:sz w:val="22"/>
                <w:szCs w:val="22"/>
                <w:rtl/>
              </w:rPr>
              <w:t xml:space="preserve">קריאה / כתיבה / דיבור </w:t>
            </w:r>
            <w:r w:rsidRPr="00A51D19">
              <w:rPr>
                <w:rFonts w:ascii="Arial" w:hAnsi="Arial" w:cs="Arial" w:hint="cs"/>
                <w:sz w:val="22"/>
                <w:szCs w:val="22"/>
                <w:rtl/>
              </w:rPr>
              <w:t>- טוב</w:t>
            </w:r>
            <w:r w:rsidRPr="00A51D19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</w:p>
        </w:tc>
      </w:tr>
    </w:tbl>
    <w:p w14:paraId="0919CB59" w14:textId="37074F1A" w:rsidR="00CB262D" w:rsidRPr="00CB262D" w:rsidRDefault="00CB262D" w:rsidP="00F21614">
      <w:pPr>
        <w:tabs>
          <w:tab w:val="left" w:pos="1121"/>
        </w:tabs>
        <w:spacing w:line="276" w:lineRule="auto"/>
        <w:rPr>
          <w:rFonts w:ascii="Arial" w:hAnsi="Arial" w:cs="Arial"/>
          <w:sz w:val="20"/>
          <w:szCs w:val="20"/>
          <w:rtl/>
        </w:rPr>
      </w:pPr>
    </w:p>
    <w:sectPr w:rsidR="00CB262D" w:rsidRPr="00CB262D" w:rsidSect="007D0BF8">
      <w:pgSz w:w="11906" w:h="16838"/>
      <w:pgMar w:top="568" w:right="1800" w:bottom="180" w:left="1800" w:header="283" w:footer="74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1B0A4" w14:textId="77777777" w:rsidR="00A02F72" w:rsidRDefault="00A02F72">
      <w:r>
        <w:separator/>
      </w:r>
    </w:p>
  </w:endnote>
  <w:endnote w:type="continuationSeparator" w:id="0">
    <w:p w14:paraId="13AFA495" w14:textId="77777777" w:rsidR="00A02F72" w:rsidRDefault="00A0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9A5B2" w14:textId="77777777" w:rsidR="00A02F72" w:rsidRDefault="00A02F72">
      <w:r>
        <w:separator/>
      </w:r>
    </w:p>
  </w:footnote>
  <w:footnote w:type="continuationSeparator" w:id="0">
    <w:p w14:paraId="3700D289" w14:textId="77777777" w:rsidR="00A02F72" w:rsidRDefault="00A02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B76"/>
    <w:multiLevelType w:val="hybridMultilevel"/>
    <w:tmpl w:val="A810212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2BB1097"/>
    <w:multiLevelType w:val="hybridMultilevel"/>
    <w:tmpl w:val="575CF6D2"/>
    <w:lvl w:ilvl="0" w:tplc="5F20E946">
      <w:start w:val="2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369A7533"/>
    <w:multiLevelType w:val="hybridMultilevel"/>
    <w:tmpl w:val="D8AE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B4C59"/>
    <w:multiLevelType w:val="hybridMultilevel"/>
    <w:tmpl w:val="A4586692"/>
    <w:lvl w:ilvl="0" w:tplc="B89604C0">
      <w:start w:val="5"/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2033529040">
    <w:abstractNumId w:val="1"/>
  </w:num>
  <w:num w:numId="2" w16cid:durableId="802581931">
    <w:abstractNumId w:val="3"/>
  </w:num>
  <w:num w:numId="3" w16cid:durableId="938876480">
    <w:abstractNumId w:val="2"/>
  </w:num>
  <w:num w:numId="4" w16cid:durableId="121342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47FC"/>
    <w:rsid w:val="000004F6"/>
    <w:rsid w:val="000029F4"/>
    <w:rsid w:val="000075BA"/>
    <w:rsid w:val="00023F62"/>
    <w:rsid w:val="00046AEC"/>
    <w:rsid w:val="000574A7"/>
    <w:rsid w:val="0006403E"/>
    <w:rsid w:val="000646CD"/>
    <w:rsid w:val="00070364"/>
    <w:rsid w:val="00075214"/>
    <w:rsid w:val="00083773"/>
    <w:rsid w:val="000A20C9"/>
    <w:rsid w:val="000B6973"/>
    <w:rsid w:val="000D6839"/>
    <w:rsid w:val="000F43EB"/>
    <w:rsid w:val="000F4529"/>
    <w:rsid w:val="001013DA"/>
    <w:rsid w:val="00102B9D"/>
    <w:rsid w:val="00113DC6"/>
    <w:rsid w:val="00120AA1"/>
    <w:rsid w:val="00140783"/>
    <w:rsid w:val="00146B14"/>
    <w:rsid w:val="00152A95"/>
    <w:rsid w:val="0015389C"/>
    <w:rsid w:val="001879E7"/>
    <w:rsid w:val="001C4CB2"/>
    <w:rsid w:val="001D7D9F"/>
    <w:rsid w:val="00214DFD"/>
    <w:rsid w:val="002537E1"/>
    <w:rsid w:val="00274BA5"/>
    <w:rsid w:val="00276D13"/>
    <w:rsid w:val="0028665B"/>
    <w:rsid w:val="00290FF2"/>
    <w:rsid w:val="002922FE"/>
    <w:rsid w:val="002B3513"/>
    <w:rsid w:val="002C3DC2"/>
    <w:rsid w:val="002E3A8B"/>
    <w:rsid w:val="002E7986"/>
    <w:rsid w:val="00320C68"/>
    <w:rsid w:val="00322596"/>
    <w:rsid w:val="00322F66"/>
    <w:rsid w:val="0033301B"/>
    <w:rsid w:val="00357D64"/>
    <w:rsid w:val="00382BD8"/>
    <w:rsid w:val="00391DF6"/>
    <w:rsid w:val="003A15E8"/>
    <w:rsid w:val="003E6E70"/>
    <w:rsid w:val="003F7047"/>
    <w:rsid w:val="00401CF5"/>
    <w:rsid w:val="00404B22"/>
    <w:rsid w:val="00414716"/>
    <w:rsid w:val="00422246"/>
    <w:rsid w:val="004407B0"/>
    <w:rsid w:val="00447114"/>
    <w:rsid w:val="00460D52"/>
    <w:rsid w:val="00467D9A"/>
    <w:rsid w:val="00475374"/>
    <w:rsid w:val="00477B65"/>
    <w:rsid w:val="004B2084"/>
    <w:rsid w:val="004C04E3"/>
    <w:rsid w:val="004C1861"/>
    <w:rsid w:val="004E3CC7"/>
    <w:rsid w:val="004F5554"/>
    <w:rsid w:val="00511153"/>
    <w:rsid w:val="00525FF3"/>
    <w:rsid w:val="00526E83"/>
    <w:rsid w:val="0057044B"/>
    <w:rsid w:val="005707F1"/>
    <w:rsid w:val="005B4933"/>
    <w:rsid w:val="005D4AEF"/>
    <w:rsid w:val="005E2E37"/>
    <w:rsid w:val="005E654B"/>
    <w:rsid w:val="0060076A"/>
    <w:rsid w:val="00603A7F"/>
    <w:rsid w:val="00654063"/>
    <w:rsid w:val="00661775"/>
    <w:rsid w:val="00671DF6"/>
    <w:rsid w:val="0068657C"/>
    <w:rsid w:val="006963B1"/>
    <w:rsid w:val="006A2966"/>
    <w:rsid w:val="006C5619"/>
    <w:rsid w:val="006F0E79"/>
    <w:rsid w:val="006F42FB"/>
    <w:rsid w:val="00703312"/>
    <w:rsid w:val="007164AF"/>
    <w:rsid w:val="00727F2E"/>
    <w:rsid w:val="00761165"/>
    <w:rsid w:val="00766BBB"/>
    <w:rsid w:val="00772E2E"/>
    <w:rsid w:val="0078326D"/>
    <w:rsid w:val="007915EE"/>
    <w:rsid w:val="00792826"/>
    <w:rsid w:val="007944F6"/>
    <w:rsid w:val="007A2311"/>
    <w:rsid w:val="007B1E11"/>
    <w:rsid w:val="007B6C44"/>
    <w:rsid w:val="007D0BF8"/>
    <w:rsid w:val="00814706"/>
    <w:rsid w:val="00817C9B"/>
    <w:rsid w:val="00820CE6"/>
    <w:rsid w:val="0083060E"/>
    <w:rsid w:val="00845384"/>
    <w:rsid w:val="008508B0"/>
    <w:rsid w:val="0089603D"/>
    <w:rsid w:val="008A3E1D"/>
    <w:rsid w:val="008A48C2"/>
    <w:rsid w:val="008B580B"/>
    <w:rsid w:val="008C50C7"/>
    <w:rsid w:val="008D452F"/>
    <w:rsid w:val="008E37D7"/>
    <w:rsid w:val="009044D9"/>
    <w:rsid w:val="00915E0F"/>
    <w:rsid w:val="00920F16"/>
    <w:rsid w:val="00927CDD"/>
    <w:rsid w:val="0095607F"/>
    <w:rsid w:val="009639D6"/>
    <w:rsid w:val="009730DE"/>
    <w:rsid w:val="009A0800"/>
    <w:rsid w:val="009A46A0"/>
    <w:rsid w:val="009A78C7"/>
    <w:rsid w:val="009C0B04"/>
    <w:rsid w:val="009D1917"/>
    <w:rsid w:val="009D4722"/>
    <w:rsid w:val="009D5450"/>
    <w:rsid w:val="009E75EA"/>
    <w:rsid w:val="00A02F72"/>
    <w:rsid w:val="00A16AEC"/>
    <w:rsid w:val="00A17A15"/>
    <w:rsid w:val="00A44E9A"/>
    <w:rsid w:val="00A51D19"/>
    <w:rsid w:val="00A61CA4"/>
    <w:rsid w:val="00AF3730"/>
    <w:rsid w:val="00AF533D"/>
    <w:rsid w:val="00AF6100"/>
    <w:rsid w:val="00B113DE"/>
    <w:rsid w:val="00B315EF"/>
    <w:rsid w:val="00B32C0F"/>
    <w:rsid w:val="00B535A7"/>
    <w:rsid w:val="00B77EFE"/>
    <w:rsid w:val="00B9552F"/>
    <w:rsid w:val="00BA34D1"/>
    <w:rsid w:val="00BC64BD"/>
    <w:rsid w:val="00BD5EF9"/>
    <w:rsid w:val="00BD67C7"/>
    <w:rsid w:val="00C00D86"/>
    <w:rsid w:val="00C052B5"/>
    <w:rsid w:val="00C0604F"/>
    <w:rsid w:val="00C253D7"/>
    <w:rsid w:val="00C26A60"/>
    <w:rsid w:val="00C348A7"/>
    <w:rsid w:val="00C43946"/>
    <w:rsid w:val="00C57B7C"/>
    <w:rsid w:val="00C76691"/>
    <w:rsid w:val="00C9228B"/>
    <w:rsid w:val="00C97CC6"/>
    <w:rsid w:val="00CB262D"/>
    <w:rsid w:val="00CD1FF2"/>
    <w:rsid w:val="00CF6AD3"/>
    <w:rsid w:val="00D14001"/>
    <w:rsid w:val="00D27DFA"/>
    <w:rsid w:val="00D32EF6"/>
    <w:rsid w:val="00D34CBA"/>
    <w:rsid w:val="00D403F4"/>
    <w:rsid w:val="00D42E13"/>
    <w:rsid w:val="00D46AE7"/>
    <w:rsid w:val="00D61E10"/>
    <w:rsid w:val="00D66147"/>
    <w:rsid w:val="00D67DB6"/>
    <w:rsid w:val="00D701CF"/>
    <w:rsid w:val="00D847FC"/>
    <w:rsid w:val="00D854FA"/>
    <w:rsid w:val="00D90880"/>
    <w:rsid w:val="00D947E0"/>
    <w:rsid w:val="00DA5FD9"/>
    <w:rsid w:val="00DA6D09"/>
    <w:rsid w:val="00DD0B71"/>
    <w:rsid w:val="00DD7828"/>
    <w:rsid w:val="00DF4E71"/>
    <w:rsid w:val="00E00016"/>
    <w:rsid w:val="00E0104F"/>
    <w:rsid w:val="00E042A2"/>
    <w:rsid w:val="00E22848"/>
    <w:rsid w:val="00E553D2"/>
    <w:rsid w:val="00E56324"/>
    <w:rsid w:val="00E71A4E"/>
    <w:rsid w:val="00E81431"/>
    <w:rsid w:val="00E81C7D"/>
    <w:rsid w:val="00EA2951"/>
    <w:rsid w:val="00EA3591"/>
    <w:rsid w:val="00EA61F3"/>
    <w:rsid w:val="00EC02E9"/>
    <w:rsid w:val="00EC6C7E"/>
    <w:rsid w:val="00F030C7"/>
    <w:rsid w:val="00F04118"/>
    <w:rsid w:val="00F21614"/>
    <w:rsid w:val="00F2730B"/>
    <w:rsid w:val="00F34ED1"/>
    <w:rsid w:val="00F74001"/>
    <w:rsid w:val="00F753E9"/>
    <w:rsid w:val="00F810AA"/>
    <w:rsid w:val="00F81EE7"/>
    <w:rsid w:val="00F845BD"/>
    <w:rsid w:val="00FA0C79"/>
    <w:rsid w:val="00FA0F6B"/>
    <w:rsid w:val="00FA3A0D"/>
    <w:rsid w:val="00FB2991"/>
    <w:rsid w:val="00FC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B088B"/>
  <w15:docId w15:val="{69C59D79-8D1A-4B08-9B61-2C22F09F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semiHidden/>
    <w:rsid w:val="00F2730B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List Paragraph"/>
    <w:basedOn w:val="a"/>
    <w:uiPriority w:val="34"/>
    <w:qFormat/>
    <w:rsid w:val="00BD5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5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ta144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BJLE4Z" Type="http://schemas.openxmlformats.org/officeDocument/2006/relationships/image" Target="media/BZY7SD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Utilities\templts\Normal%20michal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7A1BD-7D38-4FA7-BCD4-739C853F6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 michal</Template>
  <TotalTime>189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Sensecom</Company>
  <LinksUpToDate>false</LinksUpToDate>
  <CharactersWithSpaces>2175</CharactersWithSpaces>
  <SharedDoc>false</SharedDoc>
  <HLinks>
    <vt:vector size="6" baseType="variant">
      <vt:variant>
        <vt:i4>852085</vt:i4>
      </vt:variant>
      <vt:variant>
        <vt:i4>0</vt:i4>
      </vt:variant>
      <vt:variant>
        <vt:i4>0</vt:i4>
      </vt:variant>
      <vt:variant>
        <vt:i4>5</vt:i4>
      </vt:variant>
      <vt:variant>
        <vt:lpwstr>mailto:neta144@yahoo.com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נטע איגר</dc:creator>
  <cp:lastModifiedBy>Michal</cp:lastModifiedBy>
  <cp:revision>18</cp:revision>
  <cp:lastPrinted>2007-10-31T07:45:00Z</cp:lastPrinted>
  <dcterms:created xsi:type="dcterms:W3CDTF">2021-02-23T09:56:00Z</dcterms:created>
  <dcterms:modified xsi:type="dcterms:W3CDTF">2023-02-23T09:14:00Z</dcterms:modified>
</cp:coreProperties>
</file>