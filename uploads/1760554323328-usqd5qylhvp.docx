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696"/>
                    <pic:cNvPicPr/>
                  </pic:nvPicPr>
                  <pic:blipFill>
                    <a:blip xmlns:r="http://schemas.openxmlformats.org/officeDocument/2006/relationships" r:embed="rId8KVGX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2ED5" w:rsidRPr="00852ED5" w:rsidP="00C230B3" w14:paraId="53D2097C" w14:textId="46351861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 xml:space="preserve">אבי מכלוף </w:t>
      </w:r>
      <w:r w:rsidR="00C230B3">
        <w:rPr>
          <w:rFonts w:ascii="Arial" w:hAnsi="Arial" w:cs="Arial" w:hint="cs"/>
          <w:sz w:val="22"/>
          <w:szCs w:val="22"/>
          <w:rtl/>
        </w:rPr>
        <w:t xml:space="preserve">        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C230B3"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F513C6">
        <w:rPr>
          <w:rFonts w:ascii="Arial" w:hAnsi="Arial" w:cs="Arial" w:hint="cs"/>
          <w:sz w:val="22"/>
          <w:szCs w:val="22"/>
          <w:rtl/>
        </w:rPr>
        <w:t xml:space="preserve">                </w:t>
      </w:r>
      <w:r w:rsidR="00DD7E3B">
        <w:rPr>
          <w:rFonts w:ascii="Arial" w:hAnsi="Arial" w:cs="Arial" w:hint="cs"/>
          <w:sz w:val="22"/>
          <w:szCs w:val="22"/>
          <w:rtl/>
        </w:rPr>
        <w:t xml:space="preserve">     </w:t>
      </w:r>
      <w:r w:rsidR="00F513C6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      </w:t>
      </w:r>
      <w:r w:rsidR="00F513C6">
        <w:rPr>
          <w:rFonts w:ascii="Arial" w:hAnsi="Arial" w:cs="Arial" w:hint="cs"/>
          <w:sz w:val="22"/>
          <w:szCs w:val="22"/>
          <w:rtl/>
        </w:rPr>
        <w:t xml:space="preserve"> </w:t>
      </w:r>
      <w:r w:rsidR="00A92FE2">
        <w:rPr>
          <w:rFonts w:ascii="Arial" w:hAnsi="Arial" w:cs="Arial" w:hint="cs"/>
          <w:sz w:val="22"/>
          <w:szCs w:val="22"/>
          <w:rtl/>
        </w:rPr>
        <w:t xml:space="preserve">                                                </w:t>
      </w:r>
      <w:r w:rsidRPr="00DD7E3B" w:rsidR="00C230B3">
        <w:rPr>
          <w:rFonts w:ascii="Arial" w:hAnsi="Arial" w:cs="Arial" w:hint="cs"/>
          <w:sz w:val="22"/>
          <w:szCs w:val="22"/>
          <w:rtl/>
        </w:rPr>
        <w:t xml:space="preserve">מגורים: </w:t>
      </w:r>
      <w:r>
        <w:rPr>
          <w:rFonts w:ascii="Arial" w:hAnsi="Arial" w:cs="Arial" w:hint="cs"/>
          <w:sz w:val="22"/>
          <w:szCs w:val="22"/>
          <w:rtl/>
        </w:rPr>
        <w:t>אשדוד</w:t>
      </w:r>
      <w:r w:rsidR="00F513C6">
        <w:rPr>
          <w:rFonts w:ascii="Arial" w:hAnsi="Arial" w:cs="Arial" w:hint="cs"/>
          <w:sz w:val="22"/>
          <w:szCs w:val="22"/>
          <w:rtl/>
        </w:rPr>
        <w:t xml:space="preserve"> </w:t>
      </w:r>
      <w:r w:rsidR="00250929">
        <w:rPr>
          <w:rFonts w:ascii="Arial" w:hAnsi="Arial" w:cs="Arial" w:hint="cs"/>
          <w:sz w:val="22"/>
          <w:szCs w:val="22"/>
          <w:rtl/>
        </w:rPr>
        <w:t xml:space="preserve"> </w:t>
      </w:r>
      <w:r w:rsidR="00C230B3">
        <w:rPr>
          <w:rFonts w:ascii="Arial" w:hAnsi="Arial" w:cs="Arial" w:hint="cs"/>
          <w:sz w:val="22"/>
          <w:szCs w:val="22"/>
          <w:rtl/>
        </w:rPr>
        <w:t>|</w:t>
      </w:r>
      <w:r w:rsidR="00054401">
        <w:rPr>
          <w:rFonts w:ascii="Arial" w:hAnsi="Arial" w:cs="Arial" w:hint="cs"/>
          <w:sz w:val="22"/>
          <w:szCs w:val="22"/>
          <w:rtl/>
        </w:rPr>
        <w:t xml:space="preserve">  </w:t>
      </w:r>
      <w:r w:rsidRPr="00ED13B0">
        <w:rPr>
          <w:rFonts w:ascii="Arial" w:hAnsi="Arial" w:cs="Arial"/>
          <w:color w:val="222222"/>
          <w:sz w:val="22"/>
          <w:szCs w:val="22"/>
          <w:shd w:val="clear" w:color="auto" w:fill="FFFFFF"/>
        </w:rPr>
        <w:t> 050-</w:t>
      </w:r>
      <w:r w:rsidRPr="00ED13B0">
        <w:rPr>
          <w:rFonts w:ascii="Arial" w:hAnsi="Arial" w:cs="Arial"/>
          <w:sz w:val="22"/>
          <w:szCs w:val="22"/>
        </w:rPr>
        <w:t>5513194</w:t>
      </w:r>
      <w:r w:rsidRPr="00ED13B0" w:rsidR="0005440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6545E" w:rsidRPr="00A073DC" w:rsidP="00C230B3" w14:paraId="3BC2C678" w14:textId="77777777">
      <w:pPr>
        <w:spacing w:line="360" w:lineRule="auto"/>
        <w:rPr>
          <w:rFonts w:ascii="Arial" w:hAnsi="Arial" w:cs="Arial"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66040</wp:posOffset>
                </wp:positionV>
                <wp:extent cx="6764020" cy="0"/>
                <wp:effectExtent l="0" t="19050" r="55880" b="38100"/>
                <wp:wrapNone/>
                <wp:docPr id="1417341507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4.25pt,5.2pt" to="546.85pt,5.2pt" strokecolor="#548dd4" strokeweight="4.5pt">
                <v:stroke linestyle="thickThin"/>
              </v:line>
            </w:pict>
          </mc:Fallback>
        </mc:AlternateContent>
      </w:r>
    </w:p>
    <w:p w:rsidR="004F1DAB" w:rsidRPr="001F219F" w:rsidP="004F1DAB" w14:paraId="7DD95305" w14:textId="4F441523">
      <w:pPr>
        <w:pStyle w:val="a4"/>
        <w:ind w:right="0"/>
        <w:rPr>
          <w:b w:val="0"/>
          <w:bCs w:val="0"/>
        </w:rPr>
      </w:pPr>
      <w:r w:rsidRPr="001F219F">
        <w:rPr>
          <w:rFonts w:hint="cs"/>
          <w:b w:val="0"/>
          <w:bCs w:val="0"/>
          <w:rtl/>
        </w:rPr>
        <w:t>ניסיון רב בניהול מערך התפעול, לוגיסטיק</w:t>
      </w:r>
      <w:r w:rsidRPr="001F219F" w:rsidR="00ED13B0">
        <w:rPr>
          <w:rFonts w:hint="cs"/>
          <w:b w:val="0"/>
          <w:bCs w:val="0"/>
          <w:rtl/>
        </w:rPr>
        <w:t xml:space="preserve">ה </w:t>
      </w:r>
      <w:r w:rsidRPr="001F219F">
        <w:rPr>
          <w:rFonts w:hint="cs"/>
          <w:b w:val="0"/>
          <w:bCs w:val="0"/>
          <w:rtl/>
        </w:rPr>
        <w:t>תוך הובלתם לעמידה ביעדים.</w:t>
      </w:r>
    </w:p>
    <w:p w:rsidR="004F1DAB" w:rsidP="004F1DAB" w14:paraId="42ECEB51" w14:textId="77777777">
      <w:pPr>
        <w:pStyle w:val="a4"/>
        <w:ind w:right="0"/>
        <w:rPr>
          <w:b w:val="0"/>
          <w:bCs w:val="0"/>
        </w:rPr>
      </w:pPr>
      <w:r w:rsidRPr="001F219F">
        <w:rPr>
          <w:rFonts w:hint="cs"/>
          <w:b w:val="0"/>
          <w:bCs w:val="0"/>
          <w:rtl/>
        </w:rPr>
        <w:t>יכולות</w:t>
      </w:r>
      <w:r w:rsidRPr="001F219F">
        <w:rPr>
          <w:b w:val="0"/>
          <w:bCs w:val="0"/>
          <w:rtl/>
        </w:rPr>
        <w:t xml:space="preserve"> ניהול והנעת </w:t>
      </w:r>
      <w:r w:rsidRPr="001F219F">
        <w:rPr>
          <w:rFonts w:hint="cs"/>
          <w:b w:val="0"/>
          <w:bCs w:val="0"/>
          <w:rtl/>
        </w:rPr>
        <w:t>תהליכים</w:t>
      </w:r>
      <w:r w:rsidRPr="001F219F">
        <w:rPr>
          <w:b w:val="0"/>
          <w:bCs w:val="0"/>
          <w:rtl/>
        </w:rPr>
        <w:t>, ראייה</w:t>
      </w:r>
      <w:r w:rsidRPr="001F219F">
        <w:rPr>
          <w:rFonts w:hint="cs"/>
          <w:b w:val="0"/>
          <w:bCs w:val="0"/>
          <w:rtl/>
        </w:rPr>
        <w:t xml:space="preserve"> עסקית ומערכתית</w:t>
      </w:r>
      <w:r w:rsidRPr="001F219F">
        <w:rPr>
          <w:b w:val="0"/>
          <w:bCs w:val="0"/>
          <w:rtl/>
        </w:rPr>
        <w:t xml:space="preserve">, </w:t>
      </w:r>
      <w:r w:rsidRPr="001F219F">
        <w:rPr>
          <w:rFonts w:hint="cs"/>
          <w:b w:val="0"/>
          <w:bCs w:val="0"/>
          <w:rtl/>
        </w:rPr>
        <w:t xml:space="preserve">מסירות, יוזמה, </w:t>
      </w:r>
      <w:r w:rsidRPr="001F219F">
        <w:rPr>
          <w:b w:val="0"/>
          <w:bCs w:val="0"/>
          <w:rtl/>
        </w:rPr>
        <w:t xml:space="preserve">תפקוד </w:t>
      </w:r>
      <w:r w:rsidRPr="001F219F">
        <w:rPr>
          <w:rFonts w:hint="cs"/>
          <w:b w:val="0"/>
          <w:bCs w:val="0"/>
          <w:rtl/>
        </w:rPr>
        <w:t xml:space="preserve">מיטבי </w:t>
      </w:r>
      <w:r w:rsidRPr="001F219F">
        <w:rPr>
          <w:b w:val="0"/>
          <w:bCs w:val="0"/>
          <w:rtl/>
        </w:rPr>
        <w:t>תחת לחץ ויחסי אנוש מעולים.</w:t>
      </w:r>
    </w:p>
    <w:p w:rsidR="0053381D" w:rsidP="0053381D" w14:paraId="312C7133" w14:textId="77777777">
      <w:pPr>
        <w:pStyle w:val="a4"/>
        <w:ind w:right="0"/>
        <w:rPr>
          <w:b w:val="0"/>
          <w:bCs w:val="0"/>
        </w:rPr>
      </w:pPr>
      <w:r w:rsidRPr="001F219F">
        <w:rPr>
          <w:rFonts w:hint="cs"/>
          <w:b w:val="0"/>
          <w:bCs w:val="0"/>
          <w:rtl/>
        </w:rPr>
        <w:t xml:space="preserve">ניהול צוותים, ספקים וקבלני משנה. </w:t>
      </w:r>
    </w:p>
    <w:p w:rsidR="004037ED" w:rsidRPr="001F219F" w:rsidP="0053381D" w14:paraId="49D520DF" w14:textId="1802A963">
      <w:pPr>
        <w:pStyle w:val="a4"/>
        <w:ind w:right="0"/>
        <w:rPr>
          <w:b w:val="0"/>
          <w:bCs w:val="0"/>
        </w:rPr>
      </w:pPr>
      <w:r>
        <w:rPr>
          <w:rFonts w:hint="cs"/>
          <w:b w:val="0"/>
          <w:bCs w:val="0"/>
          <w:rtl/>
        </w:rPr>
        <w:t>איש עבודה,</w:t>
      </w:r>
      <w:r w:rsidR="00E27CF7">
        <w:rPr>
          <w:rFonts w:hint="cs"/>
          <w:b w:val="0"/>
          <w:bCs w:val="0"/>
          <w:rtl/>
        </w:rPr>
        <w:t xml:space="preserve"> </w:t>
      </w:r>
      <w:r>
        <w:rPr>
          <w:rFonts w:hint="cs"/>
          <w:b w:val="0"/>
          <w:bCs w:val="0"/>
          <w:rtl/>
        </w:rPr>
        <w:t>אמין, רציני,</w:t>
      </w:r>
      <w:r w:rsidR="00E27CF7">
        <w:rPr>
          <w:rFonts w:hint="cs"/>
          <w:b w:val="0"/>
          <w:bCs w:val="0"/>
          <w:rtl/>
        </w:rPr>
        <w:t xml:space="preserve"> אחראי, </w:t>
      </w:r>
      <w:r>
        <w:rPr>
          <w:rFonts w:hint="cs"/>
          <w:b w:val="0"/>
          <w:bCs w:val="0"/>
          <w:rtl/>
        </w:rPr>
        <w:t xml:space="preserve">ראש גדול. </w:t>
      </w:r>
    </w:p>
    <w:p w:rsidR="004F1DAB" w:rsidRPr="00FB6692" w:rsidP="004F1DAB" w14:paraId="6DD0C9C4" w14:textId="77777777">
      <w:pPr>
        <w:pStyle w:val="a4"/>
        <w:numPr>
          <w:ilvl w:val="0"/>
          <w:numId w:val="0"/>
        </w:numPr>
        <w:ind w:left="75"/>
        <w:rPr>
          <w:rtl/>
        </w:rPr>
      </w:pPr>
    </w:p>
    <w:p w:rsidR="00C12E11" w:rsidRPr="00F513C6" w:rsidP="00F513C6" w14:paraId="5A1B80F5" w14:textId="4FE7EA50">
      <w:pPr>
        <w:pStyle w:val="a4"/>
        <w:numPr>
          <w:ilvl w:val="0"/>
          <w:numId w:val="0"/>
        </w:numPr>
        <w:ind w:left="75"/>
        <w:rPr>
          <w:sz w:val="24"/>
          <w:szCs w:val="24"/>
          <w:rtl/>
        </w:rPr>
      </w:pPr>
      <w:r>
        <w:rPr>
          <w:rFonts w:hint="cs"/>
          <w:rtl/>
        </w:rPr>
        <w:t xml:space="preserve"> </w:t>
      </w:r>
    </w:p>
    <w:p w:rsidR="00852ED5" w:rsidP="004A44FC" w14:paraId="6C2F0C0C" w14:textId="77777777">
      <w:pPr>
        <w:pStyle w:val="a5"/>
        <w:spacing w:line="322" w:lineRule="auto"/>
        <w:rPr>
          <w:rtl/>
        </w:rPr>
      </w:pPr>
      <w:r w:rsidRPr="00FF3D9B">
        <w:rPr>
          <w:rFonts w:hint="cs"/>
          <w:rtl/>
        </w:rPr>
        <w:t>נ</w:t>
      </w:r>
      <w:r w:rsidRPr="00FF3D9B" w:rsidR="009F1BEA">
        <w:rPr>
          <w:rFonts w:hint="cs"/>
          <w:rtl/>
        </w:rPr>
        <w:t>י</w:t>
      </w:r>
      <w:r w:rsidRPr="00FF3D9B">
        <w:rPr>
          <w:rFonts w:hint="cs"/>
          <w:rtl/>
        </w:rPr>
        <w:t>סיון תעסוקתי</w:t>
      </w:r>
    </w:p>
    <w:p w:rsidR="00DE71CD" w:rsidP="009C0F24" w14:paraId="3511C6A2" w14:textId="203B692B">
      <w:pPr>
        <w:pStyle w:val="a5"/>
        <w:spacing w:line="322" w:lineRule="auto"/>
        <w:ind w:right="-284"/>
        <w:rPr>
          <w:b w:val="0"/>
          <w:bCs w:val="0"/>
          <w:sz w:val="22"/>
          <w:szCs w:val="22"/>
        </w:rPr>
      </w:pPr>
      <w:r w:rsidRPr="0030163D">
        <w:rPr>
          <w:rFonts w:hint="cs"/>
          <w:b w:val="0"/>
          <w:bCs w:val="0"/>
          <w:sz w:val="22"/>
          <w:szCs w:val="22"/>
          <w:u w:val="none"/>
          <w:rtl/>
        </w:rPr>
        <w:t>2023</w:t>
      </w:r>
      <w:r w:rsidRPr="0030163D">
        <w:rPr>
          <w:rFonts w:hint="cs"/>
          <w:sz w:val="22"/>
          <w:szCs w:val="22"/>
          <w:u w:val="none"/>
          <w:rtl/>
        </w:rPr>
        <w:t xml:space="preserve">: </w:t>
      </w:r>
      <w:r w:rsidRPr="0030163D">
        <w:rPr>
          <w:sz w:val="22"/>
          <w:szCs w:val="22"/>
          <w:u w:val="none"/>
          <w:rtl/>
        </w:rPr>
        <w:tab/>
      </w:r>
      <w:r w:rsidR="00DE730C">
        <w:rPr>
          <w:rFonts w:hint="cs"/>
          <w:sz w:val="22"/>
          <w:szCs w:val="22"/>
          <w:u w:val="none"/>
          <w:rtl/>
        </w:rPr>
        <w:t xml:space="preserve">     </w:t>
      </w:r>
    </w:p>
    <w:p w:rsidR="004F1DAB" w:rsidP="004F1DAB" w14:paraId="5256B1B5" w14:textId="5A1A695A">
      <w:pPr>
        <w:pStyle w:val="Title"/>
        <w:tabs>
          <w:tab w:val="left" w:pos="993"/>
        </w:tabs>
        <w:spacing w:line="322" w:lineRule="auto"/>
        <w:ind w:left="-286"/>
        <w:jc w:val="left"/>
        <w:outlineLvl w:val="0"/>
        <w:rPr>
          <w:rStyle w:val="Char4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2020-20</w:t>
      </w:r>
      <w:r w:rsidR="00F360A8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22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:</w:t>
      </w:r>
      <w:r>
        <w:rPr>
          <w:rFonts w:asciiTheme="minorBidi" w:hAnsiTheme="minorBidi" w:cstheme="minorBidi" w:hint="cs"/>
          <w:sz w:val="22"/>
          <w:szCs w:val="22"/>
          <w:u w:val="none"/>
          <w:rtl/>
        </w:rPr>
        <w:t xml:space="preserve">   </w:t>
      </w:r>
      <w:r w:rsidRPr="00F360A8">
        <w:rPr>
          <w:rFonts w:asciiTheme="minorBidi" w:hAnsiTheme="minorBidi" w:cstheme="minorBidi" w:hint="cs"/>
          <w:sz w:val="22"/>
          <w:szCs w:val="22"/>
          <w:rtl/>
        </w:rPr>
        <w:t>ניהול חנות חומרי בניה</w:t>
      </w:r>
      <w:r>
        <w:rPr>
          <w:rFonts w:asciiTheme="minorBidi" w:hAnsiTheme="minorBidi" w:cstheme="minorBidi" w:hint="cs"/>
          <w:sz w:val="22"/>
          <w:szCs w:val="22"/>
          <w:u w:val="none"/>
          <w:rtl/>
        </w:rPr>
        <w:t xml:space="preserve"> </w:t>
      </w:r>
    </w:p>
    <w:p w:rsidR="00F360A8" w:rsidRPr="00F360A8" w:rsidP="00F360A8" w14:paraId="6CF81725" w14:textId="60EAF13B">
      <w:pPr>
        <w:pStyle w:val="a11"/>
        <w:spacing w:line="322" w:lineRule="auto"/>
        <w:rPr>
          <w:rStyle w:val="Char4"/>
          <w:b/>
          <w:u w:val="none"/>
        </w:rPr>
      </w:pPr>
      <w:r w:rsidRPr="009C0F24">
        <w:rPr>
          <w:rStyle w:val="Char4"/>
          <w:rFonts w:hint="cs"/>
          <w:u w:val="none"/>
          <w:rtl/>
        </w:rPr>
        <w:t>ניהול עובדים</w:t>
      </w:r>
      <w:r>
        <w:rPr>
          <w:rStyle w:val="Char4"/>
          <w:rFonts w:hint="cs"/>
          <w:u w:val="none"/>
          <w:rtl/>
        </w:rPr>
        <w:t xml:space="preserve">, </w:t>
      </w:r>
      <w:r w:rsidRPr="009C0F24">
        <w:rPr>
          <w:rStyle w:val="Char4"/>
          <w:rFonts w:hint="cs"/>
          <w:u w:val="none"/>
          <w:rtl/>
        </w:rPr>
        <w:t xml:space="preserve">ניהול </w:t>
      </w:r>
      <w:r>
        <w:rPr>
          <w:rStyle w:val="Char4"/>
          <w:rFonts w:hint="cs"/>
          <w:u w:val="none"/>
          <w:rtl/>
        </w:rPr>
        <w:t xml:space="preserve">רכש של ציוד חומרי בניה בהיקפים גדולים תוך הספקתם לקבלנים וללקוחות פרטיים. </w:t>
      </w:r>
    </w:p>
    <w:p w:rsidR="005E11A0" w:rsidP="00F360A8" w14:paraId="74CAD7F1" w14:textId="6C26143C">
      <w:pPr>
        <w:pStyle w:val="a11"/>
        <w:spacing w:line="322" w:lineRule="auto"/>
        <w:rPr>
          <w:rStyle w:val="Char4"/>
          <w:b/>
          <w:u w:val="none"/>
        </w:rPr>
      </w:pPr>
      <w:r>
        <w:rPr>
          <w:rStyle w:val="Char4"/>
          <w:rFonts w:hint="cs"/>
          <w:u w:val="none"/>
          <w:rtl/>
        </w:rPr>
        <w:t xml:space="preserve">מקצוען בתחום </w:t>
      </w:r>
      <w:r>
        <w:rPr>
          <w:rStyle w:val="Char4"/>
          <w:rFonts w:hint="cs"/>
          <w:b/>
          <w:u w:val="none"/>
          <w:rtl/>
        </w:rPr>
        <w:t xml:space="preserve">התאמת חומרי בניה לצורך הנדרש. </w:t>
      </w:r>
    </w:p>
    <w:p w:rsidR="005E11A0" w:rsidP="00F360A8" w14:paraId="2569BE40" w14:textId="1A473656">
      <w:pPr>
        <w:pStyle w:val="a11"/>
        <w:spacing w:line="322" w:lineRule="auto"/>
        <w:rPr>
          <w:rStyle w:val="Char4"/>
          <w:b/>
          <w:u w:val="none"/>
        </w:rPr>
      </w:pPr>
      <w:r>
        <w:rPr>
          <w:rStyle w:val="Char4"/>
          <w:rFonts w:hint="cs"/>
          <w:b/>
          <w:u w:val="none"/>
          <w:rtl/>
        </w:rPr>
        <w:t xml:space="preserve">בניית תוכנית עבודה לרכש וניפוק חומרי בניה וניהול עובדים. </w:t>
      </w:r>
    </w:p>
    <w:p w:rsidR="005E11A0" w:rsidP="00F360A8" w14:paraId="5D22BD31" w14:textId="7DF52989">
      <w:pPr>
        <w:pStyle w:val="a11"/>
        <w:spacing w:line="322" w:lineRule="auto"/>
        <w:rPr>
          <w:rStyle w:val="Char4"/>
          <w:u w:val="none"/>
        </w:rPr>
      </w:pPr>
      <w:r w:rsidRPr="009C0F24">
        <w:rPr>
          <w:rStyle w:val="Char4"/>
          <w:rFonts w:hint="cs"/>
          <w:u w:val="none"/>
          <w:rtl/>
        </w:rPr>
        <w:t xml:space="preserve">עבודה שוטפת מול מגוון ממשקים לרבות </w:t>
      </w:r>
      <w:r>
        <w:rPr>
          <w:rStyle w:val="Char4"/>
          <w:rFonts w:hint="cs"/>
          <w:u w:val="none"/>
          <w:rtl/>
        </w:rPr>
        <w:t>קבלנים,</w:t>
      </w:r>
      <w:r w:rsidR="00A92FE2">
        <w:rPr>
          <w:rStyle w:val="Char4"/>
          <w:rFonts w:hint="cs"/>
          <w:u w:val="none"/>
          <w:rtl/>
        </w:rPr>
        <w:t xml:space="preserve"> </w:t>
      </w:r>
      <w:r w:rsidRPr="009C0F24">
        <w:rPr>
          <w:rStyle w:val="Char4"/>
          <w:rFonts w:hint="cs"/>
          <w:u w:val="none"/>
          <w:rtl/>
        </w:rPr>
        <w:t>לקוחות פרטיים</w:t>
      </w:r>
      <w:r>
        <w:rPr>
          <w:rStyle w:val="Char4"/>
          <w:rFonts w:hint="cs"/>
          <w:u w:val="none"/>
          <w:rtl/>
        </w:rPr>
        <w:t xml:space="preserve">. </w:t>
      </w:r>
    </w:p>
    <w:p w:rsidR="00973FF9" w:rsidP="00973FF9" w14:paraId="25F7FC1A" w14:textId="77777777">
      <w:pPr>
        <w:pStyle w:val="a11"/>
        <w:spacing w:line="322" w:lineRule="auto"/>
        <w:rPr>
          <w:rStyle w:val="Char4"/>
          <w:u w:val="none"/>
        </w:rPr>
      </w:pPr>
      <w:r w:rsidRPr="00973FF9">
        <w:rPr>
          <w:rStyle w:val="Char4"/>
          <w:rFonts w:hint="cs"/>
          <w:u w:val="none"/>
          <w:rtl/>
        </w:rPr>
        <w:t>ניהול ספקים וקבלני משנה:</w:t>
      </w:r>
      <w:r>
        <w:rPr>
          <w:rStyle w:val="Char4"/>
          <w:rFonts w:hint="cs"/>
          <w:u w:val="none"/>
          <w:rtl/>
        </w:rPr>
        <w:t xml:space="preserve"> </w:t>
      </w:r>
      <w:r w:rsidRPr="0086109A">
        <w:rPr>
          <w:rStyle w:val="Char4"/>
          <w:rFonts w:hint="cs"/>
          <w:u w:val="none"/>
          <w:rtl/>
        </w:rPr>
        <w:t>ה</w:t>
      </w:r>
      <w:r>
        <w:rPr>
          <w:rStyle w:val="Char4"/>
          <w:rFonts w:hint="cs"/>
          <w:u w:val="none"/>
          <w:rtl/>
        </w:rPr>
        <w:t xml:space="preserve">קצאת משימות, בקרת איכות העבודה, </w:t>
      </w:r>
      <w:r w:rsidRPr="0086109A">
        <w:rPr>
          <w:rStyle w:val="Char4"/>
          <w:rFonts w:hint="cs"/>
          <w:u w:val="none"/>
          <w:rtl/>
        </w:rPr>
        <w:t>עמידה בדרישות</w:t>
      </w:r>
      <w:r>
        <w:rPr>
          <w:rStyle w:val="Char4"/>
          <w:rFonts w:hint="cs"/>
          <w:u w:val="none"/>
          <w:rtl/>
        </w:rPr>
        <w:t xml:space="preserve"> ובלו"ז</w:t>
      </w:r>
      <w:r w:rsidRPr="0086109A">
        <w:rPr>
          <w:rStyle w:val="Char4"/>
          <w:rFonts w:hint="cs"/>
          <w:u w:val="none"/>
          <w:rtl/>
        </w:rPr>
        <w:t>.</w:t>
      </w:r>
    </w:p>
    <w:p w:rsidR="00973FF9" w:rsidRPr="0086109A" w:rsidP="00973FF9" w14:paraId="238A65E6" w14:textId="7FCA8D64">
      <w:pPr>
        <w:pStyle w:val="a11"/>
        <w:spacing w:line="322" w:lineRule="auto"/>
        <w:rPr>
          <w:rStyle w:val="Char4"/>
          <w:u w:val="none"/>
        </w:rPr>
      </w:pPr>
      <w:r>
        <w:rPr>
          <w:rStyle w:val="Char4"/>
          <w:rFonts w:hint="cs"/>
          <w:u w:val="none"/>
          <w:rtl/>
        </w:rPr>
        <w:t xml:space="preserve">ניהול מחסן חומרי בניה מוך עמידה בתוכנית העבודה ובשינויים הנדרשים. </w:t>
      </w:r>
    </w:p>
    <w:p w:rsidR="00973FF9" w:rsidRPr="009C0F24" w:rsidP="00973FF9" w14:paraId="3BBB92B5" w14:textId="77777777">
      <w:pPr>
        <w:pStyle w:val="a11"/>
        <w:numPr>
          <w:ilvl w:val="0"/>
          <w:numId w:val="0"/>
        </w:numPr>
        <w:spacing w:line="322" w:lineRule="auto"/>
        <w:ind w:left="991"/>
        <w:rPr>
          <w:rStyle w:val="Char4"/>
          <w:u w:val="none"/>
        </w:rPr>
      </w:pPr>
    </w:p>
    <w:p w:rsidR="00F360A8" w:rsidRPr="00F360A8" w:rsidP="004F1DAB" w14:paraId="64F9D080" w14:textId="77777777">
      <w:pPr>
        <w:pStyle w:val="Title"/>
        <w:tabs>
          <w:tab w:val="left" w:pos="993"/>
        </w:tabs>
        <w:spacing w:line="322" w:lineRule="auto"/>
        <w:ind w:left="-286"/>
        <w:jc w:val="left"/>
        <w:outlineLvl w:val="0"/>
        <w:rPr>
          <w:rStyle w:val="Char4"/>
          <w:rtl/>
        </w:rPr>
      </w:pPr>
    </w:p>
    <w:p w:rsidR="00DE730C" w:rsidRPr="00F513C6" w:rsidP="004A44FC" w14:paraId="05FE0F38" w14:textId="77777777">
      <w:pPr>
        <w:pStyle w:val="a5"/>
        <w:spacing w:line="322" w:lineRule="auto"/>
        <w:rPr>
          <w:b w:val="0"/>
          <w:bCs w:val="0"/>
          <w:sz w:val="18"/>
          <w:szCs w:val="18"/>
          <w:rtl/>
        </w:rPr>
      </w:pPr>
    </w:p>
    <w:p w:rsidR="004F1DAB" w:rsidP="00322892" w14:paraId="104AF66C" w14:textId="77777777">
      <w:pPr>
        <w:pStyle w:val="Title"/>
        <w:tabs>
          <w:tab w:val="left" w:pos="993"/>
        </w:tabs>
        <w:spacing w:line="322" w:lineRule="auto"/>
        <w:ind w:left="-286"/>
        <w:jc w:val="left"/>
        <w:outlineLvl w:val="0"/>
        <w:rPr>
          <w:rStyle w:val="Char4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1994-2020</w:t>
      </w:r>
      <w:r w:rsidR="00322892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:</w:t>
      </w:r>
      <w:r w:rsidR="00F513C6">
        <w:rPr>
          <w:rFonts w:asciiTheme="minorBidi" w:hAnsiTheme="minorBidi" w:cstheme="minorBidi" w:hint="cs"/>
          <w:sz w:val="22"/>
          <w:szCs w:val="22"/>
          <w:u w:val="none"/>
          <w:rtl/>
        </w:rPr>
        <w:t xml:space="preserve">   </w:t>
      </w:r>
      <w:r>
        <w:rPr>
          <w:rStyle w:val="Char4"/>
          <w:rFonts w:hint="cs"/>
          <w:rtl/>
        </w:rPr>
        <w:t>עצמאי, קבלן עבודות עפר, שיווק קומפוסט</w:t>
      </w:r>
    </w:p>
    <w:p w:rsidR="008E11AC" w:rsidRPr="009C0F24" w:rsidP="004A44FC" w14:paraId="6E96FE79" w14:textId="065B0BF1">
      <w:pPr>
        <w:pStyle w:val="a11"/>
        <w:spacing w:line="322" w:lineRule="auto"/>
      </w:pPr>
      <w:r w:rsidRPr="009C0F24">
        <w:rPr>
          <w:rStyle w:val="Char4"/>
          <w:rFonts w:hint="cs"/>
          <w:u w:val="none"/>
          <w:rtl/>
        </w:rPr>
        <w:t>ניהול עובדים וניהול ציי משאיות, שופלים וכלי עבודה תוך עמידה ביעדים</w:t>
      </w:r>
      <w:r w:rsidR="005E11A0">
        <w:rPr>
          <w:rStyle w:val="Char4"/>
          <w:rFonts w:hint="cs"/>
          <w:u w:val="none"/>
          <w:rtl/>
        </w:rPr>
        <w:t>.</w:t>
      </w:r>
    </w:p>
    <w:p w:rsidR="004F1DAB" w:rsidRPr="009C0F24" w:rsidP="004A44FC" w14:paraId="2AFD35C8" w14:textId="77777777">
      <w:pPr>
        <w:pStyle w:val="a11"/>
        <w:spacing w:line="322" w:lineRule="auto"/>
        <w:rPr>
          <w:rStyle w:val="Char4"/>
          <w:u w:val="none"/>
        </w:rPr>
      </w:pPr>
      <w:r w:rsidRPr="009C0F24">
        <w:rPr>
          <w:rStyle w:val="Char4"/>
          <w:rFonts w:hint="cs"/>
          <w:u w:val="none"/>
          <w:rtl/>
        </w:rPr>
        <w:t xml:space="preserve">מקצוען בתחום ניהול משא ומתן לייצור ורכישת קומפוסט לחקלאות בהיקפים גדולים. </w:t>
      </w:r>
    </w:p>
    <w:p w:rsidR="004F1DAB" w:rsidP="004A44FC" w14:paraId="0D2F0A53" w14:textId="5D8FFA3D">
      <w:pPr>
        <w:pStyle w:val="a11"/>
        <w:spacing w:line="322" w:lineRule="auto"/>
        <w:rPr>
          <w:rStyle w:val="Char4"/>
          <w:u w:val="none"/>
        </w:rPr>
      </w:pPr>
      <w:r w:rsidRPr="009C0F24">
        <w:rPr>
          <w:rStyle w:val="Char4"/>
          <w:rFonts w:hint="cs"/>
          <w:u w:val="none"/>
          <w:rtl/>
        </w:rPr>
        <w:t>עבודה שוטפת מול מגוון ממשקי</w:t>
      </w:r>
      <w:r w:rsidRPr="009C0F24" w:rsidR="009C0F24">
        <w:rPr>
          <w:rStyle w:val="Char4"/>
          <w:rFonts w:hint="cs"/>
          <w:u w:val="none"/>
          <w:rtl/>
        </w:rPr>
        <w:t>ם</w:t>
      </w:r>
      <w:r w:rsidRPr="009C0F24">
        <w:rPr>
          <w:rStyle w:val="Char4"/>
          <w:rFonts w:hint="cs"/>
          <w:u w:val="none"/>
          <w:rtl/>
        </w:rPr>
        <w:t xml:space="preserve"> לרבות לקוחות פרטיים, קיבוצים, אגודות שיתופיות.</w:t>
      </w:r>
    </w:p>
    <w:p w:rsidR="00973FF9" w:rsidP="00973FF9" w14:paraId="3204FC94" w14:textId="271DC911">
      <w:pPr>
        <w:pStyle w:val="a11"/>
        <w:spacing w:line="322" w:lineRule="auto"/>
        <w:rPr>
          <w:rStyle w:val="Char4"/>
          <w:u w:val="none"/>
        </w:rPr>
      </w:pPr>
      <w:r w:rsidRPr="00973FF9">
        <w:rPr>
          <w:rStyle w:val="Char4"/>
          <w:rFonts w:hint="cs"/>
          <w:u w:val="none"/>
          <w:rtl/>
        </w:rPr>
        <w:t xml:space="preserve">ניהול </w:t>
      </w:r>
      <w:r w:rsidR="00794FD5">
        <w:rPr>
          <w:rStyle w:val="Char4"/>
          <w:rFonts w:hint="cs"/>
          <w:u w:val="none"/>
          <w:rtl/>
        </w:rPr>
        <w:t>עובדים</w:t>
      </w:r>
      <w:r w:rsidR="00B05C7B">
        <w:rPr>
          <w:rStyle w:val="Char4"/>
          <w:rFonts w:hint="cs"/>
          <w:u w:val="none"/>
          <w:rtl/>
        </w:rPr>
        <w:t xml:space="preserve"> </w:t>
      </w:r>
      <w:r w:rsidRPr="00973FF9">
        <w:rPr>
          <w:rStyle w:val="Char4"/>
          <w:rFonts w:hint="cs"/>
          <w:u w:val="none"/>
          <w:rtl/>
        </w:rPr>
        <w:t>וקבלני משנה:</w:t>
      </w:r>
      <w:r>
        <w:rPr>
          <w:rStyle w:val="Char4"/>
          <w:rFonts w:hint="cs"/>
          <w:u w:val="none"/>
          <w:rtl/>
        </w:rPr>
        <w:t xml:space="preserve"> </w:t>
      </w:r>
      <w:r w:rsidRPr="0086109A">
        <w:rPr>
          <w:rStyle w:val="Char4"/>
          <w:rFonts w:hint="cs"/>
          <w:u w:val="none"/>
          <w:rtl/>
        </w:rPr>
        <w:t>ה</w:t>
      </w:r>
      <w:r>
        <w:rPr>
          <w:rStyle w:val="Char4"/>
          <w:rFonts w:hint="cs"/>
          <w:u w:val="none"/>
          <w:rtl/>
        </w:rPr>
        <w:t xml:space="preserve">קצאת משימות, בקרת איכות העבודה, </w:t>
      </w:r>
      <w:r w:rsidRPr="0086109A">
        <w:rPr>
          <w:rStyle w:val="Char4"/>
          <w:rFonts w:hint="cs"/>
          <w:u w:val="none"/>
          <w:rtl/>
        </w:rPr>
        <w:t>עמידה בדרישות</w:t>
      </w:r>
      <w:r>
        <w:rPr>
          <w:rStyle w:val="Char4"/>
          <w:rFonts w:hint="cs"/>
          <w:u w:val="none"/>
          <w:rtl/>
        </w:rPr>
        <w:t xml:space="preserve"> ובלו"ז</w:t>
      </w:r>
      <w:r w:rsidRPr="0086109A">
        <w:rPr>
          <w:rStyle w:val="Char4"/>
          <w:rFonts w:hint="cs"/>
          <w:u w:val="none"/>
          <w:rtl/>
        </w:rPr>
        <w:t>.</w:t>
      </w:r>
    </w:p>
    <w:p w:rsidR="004362D1" w:rsidRPr="0086109A" w:rsidP="00973FF9" w14:paraId="68F237C7" w14:textId="413B126C">
      <w:pPr>
        <w:pStyle w:val="a11"/>
        <w:spacing w:line="322" w:lineRule="auto"/>
        <w:rPr>
          <w:rStyle w:val="Char4"/>
          <w:u w:val="none"/>
        </w:rPr>
      </w:pPr>
      <w:r>
        <w:rPr>
          <w:rStyle w:val="Char4"/>
          <w:rFonts w:hint="cs"/>
          <w:u w:val="none"/>
          <w:rtl/>
        </w:rPr>
        <w:t xml:space="preserve">מקצוען בתחום הקומפוסט על כל שלבי הכנתו. </w:t>
      </w:r>
    </w:p>
    <w:p w:rsidR="00973FF9" w:rsidRPr="009C0F24" w:rsidP="00794FD5" w14:paraId="11A996A5" w14:textId="77777777">
      <w:pPr>
        <w:pStyle w:val="a11"/>
        <w:numPr>
          <w:ilvl w:val="0"/>
          <w:numId w:val="0"/>
        </w:numPr>
        <w:spacing w:line="322" w:lineRule="auto"/>
        <w:ind w:left="1351"/>
        <w:rPr>
          <w:rStyle w:val="Char4"/>
          <w:u w:val="none"/>
        </w:rPr>
      </w:pPr>
    </w:p>
    <w:p w:rsidR="00E177D7" w:rsidRPr="00F513C6" w:rsidP="004F1DAB" w14:paraId="59CA8F2B" w14:textId="77777777">
      <w:pPr>
        <w:pStyle w:val="a10"/>
        <w:numPr>
          <w:ilvl w:val="0"/>
          <w:numId w:val="0"/>
        </w:numPr>
        <w:spacing w:line="240" w:lineRule="auto"/>
        <w:ind w:left="1291" w:hanging="360"/>
        <w:rPr>
          <w:sz w:val="24"/>
          <w:szCs w:val="24"/>
          <w:rtl/>
        </w:rPr>
      </w:pPr>
    </w:p>
    <w:p w:rsidR="00850252" w:rsidP="00C7478F" w14:paraId="4AE342BB" w14:textId="4347FBD4">
      <w:pPr>
        <w:pStyle w:val="a10"/>
        <w:numPr>
          <w:ilvl w:val="0"/>
          <w:numId w:val="0"/>
        </w:numPr>
        <w:spacing w:line="240" w:lineRule="auto"/>
        <w:ind w:left="-283"/>
        <w:rPr>
          <w:rtl/>
        </w:rPr>
      </w:pPr>
      <w:r>
        <w:rPr>
          <w:rFonts w:hint="cs"/>
          <w:u w:val="single"/>
          <w:rtl/>
        </w:rPr>
        <w:t xml:space="preserve">שירות צבאי: </w:t>
      </w:r>
    </w:p>
    <w:p w:rsidR="00C7478F" w:rsidRPr="00A073DC" w:rsidP="00C7478F" w14:paraId="0B83DF2C" w14:textId="77777777">
      <w:pPr>
        <w:pStyle w:val="a10"/>
        <w:numPr>
          <w:ilvl w:val="0"/>
          <w:numId w:val="0"/>
        </w:numPr>
        <w:spacing w:line="240" w:lineRule="auto"/>
        <w:ind w:left="-283"/>
        <w:rPr>
          <w:sz w:val="14"/>
          <w:szCs w:val="14"/>
        </w:rPr>
      </w:pPr>
    </w:p>
    <w:p w:rsidR="00397CC6" w:rsidRPr="0077620C" w:rsidP="004F1DAB" w14:paraId="707EF6E0" w14:textId="4763D6D1">
      <w:pPr>
        <w:pStyle w:val="Title"/>
        <w:spacing w:line="360" w:lineRule="auto"/>
        <w:ind w:left="-286"/>
        <w:jc w:val="left"/>
        <w:outlineLvl w:val="0"/>
        <w:rPr>
          <w:rStyle w:val="Char4"/>
          <w:u w:val="none"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1991-</w:t>
      </w:r>
      <w:r w:rsidR="00B22B4B">
        <w:rPr>
          <w:rFonts w:cs="Arial" w:hint="cs"/>
          <w:b w:val="0"/>
          <w:bCs w:val="0"/>
          <w:sz w:val="22"/>
          <w:szCs w:val="22"/>
          <w:u w:val="none"/>
          <w:rtl/>
        </w:rPr>
        <w:t>199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4:</w:t>
      </w:r>
      <w:r w:rsidR="006840C2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="00054401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Pr="005E11A0">
        <w:rPr>
          <w:rStyle w:val="Char4"/>
          <w:rFonts w:hint="cs"/>
          <w:b/>
          <w:bCs w:val="0"/>
          <w:u w:val="none"/>
          <w:rtl/>
        </w:rPr>
        <w:t>שירות צבאי, שירות ב</w:t>
      </w:r>
      <w:r w:rsidR="005E11A0">
        <w:rPr>
          <w:rStyle w:val="Char4"/>
          <w:rFonts w:hint="cs"/>
          <w:b/>
          <w:bCs w:val="0"/>
          <w:u w:val="none"/>
          <w:rtl/>
        </w:rPr>
        <w:t xml:space="preserve">מערך הלוגיסטי. </w:t>
      </w:r>
    </w:p>
    <w:p w:rsidR="00F513C6" w:rsidRPr="00250929" w:rsidP="0077620C" w14:paraId="70F415C9" w14:textId="77777777">
      <w:pPr>
        <w:pStyle w:val="a5"/>
        <w:rPr>
          <w:sz w:val="14"/>
          <w:szCs w:val="14"/>
          <w:rtl/>
        </w:rPr>
      </w:pPr>
    </w:p>
    <w:p w:rsidR="0077620C" w:rsidP="0077620C" w14:paraId="76AA86F6" w14:textId="4EA0268F">
      <w:pPr>
        <w:pStyle w:val="a5"/>
        <w:rPr>
          <w:rtl/>
        </w:rPr>
      </w:pPr>
      <w:r w:rsidRPr="00FF3D9B">
        <w:rPr>
          <w:rFonts w:hint="cs"/>
          <w:rtl/>
        </w:rPr>
        <w:t>השכלה</w:t>
      </w:r>
    </w:p>
    <w:p w:rsidR="00F23AB7" w:rsidP="004F1DAB" w14:paraId="51D1F426" w14:textId="1FDED6FD">
      <w:pPr>
        <w:pStyle w:val="a5"/>
        <w:numPr>
          <w:ilvl w:val="0"/>
          <w:numId w:val="37"/>
        </w:numPr>
        <w:tabs>
          <w:tab w:val="left" w:pos="0"/>
        </w:tabs>
        <w:ind w:hanging="717"/>
        <w:rPr>
          <w:sz w:val="28"/>
          <w:szCs w:val="28"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השכלה תיכונית, בגרות מלאה. </w:t>
      </w:r>
    </w:p>
    <w:p w:rsidR="00906549" w:rsidRPr="00497DDE" w:rsidP="00906549" w14:paraId="78A2EC62" w14:textId="77777777">
      <w:pPr>
        <w:pStyle w:val="a5"/>
        <w:tabs>
          <w:tab w:val="left" w:pos="0"/>
        </w:tabs>
        <w:ind w:left="434"/>
        <w:rPr>
          <w:sz w:val="28"/>
          <w:szCs w:val="28"/>
          <w:rtl/>
        </w:rPr>
      </w:pPr>
    </w:p>
    <w:p w:rsidR="00F360A8" w:rsidP="00F513C6" w14:paraId="2D58858F" w14:textId="77777777">
      <w:pPr>
        <w:tabs>
          <w:tab w:val="left" w:pos="-2"/>
        </w:tabs>
        <w:spacing w:line="360" w:lineRule="auto"/>
        <w:ind w:hanging="283"/>
        <w:rPr>
          <w:rFonts w:ascii="Arial" w:hAnsi="Arial" w:cs="Arial"/>
          <w:sz w:val="22"/>
          <w:szCs w:val="22"/>
          <w:rtl/>
        </w:rPr>
      </w:pPr>
      <w:r w:rsidRPr="00FF3D9B">
        <w:rPr>
          <w:rStyle w:val="Char3"/>
          <w:rFonts w:hint="cs"/>
          <w:rtl/>
        </w:rPr>
        <w:t>שפות: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F513C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A19C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64F2D">
        <w:rPr>
          <w:rFonts w:ascii="Arial" w:hAnsi="Arial" w:cs="Arial"/>
          <w:sz w:val="22"/>
          <w:szCs w:val="22"/>
          <w:rtl/>
        </w:rPr>
        <w:t>עברית</w:t>
      </w:r>
      <w:r w:rsidRPr="00364F2D" w:rsidR="00C91F3C">
        <w:rPr>
          <w:rFonts w:ascii="Arial" w:hAnsi="Arial" w:cs="Arial" w:hint="cs"/>
          <w:sz w:val="22"/>
          <w:szCs w:val="22"/>
          <w:rtl/>
        </w:rPr>
        <w:t>-</w:t>
      </w:r>
      <w:r w:rsidR="00B22B4B">
        <w:rPr>
          <w:rFonts w:ascii="Arial" w:hAnsi="Arial" w:cs="Arial" w:hint="cs"/>
          <w:sz w:val="22"/>
          <w:szCs w:val="22"/>
          <w:rtl/>
        </w:rPr>
        <w:t xml:space="preserve"> שפת אם</w:t>
      </w:r>
      <w:r w:rsidR="006840C2">
        <w:rPr>
          <w:rFonts w:ascii="Arial" w:hAnsi="Arial" w:cs="Arial" w:hint="cs"/>
          <w:sz w:val="22"/>
          <w:szCs w:val="22"/>
          <w:rtl/>
        </w:rPr>
        <w:t xml:space="preserve"> </w:t>
      </w:r>
      <w:r w:rsidRPr="00364F2D" w:rsidR="00C91F3C">
        <w:rPr>
          <w:rFonts w:ascii="Arial" w:hAnsi="Arial" w:cs="Arial" w:hint="cs"/>
          <w:sz w:val="22"/>
          <w:szCs w:val="22"/>
          <w:rtl/>
        </w:rPr>
        <w:t>| אנגלית-</w:t>
      </w:r>
      <w:r w:rsidR="00D2740C">
        <w:rPr>
          <w:rFonts w:ascii="Arial" w:hAnsi="Arial" w:cs="Arial" w:hint="cs"/>
          <w:sz w:val="22"/>
          <w:szCs w:val="22"/>
          <w:rtl/>
        </w:rPr>
        <w:t xml:space="preserve"> ברמה טובה.</w:t>
      </w:r>
    </w:p>
    <w:p w:rsidR="00906549" w:rsidP="00906549" w14:paraId="2372E6FC" w14:textId="77777777">
      <w:pPr>
        <w:tabs>
          <w:tab w:val="left" w:pos="-2"/>
        </w:tabs>
        <w:spacing w:line="360" w:lineRule="auto"/>
        <w:rPr>
          <w:rFonts w:ascii="Arial" w:hAnsi="Arial" w:cs="Arial"/>
          <w:sz w:val="22"/>
          <w:szCs w:val="22"/>
          <w:rtl/>
        </w:rPr>
      </w:pPr>
    </w:p>
    <w:p w:rsidR="00F360A8" w:rsidP="00F513C6" w14:paraId="648ADFEC" w14:textId="0E749D66">
      <w:pPr>
        <w:tabs>
          <w:tab w:val="left" w:pos="-2"/>
        </w:tabs>
        <w:spacing w:line="360" w:lineRule="auto"/>
        <w:ind w:hanging="283"/>
        <w:rPr>
          <w:rtl/>
        </w:rPr>
      </w:pPr>
      <w:r>
        <w:rPr>
          <w:rStyle w:val="Char3"/>
          <w:rFonts w:hint="cs"/>
          <w:rtl/>
        </w:rPr>
        <w:t>רישיון נהיגה</w:t>
      </w:r>
      <w:r w:rsidRPr="00FF3D9B">
        <w:rPr>
          <w:rStyle w:val="Char3"/>
          <w:rFonts w:hint="cs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5E11A0">
        <w:rPr>
          <w:rFonts w:ascii="Arial" w:hAnsi="Arial" w:cs="Arial" w:hint="cs"/>
          <w:sz w:val="22"/>
          <w:szCs w:val="22"/>
          <w:rtl/>
        </w:rPr>
        <w:t xml:space="preserve">דרגת רישיון </w:t>
      </w:r>
      <w:r w:rsidR="005E11A0">
        <w:rPr>
          <w:rFonts w:ascii="Arial" w:hAnsi="Arial" w:cs="Arial"/>
          <w:sz w:val="22"/>
          <w:szCs w:val="22"/>
        </w:rPr>
        <w:t>B</w:t>
      </w:r>
      <w:r w:rsidR="005E11A0">
        <w:rPr>
          <w:rFonts w:ascii="Arial" w:hAnsi="Arial" w:cs="Arial" w:hint="cs"/>
          <w:sz w:val="22"/>
          <w:szCs w:val="22"/>
          <w:rtl/>
        </w:rPr>
        <w:t xml:space="preserve">. </w:t>
      </w:r>
      <w:r w:rsidR="00F513C6">
        <w:rPr>
          <w:rtl/>
        </w:rPr>
        <w:tab/>
      </w:r>
    </w:p>
    <w:p w:rsidR="00430749" w:rsidRPr="00F513C6" w:rsidP="00F513C6" w14:paraId="229DA603" w14:textId="32B4FE41">
      <w:pPr>
        <w:tabs>
          <w:tab w:val="left" w:pos="-2"/>
        </w:tabs>
        <w:spacing w:line="360" w:lineRule="auto"/>
        <w:ind w:hanging="283"/>
        <w:rPr>
          <w:rFonts w:ascii="Arial" w:hAnsi="Arial" w:cs="Arial"/>
          <w:sz w:val="22"/>
          <w:szCs w:val="22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sectPr w:rsidSect="00A073DC">
      <w:headerReference w:type="default" r:id="rId5"/>
      <w:pgSz w:w="11906" w:h="16838"/>
      <w:pgMar w:top="426" w:right="849" w:bottom="142" w:left="42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35"/>
      </v:shape>
    </w:pict>
  </w:numPicBullet>
  <w:abstractNum w:abstractNumId="0">
    <w:nsid w:val="01CC1403"/>
    <w:multiLevelType w:val="hybridMultilevel"/>
    <w:tmpl w:val="EAE4AAC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0E66EC0"/>
    <w:multiLevelType w:val="hybridMultilevel"/>
    <w:tmpl w:val="2BD4E90A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903ECF"/>
    <w:multiLevelType w:val="hybridMultilevel"/>
    <w:tmpl w:val="8B40ABEA"/>
    <w:lvl w:ilvl="0">
      <w:start w:val="1"/>
      <w:numFmt w:val="bullet"/>
      <w:lvlText w:val=""/>
      <w:lvlJc w:val="left"/>
      <w:pPr>
        <w:ind w:left="43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3">
    <w:nsid w:val="1D29707D"/>
    <w:multiLevelType w:val="hybridMultilevel"/>
    <w:tmpl w:val="844CD06E"/>
    <w:lvl w:ilvl="0">
      <w:start w:val="1"/>
      <w:numFmt w:val="bullet"/>
      <w:lvlText w:val=""/>
      <w:lvlJc w:val="left"/>
      <w:pPr>
        <w:ind w:left="720" w:hanging="360"/>
      </w:pPr>
      <w:rPr>
        <w:rFonts w:ascii="Wingdings 3" w:hAnsi="Wingdings 3" w:cs="Wingdings" w:hint="default"/>
        <w:color w:val="40404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B39B7"/>
    <w:multiLevelType w:val="multilevel"/>
    <w:tmpl w:val="AE1CEC00"/>
    <w:lvl w:ilvl="0">
      <w:start w:val="1"/>
      <w:numFmt w:val="bullet"/>
      <w:lvlText w:val=""/>
      <w:lvlJc w:val="left"/>
      <w:pPr>
        <w:tabs>
          <w:tab w:val="num" w:pos="1510"/>
        </w:tabs>
        <w:ind w:left="1474" w:hanging="28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5">
    <w:nsid w:val="22B6494D"/>
    <w:multiLevelType w:val="hybridMultilevel"/>
    <w:tmpl w:val="65249CD0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AB3310"/>
    <w:multiLevelType w:val="hybridMultilevel"/>
    <w:tmpl w:val="AC282EEE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441F0"/>
    <w:multiLevelType w:val="hybridMultilevel"/>
    <w:tmpl w:val="9A3688DC"/>
    <w:lvl w:ilvl="0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8">
    <w:nsid w:val="32687611"/>
    <w:multiLevelType w:val="hybridMultilevel"/>
    <w:tmpl w:val="5A8E50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E60337"/>
    <w:multiLevelType w:val="hybridMultilevel"/>
    <w:tmpl w:val="B694FBB6"/>
    <w:lvl w:ilvl="0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0">
    <w:nsid w:val="37311295"/>
    <w:multiLevelType w:val="hybridMultilevel"/>
    <w:tmpl w:val="2DFEC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7E0EC9"/>
    <w:multiLevelType w:val="hybridMultilevel"/>
    <w:tmpl w:val="A0A20A36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2">
    <w:nsid w:val="47000604"/>
    <w:multiLevelType w:val="hybridMultilevel"/>
    <w:tmpl w:val="186AF050"/>
    <w:lvl w:ilvl="0">
      <w:start w:val="1"/>
      <w:numFmt w:val="bullet"/>
      <w:lvlText w:val=""/>
      <w:lvlJc w:val="left"/>
      <w:pPr>
        <w:ind w:left="-30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3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5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7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9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1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3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57" w:hanging="360"/>
      </w:pPr>
      <w:rPr>
        <w:rFonts w:ascii="Wingdings" w:hAnsi="Wingdings" w:hint="default"/>
      </w:rPr>
    </w:lvl>
  </w:abstractNum>
  <w:abstractNum w:abstractNumId="13">
    <w:nsid w:val="4FE427FB"/>
    <w:multiLevelType w:val="hybridMultilevel"/>
    <w:tmpl w:val="496C2EC0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-111"/>
        </w:tabs>
        <w:ind w:left="261" w:hanging="372"/>
      </w:pPr>
      <w:rPr>
        <w:rFonts w:ascii="Symbol" w:hAnsi="Symbol" w:hint="default"/>
        <w:color w:val="auto"/>
      </w:rPr>
    </w:lvl>
    <w:lvl w:ilvl="2">
      <w:start w:val="1"/>
      <w:numFmt w:val="bullet"/>
      <w:lvlText w:val=""/>
      <w:lvlJc w:val="left"/>
      <w:pPr>
        <w:tabs>
          <w:tab w:val="num" w:pos="283"/>
        </w:tabs>
        <w:ind w:left="892" w:hanging="949"/>
      </w:pPr>
      <w:rPr>
        <w:rFonts w:ascii="Wingdings" w:hAnsi="Wingdings" w:hint="default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1689"/>
        </w:tabs>
        <w:ind w:left="16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409"/>
        </w:tabs>
        <w:ind w:left="24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129"/>
        </w:tabs>
        <w:ind w:left="31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849"/>
        </w:tabs>
        <w:ind w:left="38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569"/>
        </w:tabs>
        <w:ind w:left="45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289"/>
        </w:tabs>
        <w:ind w:left="5289" w:hanging="360"/>
      </w:pPr>
      <w:rPr>
        <w:rFonts w:ascii="Wingdings" w:hAnsi="Wingdings" w:hint="default"/>
      </w:rPr>
    </w:lvl>
  </w:abstractNum>
  <w:abstractNum w:abstractNumId="14">
    <w:nsid w:val="55666408"/>
    <w:multiLevelType w:val="hybridMultilevel"/>
    <w:tmpl w:val="C6A4283A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5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2B4C62"/>
    <w:multiLevelType w:val="hybridMultilevel"/>
    <w:tmpl w:val="A74CA490"/>
    <w:lvl w:ilvl="0">
      <w:start w:val="1"/>
      <w:numFmt w:val="bullet"/>
      <w:pStyle w:val="a10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7">
    <w:nsid w:val="5DCE6FC4"/>
    <w:multiLevelType w:val="hybridMultilevel"/>
    <w:tmpl w:val="1FC42750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8">
    <w:nsid w:val="62D71395"/>
    <w:multiLevelType w:val="hybridMultilevel"/>
    <w:tmpl w:val="1460F6CC"/>
    <w:lvl w:ilvl="0">
      <w:start w:val="1"/>
      <w:numFmt w:val="bullet"/>
      <w:pStyle w:val="a11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9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BB846CB"/>
    <w:multiLevelType w:val="hybridMultilevel"/>
    <w:tmpl w:val="792E452C"/>
    <w:lvl w:ilvl="0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21">
    <w:nsid w:val="6E0A41C7"/>
    <w:multiLevelType w:val="hybridMultilevel"/>
    <w:tmpl w:val="83A4A69C"/>
    <w:lvl w:ilvl="0">
      <w:start w:val="1"/>
      <w:numFmt w:val="bullet"/>
      <w:lvlText w:val=""/>
      <w:lvlJc w:val="left"/>
      <w:pPr>
        <w:ind w:left="43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22">
    <w:nsid w:val="6E6454C5"/>
    <w:multiLevelType w:val="hybridMultilevel"/>
    <w:tmpl w:val="D0E44C68"/>
    <w:lvl w:ilvl="0">
      <w:start w:val="1"/>
      <w:numFmt w:val="bullet"/>
      <w:pStyle w:val="a4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B93326"/>
    <w:multiLevelType w:val="hybridMultilevel"/>
    <w:tmpl w:val="D0A29052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4">
    <w:nsid w:val="74EF526A"/>
    <w:multiLevelType w:val="hybridMultilevel"/>
    <w:tmpl w:val="E7D2FA50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5"/>
  </w:num>
  <w:num w:numId="5">
    <w:abstractNumId w:val="6"/>
  </w:num>
  <w:num w:numId="6">
    <w:abstractNumId w:val="8"/>
  </w:num>
  <w:num w:numId="7">
    <w:abstractNumId w:val="18"/>
  </w:num>
  <w:num w:numId="8">
    <w:abstractNumId w:val="14"/>
  </w:num>
  <w:num w:numId="9">
    <w:abstractNumId w:val="16"/>
  </w:num>
  <w:num w:numId="10">
    <w:abstractNumId w:val="1"/>
  </w:num>
  <w:num w:numId="11">
    <w:abstractNumId w:val="0"/>
  </w:num>
  <w:num w:numId="12">
    <w:abstractNumId w:val="23"/>
  </w:num>
  <w:num w:numId="13">
    <w:abstractNumId w:val="17"/>
  </w:num>
  <w:num w:numId="14">
    <w:abstractNumId w:val="11"/>
  </w:num>
  <w:num w:numId="15">
    <w:abstractNumId w:val="10"/>
  </w:num>
  <w:num w:numId="16">
    <w:abstractNumId w:val="22"/>
  </w:num>
  <w:num w:numId="17">
    <w:abstractNumId w:val="21"/>
  </w:num>
  <w:num w:numId="18">
    <w:abstractNumId w:val="12"/>
  </w:num>
  <w:num w:numId="19">
    <w:abstractNumId w:val="4"/>
  </w:num>
  <w:num w:numId="20">
    <w:abstractNumId w:val="24"/>
  </w:num>
  <w:num w:numId="21">
    <w:abstractNumId w:val="7"/>
  </w:num>
  <w:num w:numId="22">
    <w:abstractNumId w:val="13"/>
  </w:num>
  <w:num w:numId="23">
    <w:abstractNumId w:val="18"/>
  </w:num>
  <w:num w:numId="24">
    <w:abstractNumId w:val="18"/>
  </w:num>
  <w:num w:numId="25">
    <w:abstractNumId w:val="18"/>
  </w:num>
  <w:num w:numId="26">
    <w:abstractNumId w:val="18"/>
  </w:num>
  <w:num w:numId="27">
    <w:abstractNumId w:val="18"/>
  </w:num>
  <w:num w:numId="28">
    <w:abstractNumId w:val="18"/>
  </w:num>
  <w:num w:numId="29">
    <w:abstractNumId w:val="3"/>
  </w:num>
  <w:num w:numId="30">
    <w:abstractNumId w:val="18"/>
  </w:num>
  <w:num w:numId="31">
    <w:abstractNumId w:val="20"/>
  </w:num>
  <w:num w:numId="32">
    <w:abstractNumId w:val="18"/>
  </w:num>
  <w:num w:numId="33">
    <w:abstractNumId w:val="18"/>
  </w:num>
  <w:num w:numId="34">
    <w:abstractNumId w:val="18"/>
  </w:num>
  <w:num w:numId="35">
    <w:abstractNumId w:val="16"/>
  </w:num>
  <w:num w:numId="36">
    <w:abstractNumId w:val="9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3B"/>
    <w:rsid w:val="000008D4"/>
    <w:rsid w:val="00003A74"/>
    <w:rsid w:val="000306C0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57C5"/>
    <w:rsid w:val="00086480"/>
    <w:rsid w:val="00086DC1"/>
    <w:rsid w:val="0009447A"/>
    <w:rsid w:val="000951D1"/>
    <w:rsid w:val="00097817"/>
    <w:rsid w:val="00097ADA"/>
    <w:rsid w:val="000B180B"/>
    <w:rsid w:val="000B322F"/>
    <w:rsid w:val="000B4257"/>
    <w:rsid w:val="000B5EDF"/>
    <w:rsid w:val="000B7CBC"/>
    <w:rsid w:val="000C0CA6"/>
    <w:rsid w:val="000C1104"/>
    <w:rsid w:val="000C2BEA"/>
    <w:rsid w:val="000C528E"/>
    <w:rsid w:val="000C6075"/>
    <w:rsid w:val="000D224F"/>
    <w:rsid w:val="000D6CA5"/>
    <w:rsid w:val="000D7E74"/>
    <w:rsid w:val="000E4345"/>
    <w:rsid w:val="000E6ABA"/>
    <w:rsid w:val="000F6740"/>
    <w:rsid w:val="000F793A"/>
    <w:rsid w:val="00102665"/>
    <w:rsid w:val="00104490"/>
    <w:rsid w:val="00110E98"/>
    <w:rsid w:val="0011626A"/>
    <w:rsid w:val="001208B4"/>
    <w:rsid w:val="00126858"/>
    <w:rsid w:val="00130D05"/>
    <w:rsid w:val="00132378"/>
    <w:rsid w:val="0013299B"/>
    <w:rsid w:val="0013485E"/>
    <w:rsid w:val="00150577"/>
    <w:rsid w:val="001522C0"/>
    <w:rsid w:val="00153326"/>
    <w:rsid w:val="00153601"/>
    <w:rsid w:val="00161CD3"/>
    <w:rsid w:val="00162C1D"/>
    <w:rsid w:val="00165BB3"/>
    <w:rsid w:val="00170736"/>
    <w:rsid w:val="00170CFB"/>
    <w:rsid w:val="0017518B"/>
    <w:rsid w:val="00177B99"/>
    <w:rsid w:val="00181E13"/>
    <w:rsid w:val="00186291"/>
    <w:rsid w:val="00187211"/>
    <w:rsid w:val="00196CFB"/>
    <w:rsid w:val="001A0C09"/>
    <w:rsid w:val="001A7C62"/>
    <w:rsid w:val="001B3D31"/>
    <w:rsid w:val="001B621D"/>
    <w:rsid w:val="001B6B22"/>
    <w:rsid w:val="001B7675"/>
    <w:rsid w:val="001C2E78"/>
    <w:rsid w:val="001C44FE"/>
    <w:rsid w:val="001C463E"/>
    <w:rsid w:val="001C4D0B"/>
    <w:rsid w:val="001C67E9"/>
    <w:rsid w:val="001E1A55"/>
    <w:rsid w:val="001E5C6B"/>
    <w:rsid w:val="001E75C2"/>
    <w:rsid w:val="001F08FE"/>
    <w:rsid w:val="001F219F"/>
    <w:rsid w:val="001F3775"/>
    <w:rsid w:val="002164ED"/>
    <w:rsid w:val="00222386"/>
    <w:rsid w:val="00227D26"/>
    <w:rsid w:val="002339FF"/>
    <w:rsid w:val="002451D6"/>
    <w:rsid w:val="00250929"/>
    <w:rsid w:val="00251EDD"/>
    <w:rsid w:val="002522F0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BB4"/>
    <w:rsid w:val="002823CE"/>
    <w:rsid w:val="00286558"/>
    <w:rsid w:val="00292827"/>
    <w:rsid w:val="0029441C"/>
    <w:rsid w:val="00295DF8"/>
    <w:rsid w:val="0029755A"/>
    <w:rsid w:val="002A5A50"/>
    <w:rsid w:val="002C6EFD"/>
    <w:rsid w:val="002C756C"/>
    <w:rsid w:val="002D0538"/>
    <w:rsid w:val="002D155A"/>
    <w:rsid w:val="002D2023"/>
    <w:rsid w:val="002D2082"/>
    <w:rsid w:val="002D380A"/>
    <w:rsid w:val="002D41D1"/>
    <w:rsid w:val="002D47CE"/>
    <w:rsid w:val="002D5223"/>
    <w:rsid w:val="002D747A"/>
    <w:rsid w:val="002D76B4"/>
    <w:rsid w:val="002E6163"/>
    <w:rsid w:val="002F344B"/>
    <w:rsid w:val="002F59E3"/>
    <w:rsid w:val="002F5BC3"/>
    <w:rsid w:val="002F6BBF"/>
    <w:rsid w:val="0030163D"/>
    <w:rsid w:val="00301F80"/>
    <w:rsid w:val="00303F4D"/>
    <w:rsid w:val="00303F86"/>
    <w:rsid w:val="00304138"/>
    <w:rsid w:val="00304956"/>
    <w:rsid w:val="003103B1"/>
    <w:rsid w:val="00314990"/>
    <w:rsid w:val="00315266"/>
    <w:rsid w:val="00322892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54DD3"/>
    <w:rsid w:val="00355D2E"/>
    <w:rsid w:val="00360394"/>
    <w:rsid w:val="003636EA"/>
    <w:rsid w:val="00364F2D"/>
    <w:rsid w:val="0037128D"/>
    <w:rsid w:val="00374450"/>
    <w:rsid w:val="00380BE8"/>
    <w:rsid w:val="003815A8"/>
    <w:rsid w:val="00381F3E"/>
    <w:rsid w:val="003828AF"/>
    <w:rsid w:val="00385EA3"/>
    <w:rsid w:val="003924E8"/>
    <w:rsid w:val="003950F9"/>
    <w:rsid w:val="00397CC6"/>
    <w:rsid w:val="003A0C01"/>
    <w:rsid w:val="003A12AB"/>
    <w:rsid w:val="003A4CEF"/>
    <w:rsid w:val="003A5525"/>
    <w:rsid w:val="003B5F85"/>
    <w:rsid w:val="003C182D"/>
    <w:rsid w:val="003C37BD"/>
    <w:rsid w:val="003C7243"/>
    <w:rsid w:val="003D2A40"/>
    <w:rsid w:val="003D367F"/>
    <w:rsid w:val="003D3719"/>
    <w:rsid w:val="003E2383"/>
    <w:rsid w:val="003F053B"/>
    <w:rsid w:val="003F11DD"/>
    <w:rsid w:val="003F31C1"/>
    <w:rsid w:val="003F3AA1"/>
    <w:rsid w:val="003F6D15"/>
    <w:rsid w:val="0040091D"/>
    <w:rsid w:val="004033E7"/>
    <w:rsid w:val="004037ED"/>
    <w:rsid w:val="0040381A"/>
    <w:rsid w:val="00405503"/>
    <w:rsid w:val="00410487"/>
    <w:rsid w:val="00414362"/>
    <w:rsid w:val="004234C8"/>
    <w:rsid w:val="00423F8B"/>
    <w:rsid w:val="00425660"/>
    <w:rsid w:val="004260E4"/>
    <w:rsid w:val="00430749"/>
    <w:rsid w:val="004315EE"/>
    <w:rsid w:val="00431C4A"/>
    <w:rsid w:val="004362D1"/>
    <w:rsid w:val="0043782D"/>
    <w:rsid w:val="0043794F"/>
    <w:rsid w:val="0044058E"/>
    <w:rsid w:val="00440EA7"/>
    <w:rsid w:val="0044350D"/>
    <w:rsid w:val="00443AEB"/>
    <w:rsid w:val="00445CA7"/>
    <w:rsid w:val="0046048B"/>
    <w:rsid w:val="00462462"/>
    <w:rsid w:val="00472FCE"/>
    <w:rsid w:val="0047669F"/>
    <w:rsid w:val="00481874"/>
    <w:rsid w:val="00482797"/>
    <w:rsid w:val="004857D2"/>
    <w:rsid w:val="00486ADD"/>
    <w:rsid w:val="00495D86"/>
    <w:rsid w:val="004972B9"/>
    <w:rsid w:val="00497DDE"/>
    <w:rsid w:val="004A19C9"/>
    <w:rsid w:val="004A2C4C"/>
    <w:rsid w:val="004A44F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D505E"/>
    <w:rsid w:val="004D580D"/>
    <w:rsid w:val="004D73ED"/>
    <w:rsid w:val="004E6CE2"/>
    <w:rsid w:val="004F15BF"/>
    <w:rsid w:val="004F1DAB"/>
    <w:rsid w:val="004F2D81"/>
    <w:rsid w:val="004F6F8A"/>
    <w:rsid w:val="0051108E"/>
    <w:rsid w:val="00512342"/>
    <w:rsid w:val="005178D5"/>
    <w:rsid w:val="0052498E"/>
    <w:rsid w:val="0052629C"/>
    <w:rsid w:val="00531222"/>
    <w:rsid w:val="005313E6"/>
    <w:rsid w:val="00532FAE"/>
    <w:rsid w:val="0053381D"/>
    <w:rsid w:val="00545179"/>
    <w:rsid w:val="005470B3"/>
    <w:rsid w:val="00551E89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966F6"/>
    <w:rsid w:val="005A60D0"/>
    <w:rsid w:val="005B4D33"/>
    <w:rsid w:val="005C0321"/>
    <w:rsid w:val="005C05E5"/>
    <w:rsid w:val="005C208A"/>
    <w:rsid w:val="005C786B"/>
    <w:rsid w:val="005D606A"/>
    <w:rsid w:val="005D6879"/>
    <w:rsid w:val="005D6C8B"/>
    <w:rsid w:val="005E11A0"/>
    <w:rsid w:val="005E788A"/>
    <w:rsid w:val="005E7908"/>
    <w:rsid w:val="005F45F4"/>
    <w:rsid w:val="005F70FF"/>
    <w:rsid w:val="005F7EEF"/>
    <w:rsid w:val="00602739"/>
    <w:rsid w:val="00602925"/>
    <w:rsid w:val="006037D3"/>
    <w:rsid w:val="00611D6A"/>
    <w:rsid w:val="006149F9"/>
    <w:rsid w:val="006150C0"/>
    <w:rsid w:val="00617195"/>
    <w:rsid w:val="00623B8C"/>
    <w:rsid w:val="00625F3B"/>
    <w:rsid w:val="00627408"/>
    <w:rsid w:val="00630B77"/>
    <w:rsid w:val="006328A6"/>
    <w:rsid w:val="00637500"/>
    <w:rsid w:val="006409CD"/>
    <w:rsid w:val="00642FB9"/>
    <w:rsid w:val="00654C3A"/>
    <w:rsid w:val="006557C8"/>
    <w:rsid w:val="00657229"/>
    <w:rsid w:val="00660DFE"/>
    <w:rsid w:val="00662DB4"/>
    <w:rsid w:val="00676281"/>
    <w:rsid w:val="006840C2"/>
    <w:rsid w:val="00686F2A"/>
    <w:rsid w:val="00691642"/>
    <w:rsid w:val="00693F13"/>
    <w:rsid w:val="006A037F"/>
    <w:rsid w:val="006A11F0"/>
    <w:rsid w:val="006A317B"/>
    <w:rsid w:val="006A7EA0"/>
    <w:rsid w:val="006B16F3"/>
    <w:rsid w:val="006B50DA"/>
    <w:rsid w:val="006B7323"/>
    <w:rsid w:val="006B78D3"/>
    <w:rsid w:val="006C17C5"/>
    <w:rsid w:val="006C6447"/>
    <w:rsid w:val="006D387E"/>
    <w:rsid w:val="006D5FD0"/>
    <w:rsid w:val="006E061E"/>
    <w:rsid w:val="006F2F0E"/>
    <w:rsid w:val="006F6A96"/>
    <w:rsid w:val="006F7802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25A7"/>
    <w:rsid w:val="0076794E"/>
    <w:rsid w:val="00774EB2"/>
    <w:rsid w:val="00775A5D"/>
    <w:rsid w:val="0077620C"/>
    <w:rsid w:val="00776BBC"/>
    <w:rsid w:val="00783550"/>
    <w:rsid w:val="00783C81"/>
    <w:rsid w:val="00787527"/>
    <w:rsid w:val="00791A3E"/>
    <w:rsid w:val="00792C62"/>
    <w:rsid w:val="00794C22"/>
    <w:rsid w:val="00794FD5"/>
    <w:rsid w:val="00795545"/>
    <w:rsid w:val="007975E2"/>
    <w:rsid w:val="007A059F"/>
    <w:rsid w:val="007A0877"/>
    <w:rsid w:val="007A1CE0"/>
    <w:rsid w:val="007A61E6"/>
    <w:rsid w:val="007B488D"/>
    <w:rsid w:val="007B66D5"/>
    <w:rsid w:val="007C509A"/>
    <w:rsid w:val="007C587D"/>
    <w:rsid w:val="007D3EA9"/>
    <w:rsid w:val="007D3F5B"/>
    <w:rsid w:val="007D54AB"/>
    <w:rsid w:val="007D6AA1"/>
    <w:rsid w:val="007E44F0"/>
    <w:rsid w:val="007E7A43"/>
    <w:rsid w:val="007F3CB6"/>
    <w:rsid w:val="007F6BAE"/>
    <w:rsid w:val="00804F78"/>
    <w:rsid w:val="00806948"/>
    <w:rsid w:val="00812636"/>
    <w:rsid w:val="0082165F"/>
    <w:rsid w:val="00821CBB"/>
    <w:rsid w:val="00824757"/>
    <w:rsid w:val="00825BA1"/>
    <w:rsid w:val="00831853"/>
    <w:rsid w:val="00844989"/>
    <w:rsid w:val="00847309"/>
    <w:rsid w:val="00850252"/>
    <w:rsid w:val="0085149F"/>
    <w:rsid w:val="00852ED5"/>
    <w:rsid w:val="0086109A"/>
    <w:rsid w:val="00873840"/>
    <w:rsid w:val="00874D09"/>
    <w:rsid w:val="00877B7D"/>
    <w:rsid w:val="00877FE6"/>
    <w:rsid w:val="008876C2"/>
    <w:rsid w:val="008879D6"/>
    <w:rsid w:val="00887CA4"/>
    <w:rsid w:val="0089134F"/>
    <w:rsid w:val="00892B06"/>
    <w:rsid w:val="0089449D"/>
    <w:rsid w:val="008A1DF1"/>
    <w:rsid w:val="008A1F42"/>
    <w:rsid w:val="008A1FAD"/>
    <w:rsid w:val="008A6B36"/>
    <w:rsid w:val="008A7815"/>
    <w:rsid w:val="008B620D"/>
    <w:rsid w:val="008D0144"/>
    <w:rsid w:val="008D2143"/>
    <w:rsid w:val="008E11AC"/>
    <w:rsid w:val="008E4E87"/>
    <w:rsid w:val="008E5199"/>
    <w:rsid w:val="008E6F8D"/>
    <w:rsid w:val="008F08B8"/>
    <w:rsid w:val="008F1CF0"/>
    <w:rsid w:val="008F58A5"/>
    <w:rsid w:val="0090131D"/>
    <w:rsid w:val="00903380"/>
    <w:rsid w:val="00906549"/>
    <w:rsid w:val="00914B4B"/>
    <w:rsid w:val="0091794D"/>
    <w:rsid w:val="0092124D"/>
    <w:rsid w:val="0092180E"/>
    <w:rsid w:val="00922767"/>
    <w:rsid w:val="00924631"/>
    <w:rsid w:val="009268EF"/>
    <w:rsid w:val="0093178A"/>
    <w:rsid w:val="009404E2"/>
    <w:rsid w:val="009441F4"/>
    <w:rsid w:val="009442E0"/>
    <w:rsid w:val="00945CCE"/>
    <w:rsid w:val="00946810"/>
    <w:rsid w:val="00953E4C"/>
    <w:rsid w:val="00960C38"/>
    <w:rsid w:val="0096206E"/>
    <w:rsid w:val="00971B9F"/>
    <w:rsid w:val="00973FF9"/>
    <w:rsid w:val="00974D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3B2"/>
    <w:rsid w:val="00992725"/>
    <w:rsid w:val="00995DB8"/>
    <w:rsid w:val="009A4F07"/>
    <w:rsid w:val="009A71DC"/>
    <w:rsid w:val="009B20B6"/>
    <w:rsid w:val="009B2A6B"/>
    <w:rsid w:val="009B551A"/>
    <w:rsid w:val="009C0A0D"/>
    <w:rsid w:val="009C0F24"/>
    <w:rsid w:val="009D1CA0"/>
    <w:rsid w:val="009D3B6D"/>
    <w:rsid w:val="009D6F5E"/>
    <w:rsid w:val="009D72F3"/>
    <w:rsid w:val="009E38F1"/>
    <w:rsid w:val="009E5871"/>
    <w:rsid w:val="009F0E44"/>
    <w:rsid w:val="009F1BEA"/>
    <w:rsid w:val="009F2AFD"/>
    <w:rsid w:val="009F2FA8"/>
    <w:rsid w:val="00A01A6B"/>
    <w:rsid w:val="00A04D75"/>
    <w:rsid w:val="00A04F15"/>
    <w:rsid w:val="00A073DC"/>
    <w:rsid w:val="00A10FF1"/>
    <w:rsid w:val="00A1191E"/>
    <w:rsid w:val="00A12EB6"/>
    <w:rsid w:val="00A13045"/>
    <w:rsid w:val="00A13ACD"/>
    <w:rsid w:val="00A141DF"/>
    <w:rsid w:val="00A16652"/>
    <w:rsid w:val="00A17E2F"/>
    <w:rsid w:val="00A24D35"/>
    <w:rsid w:val="00A24FD8"/>
    <w:rsid w:val="00A26C9A"/>
    <w:rsid w:val="00A40E81"/>
    <w:rsid w:val="00A41B66"/>
    <w:rsid w:val="00A462D7"/>
    <w:rsid w:val="00A5288D"/>
    <w:rsid w:val="00A55C58"/>
    <w:rsid w:val="00A63135"/>
    <w:rsid w:val="00A6598C"/>
    <w:rsid w:val="00A711A9"/>
    <w:rsid w:val="00A72AE9"/>
    <w:rsid w:val="00A859BA"/>
    <w:rsid w:val="00A874AC"/>
    <w:rsid w:val="00A91649"/>
    <w:rsid w:val="00A92FE2"/>
    <w:rsid w:val="00A94438"/>
    <w:rsid w:val="00A959C2"/>
    <w:rsid w:val="00A95B3A"/>
    <w:rsid w:val="00A96C67"/>
    <w:rsid w:val="00AA0923"/>
    <w:rsid w:val="00AA5571"/>
    <w:rsid w:val="00AA62EE"/>
    <w:rsid w:val="00AB286C"/>
    <w:rsid w:val="00AB406D"/>
    <w:rsid w:val="00AB534D"/>
    <w:rsid w:val="00AC1F00"/>
    <w:rsid w:val="00AC33E2"/>
    <w:rsid w:val="00AC4773"/>
    <w:rsid w:val="00AC65B1"/>
    <w:rsid w:val="00AD2816"/>
    <w:rsid w:val="00AD471C"/>
    <w:rsid w:val="00AD4DEA"/>
    <w:rsid w:val="00AD562D"/>
    <w:rsid w:val="00AE44D4"/>
    <w:rsid w:val="00AE574F"/>
    <w:rsid w:val="00AF2B34"/>
    <w:rsid w:val="00AF3BAE"/>
    <w:rsid w:val="00B05C4B"/>
    <w:rsid w:val="00B05C7B"/>
    <w:rsid w:val="00B20C90"/>
    <w:rsid w:val="00B22B4B"/>
    <w:rsid w:val="00B264F1"/>
    <w:rsid w:val="00B27CF7"/>
    <w:rsid w:val="00B33243"/>
    <w:rsid w:val="00B33959"/>
    <w:rsid w:val="00B430A4"/>
    <w:rsid w:val="00B440C2"/>
    <w:rsid w:val="00B4686B"/>
    <w:rsid w:val="00B47A4D"/>
    <w:rsid w:val="00B50419"/>
    <w:rsid w:val="00B54564"/>
    <w:rsid w:val="00B67398"/>
    <w:rsid w:val="00B7377C"/>
    <w:rsid w:val="00B74534"/>
    <w:rsid w:val="00B8455C"/>
    <w:rsid w:val="00B846E6"/>
    <w:rsid w:val="00B8501D"/>
    <w:rsid w:val="00B901F3"/>
    <w:rsid w:val="00B9060F"/>
    <w:rsid w:val="00B917BA"/>
    <w:rsid w:val="00B93489"/>
    <w:rsid w:val="00B977E3"/>
    <w:rsid w:val="00B97EC3"/>
    <w:rsid w:val="00BA0858"/>
    <w:rsid w:val="00BA2950"/>
    <w:rsid w:val="00BA39C6"/>
    <w:rsid w:val="00BB00FB"/>
    <w:rsid w:val="00BB01C3"/>
    <w:rsid w:val="00BB268F"/>
    <w:rsid w:val="00BB59B7"/>
    <w:rsid w:val="00BC3EE6"/>
    <w:rsid w:val="00BC6C1C"/>
    <w:rsid w:val="00BC6EA0"/>
    <w:rsid w:val="00BC7F54"/>
    <w:rsid w:val="00BD21D4"/>
    <w:rsid w:val="00BD34C7"/>
    <w:rsid w:val="00BD6CE3"/>
    <w:rsid w:val="00BE67D1"/>
    <w:rsid w:val="00BF0918"/>
    <w:rsid w:val="00BF29BE"/>
    <w:rsid w:val="00BF63E5"/>
    <w:rsid w:val="00BF6C5E"/>
    <w:rsid w:val="00C02A33"/>
    <w:rsid w:val="00C10145"/>
    <w:rsid w:val="00C12E11"/>
    <w:rsid w:val="00C2265F"/>
    <w:rsid w:val="00C230B3"/>
    <w:rsid w:val="00C27361"/>
    <w:rsid w:val="00C304F6"/>
    <w:rsid w:val="00C352B5"/>
    <w:rsid w:val="00C408B7"/>
    <w:rsid w:val="00C41DBB"/>
    <w:rsid w:val="00C42F5D"/>
    <w:rsid w:val="00C43DF2"/>
    <w:rsid w:val="00C44F9A"/>
    <w:rsid w:val="00C450B6"/>
    <w:rsid w:val="00C46BE5"/>
    <w:rsid w:val="00C476A1"/>
    <w:rsid w:val="00C64296"/>
    <w:rsid w:val="00C7478F"/>
    <w:rsid w:val="00C75D2B"/>
    <w:rsid w:val="00C766AD"/>
    <w:rsid w:val="00C76826"/>
    <w:rsid w:val="00C76BBA"/>
    <w:rsid w:val="00C83432"/>
    <w:rsid w:val="00C91F3C"/>
    <w:rsid w:val="00C955A8"/>
    <w:rsid w:val="00C955AF"/>
    <w:rsid w:val="00CA3D9B"/>
    <w:rsid w:val="00CA6924"/>
    <w:rsid w:val="00CA6E83"/>
    <w:rsid w:val="00CA7723"/>
    <w:rsid w:val="00CB1953"/>
    <w:rsid w:val="00CB2147"/>
    <w:rsid w:val="00CB4C0B"/>
    <w:rsid w:val="00CB5C95"/>
    <w:rsid w:val="00CC4B80"/>
    <w:rsid w:val="00CD35EF"/>
    <w:rsid w:val="00CD5D58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21E31"/>
    <w:rsid w:val="00D2740C"/>
    <w:rsid w:val="00D40DDB"/>
    <w:rsid w:val="00D47666"/>
    <w:rsid w:val="00D521C4"/>
    <w:rsid w:val="00D54602"/>
    <w:rsid w:val="00D55DC7"/>
    <w:rsid w:val="00D56FDF"/>
    <w:rsid w:val="00D64800"/>
    <w:rsid w:val="00D81C96"/>
    <w:rsid w:val="00D81D45"/>
    <w:rsid w:val="00D825A1"/>
    <w:rsid w:val="00D83A7E"/>
    <w:rsid w:val="00D84552"/>
    <w:rsid w:val="00D848EE"/>
    <w:rsid w:val="00D84F7D"/>
    <w:rsid w:val="00D8725C"/>
    <w:rsid w:val="00D90A3C"/>
    <w:rsid w:val="00D90E32"/>
    <w:rsid w:val="00D94C2E"/>
    <w:rsid w:val="00D958FD"/>
    <w:rsid w:val="00DA0B72"/>
    <w:rsid w:val="00DA1936"/>
    <w:rsid w:val="00DA1E2B"/>
    <w:rsid w:val="00DA42AA"/>
    <w:rsid w:val="00DA73BF"/>
    <w:rsid w:val="00DB6D0F"/>
    <w:rsid w:val="00DB6E52"/>
    <w:rsid w:val="00DC2920"/>
    <w:rsid w:val="00DC32FA"/>
    <w:rsid w:val="00DD087F"/>
    <w:rsid w:val="00DD1C05"/>
    <w:rsid w:val="00DD7E3B"/>
    <w:rsid w:val="00DE0BF0"/>
    <w:rsid w:val="00DE2CC2"/>
    <w:rsid w:val="00DE71CD"/>
    <w:rsid w:val="00DE730C"/>
    <w:rsid w:val="00DF368E"/>
    <w:rsid w:val="00DF3BEB"/>
    <w:rsid w:val="00DF4335"/>
    <w:rsid w:val="00DF46CD"/>
    <w:rsid w:val="00DF4F76"/>
    <w:rsid w:val="00E025F3"/>
    <w:rsid w:val="00E0588B"/>
    <w:rsid w:val="00E177D7"/>
    <w:rsid w:val="00E2270E"/>
    <w:rsid w:val="00E27CF7"/>
    <w:rsid w:val="00E332D3"/>
    <w:rsid w:val="00E33C4A"/>
    <w:rsid w:val="00E35DEB"/>
    <w:rsid w:val="00E52417"/>
    <w:rsid w:val="00E6505D"/>
    <w:rsid w:val="00E706CD"/>
    <w:rsid w:val="00E725B9"/>
    <w:rsid w:val="00E738B2"/>
    <w:rsid w:val="00E82111"/>
    <w:rsid w:val="00E863FF"/>
    <w:rsid w:val="00E86C79"/>
    <w:rsid w:val="00E87845"/>
    <w:rsid w:val="00E9277F"/>
    <w:rsid w:val="00E97D89"/>
    <w:rsid w:val="00EA046C"/>
    <w:rsid w:val="00EA15CD"/>
    <w:rsid w:val="00EA2F0A"/>
    <w:rsid w:val="00EA2FA2"/>
    <w:rsid w:val="00EA5859"/>
    <w:rsid w:val="00EB0283"/>
    <w:rsid w:val="00EB2710"/>
    <w:rsid w:val="00EB4279"/>
    <w:rsid w:val="00EB4B01"/>
    <w:rsid w:val="00EB4FFE"/>
    <w:rsid w:val="00EB512D"/>
    <w:rsid w:val="00EC34CD"/>
    <w:rsid w:val="00EC50CD"/>
    <w:rsid w:val="00ED13B0"/>
    <w:rsid w:val="00ED2268"/>
    <w:rsid w:val="00ED3B58"/>
    <w:rsid w:val="00ED6242"/>
    <w:rsid w:val="00ED7855"/>
    <w:rsid w:val="00EE0294"/>
    <w:rsid w:val="00EE6617"/>
    <w:rsid w:val="00EE6647"/>
    <w:rsid w:val="00EF22FE"/>
    <w:rsid w:val="00F05160"/>
    <w:rsid w:val="00F05233"/>
    <w:rsid w:val="00F05C2F"/>
    <w:rsid w:val="00F161B9"/>
    <w:rsid w:val="00F170C9"/>
    <w:rsid w:val="00F17CD6"/>
    <w:rsid w:val="00F23AB7"/>
    <w:rsid w:val="00F25C20"/>
    <w:rsid w:val="00F25C63"/>
    <w:rsid w:val="00F265BD"/>
    <w:rsid w:val="00F321C2"/>
    <w:rsid w:val="00F32832"/>
    <w:rsid w:val="00F3588A"/>
    <w:rsid w:val="00F360A8"/>
    <w:rsid w:val="00F42884"/>
    <w:rsid w:val="00F43023"/>
    <w:rsid w:val="00F44664"/>
    <w:rsid w:val="00F446C1"/>
    <w:rsid w:val="00F44DBF"/>
    <w:rsid w:val="00F47040"/>
    <w:rsid w:val="00F472B9"/>
    <w:rsid w:val="00F513C6"/>
    <w:rsid w:val="00F52609"/>
    <w:rsid w:val="00F54FFF"/>
    <w:rsid w:val="00F62A84"/>
    <w:rsid w:val="00F72EA3"/>
    <w:rsid w:val="00F7472C"/>
    <w:rsid w:val="00F82160"/>
    <w:rsid w:val="00F90BE7"/>
    <w:rsid w:val="00F93688"/>
    <w:rsid w:val="00F956CA"/>
    <w:rsid w:val="00FA4514"/>
    <w:rsid w:val="00FA4E75"/>
    <w:rsid w:val="00FA7727"/>
    <w:rsid w:val="00FB0691"/>
    <w:rsid w:val="00FB0FB2"/>
    <w:rsid w:val="00FB3F31"/>
    <w:rsid w:val="00FB422C"/>
    <w:rsid w:val="00FB470F"/>
    <w:rsid w:val="00FB614A"/>
    <w:rsid w:val="00FB6692"/>
    <w:rsid w:val="00FC0452"/>
    <w:rsid w:val="00FC3568"/>
    <w:rsid w:val="00FD48DA"/>
    <w:rsid w:val="00FE1826"/>
    <w:rsid w:val="00FE1E29"/>
    <w:rsid w:val="00FF3D9B"/>
    <w:rsid w:val="00FF71E3"/>
    <w:rsid w:val="00FF7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F1163D3-A395-415F-A7C2-AFA1D16F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43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1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4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7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6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a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">
    <w:name w:val="כותרת עליונה תו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a0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0">
    <w:name w:val="כותרת תחתונה תו"/>
    <w:link w:val="Footer"/>
    <w:rsid w:val="00D94C2E"/>
    <w:rPr>
      <w:rFonts w:eastAsia="SimSun" w:cs="SimSun"/>
    </w:rPr>
  </w:style>
  <w:style w:type="character" w:customStyle="1" w:styleId="1">
    <w:name w:val="כותרת 1 תו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1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2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1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3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2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4">
    <w:name w:val="בולט תמצית"/>
    <w:basedOn w:val="Title"/>
    <w:link w:val="Char2"/>
    <w:autoRedefine/>
    <w:qFormat/>
    <w:rsid w:val="00C75D2B"/>
    <w:pPr>
      <w:numPr>
        <w:numId w:val="16"/>
      </w:numPr>
      <w:tabs>
        <w:tab w:val="left" w:pos="63"/>
        <w:tab w:val="left" w:pos="2127"/>
      </w:tabs>
      <w:spacing w:line="324" w:lineRule="auto"/>
      <w:ind w:right="-284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3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a6">
    <w:name w:val="כותרת טקסט תו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4"/>
    <w:rsid w:val="00C75D2B"/>
    <w:rPr>
      <w:rFonts w:ascii="Arial" w:eastAsia="SimSun" w:hAnsi="Arial" w:cs="Arial"/>
      <w:b/>
      <w:bCs/>
      <w:sz w:val="22"/>
      <w:szCs w:val="22"/>
    </w:rPr>
  </w:style>
  <w:style w:type="paragraph" w:customStyle="1" w:styleId="a7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8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7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4">
    <w:name w:val="כותרת 4 תו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8"/>
    <w:rsid w:val="0011626A"/>
    <w:rPr>
      <w:rFonts w:ascii="Arial" w:eastAsia="SimSun" w:hAnsi="Arial" w:cs="Arial"/>
      <w:sz w:val="22"/>
      <w:szCs w:val="22"/>
    </w:rPr>
  </w:style>
  <w:style w:type="character" w:customStyle="1" w:styleId="5">
    <w:name w:val="כותרת 5 תו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7">
    <w:name w:val="כותרת 7 תו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9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10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9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11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10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12">
    <w:name w:val="כתיבת חופשית מודגשת"/>
    <w:basedOn w:val="a8"/>
    <w:link w:val="Char9"/>
    <w:autoRedefine/>
    <w:qFormat/>
    <w:rsid w:val="0077620C"/>
    <w:pPr>
      <w:ind w:left="-283"/>
    </w:pPr>
    <w:rPr>
      <w:b/>
      <w:bCs/>
    </w:rPr>
  </w:style>
  <w:style w:type="character" w:customStyle="1" w:styleId="Char8">
    <w:name w:val="פירוט נסיון בתפקיד Char"/>
    <w:link w:val="a11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12"/>
    <w:rsid w:val="0077620C"/>
    <w:rPr>
      <w:rFonts w:ascii="Arial" w:eastAsia="SimSun" w:hAnsi="Arial" w:cs="Arial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C46BE5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KVGXF" Type="http://schemas.openxmlformats.org/officeDocument/2006/relationships/image" Target="media/YKMT4W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217B2-D806-42F2-9B76-9069410FB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</Template>
  <TotalTime>9</TotalTime>
  <Pages>1</Pages>
  <Words>239</Words>
  <Characters>1198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יאיר מכלוף</cp:lastModifiedBy>
  <cp:revision>9</cp:revision>
  <dcterms:created xsi:type="dcterms:W3CDTF">2023-07-13T07:47:00Z</dcterms:created>
  <dcterms:modified xsi:type="dcterms:W3CDTF">2023-07-26T05:27:00Z</dcterms:modified>
</cp:coreProperties>
</file>