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581"/>
                    <pic:cNvPicPr/>
                  </pic:nvPicPr>
                  <pic:blipFill>
                    <a:blip xmlns:r="http://schemas.openxmlformats.org/officeDocument/2006/relationships" r:embed="rIdSG3S5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24231" w14:textId="77777777" w:rsidR="00793EF6" w:rsidRPr="00885784" w:rsidRDefault="00FD57BB" w:rsidP="00885784">
      <w:pPr>
        <w:jc w:val="center"/>
        <w:rPr>
          <w:rFonts w:ascii="David" w:hAnsi="David" w:cs="David"/>
          <w:b/>
          <w:bCs/>
          <w:sz w:val="24"/>
          <w:szCs w:val="24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rtl/>
        </w:rPr>
        <w:t>קורות חיים</w:t>
      </w:r>
    </w:p>
    <w:p w14:paraId="19E247E4" w14:textId="77777777" w:rsidR="00FD57BB" w:rsidRPr="00885784" w:rsidRDefault="00FD57BB" w:rsidP="00885784">
      <w:pPr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 :</w:t>
      </w:r>
    </w:p>
    <w:p w14:paraId="18ECB37F" w14:textId="77777777" w:rsidR="00853438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שם+ משפחה : באסל כעביה</w:t>
      </w:r>
    </w:p>
    <w:p w14:paraId="2AE615B4" w14:textId="7D06FF67" w:rsidR="00853438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 xml:space="preserve">נייד : </w:t>
      </w:r>
      <w:r w:rsidR="00394007" w:rsidRPr="00885784">
        <w:rPr>
          <w:rFonts w:ascii="David" w:hAnsi="David" w:cs="David"/>
          <w:sz w:val="24"/>
          <w:szCs w:val="24"/>
          <w:rtl/>
        </w:rPr>
        <w:t>0529585578</w:t>
      </w:r>
    </w:p>
    <w:p w14:paraId="57DB538F" w14:textId="77777777" w:rsidR="0056586B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 xml:space="preserve"> דואר אלקטרוני :</w:t>
      </w:r>
      <w:r w:rsidRPr="00885784">
        <w:rPr>
          <w:rFonts w:ascii="David" w:hAnsi="David" w:cs="David"/>
          <w:sz w:val="24"/>
          <w:szCs w:val="24"/>
        </w:rPr>
        <w:t>baselkabia@gmail.com</w:t>
      </w:r>
    </w:p>
    <w:p w14:paraId="1421857F" w14:textId="77777777" w:rsidR="0056586B" w:rsidRPr="00885784" w:rsidRDefault="0056586B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בעל רישיון נהיגה +בעל רישיון לנשק ארגוני ופרטי (החל מ-2017)</w:t>
      </w:r>
    </w:p>
    <w:p w14:paraId="650B05DE" w14:textId="77777777" w:rsidR="00B956A5" w:rsidRPr="00885784" w:rsidRDefault="00B956A5" w:rsidP="00885784">
      <w:pPr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תמצית : </w:t>
      </w:r>
    </w:p>
    <w:p w14:paraId="72ED0058" w14:textId="08008AE5" w:rsidR="00B956A5" w:rsidRPr="00885784" w:rsidRDefault="00B956A5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 xml:space="preserve">בחור רציני, אחראי, אקדמאי חרוץ וממוקד מטרה בעל שאיפה מתמדת לחתור אל הישגים גבוהים ביעילות </w:t>
      </w:r>
      <w:r w:rsidR="00885784" w:rsidRPr="00885784">
        <w:rPr>
          <w:rFonts w:ascii="David" w:hAnsi="David" w:cs="David"/>
          <w:sz w:val="24"/>
          <w:szCs w:val="24"/>
          <w:rtl/>
        </w:rPr>
        <w:t>מרבית</w:t>
      </w:r>
      <w:r w:rsidRPr="00885784">
        <w:rPr>
          <w:rFonts w:ascii="David" w:hAnsi="David" w:cs="David"/>
          <w:sz w:val="24"/>
          <w:szCs w:val="24"/>
          <w:rtl/>
        </w:rPr>
        <w:t>, בעל אוריינטציה ומוכוונות לעשייה מלאת ערך, יכולת אינטראקטיבית מפותחת, מעוניין להשתלב ולהתפתח לטווח הארוך, בתפקידים אטרקטיביים ומאתגרים, בהם אוכל להביא לידי ביטוי יכולותיי וכישוריי</w:t>
      </w:r>
      <w:r w:rsidR="0056586B" w:rsidRPr="00885784">
        <w:rPr>
          <w:rFonts w:ascii="David" w:hAnsi="David" w:cs="David"/>
          <w:sz w:val="24"/>
          <w:szCs w:val="24"/>
          <w:rtl/>
        </w:rPr>
        <w:t xml:space="preserve">, נייד </w:t>
      </w:r>
    </w:p>
    <w:p w14:paraId="093322FD" w14:textId="77777777" w:rsidR="00B956A5" w:rsidRPr="00885784" w:rsidRDefault="00853438" w:rsidP="00885784">
      <w:pPr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השכלה: </w:t>
      </w:r>
    </w:p>
    <w:p w14:paraId="09D1F07F" w14:textId="77777777" w:rsidR="00853438" w:rsidRPr="00885784" w:rsidRDefault="00B956A5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rtl/>
        </w:rPr>
        <w:t xml:space="preserve">2019: </w:t>
      </w:r>
      <w:r w:rsidR="00853438" w:rsidRPr="00885784">
        <w:rPr>
          <w:rFonts w:ascii="David" w:hAnsi="David" w:cs="David"/>
          <w:sz w:val="24"/>
          <w:szCs w:val="24"/>
          <w:rtl/>
        </w:rPr>
        <w:t>בוגר תואר ראשון  מזרח תיכון ומדעי המדינה (</w:t>
      </w:r>
      <w:r w:rsidR="00853438" w:rsidRPr="00885784">
        <w:rPr>
          <w:rFonts w:ascii="David" w:hAnsi="David" w:cs="David"/>
          <w:sz w:val="24"/>
          <w:szCs w:val="24"/>
        </w:rPr>
        <w:t>B.A</w:t>
      </w:r>
      <w:r w:rsidR="00853438" w:rsidRPr="00885784">
        <w:rPr>
          <w:rFonts w:ascii="David" w:hAnsi="David" w:cs="David"/>
          <w:sz w:val="24"/>
          <w:szCs w:val="24"/>
          <w:rtl/>
        </w:rPr>
        <w:t>), אוניברסיטת אריאל</w:t>
      </w:r>
      <w:r w:rsidRPr="00885784">
        <w:rPr>
          <w:rFonts w:ascii="David" w:hAnsi="David" w:cs="David"/>
          <w:sz w:val="24"/>
          <w:szCs w:val="24"/>
          <w:rtl/>
        </w:rPr>
        <w:t xml:space="preserve"> </w:t>
      </w:r>
      <w:r w:rsidR="0056586B" w:rsidRPr="00885784">
        <w:rPr>
          <w:rFonts w:ascii="David" w:hAnsi="David" w:cs="David"/>
          <w:sz w:val="24"/>
          <w:szCs w:val="24"/>
          <w:rtl/>
        </w:rPr>
        <w:tab/>
      </w:r>
    </w:p>
    <w:p w14:paraId="5603EE89" w14:textId="77777777" w:rsidR="00853438" w:rsidRPr="00885784" w:rsidRDefault="0056586B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rtl/>
        </w:rPr>
        <w:t>2015:</w:t>
      </w:r>
      <w:r w:rsidRPr="00885784">
        <w:rPr>
          <w:rFonts w:ascii="David" w:hAnsi="David" w:cs="David"/>
          <w:sz w:val="24"/>
          <w:szCs w:val="24"/>
          <w:rtl/>
        </w:rPr>
        <w:t xml:space="preserve"> </w:t>
      </w:r>
      <w:r w:rsidR="00853438" w:rsidRPr="00885784">
        <w:rPr>
          <w:rFonts w:ascii="David" w:hAnsi="David" w:cs="David"/>
          <w:sz w:val="24"/>
          <w:szCs w:val="24"/>
          <w:rtl/>
        </w:rPr>
        <w:tab/>
        <w:t>בוגר קורס מדריכי נוער, קורס מדריכי טניס וקורס עזרה ראשונה</w:t>
      </w:r>
    </w:p>
    <w:p w14:paraId="6FE2D2A9" w14:textId="106780AF" w:rsidR="00853438" w:rsidRPr="00885784" w:rsidRDefault="00853438" w:rsidP="00885784">
      <w:pPr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תעסוקתי:</w:t>
      </w:r>
    </w:p>
    <w:p w14:paraId="6DC0676E" w14:textId="17DD16C9" w:rsidR="00394007" w:rsidRPr="00885784" w:rsidRDefault="00394007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2020-2021: </w:t>
      </w:r>
      <w:r w:rsidRPr="00885784">
        <w:rPr>
          <w:rFonts w:ascii="David" w:hAnsi="David" w:cs="David"/>
          <w:sz w:val="24"/>
          <w:szCs w:val="24"/>
          <w:rtl/>
        </w:rPr>
        <w:t xml:space="preserve">מנהל צוות </w:t>
      </w:r>
      <w:proofErr w:type="spellStart"/>
      <w:r w:rsidRPr="00885784">
        <w:rPr>
          <w:rFonts w:ascii="David" w:hAnsi="David" w:cs="David"/>
          <w:sz w:val="24"/>
          <w:szCs w:val="24"/>
          <w:rtl/>
        </w:rPr>
        <w:t>במ</w:t>
      </w:r>
      <w:r w:rsidR="00885784" w:rsidRPr="00885784">
        <w:rPr>
          <w:rFonts w:ascii="David" w:hAnsi="David" w:cs="David"/>
          <w:sz w:val="24"/>
          <w:szCs w:val="24"/>
          <w:rtl/>
        </w:rPr>
        <w:t>י</w:t>
      </w:r>
      <w:r w:rsidRPr="00885784">
        <w:rPr>
          <w:rFonts w:ascii="David" w:hAnsi="David" w:cs="David"/>
          <w:sz w:val="24"/>
          <w:szCs w:val="24"/>
          <w:rtl/>
        </w:rPr>
        <w:t>לגם</w:t>
      </w:r>
      <w:proofErr w:type="spellEnd"/>
      <w:r w:rsidRPr="00885784">
        <w:rPr>
          <w:rFonts w:ascii="David" w:hAnsi="David" w:cs="David"/>
          <w:sz w:val="24"/>
          <w:szCs w:val="24"/>
          <w:rtl/>
        </w:rPr>
        <w:t xml:space="preserve"> </w:t>
      </w:r>
    </w:p>
    <w:p w14:paraId="5869D28D" w14:textId="670DCA1F" w:rsidR="00394007" w:rsidRPr="00885784" w:rsidRDefault="00394007" w:rsidP="0088578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rtl/>
        </w:rPr>
        <w:t>במסגרת התפקיד:</w:t>
      </w:r>
    </w:p>
    <w:p w14:paraId="170FF1D0" w14:textId="024510D5" w:rsidR="00394007" w:rsidRPr="00885784" w:rsidRDefault="00394007" w:rsidP="00885784">
      <w:pPr>
        <w:pStyle w:val="a9"/>
        <w:numPr>
          <w:ilvl w:val="0"/>
          <w:numId w:val="7"/>
        </w:numPr>
        <w:jc w:val="both"/>
        <w:rPr>
          <w:rFonts w:ascii="David" w:hAnsi="David" w:cs="David"/>
          <w:sz w:val="24"/>
          <w:szCs w:val="24"/>
        </w:rPr>
      </w:pPr>
      <w:r w:rsidRPr="00885784">
        <w:rPr>
          <w:rFonts w:ascii="David" w:hAnsi="David" w:cs="David"/>
          <w:sz w:val="24"/>
          <w:szCs w:val="24"/>
          <w:rtl/>
        </w:rPr>
        <w:t>אחראי</w:t>
      </w:r>
      <w:r w:rsidR="00885784" w:rsidRPr="00885784">
        <w:rPr>
          <w:rFonts w:ascii="David" w:hAnsi="David" w:cs="David"/>
          <w:sz w:val="24"/>
          <w:szCs w:val="24"/>
          <w:rtl/>
        </w:rPr>
        <w:t xml:space="preserve"> על</w:t>
      </w:r>
      <w:r w:rsidRPr="00885784">
        <w:rPr>
          <w:rFonts w:ascii="David" w:hAnsi="David" w:cs="David"/>
          <w:sz w:val="24"/>
          <w:szCs w:val="24"/>
          <w:rtl/>
        </w:rPr>
        <w:t xml:space="preserve"> 20 נציגים בכירים בצוות</w:t>
      </w:r>
    </w:p>
    <w:p w14:paraId="23EE32BA" w14:textId="5859DD3C" w:rsidR="00394007" w:rsidRPr="00885784" w:rsidRDefault="00394007" w:rsidP="00885784">
      <w:pPr>
        <w:pStyle w:val="a9"/>
        <w:numPr>
          <w:ilvl w:val="0"/>
          <w:numId w:val="7"/>
        </w:numPr>
        <w:jc w:val="both"/>
        <w:rPr>
          <w:rFonts w:ascii="David" w:hAnsi="David" w:cs="David"/>
          <w:sz w:val="24"/>
          <w:szCs w:val="24"/>
        </w:rPr>
      </w:pPr>
      <w:r w:rsidRPr="00885784">
        <w:rPr>
          <w:rFonts w:ascii="David" w:hAnsi="David" w:cs="David"/>
          <w:sz w:val="24"/>
          <w:szCs w:val="24"/>
          <w:rtl/>
        </w:rPr>
        <w:t>אחראי על נוכחות העובדים</w:t>
      </w:r>
    </w:p>
    <w:p w14:paraId="0A893877" w14:textId="3B7329F4" w:rsidR="00394007" w:rsidRPr="00885784" w:rsidRDefault="00394007" w:rsidP="00885784">
      <w:pPr>
        <w:pStyle w:val="a9"/>
        <w:numPr>
          <w:ilvl w:val="0"/>
          <w:numId w:val="7"/>
        </w:numPr>
        <w:jc w:val="both"/>
        <w:rPr>
          <w:rFonts w:ascii="David" w:hAnsi="David" w:cs="David"/>
          <w:sz w:val="24"/>
          <w:szCs w:val="24"/>
        </w:rPr>
      </w:pPr>
      <w:r w:rsidRPr="00885784">
        <w:rPr>
          <w:rFonts w:ascii="David" w:hAnsi="David" w:cs="David"/>
          <w:sz w:val="24"/>
          <w:szCs w:val="24"/>
          <w:rtl/>
        </w:rPr>
        <w:t xml:space="preserve">אחראי על העברת הדרכות ושיחות </w:t>
      </w:r>
      <w:r w:rsidR="00885784" w:rsidRPr="00885784">
        <w:rPr>
          <w:rFonts w:ascii="David" w:hAnsi="David" w:cs="David"/>
          <w:sz w:val="24"/>
          <w:szCs w:val="24"/>
          <w:rtl/>
        </w:rPr>
        <w:t>רלוונטיים</w:t>
      </w:r>
    </w:p>
    <w:p w14:paraId="5F9A7D76" w14:textId="1552CA8E" w:rsidR="00394007" w:rsidRPr="00885784" w:rsidRDefault="00394007" w:rsidP="00885784">
      <w:pPr>
        <w:pStyle w:val="a9"/>
        <w:numPr>
          <w:ilvl w:val="0"/>
          <w:numId w:val="7"/>
        </w:num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 xml:space="preserve">אחראי על קידום עובדים </w:t>
      </w:r>
    </w:p>
    <w:p w14:paraId="6BB895E0" w14:textId="15524681" w:rsidR="00853438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>2019-</w:t>
      </w:r>
      <w:r w:rsidR="00394007"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>2020</w:t>
      </w:r>
      <w:r w:rsidRPr="00885784">
        <w:rPr>
          <w:rFonts w:ascii="David" w:hAnsi="David" w:cs="David"/>
          <w:sz w:val="24"/>
          <w:szCs w:val="24"/>
          <w:rtl/>
        </w:rPr>
        <w:t xml:space="preserve"> – לקוח סמוי, חברה לבקרות וסקרים – </w:t>
      </w:r>
      <w:r w:rsidRPr="00885784">
        <w:rPr>
          <w:rFonts w:ascii="David" w:hAnsi="David" w:cs="David"/>
          <w:sz w:val="24"/>
          <w:szCs w:val="24"/>
        </w:rPr>
        <w:t>R&amp;M</w:t>
      </w:r>
    </w:p>
    <w:p w14:paraId="235AB594" w14:textId="77777777" w:rsidR="0056586B" w:rsidRPr="00885784" w:rsidRDefault="0056586B" w:rsidP="0088578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rtl/>
        </w:rPr>
        <w:t xml:space="preserve">במסגרת התפקיד: </w:t>
      </w:r>
    </w:p>
    <w:p w14:paraId="69F4A456" w14:textId="77777777" w:rsidR="00853438" w:rsidRPr="00885784" w:rsidRDefault="00853438" w:rsidP="00885784">
      <w:pPr>
        <w:pStyle w:val="a9"/>
        <w:numPr>
          <w:ilvl w:val="0"/>
          <w:numId w:val="6"/>
        </w:num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 xml:space="preserve">השתלבות בתור לקוח סמוי בעשייה פרונטאלית וטלפונית, לצורך מדידה ובדיקת חווית לקוחות </w:t>
      </w:r>
    </w:p>
    <w:p w14:paraId="69517292" w14:textId="77777777" w:rsidR="00853438" w:rsidRPr="00885784" w:rsidRDefault="00853438" w:rsidP="00885784">
      <w:pPr>
        <w:pStyle w:val="a9"/>
        <w:numPr>
          <w:ilvl w:val="0"/>
          <w:numId w:val="6"/>
        </w:num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הענקת שרות לארגונים אסטרטגיים מעולמות תוכן שונים – בנקים, רשתות גדולות, סופרמרקטים</w:t>
      </w:r>
    </w:p>
    <w:p w14:paraId="74A54A7D" w14:textId="77777777" w:rsidR="00853438" w:rsidRPr="00885784" w:rsidRDefault="00853438" w:rsidP="00885784">
      <w:pPr>
        <w:pStyle w:val="a9"/>
        <w:numPr>
          <w:ilvl w:val="0"/>
          <w:numId w:val="6"/>
        </w:num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ניתוח, אפיון וזיהוי ממצאים חריגים, תוך תיעוד, צילום ומילוי דוחות והעברתם אל הממונים בחברה</w:t>
      </w:r>
    </w:p>
    <w:p w14:paraId="04279C7E" w14:textId="790A5F06" w:rsidR="0056586B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>2017-</w:t>
      </w:r>
      <w:r w:rsidR="00394007"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>2018</w:t>
      </w: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–</w:t>
      </w:r>
      <w:r w:rsidRPr="00885784">
        <w:rPr>
          <w:rFonts w:ascii="David" w:hAnsi="David" w:cs="David"/>
          <w:sz w:val="24"/>
          <w:szCs w:val="24"/>
          <w:rtl/>
        </w:rPr>
        <w:t xml:space="preserve"> ראש משמרת אבטחה ושמירה, חברת השמירה והאבטחה – מודיעין אזרחי</w:t>
      </w:r>
      <w:r w:rsidR="003A3172" w:rsidRPr="00885784">
        <w:rPr>
          <w:rFonts w:ascii="David" w:hAnsi="David" w:cs="David"/>
          <w:sz w:val="24"/>
          <w:szCs w:val="24"/>
          <w:rtl/>
        </w:rPr>
        <w:t xml:space="preserve"> במסגרת התפקיד: </w:t>
      </w:r>
    </w:p>
    <w:p w14:paraId="7EAB43A5" w14:textId="77777777" w:rsidR="00853438" w:rsidRPr="00885784" w:rsidRDefault="00853438" w:rsidP="00885784">
      <w:pPr>
        <w:pStyle w:val="a9"/>
        <w:numPr>
          <w:ilvl w:val="0"/>
          <w:numId w:val="5"/>
        </w:num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ראש משמרת סיור, אבטחה ושמירה</w:t>
      </w:r>
    </w:p>
    <w:p w14:paraId="0B4F01C9" w14:textId="77777777" w:rsidR="00853438" w:rsidRPr="00885784" w:rsidRDefault="00853438" w:rsidP="00885784">
      <w:pPr>
        <w:pStyle w:val="a9"/>
        <w:numPr>
          <w:ilvl w:val="0"/>
          <w:numId w:val="5"/>
        </w:numPr>
        <w:jc w:val="both"/>
        <w:rPr>
          <w:rFonts w:ascii="David" w:hAnsi="David" w:cs="David"/>
          <w:sz w:val="24"/>
          <w:szCs w:val="24"/>
        </w:rPr>
      </w:pPr>
      <w:r w:rsidRPr="00885784">
        <w:rPr>
          <w:rFonts w:ascii="David" w:hAnsi="David" w:cs="David"/>
          <w:sz w:val="24"/>
          <w:szCs w:val="24"/>
          <w:rtl/>
        </w:rPr>
        <w:t xml:space="preserve">ניהול, </w:t>
      </w:r>
      <w:r w:rsidR="0056586B" w:rsidRPr="00885784">
        <w:rPr>
          <w:rFonts w:ascii="David" w:hAnsi="David" w:cs="David"/>
          <w:sz w:val="24"/>
          <w:szCs w:val="24"/>
          <w:rtl/>
        </w:rPr>
        <w:t xml:space="preserve">הדרכה, </w:t>
      </w:r>
      <w:r w:rsidRPr="00885784">
        <w:rPr>
          <w:rFonts w:ascii="David" w:hAnsi="David" w:cs="David"/>
          <w:sz w:val="24"/>
          <w:szCs w:val="24"/>
          <w:rtl/>
        </w:rPr>
        <w:t xml:space="preserve">תפעול והנעת צוות מאבטחים ושומרים, הנחייה ובקרה </w:t>
      </w:r>
    </w:p>
    <w:p w14:paraId="710444C6" w14:textId="77777777" w:rsidR="00853438" w:rsidRPr="00885784" w:rsidRDefault="00853438" w:rsidP="00885784">
      <w:pPr>
        <w:pStyle w:val="a9"/>
        <w:numPr>
          <w:ilvl w:val="0"/>
          <w:numId w:val="5"/>
        </w:num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תדרוך והנחיית אנשי צוות – ביצוע הדרכה שוטפת, חידוד נהלים, הנחיות והעברת עדכונים שוטפים</w:t>
      </w:r>
    </w:p>
    <w:p w14:paraId="4BCF4814" w14:textId="77777777" w:rsidR="00853438" w:rsidRPr="00885784" w:rsidRDefault="00853438" w:rsidP="00885784">
      <w:pPr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lastRenderedPageBreak/>
        <w:t>2016-2018</w:t>
      </w:r>
      <w:r w:rsidR="003A3172"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: </w:t>
      </w: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</w:t>
      </w:r>
      <w:r w:rsidRPr="00885784">
        <w:rPr>
          <w:rFonts w:ascii="David" w:hAnsi="David" w:cs="David"/>
          <w:sz w:val="24"/>
          <w:szCs w:val="24"/>
          <w:rtl/>
        </w:rPr>
        <w:t>רכז סטודנטים ומערך פדגוגי, החוג למזרח תיכון ומדעי המדינה – אוניברסיטת אריאל</w:t>
      </w:r>
    </w:p>
    <w:p w14:paraId="6A0D13AF" w14:textId="77777777" w:rsidR="00853438" w:rsidRPr="00885784" w:rsidRDefault="003A3172" w:rsidP="00885784">
      <w:pPr>
        <w:pStyle w:val="a9"/>
        <w:numPr>
          <w:ilvl w:val="0"/>
          <w:numId w:val="5"/>
        </w:num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מ</w:t>
      </w:r>
      <w:r w:rsidR="00853438" w:rsidRPr="00885784">
        <w:rPr>
          <w:rFonts w:ascii="David" w:hAnsi="David" w:cs="David"/>
          <w:sz w:val="24"/>
          <w:szCs w:val="24"/>
          <w:rtl/>
        </w:rPr>
        <w:t>עשייה אדמיניסטרטיבית-תפעולית מקיפה, תוך ביצוע משימות מגוונות, תיעוד, הצלבה והזנת נתונים</w:t>
      </w:r>
    </w:p>
    <w:p w14:paraId="12B91A69" w14:textId="77777777" w:rsidR="00853438" w:rsidRPr="00885784" w:rsidRDefault="00853438" w:rsidP="00885784">
      <w:pPr>
        <w:pStyle w:val="a9"/>
        <w:numPr>
          <w:ilvl w:val="0"/>
          <w:numId w:val="5"/>
        </w:num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התנהלות שוטפת מול סטודנטים – סיוע לצרכיהם, תיאום מרתונים ותרגולים, מענה אינפורמטיבי</w:t>
      </w:r>
    </w:p>
    <w:p w14:paraId="6236EEF5" w14:textId="77777777" w:rsidR="00853438" w:rsidRPr="00885784" w:rsidRDefault="00853438" w:rsidP="00885784">
      <w:pPr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u w:val="single"/>
          <w:rtl/>
        </w:rPr>
        <w:t>שרות לאומי:</w:t>
      </w:r>
    </w:p>
    <w:p w14:paraId="707A0B69" w14:textId="77777777" w:rsidR="00853438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rtl/>
        </w:rPr>
        <w:t>2014-2016</w:t>
      </w:r>
      <w:r w:rsidRPr="00885784">
        <w:rPr>
          <w:rFonts w:ascii="David" w:hAnsi="David" w:cs="David"/>
          <w:sz w:val="24"/>
          <w:szCs w:val="24"/>
          <w:rtl/>
        </w:rPr>
        <w:t xml:space="preserve"> – רכז הדרכה והסברה, במסגרת – העמותה לשוויון חברתי</w:t>
      </w:r>
    </w:p>
    <w:p w14:paraId="1514B641" w14:textId="77777777" w:rsidR="00853438" w:rsidRPr="00885784" w:rsidRDefault="00853438" w:rsidP="00885784">
      <w:pPr>
        <w:pStyle w:val="a9"/>
        <w:numPr>
          <w:ilvl w:val="0"/>
          <w:numId w:val="5"/>
        </w:num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הובלת תהליכי הדרכה, הנחייה והסברה בפורום הטרוגני – לציבור הערבי, הבדואי, הנוצרי והיהודי</w:t>
      </w:r>
    </w:p>
    <w:p w14:paraId="56A09FDF" w14:textId="77777777" w:rsidR="00853438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</w:p>
    <w:p w14:paraId="6B221A0E" w14:textId="77777777" w:rsidR="00853438" w:rsidRPr="00885784" w:rsidRDefault="00853438" w:rsidP="0088578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885784">
        <w:rPr>
          <w:rFonts w:ascii="David" w:hAnsi="David" w:cs="David"/>
          <w:b/>
          <w:bCs/>
          <w:sz w:val="24"/>
          <w:szCs w:val="24"/>
          <w:rtl/>
        </w:rPr>
        <w:t xml:space="preserve">תוכנות מחשב: </w:t>
      </w:r>
    </w:p>
    <w:p w14:paraId="164E8872" w14:textId="77777777" w:rsidR="00853438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 xml:space="preserve">תוכנות </w:t>
      </w:r>
      <w:r w:rsidR="003A3172" w:rsidRPr="00885784">
        <w:rPr>
          <w:rFonts w:ascii="David" w:hAnsi="David" w:cs="David"/>
          <w:sz w:val="24"/>
          <w:szCs w:val="24"/>
        </w:rPr>
        <w:t xml:space="preserve">Office </w:t>
      </w:r>
      <w:r w:rsidRPr="00885784">
        <w:rPr>
          <w:rFonts w:ascii="David" w:hAnsi="David" w:cs="David"/>
          <w:sz w:val="24"/>
          <w:szCs w:val="24"/>
          <w:rtl/>
        </w:rPr>
        <w:t xml:space="preserve"> – ברמה גבוהה</w:t>
      </w:r>
    </w:p>
    <w:p w14:paraId="5DD52C8B" w14:textId="77777777" w:rsidR="00853438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שפות:</w:t>
      </w:r>
    </w:p>
    <w:p w14:paraId="561AB400" w14:textId="77777777" w:rsidR="003A3172" w:rsidRPr="00885784" w:rsidRDefault="00853438" w:rsidP="00885784">
      <w:pPr>
        <w:jc w:val="both"/>
        <w:rPr>
          <w:rFonts w:ascii="David" w:hAnsi="David" w:cs="David"/>
          <w:sz w:val="24"/>
          <w:szCs w:val="24"/>
        </w:rPr>
      </w:pPr>
      <w:r w:rsidRPr="00885784">
        <w:rPr>
          <w:rFonts w:ascii="David" w:hAnsi="David" w:cs="David"/>
          <w:sz w:val="24"/>
          <w:szCs w:val="24"/>
          <w:rtl/>
        </w:rPr>
        <w:t xml:space="preserve">ערבית – שפת אם; </w:t>
      </w:r>
    </w:p>
    <w:p w14:paraId="5978463B" w14:textId="77777777" w:rsidR="003A3172" w:rsidRPr="00885784" w:rsidRDefault="00853438" w:rsidP="00885784">
      <w:pPr>
        <w:jc w:val="both"/>
        <w:rPr>
          <w:rFonts w:ascii="David" w:hAnsi="David" w:cs="David"/>
          <w:sz w:val="24"/>
          <w:szCs w:val="24"/>
        </w:rPr>
      </w:pPr>
      <w:r w:rsidRPr="00885784">
        <w:rPr>
          <w:rFonts w:ascii="David" w:hAnsi="David" w:cs="David"/>
          <w:sz w:val="24"/>
          <w:szCs w:val="24"/>
          <w:rtl/>
        </w:rPr>
        <w:t xml:space="preserve">עברית – ברמת שפת אם </w:t>
      </w:r>
    </w:p>
    <w:p w14:paraId="762B244A" w14:textId="77777777" w:rsidR="00853438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אנגלית – ברמה טובה מאוד</w:t>
      </w:r>
    </w:p>
    <w:p w14:paraId="701C296F" w14:textId="77777777" w:rsidR="00853438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</w:p>
    <w:p w14:paraId="036E7F97" w14:textId="77777777" w:rsidR="00853438" w:rsidRPr="00885784" w:rsidRDefault="00853438" w:rsidP="00885784">
      <w:pPr>
        <w:jc w:val="both"/>
        <w:rPr>
          <w:rFonts w:ascii="David" w:hAnsi="David" w:cs="David"/>
          <w:sz w:val="24"/>
          <w:szCs w:val="24"/>
          <w:rtl/>
        </w:rPr>
      </w:pPr>
      <w:r w:rsidRPr="00885784">
        <w:rPr>
          <w:rFonts w:ascii="David" w:hAnsi="David" w:cs="David"/>
          <w:sz w:val="24"/>
          <w:szCs w:val="24"/>
          <w:rtl/>
        </w:rPr>
        <w:t>*המלצות ושמות הממליצים יימסרו עפ"י דרישה</w:t>
      </w:r>
    </w:p>
    <w:p w14:paraId="41216580" w14:textId="77777777" w:rsidR="00FD57BB" w:rsidRPr="00885784" w:rsidRDefault="00FD57BB" w:rsidP="00885784">
      <w:pPr>
        <w:jc w:val="both"/>
        <w:rPr>
          <w:rFonts w:ascii="David" w:hAnsi="David" w:cs="David"/>
          <w:b/>
          <w:bCs/>
          <w:sz w:val="24"/>
          <w:szCs w:val="24"/>
          <w:u w:val="single"/>
        </w:rPr>
      </w:pPr>
    </w:p>
    <w:sectPr w:rsidR="00FD57BB" w:rsidRPr="00885784" w:rsidSect="00164528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DA6F7" w14:textId="77777777" w:rsidR="002D7CCE" w:rsidRDefault="002D7CCE" w:rsidP="00164528">
      <w:pPr>
        <w:spacing w:after="0" w:line="240" w:lineRule="auto"/>
      </w:pPr>
      <w:r>
        <w:separator/>
      </w:r>
    </w:p>
  </w:endnote>
  <w:endnote w:type="continuationSeparator" w:id="0">
    <w:p w14:paraId="046F6EAF" w14:textId="77777777" w:rsidR="002D7CCE" w:rsidRDefault="002D7CCE" w:rsidP="00164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FA855" w14:textId="77777777" w:rsidR="002D7CCE" w:rsidRDefault="002D7CCE" w:rsidP="00164528">
      <w:pPr>
        <w:spacing w:after="0" w:line="240" w:lineRule="auto"/>
      </w:pPr>
      <w:r>
        <w:separator/>
      </w:r>
    </w:p>
  </w:footnote>
  <w:footnote w:type="continuationSeparator" w:id="0">
    <w:p w14:paraId="072B6801" w14:textId="77777777" w:rsidR="002D7CCE" w:rsidRDefault="002D7CCE" w:rsidP="00164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EF809" w14:textId="78D7FE1D" w:rsidR="00164528" w:rsidRDefault="00BF0406" w:rsidP="00BF0406">
    <w:pPr>
      <w:pStyle w:val="a3"/>
      <w:rPr>
        <w:rFonts w:hint="cs"/>
        <w:rtl/>
      </w:rPr>
    </w:pPr>
    <w:r>
      <w:rPr>
        <w:noProof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C4E44"/>
    <w:multiLevelType w:val="hybridMultilevel"/>
    <w:tmpl w:val="381622D8"/>
    <w:lvl w:ilvl="0" w:tplc="818C54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A13DA"/>
    <w:multiLevelType w:val="hybridMultilevel"/>
    <w:tmpl w:val="9266CEBA"/>
    <w:lvl w:ilvl="0" w:tplc="24F63E5A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A40B6"/>
    <w:multiLevelType w:val="hybridMultilevel"/>
    <w:tmpl w:val="3E70D99C"/>
    <w:lvl w:ilvl="0" w:tplc="DF485578">
      <w:start w:val="2014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70B1E"/>
    <w:multiLevelType w:val="hybridMultilevel"/>
    <w:tmpl w:val="8FF89302"/>
    <w:lvl w:ilvl="0" w:tplc="EBD4C936">
      <w:start w:val="2020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60B45"/>
    <w:multiLevelType w:val="hybridMultilevel"/>
    <w:tmpl w:val="A7421A2C"/>
    <w:lvl w:ilvl="0" w:tplc="657A4E48">
      <w:numFmt w:val="bullet"/>
      <w:lvlText w:val="-"/>
      <w:lvlJc w:val="left"/>
      <w:pPr>
        <w:ind w:left="13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57FF0EB6"/>
    <w:multiLevelType w:val="hybridMultilevel"/>
    <w:tmpl w:val="F8F0B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9A5453"/>
    <w:multiLevelType w:val="hybridMultilevel"/>
    <w:tmpl w:val="B39035BA"/>
    <w:lvl w:ilvl="0" w:tplc="5AE46504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BB"/>
    <w:rsid w:val="00113502"/>
    <w:rsid w:val="00146C94"/>
    <w:rsid w:val="00164528"/>
    <w:rsid w:val="001A7982"/>
    <w:rsid w:val="002A39C5"/>
    <w:rsid w:val="002D7CCE"/>
    <w:rsid w:val="002E30FA"/>
    <w:rsid w:val="00387FBC"/>
    <w:rsid w:val="00394007"/>
    <w:rsid w:val="003A3172"/>
    <w:rsid w:val="00434B01"/>
    <w:rsid w:val="0056586B"/>
    <w:rsid w:val="006B7085"/>
    <w:rsid w:val="006E1553"/>
    <w:rsid w:val="0070676B"/>
    <w:rsid w:val="0072526A"/>
    <w:rsid w:val="00784CCA"/>
    <w:rsid w:val="00790FFB"/>
    <w:rsid w:val="00793EF6"/>
    <w:rsid w:val="007F08DD"/>
    <w:rsid w:val="0081149A"/>
    <w:rsid w:val="00853438"/>
    <w:rsid w:val="00885784"/>
    <w:rsid w:val="008B0969"/>
    <w:rsid w:val="008E49F1"/>
    <w:rsid w:val="009121C8"/>
    <w:rsid w:val="009A3DAB"/>
    <w:rsid w:val="00A34096"/>
    <w:rsid w:val="00A72371"/>
    <w:rsid w:val="00B30647"/>
    <w:rsid w:val="00B45850"/>
    <w:rsid w:val="00B956A5"/>
    <w:rsid w:val="00BF0406"/>
    <w:rsid w:val="00D87F5F"/>
    <w:rsid w:val="00DD7B29"/>
    <w:rsid w:val="00EE1803"/>
    <w:rsid w:val="00EE34DD"/>
    <w:rsid w:val="00FD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F44608C"/>
  <w15:docId w15:val="{5C1F6FE7-12CC-499A-8285-C6911B2E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F5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45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64528"/>
  </w:style>
  <w:style w:type="paragraph" w:styleId="a5">
    <w:name w:val="footer"/>
    <w:basedOn w:val="a"/>
    <w:link w:val="a6"/>
    <w:uiPriority w:val="99"/>
    <w:unhideWhenUsed/>
    <w:rsid w:val="001645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64528"/>
  </w:style>
  <w:style w:type="paragraph" w:styleId="a7">
    <w:name w:val="Balloon Text"/>
    <w:basedOn w:val="a"/>
    <w:link w:val="a8"/>
    <w:uiPriority w:val="99"/>
    <w:semiHidden/>
    <w:unhideWhenUsed/>
    <w:rsid w:val="001645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164528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B7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SG3S5W" Type="http://schemas.openxmlformats.org/officeDocument/2006/relationships/image" Target="media/2N3TY4.jpg"/></Relationships>
</file>

<file path=word/_rels/header1.xml.rels><?xml version="1.0" encoding="UTF-8" standalone="yes"?>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rya\Desktop\&#1491;&#1507;%20&#1500;&#1493;&#1490;&#1493;%20&#1502;&#1506;&#1493;&#1491;&#1499;&#1503;.docx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3C8DF-CD1B-40EF-B515-DA91A00E7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דף לוגו מעודכן.docx</Template>
  <TotalTime>4</TotalTime>
  <Pages>2</Pages>
  <Words>323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horya</dc:creator>
  <cp:keywords/>
  <dc:description/>
  <cp:lastModifiedBy>מהא גריפאת</cp:lastModifiedBy>
  <cp:revision>2</cp:revision>
  <cp:lastPrinted>2020-02-11T11:23:00Z</cp:lastPrinted>
  <dcterms:created xsi:type="dcterms:W3CDTF">2021-10-06T07:46:00Z</dcterms:created>
  <dcterms:modified xsi:type="dcterms:W3CDTF">2021-10-06T07:46:00Z</dcterms:modified>
</cp:coreProperties>
</file>