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2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247"/>
                    <pic:cNvPicPr/>
                  </pic:nvPicPr>
                  <pic:blipFill>
                    <a:blip xmlns:r="http://schemas.openxmlformats.org/officeDocument/2006/relationships" r:embed="rIdTTWCF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225"/>
        <w:gridCol w:w="8455"/>
      </w:tblGrid>
      <w:tr w:rsidTr="00844B9C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98" w:type="dxa"/>
            <w:vAlign w:val="center"/>
          </w:tcPr>
          <w:p w:rsidR="008B1837" w:rsidP="00844B9C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1296035" cy="1306830"/>
                      <wp:effectExtent l="0" t="0" r="0" b="0"/>
                      <wp:docPr id="3" name="תיבת טקסט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6035" cy="1306830"/>
                              </a:xfrm>
                              <a:prstGeom prst="ellipse">
                                <a:avLst/>
                              </a:prstGeom>
                              <a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  <a:effectLst>
                                <a:outerShdw blurRad="127000" dist="38100" dir="9600000" sx="102000" sy="102000" kx="0" ky="0" algn="tr" rotWithShape="0">
                                  <a:prstClr val="black">
                                    <a:alpha val="8000"/>
                                  </a:prstClr>
                                </a:outerShdw>
                              </a:effectLst>
                              <a:extLst>
                                <a:ext xmlns:a="http://schemas.openxmlformats.org/drawingml/2006/main"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xmlns:a="http://schemas.openxmlformats.org/drawingml/2006/main"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B1837" w:rsidRPr="00534BB9" w:rsidP="008B1837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anchor="t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תיבת טקסט 3" o:spid="_x0000_i1025" style="width:102.05pt;height:102.9pt;mso-wrap-distance-bottom:0;mso-wrap-distance-left:0;mso-wrap-distance-right:0;mso-wrap-distance-top:0;v-text-anchor:top" fillcolor="black" stroked="f">
                      <v:fill r:id="rId5" o:title="" recolor="t" rotate="t" type="frame"/>
                      <v:shadow on="t" type="perspective" color="black" opacity="5140f" origin="0.5,-0.5" offset="-2.82pt,1.03pt" matrix="66847f,,,66847f"/>
                      <v:textbox>
                        <w:txbxContent>
                          <w:p w:rsidR="008B1837" w:rsidRPr="00534BB9" w:rsidP="008B1837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8174" w:type="dxa"/>
            <w:vAlign w:val="center"/>
          </w:tcPr>
          <w:p w:rsidR="008B1837" w:rsidRPr="001C583C" w:rsidP="007B6658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בן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אלגמיל</w:t>
            </w:r>
          </w:p>
        </w:tc>
      </w:tr>
      <w:tr w:rsidTr="00E8155F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98" w:type="dxa"/>
          </w:tcPr>
          <w:p w:rsidR="008B1837" w:rsidRPr="001C583C" w:rsidP="00D73205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פרטים אישיים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תל אביב יפו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"mailto:benobeno0@gmail.com" </w:instrTex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t>benobeno0@gmail.com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055-3047830</w:t>
            </w:r>
          </w:p>
          <w:p w:rsidR="008B1837" w:rsidP="00446E2E">
            <w:pPr>
              <w:ind w:left="113" w:right="57"/>
              <w:rPr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1991</w:t>
            </w: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</w:p>
          <w:p w:rsidR="008B1837" w:rsidRPr="00FB2F1F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אנגלית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טובה</w:t>
            </w:r>
          </w:p>
          <w:p w:rsidR="008F4FFC" w:rsidP="00944221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עברית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8B1837" w:rsidRPr="00944221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כישורים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רהוט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אכפתי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שירותי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קשוב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נעים הליכות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P="00FB2F1F">
            <w:pPr>
              <w:spacing w:line="259" w:lineRule="auto"/>
              <w:ind w:left="113" w:right="57"/>
              <w:rPr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יצוגי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174" w:type="dxa"/>
          </w:tcPr>
          <w:p w:rsidR="008B1837" w:rsidRPr="001C583C" w:rsidP="002071B8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 w:hint="cs"/>
                <w:b/>
                <w:bCs/>
                <w:noProof/>
                <w:color w:val="333333"/>
                <w:sz w:val="32"/>
                <w:szCs w:val="32"/>
                <w:rtl/>
              </w:rPr>
              <w:t>תמצית</w:t>
            </w:r>
          </w:p>
          <w:p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איש מכירות בעל תודעת שירות גבוהה.</w:t>
            </w:r>
          </w:p>
          <w:p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בעל רישיון נהיגה בתוקף.</w:t>
            </w:r>
          </w:p>
          <w:p w:rsidR="008B1837" w:rsidP="007B6658">
            <w:pPr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</w:p>
          <w:p w:rsidR="008B1837" w:rsidRPr="002071B8" w:rsidP="00D73205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ניסיון תעסוקתי</w:t>
            </w: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2022</w:t>
            </w:r>
            <w:r w:rsidRPr="00F014B4">
              <w:rPr>
                <w:rFonts w:ascii="Arial" w:hAnsi="Arial" w:cs="Arial"/>
                <w:noProof/>
                <w:color w:val="666666"/>
                <w:rtl/>
              </w:rPr>
              <w:t>-</w:t>
            </w:r>
            <w:r w:rsidRPr="00F014B4">
              <w:rPr>
                <w:rFonts w:ascii="Arial" w:hAnsi="Arial" w:cs="Arial" w:hint="cs"/>
                <w:noProof/>
                <w:color w:val="666666"/>
                <w:rtl/>
              </w:rPr>
              <w:t>נוכחי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0" w:name="_GoBack"/>
            <w:bookmarkEnd w:id="0"/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נציג מכירות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סלקום</w:t>
            </w:r>
          </w:p>
          <w:p w:rsidRPr="00E809DB" w:rsidP="007B6658">
            <w:pPr>
              <w:pStyle w:val="ql-align-rightql-direction-rtl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נציג מכירות פרונטלי וגם טלפוני.</w:t>
            </w:r>
          </w:p>
          <w:p w:rsidRPr="00E809DB" w:rsidP="007B6658">
            <w:pPr>
              <w:pStyle w:val="ql-align-rightql-direction-rtl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מבצע שיחות יזומות ללקוחות שרכשו סלולרי חדש ומציע להם את שירות התיקונים.</w:t>
            </w:r>
          </w:p>
          <w:p w:rsidRPr="00E809DB" w:rsidP="007B6658">
            <w:pPr>
              <w:pStyle w:val="ql-align-rightql-direction-rtl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לאחר מכן בשעות הפעילות אני דואג למתן שירות ברחבת הסניף, החזרות ציוד ללקוחות מנותקים, עזרה טכנית וכמובן בירור צרכיו של הלקוח.</w:t>
            </w:r>
          </w:p>
          <w:p w:rsidRPr="00E809DB" w:rsidP="007B6658">
            <w:pPr>
              <w:pStyle w:val="ql-align-rightql-direction-rtl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אני מוביל את רשת סלקום במדד שביעות הרצון וגם בכמות הצירופים לשירות התיקונים.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2020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2017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סגן מנהל מזון ומשקאות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 xml:space="preserve">כפר המכבייה </w:t>
            </w:r>
            <w:r w:rsidRPr="006C7A5E">
              <w:rPr>
                <w:rFonts w:ascii="Arial" w:hAnsi="Arial" w:cs="Arial"/>
                <w:noProof/>
                <w:color w:val="666666"/>
                <w:rtl w:val="0"/>
              </w:rPr>
              <w:t>Kfar Maccabiah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בבית המלון למדתי איך מנהלים אירוע מכל סוג: כנס חברה, אירוע פרטי וכו.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וכמובן להתאים תפריטים לכל אירוע בעזרת שף בית המלון.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מעבר לכך, נהגתי לבקר במחלקת הלובי וגם בטרקלין העסקים מדי יום.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היו תחתי מנהל חדר אוכל, מנהלת לובי ומנהל כנסים.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2017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2015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סגן מנהל חדר אוכל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רשת מלונות ישרוטל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ניהול ארוחות הבוקר וגם ערב בחדר אוכל.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היו תחתי 3 מנהלי צו ועוד 15 מלצרים.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סידור עבודה, מתן מענה לאורחי המלון ולצוות שלי כמובן.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השתתפות מלאה בכנס מנהלים וישיבות הנהלה, מטעם הרשת או בית המלון.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2014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2013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אחראי משמרת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רשת מלונות ישרוטל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התחלתי לעבוד בבית המלון "לגונה" כמלצר חדר אוכל, לאחר כחודשיים החליטו לקדם אותי לתפקיד אחראי משמרת.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התפקיד שלי היה לדאוג לסדר וארגון באזור שלי והיו תחתי 4 מלצרים.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השכלה</w:t>
            </w: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2009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2006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בגרות מלאה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תיכון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המרכז האקדמי רופין</w:t>
            </w:r>
          </w:p>
          <w:p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שירות</w:t>
            </w:r>
            <w:bookmarkStart w:id="1" w:name="me"/>
            <w:bookmarkEnd w:id="1"/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צבאי</w:t>
            </w:r>
          </w:p>
          <w:p w:rsidR="008B1837" w:rsidRPr="00F83802" w:rsidP="00D01A9B">
            <w:pPr>
              <w:keepNext/>
              <w:keepLines/>
              <w:spacing w:line="257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2012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2009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חמש מוטס דרג א</w:t>
            </w:r>
          </w:p>
          <w:p w:rsidRPr="00E809DB" w:rsidP="005171B5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</w:tc>
      </w:tr>
    </w:tbl>
    <w:p w:rsidR="000C13B4" w:rsidRPr="00DF1E0C">
      <w:pPr>
        <w:rPr>
          <w:vanish/>
        </w:rPr>
      </w:pPr>
    </w:p>
    <w:sectPr w:rsidSect="000177E9">
      <w:headerReference w:type="default" r:id="rId6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>
    <w:pPr>
      <w:pStyle w:val="Header"/>
    </w:pPr>
    <w:r/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9264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6192" o:allowincell="f" o:allowoverlap="f" fillcolor="#dcdcdc" stroked="f">
              <v:textbox inset="14.4pt,14.4pt,14.4pt,14.4pt">
                <w:txbxContent>
                  <w:p w:rsidR="005128B8" w:rsidP="005128B8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837"/>
    <w:rsid w:val="0001558D"/>
    <w:rsid w:val="000177E9"/>
    <w:rsid w:val="00054188"/>
    <w:rsid w:val="000C13B4"/>
    <w:rsid w:val="000F5301"/>
    <w:rsid w:val="00152B1F"/>
    <w:rsid w:val="00154A0D"/>
    <w:rsid w:val="001922D7"/>
    <w:rsid w:val="001C2A0C"/>
    <w:rsid w:val="001C583C"/>
    <w:rsid w:val="001F5467"/>
    <w:rsid w:val="002071B8"/>
    <w:rsid w:val="00213EC8"/>
    <w:rsid w:val="00236F97"/>
    <w:rsid w:val="00241B6F"/>
    <w:rsid w:val="00255234"/>
    <w:rsid w:val="00271924"/>
    <w:rsid w:val="0029038F"/>
    <w:rsid w:val="00295D7C"/>
    <w:rsid w:val="002A245A"/>
    <w:rsid w:val="002C32E0"/>
    <w:rsid w:val="002D6C4C"/>
    <w:rsid w:val="002E5900"/>
    <w:rsid w:val="002F6560"/>
    <w:rsid w:val="003670B4"/>
    <w:rsid w:val="00371806"/>
    <w:rsid w:val="00372AC0"/>
    <w:rsid w:val="003858C2"/>
    <w:rsid w:val="003C14B1"/>
    <w:rsid w:val="003D16CD"/>
    <w:rsid w:val="0042480E"/>
    <w:rsid w:val="00446E2E"/>
    <w:rsid w:val="004E37C9"/>
    <w:rsid w:val="004F7F2F"/>
    <w:rsid w:val="005000C7"/>
    <w:rsid w:val="00500F1E"/>
    <w:rsid w:val="005128B8"/>
    <w:rsid w:val="00514E92"/>
    <w:rsid w:val="005171B5"/>
    <w:rsid w:val="00523F61"/>
    <w:rsid w:val="00534BB9"/>
    <w:rsid w:val="00543CD3"/>
    <w:rsid w:val="005C703C"/>
    <w:rsid w:val="005D3171"/>
    <w:rsid w:val="005E494B"/>
    <w:rsid w:val="00631331"/>
    <w:rsid w:val="00652E59"/>
    <w:rsid w:val="00672C4C"/>
    <w:rsid w:val="00685749"/>
    <w:rsid w:val="006C7A5E"/>
    <w:rsid w:val="00771CA5"/>
    <w:rsid w:val="007B00D8"/>
    <w:rsid w:val="007B252A"/>
    <w:rsid w:val="007B6658"/>
    <w:rsid w:val="007E78CD"/>
    <w:rsid w:val="007E7DBA"/>
    <w:rsid w:val="00811173"/>
    <w:rsid w:val="00831111"/>
    <w:rsid w:val="00844B9C"/>
    <w:rsid w:val="00854A2D"/>
    <w:rsid w:val="00863025"/>
    <w:rsid w:val="008B1837"/>
    <w:rsid w:val="008D048D"/>
    <w:rsid w:val="008D0980"/>
    <w:rsid w:val="008F17ED"/>
    <w:rsid w:val="008F4FFC"/>
    <w:rsid w:val="00920051"/>
    <w:rsid w:val="009356D7"/>
    <w:rsid w:val="00944221"/>
    <w:rsid w:val="00946BFE"/>
    <w:rsid w:val="00954128"/>
    <w:rsid w:val="009719D6"/>
    <w:rsid w:val="009A04DD"/>
    <w:rsid w:val="009A45C5"/>
    <w:rsid w:val="00A37A8A"/>
    <w:rsid w:val="00AB7851"/>
    <w:rsid w:val="00AE6A5E"/>
    <w:rsid w:val="00AF6BD6"/>
    <w:rsid w:val="00B35FCA"/>
    <w:rsid w:val="00B96CF1"/>
    <w:rsid w:val="00BC69A5"/>
    <w:rsid w:val="00BD1464"/>
    <w:rsid w:val="00C30E22"/>
    <w:rsid w:val="00C32EE7"/>
    <w:rsid w:val="00C94686"/>
    <w:rsid w:val="00CF09D0"/>
    <w:rsid w:val="00CF103F"/>
    <w:rsid w:val="00D01A9B"/>
    <w:rsid w:val="00D21745"/>
    <w:rsid w:val="00D456EF"/>
    <w:rsid w:val="00D70870"/>
    <w:rsid w:val="00D73205"/>
    <w:rsid w:val="00D9195B"/>
    <w:rsid w:val="00DA075F"/>
    <w:rsid w:val="00DB2983"/>
    <w:rsid w:val="00DC3C11"/>
    <w:rsid w:val="00DF1E0C"/>
    <w:rsid w:val="00E00658"/>
    <w:rsid w:val="00E1201C"/>
    <w:rsid w:val="00E448B7"/>
    <w:rsid w:val="00E7023E"/>
    <w:rsid w:val="00E809DB"/>
    <w:rsid w:val="00E8155F"/>
    <w:rsid w:val="00E949FC"/>
    <w:rsid w:val="00EB3F7A"/>
    <w:rsid w:val="00F014B4"/>
    <w:rsid w:val="00F73DB3"/>
    <w:rsid w:val="00F76C2E"/>
    <w:rsid w:val="00F81419"/>
    <w:rsid w:val="00F83802"/>
    <w:rsid w:val="00F97ECD"/>
    <w:rsid w:val="00FB1E68"/>
    <w:rsid w:val="00FB2F1F"/>
    <w:rsid w:val="00FB508B"/>
    <w:rsid w:val="00FD4A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83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a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128B8"/>
  </w:style>
  <w:style w:type="paragraph" w:customStyle="1" w:styleId="ql-align-right">
    <w:name w:val="ql-align-right"/>
    <w:basedOn w:val="Normal"/>
  </w:style>
  <w:style w:type="paragraph" w:customStyle="1" w:styleId="ql-align-rightql-direction-rtl">
    <w:name w:val="ql-align-right ql-direction-rtl"/>
    <w:basedOn w:val="ListParagraph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styles" Target="styles.xml" /><Relationship Id="rIdTTWCFL" Type="http://schemas.openxmlformats.org/officeDocument/2006/relationships/image" Target="media/FMTFDF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93C00-AECC-4514-A716-94FB3E32D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שיר</Template>
  <TotalTime>30</TotalTime>
  <Pages>1</Pages>
  <Words>243</Words>
  <Characters>1155</Characters>
  <Application>Microsoft Office Word</Application>
  <DocSecurity>0</DocSecurity>
  <Lines>10</Lines>
  <Paragraphs>47</Paragraphs>
  <ScaleCrop>false</ScaleCrop>
  <Manager>AllJobs</Manager>
  <Company>AllJobs</Company>
  <LinksUpToDate>false</LinksUpToDate>
  <CharactersWithSpaces>1357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111</cp:revision>
  <dcterms:created xsi:type="dcterms:W3CDTF">2021-02-04T09:59:00Z</dcterms:created>
  <dcterms:modified xsi:type="dcterms:W3CDTF">2021-02-09T13:15:00Z</dcterms:modified>
</cp:coreProperties>
</file>