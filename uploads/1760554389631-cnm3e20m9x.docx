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502"/>
                    <pic:cNvPicPr/>
                  </pic:nvPicPr>
                  <pic:blipFill>
                    <a:blip xmlns:r="http://schemas.openxmlformats.org/officeDocument/2006/relationships" r:embed="rIdBHLBN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F54" w:rsidRPr="00B416EE" w:rsidP="00D63461" w14:paraId="6BEB9EDD" w14:textId="1CE2D6AF">
      <w:pPr>
        <w:pStyle w:val="a2"/>
        <w:bidi/>
        <w:jc w:val="left"/>
        <w:rPr>
          <w:sz w:val="20"/>
          <w:szCs w:val="20"/>
          <w:rtl/>
          <w:lang w:bidi="he-IL"/>
        </w:rPr>
      </w:pPr>
      <w:r w:rsidRPr="00B416EE">
        <w:rPr>
          <w:rFonts w:hint="cs"/>
          <w:sz w:val="20"/>
          <w:szCs w:val="20"/>
          <w:rtl/>
          <w:lang w:bidi="he-IL"/>
        </w:rPr>
        <w:t>באר שבע</w:t>
      </w:r>
    </w:p>
    <w:p w:rsidR="00D63461" w:rsidRPr="00B416EE" w:rsidP="00D63461" w14:paraId="350EC56D" w14:textId="4D933610">
      <w:pPr>
        <w:pStyle w:val="a2"/>
        <w:bidi/>
        <w:jc w:val="left"/>
        <w:rPr>
          <w:sz w:val="20"/>
          <w:szCs w:val="20"/>
          <w:rtl/>
          <w:lang w:bidi="he-IL"/>
        </w:rPr>
      </w:pPr>
      <w:r w:rsidRPr="00B416EE">
        <w:rPr>
          <w:rFonts w:hint="cs"/>
          <w:sz w:val="20"/>
          <w:szCs w:val="20"/>
          <w:rtl/>
          <w:lang w:bidi="he-IL"/>
        </w:rPr>
        <w:t>053</w:t>
      </w:r>
      <w:r w:rsidRPr="00B416EE" w:rsidR="007B57ED">
        <w:rPr>
          <w:rFonts w:hint="cs"/>
          <w:sz w:val="20"/>
          <w:szCs w:val="20"/>
          <w:rtl/>
          <w:lang w:bidi="he-IL"/>
        </w:rPr>
        <w:t>-400-6906</w:t>
      </w:r>
    </w:p>
    <w:p w:rsidR="00497F54" w:rsidRPr="00B416EE" w:rsidP="00D63461" w14:paraId="493A634B" w14:textId="658B6BFB">
      <w:pPr>
        <w:pStyle w:val="a2"/>
        <w:bidi/>
        <w:jc w:val="left"/>
        <w:rPr>
          <w:sz w:val="20"/>
          <w:szCs w:val="20"/>
          <w:lang w:bidi="he-IL"/>
        </w:rPr>
      </w:pPr>
      <w:r w:rsidRPr="00B416EE">
        <w:rPr>
          <w:sz w:val="20"/>
          <w:szCs w:val="20"/>
          <w:lang w:bidi="he-IL"/>
        </w:rPr>
        <w:t>newhashpro</w:t>
      </w:r>
      <w:r w:rsidRPr="00B416EE" w:rsidR="00D63461">
        <w:rPr>
          <w:sz w:val="20"/>
          <w:szCs w:val="20"/>
          <w:lang w:bidi="he-IL"/>
        </w:rPr>
        <w:t>@gmail.com</w:t>
      </w:r>
    </w:p>
    <w:p w:rsidR="00497F54" w:rsidRPr="00B416EE" w:rsidP="00CB69BF" w14:paraId="55CBB037" w14:textId="2BF27529">
      <w:pPr>
        <w:pStyle w:val="a3"/>
        <w:bidi/>
        <w:ind w:left="0"/>
        <w:rPr>
          <w:sz w:val="20"/>
          <w:szCs w:val="20"/>
          <w:rtl/>
          <w:lang w:bidi="he-IL"/>
        </w:rPr>
      </w:pPr>
      <w:r w:rsidRPr="00B416EE">
        <w:rPr>
          <w:rFonts w:hint="cs"/>
          <w:sz w:val="20"/>
          <w:szCs w:val="20"/>
          <w:rtl/>
          <w:lang w:bidi="he-IL"/>
        </w:rPr>
        <w:t xml:space="preserve">גיא עמר </w:t>
      </w:r>
      <w:r w:rsidRPr="00B416EE" w:rsidR="002110C1">
        <w:rPr>
          <w:rFonts w:hint="cs"/>
          <w:sz w:val="20"/>
          <w:szCs w:val="20"/>
          <w:rtl/>
          <w:lang w:bidi="he-IL"/>
        </w:rPr>
        <w:t xml:space="preserve">       שנת לידה: 1973    053-</w:t>
      </w:r>
      <w:r w:rsidRPr="00B416EE" w:rsidR="00C252BD">
        <w:rPr>
          <w:rFonts w:hint="cs"/>
          <w:sz w:val="20"/>
          <w:szCs w:val="20"/>
          <w:rtl/>
          <w:lang w:bidi="he-IL"/>
        </w:rPr>
        <w:t>400</w:t>
      </w:r>
      <w:r w:rsidRPr="00B416EE" w:rsidR="002110C1">
        <w:rPr>
          <w:rFonts w:hint="cs"/>
          <w:sz w:val="20"/>
          <w:szCs w:val="20"/>
          <w:rtl/>
          <w:lang w:bidi="he-IL"/>
        </w:rPr>
        <w:t>-</w:t>
      </w:r>
      <w:r w:rsidRPr="00B416EE" w:rsidR="00C252BD">
        <w:rPr>
          <w:rFonts w:hint="cs"/>
          <w:sz w:val="20"/>
          <w:szCs w:val="20"/>
          <w:rtl/>
          <w:lang w:bidi="he-IL"/>
        </w:rPr>
        <w:t>6906</w:t>
      </w:r>
    </w:p>
    <w:tbl>
      <w:tblPr>
        <w:tblStyle w:val="a1"/>
        <w:tblCaption w:val="טבלת פריסה של קורות חיים"/>
        <w:bidiVisual/>
        <w:tblW w:w="5000" w:type="pct"/>
        <w:tblLook w:val="04A0"/>
      </w:tblPr>
      <w:tblGrid>
        <w:gridCol w:w="1740"/>
        <w:gridCol w:w="8006"/>
      </w:tblGrid>
      <w:tr w14:paraId="0BF6A673" w14:textId="77777777" w:rsidTr="00CB69BF">
        <w:tblPrEx>
          <w:tblW w:w="5000" w:type="pct"/>
          <w:tblLook w:val="04A0"/>
        </w:tblPrEx>
        <w:trPr>
          <w:trHeight w:val="1802"/>
        </w:trPr>
        <w:tc>
          <w:tcPr>
            <w:tcW w:w="1740" w:type="dxa"/>
            <w:tcMar>
              <w:left w:w="476" w:type="dxa"/>
              <w:right w:w="0" w:type="dxa"/>
            </w:tcMar>
          </w:tcPr>
          <w:p w:rsidR="00497F54" w:rsidRPr="00B416EE" w:rsidP="00325915" w14:paraId="4D4BC8EE" w14:textId="77777777">
            <w:pPr>
              <w:pStyle w:val="Heading1"/>
              <w:bidi/>
              <w:spacing w:line="240" w:lineRule="auto"/>
              <w:rPr>
                <w:sz w:val="20"/>
                <w:szCs w:val="20"/>
                <w:lang w:bidi="he-IL"/>
              </w:rPr>
            </w:pPr>
            <w:r w:rsidRPr="00B416EE">
              <w:rPr>
                <w:sz w:val="20"/>
                <w:szCs w:val="20"/>
                <w:rtl/>
                <w:lang w:eastAsia="he" w:bidi="he-IL"/>
              </w:rPr>
              <w:t>כישורים ויכולות</w:t>
            </w:r>
          </w:p>
        </w:tc>
        <w:tc>
          <w:tcPr>
            <w:tcW w:w="8006" w:type="dxa"/>
          </w:tcPr>
          <w:p w:rsidR="00497F54" w:rsidRPr="00B416EE" w:rsidP="00325915" w14:paraId="274883ED" w14:textId="02224C52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הנדסאי חשמל בתואר, </w:t>
            </w:r>
            <w:r w:rsidRPr="00B416EE" w:rsidR="00D63461">
              <w:rPr>
                <w:rFonts w:hint="cs"/>
                <w:rtl/>
                <w:lang w:bidi="he-IL"/>
              </w:rPr>
              <w:t>חשמלאי מוסמך 80*3.</w:t>
            </w:r>
            <w:r w:rsidRPr="00B416EE" w:rsidR="005B0AD1">
              <w:rPr>
                <w:rFonts w:hint="cs"/>
                <w:rtl/>
                <w:lang w:bidi="he-IL"/>
              </w:rPr>
              <w:t xml:space="preserve"> ידע במכשירנות</w:t>
            </w:r>
            <w:r w:rsidRPr="00B416EE">
              <w:rPr>
                <w:rFonts w:hint="cs"/>
                <w:rtl/>
                <w:lang w:bidi="he-IL"/>
              </w:rPr>
              <w:t>.</w:t>
            </w:r>
          </w:p>
          <w:p w:rsidR="00D63461" w:rsidRPr="00B416EE" w:rsidP="00325915" w14:paraId="1B6562D4" w14:textId="77777777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טכנאי מיזוג אויר.</w:t>
            </w:r>
          </w:p>
          <w:p w:rsidR="00D63461" w:rsidRPr="00B416EE" w:rsidP="00325915" w14:paraId="2EC93A8C" w14:textId="19207F9B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בוגר קורס מנהלי אחזקה זוטרים</w:t>
            </w:r>
            <w:r w:rsidRPr="00B416EE" w:rsidR="00BB3A45">
              <w:rPr>
                <w:rFonts w:hint="cs"/>
                <w:rtl/>
                <w:lang w:bidi="he-IL"/>
              </w:rPr>
              <w:t xml:space="preserve"> של מרכז הבניה הישראלי</w:t>
            </w:r>
          </w:p>
          <w:p w:rsidR="00D63461" w:rsidRPr="00B416EE" w:rsidP="00325915" w14:paraId="4E4D3A91" w14:textId="384A7C02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בעל רישיון למלגזה ורישיון ב'</w:t>
            </w:r>
            <w:r w:rsidRPr="00B416EE" w:rsidR="00BB3A45">
              <w:rPr>
                <w:rFonts w:hint="cs"/>
                <w:rtl/>
                <w:lang w:bidi="he-IL"/>
              </w:rPr>
              <w:t>.</w:t>
            </w:r>
          </w:p>
          <w:p w:rsidR="00D63461" w:rsidRPr="00B416EE" w:rsidP="00325915" w14:paraId="03342120" w14:textId="77777777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מנעולן.</w:t>
            </w:r>
          </w:p>
          <w:p w:rsidR="00CB7A1A" w:rsidRPr="00B416EE" w:rsidP="00325915" w14:paraId="6F683643" w14:textId="4E97EB7B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שפות</w:t>
            </w:r>
            <w:r w:rsidRPr="00B416EE">
              <w:rPr>
                <w:rFonts w:hint="cs"/>
                <w:rtl/>
                <w:lang w:bidi="he-IL"/>
              </w:rPr>
              <w:t xml:space="preserve"> </w:t>
            </w:r>
            <w:r w:rsidRPr="00B416EE">
              <w:rPr>
                <w:rtl/>
                <w:lang w:bidi="he-IL"/>
              </w:rPr>
              <w:t>–</w:t>
            </w:r>
            <w:r w:rsidRPr="00B416EE">
              <w:rPr>
                <w:rFonts w:hint="cs"/>
                <w:rtl/>
                <w:lang w:bidi="he-IL"/>
              </w:rPr>
              <w:t xml:space="preserve"> עברית שפת אם. אנגלית ברמת שפת אם. </w:t>
            </w:r>
          </w:p>
        </w:tc>
      </w:tr>
      <w:tr w14:paraId="2099966E" w14:textId="77777777" w:rsidTr="00E7604C">
        <w:tblPrEx>
          <w:tblW w:w="5000" w:type="pct"/>
          <w:tblLook w:val="04A0"/>
        </w:tblPrEx>
        <w:trPr>
          <w:trHeight w:val="4859"/>
        </w:trPr>
        <w:tc>
          <w:tcPr>
            <w:tcW w:w="1740" w:type="dxa"/>
            <w:tcMar>
              <w:left w:w="476" w:type="dxa"/>
              <w:right w:w="0" w:type="dxa"/>
            </w:tcMar>
          </w:tcPr>
          <w:p w:rsidR="00497F54" w:rsidRPr="00B416EE" w:rsidP="00325915" w14:paraId="105C31DE" w14:textId="77777777">
            <w:pPr>
              <w:pStyle w:val="Heading1"/>
              <w:bidi/>
              <w:spacing w:line="240" w:lineRule="auto"/>
              <w:rPr>
                <w:sz w:val="20"/>
                <w:szCs w:val="20"/>
                <w:lang w:bidi="he-IL"/>
              </w:rPr>
            </w:pPr>
            <w:r w:rsidRPr="00B416EE">
              <w:rPr>
                <w:sz w:val="20"/>
                <w:szCs w:val="20"/>
                <w:rtl/>
                <w:lang w:eastAsia="he" w:bidi="he-IL"/>
              </w:rPr>
              <w:t>ניסיון תעסוקתי</w:t>
            </w:r>
          </w:p>
        </w:tc>
        <w:tc>
          <w:tcPr>
            <w:tcW w:w="8006" w:type="dxa"/>
          </w:tcPr>
          <w:p w:rsidR="00497F54" w:rsidRPr="00B416EE" w:rsidP="00325915" w14:paraId="3BF1CBF1" w14:textId="2FF93C5B">
            <w:pPr>
              <w:pStyle w:val="Heading2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תמורה אחזקות </w:t>
            </w:r>
          </w:p>
          <w:p w:rsidR="00497F54" w:rsidRPr="00B416EE" w:rsidP="00325915" w14:paraId="4629C287" w14:textId="3453C1D2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2020 </w:t>
            </w:r>
            <w:r w:rsidRPr="00B416EE">
              <w:rPr>
                <w:rtl/>
                <w:lang w:bidi="he-IL"/>
              </w:rPr>
              <w:t>–</w:t>
            </w:r>
            <w:r w:rsidRPr="00B416EE">
              <w:rPr>
                <w:rFonts w:hint="cs"/>
                <w:rtl/>
                <w:lang w:bidi="he-IL"/>
              </w:rPr>
              <w:t xml:space="preserve"> ועד היום</w:t>
            </w:r>
            <w:r w:rsidRPr="00B416EE" w:rsidR="00FD42C2">
              <w:rPr>
                <w:rFonts w:hint="cs"/>
                <w:rtl/>
                <w:lang w:bidi="he-IL"/>
              </w:rPr>
              <w:t>.</w:t>
            </w:r>
          </w:p>
          <w:p w:rsidR="00497F54" w:rsidRPr="00B416EE" w:rsidP="00325915" w14:paraId="4B18970C" w14:textId="64EAB34C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ביצוע עבודות חשמל ותחזוקת מבנים</w:t>
            </w:r>
            <w:r w:rsidRPr="00B416EE" w:rsidR="00380CD5">
              <w:rPr>
                <w:rFonts w:hint="cs"/>
                <w:rtl/>
                <w:lang w:bidi="he-IL"/>
              </w:rPr>
              <w:t>.</w:t>
            </w:r>
            <w:r w:rsidRPr="00B416EE" w:rsidR="005358DA">
              <w:rPr>
                <w:rFonts w:hint="cs"/>
                <w:rtl/>
                <w:lang w:bidi="he-IL"/>
              </w:rPr>
              <w:t xml:space="preserve"> </w:t>
            </w:r>
          </w:p>
          <w:p w:rsidR="00497F54" w:rsidRPr="00B416EE" w:rsidP="00325915" w14:paraId="096797AE" w14:textId="41A8E4DC">
            <w:pPr>
              <w:pStyle w:val="Heading2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נ.ת.מ</w:t>
            </w:r>
            <w:r w:rsidRPr="00B416EE">
              <w:rPr>
                <w:rFonts w:hint="cs"/>
                <w:rtl/>
                <w:lang w:bidi="he-IL"/>
              </w:rPr>
              <w:t xml:space="preserve"> </w:t>
            </w:r>
            <w:r w:rsidRPr="00B416EE">
              <w:rPr>
                <w:rFonts w:hint="cs"/>
                <w:rtl/>
                <w:lang w:bidi="he-IL"/>
              </w:rPr>
              <w:t>אינווסט</w:t>
            </w:r>
          </w:p>
          <w:p w:rsidR="00497F54" w:rsidRPr="00B416EE" w:rsidP="00325915" w14:paraId="6632AC66" w14:textId="5AE58991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2019 - 2020</w:t>
            </w:r>
          </w:p>
          <w:p w:rsidR="005A5962" w:rsidRPr="00B416EE" w:rsidP="00CB69BF" w14:paraId="6A7FFED8" w14:textId="6D945264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ניהול ותחזוקת בנייני משרדים ומבנים מסחריים. </w:t>
            </w:r>
            <w:r w:rsidRPr="00B416EE" w:rsidR="005358DA">
              <w:rPr>
                <w:rFonts w:hint="cs"/>
                <w:rtl/>
                <w:lang w:bidi="he-IL"/>
              </w:rPr>
              <w:t>ביצוע עבודות תחזוקה וחשמל מבנים. עבודה מול ספקי חוץ ונותני שירות, טיפול בנושאי רישוי עסקים ובדיקות תקופתיות.</w:t>
            </w:r>
          </w:p>
          <w:p w:rsidR="005A5962" w:rsidRPr="00CB69BF" w:rsidP="005A5962" w14:paraId="42547749" w14:textId="2EAA1FA9">
            <w:pPr>
              <w:pStyle w:val="a0"/>
              <w:bidi/>
              <w:spacing w:line="240" w:lineRule="auto"/>
              <w:rPr>
                <w:b/>
                <w:bCs/>
                <w:rtl/>
                <w:lang w:bidi="he-IL"/>
              </w:rPr>
            </w:pPr>
            <w:r w:rsidRPr="00CB69BF">
              <w:rPr>
                <w:rFonts w:hint="cs"/>
                <w:b/>
                <w:bCs/>
                <w:rtl/>
                <w:lang w:bidi="he-IL"/>
              </w:rPr>
              <w:t xml:space="preserve">ישרוטל </w:t>
            </w:r>
            <w:r w:rsidRPr="00CB69BF">
              <w:rPr>
                <w:b/>
                <w:bCs/>
                <w:rtl/>
                <w:lang w:bidi="he-IL"/>
              </w:rPr>
              <w:t>–</w:t>
            </w:r>
            <w:r w:rsidRPr="00CB69BF">
              <w:rPr>
                <w:rFonts w:hint="cs"/>
                <w:b/>
                <w:bCs/>
                <w:rtl/>
                <w:lang w:bidi="he-IL"/>
              </w:rPr>
              <w:t xml:space="preserve"> רשת מלונות</w:t>
            </w:r>
          </w:p>
          <w:p w:rsidR="005A5962" w:rsidRPr="00B416EE" w:rsidP="005A5962" w14:paraId="587B3823" w14:textId="5FE8DB5D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2018-2019</w:t>
            </w:r>
          </w:p>
          <w:p w:rsidR="005A5962" w:rsidRPr="00B416EE" w:rsidP="00CB69BF" w14:paraId="51757BE0" w14:textId="6E29A88E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סגן מנהל אחזקה במלון "אוריינט" בירושלים. </w:t>
            </w:r>
          </w:p>
          <w:p w:rsidR="00D63461" w:rsidRPr="00B416EE" w:rsidP="00325915" w14:paraId="6F393674" w14:textId="347AB19E">
            <w:pPr>
              <w:pStyle w:val="a0"/>
              <w:bidi/>
              <w:spacing w:line="240" w:lineRule="auto"/>
              <w:rPr>
                <w:b/>
                <w:bCs/>
                <w:rtl/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שירותי חשמל</w:t>
            </w:r>
          </w:p>
          <w:p w:rsidR="00D63461" w:rsidRPr="00B416EE" w:rsidP="00325915" w14:paraId="61FCC2ED" w14:textId="49BDB826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2017 - 2019</w:t>
            </w:r>
          </w:p>
          <w:p w:rsidR="00D63461" w:rsidRPr="00B416EE" w:rsidP="00325915" w14:paraId="12507A90" w14:textId="1183AF28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חברה קבלנית לעבודות חשמל מבנים.</w:t>
            </w:r>
            <w:r w:rsidRPr="00B416EE" w:rsidR="005358DA">
              <w:rPr>
                <w:rFonts w:hint="cs"/>
                <w:rtl/>
                <w:lang w:bidi="he-IL"/>
              </w:rPr>
              <w:t xml:space="preserve"> כל סוגי עבודות החשמל בבנייני מגורים, מלוח החשמל ועד לנקודות קצה, איתור וטיפול בתקלות עומס, קצר ושבר. </w:t>
            </w:r>
          </w:p>
          <w:p w:rsidR="00D63461" w:rsidRPr="00B416EE" w:rsidP="00325915" w14:paraId="098EFD88" w14:textId="0C3C2A36">
            <w:pPr>
              <w:pStyle w:val="a0"/>
              <w:bidi/>
              <w:spacing w:line="240" w:lineRule="auto"/>
              <w:rPr>
                <w:b/>
                <w:bCs/>
                <w:rtl/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טבע-טק</w:t>
            </w:r>
          </w:p>
          <w:p w:rsidR="00D63461" w:rsidRPr="00B416EE" w:rsidP="00325915" w14:paraId="7B2C13D5" w14:textId="686FBC3B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2008-2016</w:t>
            </w:r>
          </w:p>
          <w:p w:rsidR="00D63461" w:rsidRPr="00B416EE" w:rsidP="00325915" w14:paraId="21951660" w14:textId="169AB71D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ניהול משמרת מחלקת ייצור</w:t>
            </w:r>
            <w:r w:rsidRPr="00B416EE" w:rsidR="005358DA">
              <w:rPr>
                <w:rFonts w:hint="cs"/>
                <w:rtl/>
                <w:lang w:bidi="he-IL"/>
              </w:rPr>
              <w:t>, עד לשנת 2014. עם סיום התואר להנדסאי חשמל עברתי למחלקת אחזקה ושם עסקתי בנושא מכשירנות ואחזקה כללית.</w:t>
            </w:r>
          </w:p>
          <w:p w:rsidR="00CB7A1A" w:rsidRPr="00B416EE" w:rsidP="00325915" w14:paraId="10E7101D" w14:textId="7A001775">
            <w:pPr>
              <w:pStyle w:val="a0"/>
              <w:bidi/>
              <w:spacing w:line="240" w:lineRule="auto"/>
              <w:rPr>
                <w:b/>
                <w:bCs/>
                <w:rtl/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קריית הממשלה</w:t>
            </w:r>
          </w:p>
          <w:p w:rsidR="00CB7A1A" w:rsidRPr="00B416EE" w:rsidP="00325915" w14:paraId="7090D0BF" w14:textId="19636842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2003-2008</w:t>
            </w:r>
          </w:p>
          <w:p w:rsidR="00D63461" w:rsidRPr="00B416EE" w:rsidP="00325915" w14:paraId="410CBC1E" w14:textId="2B7108EA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סגן מנהל האבטחה בקריית הממשלה בבאר שבע.</w:t>
            </w:r>
            <w:r w:rsidRPr="00B416EE" w:rsidR="005358DA">
              <w:rPr>
                <w:rFonts w:hint="cs"/>
                <w:rtl/>
                <w:lang w:bidi="he-IL"/>
              </w:rPr>
              <w:t xml:space="preserve"> ניהול מערך מאבטחים החל מסידור עבודה, הטמעת נהלים ובעיות שכר. </w:t>
            </w:r>
          </w:p>
        </w:tc>
      </w:tr>
      <w:tr w14:paraId="4B2B2885" w14:textId="77777777" w:rsidTr="00D63461">
        <w:tblPrEx>
          <w:tblW w:w="5000" w:type="pct"/>
          <w:tblLook w:val="04A0"/>
        </w:tblPrEx>
        <w:tc>
          <w:tcPr>
            <w:tcW w:w="1740" w:type="dxa"/>
            <w:tcMar>
              <w:left w:w="476" w:type="dxa"/>
              <w:right w:w="0" w:type="dxa"/>
            </w:tcMar>
          </w:tcPr>
          <w:p w:rsidR="00497F54" w:rsidRPr="00B416EE" w:rsidP="00325915" w14:paraId="3F2CB109" w14:textId="77777777">
            <w:pPr>
              <w:pStyle w:val="Heading1"/>
              <w:bidi/>
              <w:spacing w:line="240" w:lineRule="auto"/>
              <w:rPr>
                <w:sz w:val="20"/>
                <w:szCs w:val="20"/>
                <w:lang w:bidi="he-IL"/>
              </w:rPr>
            </w:pPr>
            <w:r w:rsidRPr="00B416EE">
              <w:rPr>
                <w:sz w:val="20"/>
                <w:szCs w:val="20"/>
                <w:rtl/>
                <w:lang w:eastAsia="he" w:bidi="he-IL"/>
              </w:rPr>
              <w:t>השכלה</w:t>
            </w:r>
          </w:p>
        </w:tc>
        <w:tc>
          <w:tcPr>
            <w:tcW w:w="8006" w:type="dxa"/>
          </w:tcPr>
          <w:p w:rsidR="00497F54" w:rsidRPr="00B416EE" w:rsidP="00325915" w14:paraId="30906D27" w14:textId="19C1F410">
            <w:pPr>
              <w:pStyle w:val="Heading2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>מרכז הבניה הישראלי</w:t>
            </w:r>
          </w:p>
          <w:p w:rsidR="00D63461" w:rsidRPr="00B416EE" w:rsidP="00325915" w14:paraId="40BCB99E" w14:textId="7F376455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2019-2020 </w:t>
            </w:r>
            <w:r w:rsidRPr="00B416EE">
              <w:rPr>
                <w:rFonts w:hint="cs"/>
                <w:rtl/>
                <w:lang w:bidi="he-IL"/>
              </w:rPr>
              <w:t>קורס מנהלי אחזקה זוטרים.</w:t>
            </w:r>
          </w:p>
          <w:p w:rsidR="00D63461" w:rsidRPr="00B416EE" w:rsidP="00325915" w14:paraId="34DF09D2" w14:textId="1DCE3311">
            <w:pPr>
              <w:pStyle w:val="a0"/>
              <w:bidi/>
              <w:spacing w:line="240" w:lineRule="auto"/>
              <w:rPr>
                <w:b/>
                <w:bCs/>
                <w:rtl/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המכללה הטכנולוגית סמי שמעון ב"ש</w:t>
            </w:r>
          </w:p>
          <w:p w:rsidR="00D63461" w:rsidRPr="00B416EE" w:rsidP="00325915" w14:paraId="0A89DB43" w14:textId="6DCEEACF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2013-2016 </w:t>
            </w:r>
            <w:r w:rsidRPr="00B416EE">
              <w:rPr>
                <w:rFonts w:hint="cs"/>
                <w:rtl/>
                <w:lang w:bidi="he-IL"/>
              </w:rPr>
              <w:t>לימודי הנדסאי חשמל.</w:t>
            </w:r>
          </w:p>
          <w:p w:rsidR="00CB7A1A" w:rsidRPr="00B416EE" w:rsidP="00325915" w14:paraId="3612F6EB" w14:textId="35501038">
            <w:pPr>
              <w:pStyle w:val="a0"/>
              <w:bidi/>
              <w:spacing w:line="240" w:lineRule="auto"/>
              <w:rPr>
                <w:b/>
                <w:bCs/>
                <w:lang w:bidi="he-IL"/>
              </w:rPr>
            </w:pPr>
            <w:r w:rsidRPr="00B416EE">
              <w:rPr>
                <w:rFonts w:hint="cs"/>
                <w:b/>
                <w:bCs/>
                <w:rtl/>
                <w:lang w:bidi="he-IL"/>
              </w:rPr>
              <w:t>בית הספר האזורי "שקמה" , יד מרדכי</w:t>
            </w:r>
          </w:p>
          <w:p w:rsidR="00497F54" w:rsidRPr="00B416EE" w:rsidP="00325915" w14:paraId="69FE298E" w14:textId="77777777">
            <w:pPr>
              <w:pStyle w:val="a0"/>
              <w:bidi/>
              <w:spacing w:line="240" w:lineRule="auto"/>
              <w:rPr>
                <w:rtl/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1987-1991 מגמה ריאלית, בגרות מלאה. </w:t>
            </w:r>
          </w:p>
          <w:p w:rsidR="005B0AD1" w:rsidRPr="00B416EE" w:rsidP="005B0AD1" w14:paraId="2FB84491" w14:textId="2801194E">
            <w:pPr>
              <w:pStyle w:val="a0"/>
              <w:bidi/>
              <w:spacing w:line="240" w:lineRule="auto"/>
              <w:rPr>
                <w:lang w:bidi="he-IL"/>
              </w:rPr>
            </w:pPr>
          </w:p>
        </w:tc>
      </w:tr>
      <w:tr w14:paraId="3EEFDB2F" w14:textId="77777777" w:rsidTr="00D63461">
        <w:tblPrEx>
          <w:tblW w:w="5000" w:type="pct"/>
          <w:tblLook w:val="04A0"/>
        </w:tblPrEx>
        <w:tc>
          <w:tcPr>
            <w:tcW w:w="1740" w:type="dxa"/>
            <w:tcMar>
              <w:left w:w="476" w:type="dxa"/>
              <w:right w:w="0" w:type="dxa"/>
            </w:tcMar>
          </w:tcPr>
          <w:p w:rsidR="00497F54" w:rsidRPr="00B416EE" w:rsidP="00325915" w14:paraId="0D1063E8" w14:textId="7DDA0575">
            <w:pPr>
              <w:pStyle w:val="Heading1"/>
              <w:bidi/>
              <w:spacing w:line="240" w:lineRule="auto"/>
              <w:rPr>
                <w:sz w:val="20"/>
                <w:szCs w:val="20"/>
                <w:lang w:bidi="he-IL"/>
              </w:rPr>
            </w:pPr>
            <w:r w:rsidRPr="00B416EE">
              <w:rPr>
                <w:rFonts w:hint="cs"/>
                <w:sz w:val="20"/>
                <w:szCs w:val="20"/>
                <w:rtl/>
                <w:lang w:bidi="he-IL"/>
              </w:rPr>
              <w:t>שירות צבאי</w:t>
            </w:r>
          </w:p>
        </w:tc>
        <w:tc>
          <w:tcPr>
            <w:tcW w:w="8006" w:type="dxa"/>
          </w:tcPr>
          <w:p w:rsidR="00497F54" w:rsidRPr="00B416EE" w:rsidP="00325915" w14:paraId="48D56E28" w14:textId="4A925239">
            <w:pPr>
              <w:pStyle w:val="a0"/>
              <w:bidi/>
              <w:spacing w:line="240" w:lineRule="auto"/>
              <w:rPr>
                <w:lang w:bidi="he-IL"/>
              </w:rPr>
            </w:pPr>
            <w:r w:rsidRPr="00B416EE">
              <w:rPr>
                <w:rFonts w:hint="cs"/>
                <w:rtl/>
                <w:lang w:bidi="he-IL"/>
              </w:rPr>
              <w:t xml:space="preserve">1991-1994 </w:t>
            </w:r>
            <w:r w:rsidRPr="00B416EE">
              <w:rPr>
                <w:rtl/>
                <w:lang w:bidi="he-IL"/>
              </w:rPr>
              <w:t>–</w:t>
            </w:r>
            <w:r w:rsidRPr="00B416EE">
              <w:rPr>
                <w:rFonts w:hint="cs"/>
                <w:rtl/>
                <w:lang w:bidi="he-IL"/>
              </w:rPr>
              <w:t xml:space="preserve"> מש"ק בגדוד הנדסה קרבית.</w:t>
            </w:r>
            <w:r w:rsidR="00CB69BF">
              <w:rPr>
                <w:rFonts w:hint="cs"/>
                <w:rtl/>
                <w:lang w:bidi="he-IL"/>
              </w:rPr>
              <w:t xml:space="preserve">   </w:t>
            </w:r>
          </w:p>
        </w:tc>
      </w:tr>
      <w:tr w14:paraId="4EF3DF5B" w14:textId="77777777" w:rsidTr="00D63461">
        <w:tblPrEx>
          <w:tblW w:w="5000" w:type="pct"/>
          <w:tblLook w:val="04A0"/>
        </w:tblPrEx>
        <w:tc>
          <w:tcPr>
            <w:tcW w:w="1740" w:type="dxa"/>
            <w:tcMar>
              <w:left w:w="476" w:type="dxa"/>
              <w:right w:w="0" w:type="dxa"/>
            </w:tcMar>
          </w:tcPr>
          <w:p w:rsidR="00497F54" w:rsidRPr="00B416EE" w:rsidP="00325915" w14:paraId="12B86E12" w14:textId="5BA2F8CC">
            <w:pPr>
              <w:pStyle w:val="Heading1"/>
              <w:bidi/>
              <w:spacing w:line="240" w:lineRule="auto"/>
              <w:rPr>
                <w:sz w:val="20"/>
                <w:szCs w:val="20"/>
                <w:lang w:bidi="he-IL"/>
              </w:rPr>
            </w:pPr>
          </w:p>
        </w:tc>
        <w:tc>
          <w:tcPr>
            <w:tcW w:w="8006" w:type="dxa"/>
          </w:tcPr>
          <w:p w:rsidR="00497F54" w:rsidRPr="00B416EE" w:rsidP="00325915" w14:paraId="2A5D0E21" w14:textId="78D69870">
            <w:pPr>
              <w:pStyle w:val="a0"/>
              <w:bidi/>
              <w:spacing w:line="240" w:lineRule="auto"/>
              <w:rPr>
                <w:lang w:bidi="he-IL"/>
              </w:rPr>
            </w:pPr>
          </w:p>
        </w:tc>
      </w:tr>
    </w:tbl>
    <w:p w:rsidR="00497F54" w:rsidRPr="00B416EE" w:rsidP="00380CD5" w14:paraId="7CCC77F4" w14:textId="77777777">
      <w:pPr>
        <w:bidi/>
        <w:rPr>
          <w:sz w:val="20"/>
          <w:szCs w:val="20"/>
          <w:lang w:bidi="he-IL"/>
        </w:rPr>
      </w:pPr>
    </w:p>
    <w:sectPr w:rsidSect="00E515C8">
      <w:headerReference w:type="default" r:id="rId4"/>
      <w:footerReference w:type="default" r:id="rId5"/>
      <w:footerReference w:type="first" r:id="rId6"/>
      <w:pgSz w:w="11906" w:h="16838" w:code="9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97F54" w14:paraId="4C8487B9" w14:textId="77777777">
    <w:pPr>
      <w:pStyle w:val="Footer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</w:instrText>
    </w:r>
    <w:r>
      <w:rPr>
        <w:rtl/>
        <w:lang w:eastAsia="he" w:bidi="he-IL"/>
      </w:rPr>
      <w:fldChar w:fldCharType="separate"/>
    </w:r>
    <w:r>
      <w:rPr>
        <w:noProof/>
        <w:rtl/>
        <w:lang w:eastAsia="he" w:bidi="he-IL"/>
      </w:rPr>
      <w:t>2</w:t>
    </w:r>
    <w:r>
      <w:rPr>
        <w:rtl/>
        <w:lang w:eastAsia="he" w:bidi="he-I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B7A1A" w:rsidP="00CB7A1A" w14:paraId="28D17E15" w14:textId="77777777">
    <w:pPr>
      <w:pStyle w:val="Footer"/>
      <w:pBdr>
        <w:top w:val="single" w:sz="4" w:space="0" w:color="B1C0CD" w:themeColor="accent1" w:themeTint="99"/>
      </w:pBd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61"/>
    <w:rsid w:val="0002268D"/>
    <w:rsid w:val="000234A4"/>
    <w:rsid w:val="000E02DD"/>
    <w:rsid w:val="001D2599"/>
    <w:rsid w:val="001E63EE"/>
    <w:rsid w:val="001F5E32"/>
    <w:rsid w:val="002110C1"/>
    <w:rsid w:val="002E2839"/>
    <w:rsid w:val="00325915"/>
    <w:rsid w:val="00380CD5"/>
    <w:rsid w:val="00497F54"/>
    <w:rsid w:val="005358DA"/>
    <w:rsid w:val="005A5962"/>
    <w:rsid w:val="005B0AD1"/>
    <w:rsid w:val="00636B7A"/>
    <w:rsid w:val="007B57ED"/>
    <w:rsid w:val="007C62AE"/>
    <w:rsid w:val="009953B3"/>
    <w:rsid w:val="00A0100F"/>
    <w:rsid w:val="00A252EF"/>
    <w:rsid w:val="00B416EE"/>
    <w:rsid w:val="00BB3A45"/>
    <w:rsid w:val="00C252BD"/>
    <w:rsid w:val="00CB69BF"/>
    <w:rsid w:val="00CB7A1A"/>
    <w:rsid w:val="00CD141D"/>
    <w:rsid w:val="00D27DBA"/>
    <w:rsid w:val="00D63461"/>
    <w:rsid w:val="00D736D0"/>
    <w:rsid w:val="00DB45E5"/>
    <w:rsid w:val="00DE5E8E"/>
    <w:rsid w:val="00E515C8"/>
    <w:rsid w:val="00E7604C"/>
    <w:rsid w:val="00E961F2"/>
    <w:rsid w:val="00EA5242"/>
    <w:rsid w:val="00F2097E"/>
    <w:rsid w:val="00F65CDE"/>
    <w:rsid w:val="00FB7707"/>
    <w:rsid w:val="00FD42C2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27118D2-DC35-4129-B8BD-9F428B98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he-I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3B3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unhideWhenUsed/>
    <w:qFormat/>
    <w:rsid w:val="009953B3"/>
    <w:pPr>
      <w:spacing w:after="80" w:line="288" w:lineRule="auto"/>
      <w:jc w:val="right"/>
      <w:outlineLvl w:val="0"/>
    </w:pPr>
    <w:rPr>
      <w:rFonts w:eastAsiaTheme="majorEastAsia"/>
      <w:caps/>
      <w:color w:val="577188" w:themeColor="accent1" w:themeShade="BF"/>
      <w:kern w:val="20"/>
      <w:sz w:val="21"/>
      <w:szCs w:val="21"/>
    </w:rPr>
  </w:style>
  <w:style w:type="paragraph" w:styleId="Heading2">
    <w:name w:val="heading 2"/>
    <w:basedOn w:val="Normal"/>
    <w:next w:val="a0"/>
    <w:link w:val="2"/>
    <w:uiPriority w:val="9"/>
    <w:unhideWhenUsed/>
    <w:qFormat/>
    <w:rsid w:val="009953B3"/>
    <w:pPr>
      <w:keepNext/>
      <w:keepLines/>
      <w:spacing w:after="40" w:line="288" w:lineRule="auto"/>
      <w:outlineLvl w:val="1"/>
    </w:pPr>
    <w:rPr>
      <w:rFonts w:eastAsiaTheme="majorEastAsia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953B3"/>
    <w:pPr>
      <w:keepNext/>
      <w:keepLines/>
      <w:spacing w:before="40" w:after="0"/>
      <w:outlineLvl w:val="2"/>
    </w:pPr>
    <w:rPr>
      <w:rFonts w:eastAsiaTheme="majorEastAsia"/>
      <w:color w:val="394B5A" w:themeColor="accent1" w:themeShade="7F"/>
      <w:sz w:val="20"/>
      <w:szCs w:val="20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1">
    <w:name w:val="כותרת 1 תו"/>
    <w:basedOn w:val="DefaultParagraphFont"/>
    <w:link w:val="Heading1"/>
    <w:uiPriority w:val="9"/>
    <w:rsid w:val="009953B3"/>
    <w:rPr>
      <w:rFonts w:ascii="Tahoma" w:hAnsi="Tahoma" w:eastAsiaTheme="majorEastAsia" w:cs="Tahoma"/>
      <w:caps/>
      <w:color w:val="577188" w:themeColor="accent1" w:themeShade="BF"/>
      <w:kern w:val="20"/>
      <w:sz w:val="21"/>
      <w:szCs w:val="21"/>
    </w:rPr>
  </w:style>
  <w:style w:type="character" w:customStyle="1" w:styleId="2">
    <w:name w:val="כותרת 2 תו"/>
    <w:basedOn w:val="DefaultParagraphFont"/>
    <w:link w:val="Heading2"/>
    <w:uiPriority w:val="9"/>
    <w:rsid w:val="009953B3"/>
    <w:rPr>
      <w:rFonts w:ascii="Tahoma" w:hAnsi="Tahoma" w:eastAsiaTheme="majorEastAsia" w:cs="Tahoma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a"/>
    <w:uiPriority w:val="99"/>
    <w:rsid w:val="009953B3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a">
    <w:name w:val="כותרת תחתונה תו"/>
    <w:basedOn w:val="DefaultParagraphFont"/>
    <w:link w:val="Footer"/>
    <w:uiPriority w:val="99"/>
    <w:rsid w:val="009953B3"/>
    <w:rPr>
      <w:rFonts w:ascii="Tahoma" w:hAnsi="Tahoma" w:eastAsiaTheme="minorHAnsi" w:cs="Tahoma"/>
      <w:color w:val="595959" w:themeColor="text1" w:themeTint="A6"/>
      <w:kern w:val="20"/>
      <w:sz w:val="20"/>
      <w:szCs w:val="20"/>
    </w:rPr>
  </w:style>
  <w:style w:type="paragraph" w:customStyle="1" w:styleId="a0">
    <w:name w:val="טקסט קורות חיים"/>
    <w:basedOn w:val="Normal"/>
    <w:uiPriority w:val="10"/>
    <w:qFormat/>
    <w:rsid w:val="009953B3"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a1">
    <w:name w:val="טבלת קורות חיים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a2">
    <w:name w:val="פרטי קשר"/>
    <w:basedOn w:val="Normal"/>
    <w:uiPriority w:val="1"/>
    <w:qFormat/>
    <w:rsid w:val="009953B3"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18"/>
    </w:rPr>
  </w:style>
  <w:style w:type="paragraph" w:customStyle="1" w:styleId="a3">
    <w:name w:val="שם"/>
    <w:basedOn w:val="Normal"/>
    <w:uiPriority w:val="3"/>
    <w:qFormat/>
    <w:rsid w:val="009953B3"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eastAsiaTheme="majorEastAsia"/>
      <w:caps/>
      <w:color w:val="FFFFFF" w:themeColor="background1"/>
      <w:kern w:val="20"/>
      <w:sz w:val="32"/>
      <w:szCs w:val="32"/>
    </w:rPr>
  </w:style>
  <w:style w:type="paragraph" w:customStyle="1" w:styleId="a4">
    <w:name w:val="כתובת דואר אלקטרוני"/>
    <w:basedOn w:val="Normal"/>
    <w:uiPriority w:val="1"/>
    <w:qFormat/>
    <w:rsid w:val="009953B3"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1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9953B3"/>
    <w:rPr>
      <w:rFonts w:ascii="Tahoma" w:hAnsi="Tahoma" w:eastAsiaTheme="majorEastAsia" w:cs="Tahoma"/>
      <w:color w:val="394B5A" w:themeColor="accent1" w:themeShade="7F"/>
      <w:sz w:val="20"/>
      <w:szCs w:val="20"/>
    </w:rPr>
  </w:style>
  <w:style w:type="character" w:customStyle="1" w:styleId="4">
    <w:name w:val="כותרת 4 תו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5">
    <w:name w:val="כותרת 5 תו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6">
    <w:name w:val="כותרת 6 תו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7">
    <w:name w:val="כותרת 7 תו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8">
    <w:name w:val="כותרת 8 תו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a5"/>
    <w:uiPriority w:val="99"/>
    <w:pPr>
      <w:spacing w:after="0" w:line="240" w:lineRule="auto"/>
    </w:pPr>
  </w:style>
  <w:style w:type="character" w:customStyle="1" w:styleId="a5">
    <w:name w:val="כותרת עליונה תו"/>
    <w:basedOn w:val="DefaultParagraphFont"/>
    <w:link w:val="Header"/>
    <w:uiPriority w:val="99"/>
  </w:style>
  <w:style w:type="character" w:styleId="PlaceholderText">
    <w:name w:val="Placeholder Text"/>
    <w:basedOn w:val="DefaultParagraphFont"/>
    <w:uiPriority w:val="99"/>
    <w:semiHidden/>
    <w:rsid w:val="000234A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B69BF"/>
    <w:rPr>
      <w:color w:val="646464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6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BHLBNM" Type="http://schemas.openxmlformats.org/officeDocument/2006/relationships/image" Target="media/KNPJWZ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guy\AppData\Roaming\Microsoft\Templates\&#1511;&#1493;&#1512;&#1493;&#1514;%20&#1495;&#1497;&#1497;&#1501;%20&#1489;&#1505;&#1497;&#1505;&#1497;&#1497;&#1501;%20(&#1506;&#1497;&#1510;&#1493;&#1489;%20&#1511;&#1500;&#1488;&#1505;&#1497;).dotx" TargetMode="External" 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בסיסיים (עיצוב קלאסי)</Template>
  <TotalTime>1</TotalTime>
  <Pages>2</Pages>
  <Words>218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</dc:creator>
  <cp:lastModifiedBy>guy amar</cp:lastModifiedBy>
  <cp:revision>2</cp:revision>
  <dcterms:created xsi:type="dcterms:W3CDTF">2024-07-17T09:56:00Z</dcterms:created>
  <dcterms:modified xsi:type="dcterms:W3CDTF">2024-07-17T09:56:00Z</dcterms:modified>
</cp:coreProperties>
</file>