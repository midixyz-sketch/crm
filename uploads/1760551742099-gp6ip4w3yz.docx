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929"/>
                    <pic:cNvPicPr/>
                  </pic:nvPicPr>
                  <pic:blipFill>
                    <a:blip xmlns:r="http://schemas.openxmlformats.org/officeDocument/2006/relationships" r:embed="rIdWBZ8S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5E7" w:rsidRDefault="00B77B61" w:rsidP="00B77B61">
      <w:pPr>
        <w:jc w:val="left"/>
        <w:rPr>
          <w:szCs w:val="24"/>
          <w:rtl/>
        </w:rPr>
      </w:pPr>
      <w:r>
        <w:rPr>
          <w:rFonts w:hint="cs"/>
          <w:szCs w:val="24"/>
          <w:rtl/>
        </w:rPr>
        <w:t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rFonts w:hint="cs"/>
          <w:szCs w:val="24"/>
          <w:rtl/>
        </w:rPr>
        <w:tab/>
      </w:r>
      <w:r>
        <w:rPr>
          <w:szCs w:val="24"/>
          <w:rtl/>
        </w:rPr>
        <w:tab/>
      </w:r>
      <w:r>
        <w:rPr>
          <w:rFonts w:hint="eastAsia"/>
          <w:szCs w:val="24"/>
          <w:rtl/>
        </w:rPr>
        <w:t>‏כ</w:t>
      </w:r>
      <w:r>
        <w:rPr>
          <w:szCs w:val="24"/>
          <w:rtl/>
        </w:rPr>
        <w:t xml:space="preserve">"ו סיון, </w:t>
      </w:r>
      <w:proofErr w:type="spellStart"/>
      <w:r>
        <w:rPr>
          <w:szCs w:val="24"/>
          <w:rtl/>
        </w:rPr>
        <w:t>תש"ף</w:t>
      </w:r>
      <w:proofErr w:type="spellEnd"/>
    </w:p>
    <w:p w:rsidR="00B77B61" w:rsidRDefault="00B77B61" w:rsidP="00B77B61">
      <w:pPr>
        <w:jc w:val="left"/>
        <w:rPr>
          <w:szCs w:val="24"/>
          <w:rtl/>
        </w:rPr>
      </w:pP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szCs w:val="24"/>
          <w:rtl/>
        </w:rPr>
        <w:tab/>
      </w:r>
      <w:r>
        <w:rPr>
          <w:rFonts w:hint="eastAsia"/>
          <w:szCs w:val="24"/>
          <w:rtl/>
        </w:rPr>
        <w:t>‏</w:t>
      </w:r>
      <w:r>
        <w:rPr>
          <w:szCs w:val="24"/>
          <w:rtl/>
        </w:rPr>
        <w:t>18 יוני, 2020</w:t>
      </w:r>
    </w:p>
    <w:p w:rsidR="00B77B61" w:rsidRDefault="00B77B61" w:rsidP="00B77B61">
      <w:pPr>
        <w:jc w:val="left"/>
        <w:rPr>
          <w:szCs w:val="24"/>
          <w:rtl/>
        </w:rPr>
      </w:pPr>
    </w:p>
    <w:p w:rsidR="00B77B61" w:rsidRDefault="00B77B61" w:rsidP="00B77B61">
      <w:pPr>
        <w:jc w:val="left"/>
        <w:rPr>
          <w:szCs w:val="24"/>
          <w:rtl/>
        </w:rPr>
      </w:pPr>
    </w:p>
    <w:p w:rsidR="00B77B61" w:rsidRDefault="00B77B61" w:rsidP="00B77B61">
      <w:pPr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לכל המעוניין,</w:t>
      </w:r>
    </w:p>
    <w:p w:rsidR="00B77B61" w:rsidRDefault="00B77B61" w:rsidP="00B77B61">
      <w:pPr>
        <w:jc w:val="left"/>
        <w:rPr>
          <w:szCs w:val="24"/>
          <w:rtl/>
        </w:rPr>
      </w:pPr>
    </w:p>
    <w:p w:rsidR="00B77B61" w:rsidRDefault="00B77B61" w:rsidP="00B77B61">
      <w:pPr>
        <w:rPr>
          <w:b/>
          <w:bCs/>
          <w:szCs w:val="24"/>
          <w:u w:val="single"/>
          <w:rtl/>
        </w:rPr>
      </w:pPr>
      <w:r>
        <w:rPr>
          <w:rFonts w:hint="cs"/>
          <w:szCs w:val="24"/>
          <w:rtl/>
        </w:rPr>
        <w:t xml:space="preserve">הנדון: </w:t>
      </w:r>
      <w:r w:rsidRPr="00B77B61">
        <w:rPr>
          <w:rFonts w:hint="cs"/>
          <w:b/>
          <w:bCs/>
          <w:szCs w:val="24"/>
          <w:u w:val="single"/>
          <w:rtl/>
        </w:rPr>
        <w:t>מכתב המלצה לגיל עשור</w:t>
      </w:r>
    </w:p>
    <w:p w:rsidR="00B77B61" w:rsidRDefault="00B77B61" w:rsidP="00B77B61">
      <w:pPr>
        <w:rPr>
          <w:b/>
          <w:bCs/>
          <w:szCs w:val="24"/>
          <w:u w:val="single"/>
          <w:rtl/>
        </w:rPr>
      </w:pPr>
    </w:p>
    <w:p w:rsidR="00B77B61" w:rsidRDefault="00B77B61" w:rsidP="00B77B61">
      <w:pPr>
        <w:rPr>
          <w:b/>
          <w:bCs/>
          <w:szCs w:val="24"/>
          <w:u w:val="single"/>
          <w:rtl/>
        </w:rPr>
      </w:pPr>
    </w:p>
    <w:p w:rsidR="00B77B61" w:rsidRDefault="00B77B61" w:rsidP="00360DAB">
      <w:pPr>
        <w:spacing w:line="480" w:lineRule="auto"/>
        <w:jc w:val="left"/>
        <w:rPr>
          <w:rFonts w:hint="cs"/>
          <w:szCs w:val="24"/>
          <w:rtl/>
        </w:rPr>
      </w:pPr>
      <w:r w:rsidRPr="00B77B61">
        <w:rPr>
          <w:rFonts w:hint="cs"/>
          <w:szCs w:val="24"/>
          <w:rtl/>
        </w:rPr>
        <w:t xml:space="preserve">גיל עשור עובד כמאבטח בלשכת הרווחה רמות מזה כשנתיים </w:t>
      </w:r>
      <w:r>
        <w:rPr>
          <w:rFonts w:hint="cs"/>
          <w:szCs w:val="24"/>
          <w:rtl/>
        </w:rPr>
        <w:t>ובאגף הרווחה בעיריית ירושלים כ</w:t>
      </w:r>
      <w:r w:rsidR="00360DAB">
        <w:rPr>
          <w:rFonts w:hint="cs"/>
          <w:szCs w:val="24"/>
          <w:rtl/>
        </w:rPr>
        <w:t>ארבע</w:t>
      </w:r>
      <w:r>
        <w:rPr>
          <w:rFonts w:hint="cs"/>
          <w:szCs w:val="24"/>
          <w:rtl/>
        </w:rPr>
        <w:t xml:space="preserve"> שנים.</w:t>
      </w:r>
    </w:p>
    <w:p w:rsidR="00B77B61" w:rsidRDefault="00B77B61" w:rsidP="000A4BC1">
      <w:pPr>
        <w:spacing w:line="480" w:lineRule="auto"/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גיל הינו עובד מסור ואחראי, עושה את עבודתו על הצד הטוב היותר.</w:t>
      </w:r>
    </w:p>
    <w:p w:rsidR="00B77B61" w:rsidRDefault="00B77B61" w:rsidP="000A4BC1">
      <w:pPr>
        <w:spacing w:line="480" w:lineRule="auto"/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אבטחה בלשכת רווחה משמעה ערנות ודריכות</w:t>
      </w:r>
      <w:r w:rsidR="006B2D43">
        <w:rPr>
          <w:rFonts w:hint="cs"/>
          <w:szCs w:val="24"/>
          <w:rtl/>
        </w:rPr>
        <w:t>, הקפדה על נהלים ואחריות גדולה, גיל עושה את כל הנ"ל בצורה טובה ביותר.</w:t>
      </w:r>
    </w:p>
    <w:p w:rsidR="006B2D43" w:rsidRDefault="006B2D43" w:rsidP="000A4BC1">
      <w:pPr>
        <w:spacing w:line="480" w:lineRule="auto"/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אישיותו הנעימה מקרינה על הסובבים והוא מאיר פנים בסבלנות לכולם, פוני רווחה ועובדים כאחד.</w:t>
      </w:r>
    </w:p>
    <w:p w:rsidR="006B2D43" w:rsidRDefault="006B2D43" w:rsidP="000A4BC1">
      <w:pPr>
        <w:spacing w:line="480" w:lineRule="auto"/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גיל תמיד שמח להירתם ולעזור גם בדברים שאינם בתחום עבודתו ואנו מוקירים לו על כך תודה.</w:t>
      </w:r>
    </w:p>
    <w:p w:rsidR="006B2D43" w:rsidRDefault="006B2D43" w:rsidP="000A4BC1">
      <w:pPr>
        <w:spacing w:line="480" w:lineRule="auto"/>
        <w:jc w:val="lef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בטוחני כי כל מקום עבודה שיקלוט את גיל ייהנ</w:t>
      </w:r>
      <w:r>
        <w:rPr>
          <w:rFonts w:hint="eastAsia"/>
          <w:szCs w:val="24"/>
          <w:rtl/>
        </w:rPr>
        <w:t>ה</w:t>
      </w:r>
      <w:r>
        <w:rPr>
          <w:rFonts w:hint="cs"/>
          <w:szCs w:val="24"/>
          <w:rtl/>
        </w:rPr>
        <w:t xml:space="preserve"> מעובד בעל אחריות ומחויבות לעבודה, כמו גם מאישיות</w:t>
      </w:r>
      <w:r w:rsidR="000A4BC1">
        <w:rPr>
          <w:rFonts w:hint="cs"/>
          <w:szCs w:val="24"/>
          <w:rtl/>
        </w:rPr>
        <w:t xml:space="preserve"> בעלת מידות טובות.</w:t>
      </w: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6B2D43">
      <w:pPr>
        <w:jc w:val="left"/>
        <w:rPr>
          <w:szCs w:val="24"/>
          <w:rtl/>
        </w:rPr>
      </w:pPr>
    </w:p>
    <w:p w:rsidR="000A4BC1" w:rsidRDefault="000A4BC1" w:rsidP="000A4BC1">
      <w:pPr>
        <w:jc w:val="righ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בברכה,</w:t>
      </w:r>
    </w:p>
    <w:p w:rsidR="000A4BC1" w:rsidRDefault="000A4BC1" w:rsidP="000A4BC1">
      <w:pPr>
        <w:jc w:val="right"/>
        <w:rPr>
          <w:rFonts w:hint="cs"/>
          <w:szCs w:val="24"/>
          <w:rtl/>
        </w:rPr>
      </w:pPr>
      <w:r>
        <w:rPr>
          <w:rFonts w:hint="cs"/>
          <w:szCs w:val="24"/>
          <w:rtl/>
        </w:rPr>
        <w:t>חנה כהן</w:t>
      </w:r>
    </w:p>
    <w:p w:rsidR="000A4BC1" w:rsidRPr="00B77B61" w:rsidRDefault="000A4BC1" w:rsidP="000A4BC1">
      <w:pPr>
        <w:jc w:val="right"/>
        <w:rPr>
          <w:szCs w:val="24"/>
          <w:rtl/>
        </w:rPr>
      </w:pPr>
      <w:r>
        <w:rPr>
          <w:rFonts w:hint="cs"/>
          <w:szCs w:val="24"/>
          <w:rtl/>
        </w:rPr>
        <w:t>מנהלת הלשכה</w:t>
      </w:r>
    </w:p>
    <w:sectPr w:rsidR="000A4BC1" w:rsidRPr="00B77B61" w:rsidSect="00805C0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843" w:right="1418" w:bottom="851" w:left="1134" w:header="426" w:footer="26" w:gutter="0"/>
      <w:cols w:space="720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49E" w:rsidRDefault="00AA249E">
      <w:r>
        <w:separator/>
      </w:r>
    </w:p>
  </w:endnote>
  <w:endnote w:type="continuationSeparator" w:id="0">
    <w:p w:rsidR="00AA249E" w:rsidRDefault="00AA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B19" w:rsidRDefault="00075B19" w:rsidP="00907CAD">
    <w:pPr>
      <w:pStyle w:val="a5"/>
      <w:framePr w:wrap="around" w:vAnchor="text" w:hAnchor="text" w:xAlign="center" w:y="1"/>
      <w:rPr>
        <w:rStyle w:val="a6"/>
      </w:rPr>
    </w:pPr>
    <w:r>
      <w:rPr>
        <w:rStyle w:val="a6"/>
        <w:rtl/>
      </w:rPr>
      <w:fldChar w:fldCharType="begin"/>
    </w:r>
    <w:r>
      <w:rPr>
        <w:rStyle w:val="a6"/>
      </w:rPr>
      <w:instrText xml:space="preserve">PAGE  </w:instrText>
    </w:r>
    <w:r>
      <w:rPr>
        <w:rStyle w:val="a6"/>
        <w:rtl/>
      </w:rPr>
      <w:fldChar w:fldCharType="end"/>
    </w:r>
  </w:p>
  <w:p w:rsidR="00075B19" w:rsidRDefault="00075B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B19" w:rsidRDefault="00075B19" w:rsidP="00907CAD">
    <w:pPr>
      <w:pStyle w:val="a5"/>
      <w:framePr w:wrap="around" w:vAnchor="text" w:hAnchor="text" w:xAlign="center" w:y="1"/>
      <w:rPr>
        <w:rStyle w:val="a6"/>
      </w:rPr>
    </w:pPr>
    <w:r>
      <w:rPr>
        <w:rStyle w:val="a6"/>
        <w:rtl/>
      </w:rPr>
      <w:fldChar w:fldCharType="begin"/>
    </w:r>
    <w:r>
      <w:rPr>
        <w:rStyle w:val="a6"/>
      </w:rPr>
      <w:instrText xml:space="preserve">PAGE  </w:instrText>
    </w:r>
    <w:r>
      <w:rPr>
        <w:rStyle w:val="a6"/>
        <w:rtl/>
      </w:rPr>
      <w:fldChar w:fldCharType="separate"/>
    </w:r>
    <w:r w:rsidR="00002540">
      <w:rPr>
        <w:rStyle w:val="a6"/>
        <w:noProof/>
        <w:rtl/>
      </w:rPr>
      <w:t>2</w:t>
    </w:r>
    <w:r>
      <w:rPr>
        <w:rStyle w:val="a6"/>
        <w:rtl/>
      </w:rPr>
      <w:fldChar w:fldCharType="end"/>
    </w:r>
  </w:p>
  <w:p w:rsidR="00805C04" w:rsidRDefault="00805C04" w:rsidP="00805C04">
    <w:pPr>
      <w:rPr>
        <w:rtl/>
      </w:rPr>
    </w:pPr>
  </w:p>
  <w:p w:rsidR="00805C04" w:rsidRDefault="00805C04" w:rsidP="00805C04">
    <w:pPr>
      <w:pStyle w:val="a5"/>
      <w:spacing w:line="240" w:lineRule="auto"/>
      <w:rPr>
        <w:b/>
        <w:bCs/>
        <w:szCs w:val="18"/>
        <w:u w:val="single"/>
        <w:rtl/>
      </w:rPr>
    </w:pPr>
    <w:r>
      <w:rPr>
        <w:b/>
        <w:bCs/>
        <w:szCs w:val="18"/>
        <w:u w:val="single"/>
        <w:rtl/>
      </w:rPr>
      <w:tab/>
    </w:r>
  </w:p>
  <w:p w:rsidR="00805C04" w:rsidRDefault="00805C04" w:rsidP="00805C04">
    <w:pPr>
      <w:pStyle w:val="a5"/>
      <w:spacing w:line="240" w:lineRule="auto"/>
      <w:rPr>
        <w:b/>
        <w:bCs/>
        <w:szCs w:val="18"/>
        <w:rtl/>
      </w:rPr>
    </w:pPr>
    <w:r>
      <w:rPr>
        <w:rFonts w:hint="cs"/>
        <w:b/>
        <w:bCs/>
        <w:szCs w:val="18"/>
        <w:rtl/>
      </w:rPr>
      <w:t>רח' צפרירים 26 רמות, ירושלים</w:t>
    </w:r>
  </w:p>
  <w:p w:rsidR="00805C04" w:rsidRDefault="00805C04" w:rsidP="00805C04">
    <w:pPr>
      <w:pStyle w:val="a5"/>
      <w:spacing w:line="240" w:lineRule="auto"/>
      <w:rPr>
        <w:rtl/>
      </w:rPr>
    </w:pPr>
    <w:r>
      <w:rPr>
        <w:b/>
        <w:bCs/>
        <w:szCs w:val="18"/>
        <w:rtl/>
      </w:rPr>
      <w:t>טלפון: 02-</w:t>
    </w:r>
    <w:r>
      <w:rPr>
        <w:rFonts w:hint="cs"/>
        <w:b/>
        <w:bCs/>
        <w:szCs w:val="18"/>
        <w:rtl/>
      </w:rPr>
      <w:t>5453700</w:t>
    </w:r>
    <w:r>
      <w:rPr>
        <w:b/>
        <w:bCs/>
        <w:szCs w:val="18"/>
        <w:rtl/>
      </w:rPr>
      <w:t xml:space="preserve"> פקס: 02-</w:t>
    </w:r>
    <w:r>
      <w:rPr>
        <w:rFonts w:hint="cs"/>
        <w:b/>
        <w:bCs/>
        <w:szCs w:val="18"/>
        <w:rtl/>
      </w:rPr>
      <w:t>5870761</w:t>
    </w:r>
  </w:p>
  <w:p w:rsidR="00805C04" w:rsidRPr="00A83C72" w:rsidRDefault="00805C04" w:rsidP="00805C04">
    <w:pPr>
      <w:pStyle w:val="a5"/>
      <w:bidi w:val="0"/>
      <w:spacing w:line="240" w:lineRule="auto"/>
      <w:rPr>
        <w:sz w:val="18"/>
        <w:szCs w:val="18"/>
      </w:rPr>
    </w:pPr>
    <w:r w:rsidRPr="00A83C72">
      <w:rPr>
        <w:sz w:val="18"/>
        <w:szCs w:val="18"/>
      </w:rPr>
      <w:t>http://revaha.jerusalem.muni.il</w:t>
    </w:r>
  </w:p>
  <w:p w:rsidR="00075B19" w:rsidRDefault="00075B19" w:rsidP="00E23983">
    <w:pPr>
      <w:pStyle w:val="a5"/>
      <w:tabs>
        <w:tab w:val="clear" w:pos="8306"/>
        <w:tab w:val="left" w:pos="4320"/>
      </w:tabs>
      <w:jc w:val="left"/>
      <w:rPr>
        <w:rtl/>
      </w:rPr>
    </w:pPr>
    <w:r>
      <w:rPr>
        <w:rtl/>
      </w:rP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052" w:rsidRDefault="00323052" w:rsidP="00323052">
    <w:pPr>
      <w:rPr>
        <w:rtl/>
      </w:rPr>
    </w:pPr>
  </w:p>
  <w:p w:rsidR="00324DEF" w:rsidRDefault="00324DEF" w:rsidP="00324DEF">
    <w:pPr>
      <w:pStyle w:val="a5"/>
      <w:spacing w:line="240" w:lineRule="auto"/>
      <w:rPr>
        <w:b/>
        <w:bCs/>
        <w:szCs w:val="18"/>
        <w:u w:val="single"/>
        <w:rtl/>
      </w:rPr>
    </w:pPr>
    <w:r>
      <w:rPr>
        <w:b/>
        <w:bCs/>
        <w:szCs w:val="18"/>
        <w:u w:val="single"/>
        <w:rtl/>
      </w:rPr>
      <w:tab/>
    </w:r>
  </w:p>
  <w:p w:rsidR="00324DEF" w:rsidRDefault="00AC6864" w:rsidP="00324DEF">
    <w:pPr>
      <w:pStyle w:val="a5"/>
      <w:spacing w:line="240" w:lineRule="auto"/>
      <w:rPr>
        <w:b/>
        <w:bCs/>
        <w:szCs w:val="18"/>
        <w:rtl/>
      </w:rPr>
    </w:pPr>
    <w:r>
      <w:rPr>
        <w:rFonts w:hint="cs"/>
        <w:b/>
        <w:bCs/>
        <w:szCs w:val="18"/>
        <w:rtl/>
      </w:rPr>
      <w:t>רח' צפרירים 26 רמות, ירושלים</w:t>
    </w:r>
  </w:p>
  <w:p w:rsidR="00324DEF" w:rsidRDefault="00324DEF" w:rsidP="00AC6864">
    <w:pPr>
      <w:pStyle w:val="a5"/>
      <w:spacing w:line="240" w:lineRule="auto"/>
      <w:rPr>
        <w:rtl/>
      </w:rPr>
    </w:pPr>
    <w:r>
      <w:rPr>
        <w:b/>
        <w:bCs/>
        <w:szCs w:val="18"/>
        <w:rtl/>
      </w:rPr>
      <w:t>טלפון: 02-</w:t>
    </w:r>
    <w:r w:rsidR="00AC6864">
      <w:rPr>
        <w:rFonts w:hint="cs"/>
        <w:b/>
        <w:bCs/>
        <w:szCs w:val="18"/>
        <w:rtl/>
      </w:rPr>
      <w:t>5453700</w:t>
    </w:r>
    <w:r>
      <w:rPr>
        <w:b/>
        <w:bCs/>
        <w:szCs w:val="18"/>
        <w:rtl/>
      </w:rPr>
      <w:t xml:space="preserve"> פקס: 02-</w:t>
    </w:r>
    <w:r w:rsidR="00AC6864">
      <w:rPr>
        <w:rFonts w:hint="cs"/>
        <w:b/>
        <w:bCs/>
        <w:szCs w:val="18"/>
        <w:rtl/>
      </w:rPr>
      <w:t>5870761</w:t>
    </w:r>
  </w:p>
  <w:p w:rsidR="00324DEF" w:rsidRPr="00A83C72" w:rsidRDefault="00324DEF" w:rsidP="00324DEF">
    <w:pPr>
      <w:pStyle w:val="a5"/>
      <w:bidi w:val="0"/>
      <w:spacing w:line="240" w:lineRule="auto"/>
      <w:rPr>
        <w:sz w:val="18"/>
        <w:szCs w:val="18"/>
      </w:rPr>
    </w:pPr>
    <w:r w:rsidRPr="00A83C72">
      <w:rPr>
        <w:sz w:val="18"/>
        <w:szCs w:val="18"/>
      </w:rPr>
      <w:t>http://revaha.jerusalem.muni.il</w:t>
    </w:r>
  </w:p>
  <w:p w:rsidR="00075B19" w:rsidRPr="00323052" w:rsidRDefault="00075B19" w:rsidP="0032305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49E" w:rsidRDefault="00AA249E">
      <w:r>
        <w:separator/>
      </w:r>
    </w:p>
  </w:footnote>
  <w:footnote w:type="continuationSeparator" w:id="0">
    <w:p w:rsidR="00AA249E" w:rsidRDefault="00AA2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781" w:type="dxa"/>
      <w:tblInd w:w="-319" w:type="dxa"/>
      <w:tblLayout w:type="fixed"/>
      <w:tblLook w:val="0000" w:firstRow="0" w:lastRow="0" w:firstColumn="0" w:lastColumn="0" w:noHBand="0" w:noVBand="0"/>
    </w:tblPr>
    <w:tblGrid>
      <w:gridCol w:w="4394"/>
      <w:gridCol w:w="5387"/>
    </w:tblGrid>
    <w:tr w:rsidR="00805C04" w:rsidTr="001D7652">
      <w:tc>
        <w:tcPr>
          <w:tcW w:w="4394" w:type="dxa"/>
        </w:tcPr>
        <w:p w:rsidR="00805C04" w:rsidRPr="00EC024E" w:rsidRDefault="00805C04" w:rsidP="00805C04">
          <w:pPr>
            <w:pStyle w:val="a3"/>
            <w:tabs>
              <w:tab w:val="clear" w:pos="4153"/>
              <w:tab w:val="clear" w:pos="8306"/>
            </w:tabs>
            <w:spacing w:line="240" w:lineRule="auto"/>
            <w:rPr>
              <w:b/>
              <w:bCs/>
              <w:sz w:val="36"/>
              <w:szCs w:val="36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br/>
          </w:r>
          <w:r>
            <w:rPr>
              <w:rFonts w:hint="cs"/>
              <w:b/>
              <w:bCs/>
              <w:sz w:val="36"/>
              <w:szCs w:val="36"/>
              <w:rtl/>
            </w:rPr>
            <w:t>עי</w:t>
          </w:r>
          <w:r w:rsidRPr="00EC024E">
            <w:rPr>
              <w:rFonts w:hint="cs"/>
              <w:b/>
              <w:bCs/>
              <w:sz w:val="36"/>
              <w:szCs w:val="36"/>
              <w:rtl/>
            </w:rPr>
            <w:t>ריית ירושלים</w:t>
          </w:r>
        </w:p>
        <w:p w:rsidR="00805C04" w:rsidRDefault="00805C04" w:rsidP="00805C04">
          <w:pPr>
            <w:pStyle w:val="a3"/>
            <w:spacing w:line="240" w:lineRule="auto"/>
            <w:rPr>
              <w:b/>
              <w:bCs/>
              <w:sz w:val="32"/>
              <w:szCs w:val="32"/>
              <w:rtl/>
            </w:rPr>
          </w:pPr>
          <w:proofErr w:type="spellStart"/>
          <w:r w:rsidRPr="00EC024E">
            <w:rPr>
              <w:rFonts w:hint="cs"/>
              <w:b/>
              <w:bCs/>
              <w:sz w:val="32"/>
              <w:szCs w:val="32"/>
              <w:rtl/>
            </w:rPr>
            <w:t>המינהל</w:t>
          </w:r>
          <w:proofErr w:type="spellEnd"/>
          <w:r w:rsidRPr="00EC024E">
            <w:rPr>
              <w:rFonts w:hint="cs"/>
              <w:b/>
              <w:bCs/>
              <w:sz w:val="32"/>
              <w:szCs w:val="32"/>
              <w:rtl/>
            </w:rPr>
            <w:t xml:space="preserve"> לשירותי קהילה</w:t>
          </w:r>
        </w:p>
        <w:p w:rsidR="00805C04" w:rsidRPr="004843EB" w:rsidRDefault="00805C04" w:rsidP="00805C04">
          <w:pPr>
            <w:pStyle w:val="a3"/>
            <w:tabs>
              <w:tab w:val="clear" w:pos="4153"/>
              <w:tab w:val="left" w:pos="4618"/>
            </w:tabs>
            <w:spacing w:line="240" w:lineRule="auto"/>
            <w:rPr>
              <w:b/>
              <w:bCs/>
              <w:sz w:val="28"/>
              <w:szCs w:val="28"/>
              <w:rtl/>
            </w:rPr>
          </w:pPr>
          <w:r w:rsidRPr="004843EB">
            <w:rPr>
              <w:rFonts w:hint="cs"/>
              <w:b/>
              <w:bCs/>
              <w:sz w:val="28"/>
              <w:szCs w:val="28"/>
              <w:rtl/>
            </w:rPr>
            <w:t>אגף הרווחה</w:t>
          </w:r>
        </w:p>
        <w:p w:rsidR="00805C04" w:rsidRDefault="00805C04" w:rsidP="00805C04">
          <w:pPr>
            <w:pStyle w:val="a3"/>
            <w:tabs>
              <w:tab w:val="clear" w:pos="4153"/>
              <w:tab w:val="clear" w:pos="8306"/>
            </w:tabs>
            <w:spacing w:line="240" w:lineRule="auto"/>
            <w:rPr>
              <w:szCs w:val="28"/>
              <w:rtl/>
            </w:rPr>
          </w:pPr>
          <w:r>
            <w:rPr>
              <w:rFonts w:hint="cs"/>
              <w:b/>
              <w:bCs/>
              <w:sz w:val="28"/>
              <w:szCs w:val="28"/>
              <w:rtl/>
            </w:rPr>
            <w:t>לשכה שכונתית רמות</w:t>
          </w:r>
        </w:p>
        <w:p w:rsidR="00805C04" w:rsidRDefault="00805C04" w:rsidP="00805C04">
          <w:pPr>
            <w:pStyle w:val="2"/>
            <w:spacing w:line="240" w:lineRule="auto"/>
            <w:rPr>
              <w:szCs w:val="28"/>
              <w:rtl/>
            </w:rPr>
          </w:pPr>
        </w:p>
      </w:tc>
      <w:tc>
        <w:tcPr>
          <w:tcW w:w="5387" w:type="dxa"/>
        </w:tcPr>
        <w:p w:rsidR="00805C04" w:rsidRDefault="00805C04" w:rsidP="00805C04">
          <w:pPr>
            <w:jc w:val="right"/>
            <w:rPr>
              <w:rFonts w:cs="Narkisim"/>
              <w:b/>
              <w:bCs/>
              <w:szCs w:val="24"/>
              <w:rtl/>
            </w:rPr>
          </w:pPr>
          <w:r>
            <w:rPr>
              <w:rFonts w:hint="cs"/>
              <w:noProof/>
            </w:rPr>
            <w:drawing>
              <wp:inline distT="0" distB="0" distL="0" distR="0" wp14:anchorId="20BEBA4E" wp14:editId="4FFE0373">
                <wp:extent cx="2298700" cy="1117600"/>
                <wp:effectExtent l="0" t="0" r="6350" b="6350"/>
                <wp:docPr id="1" name="תמונה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0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05C04" w:rsidTr="001D7652">
      <w:tc>
        <w:tcPr>
          <w:tcW w:w="4394" w:type="dxa"/>
        </w:tcPr>
        <w:p w:rsidR="00805C04" w:rsidRDefault="00805C04" w:rsidP="00805C04">
          <w:pPr>
            <w:pStyle w:val="1"/>
            <w:spacing w:line="240" w:lineRule="auto"/>
            <w:ind w:left="743"/>
            <w:jc w:val="left"/>
            <w:rPr>
              <w:b/>
              <w:bCs/>
              <w:szCs w:val="36"/>
              <w:rtl/>
            </w:rPr>
          </w:pPr>
        </w:p>
      </w:tc>
      <w:tc>
        <w:tcPr>
          <w:tcW w:w="5387" w:type="dxa"/>
        </w:tcPr>
        <w:p w:rsidR="00805C04" w:rsidRPr="00F11A2E" w:rsidRDefault="00805C04" w:rsidP="00805C04">
          <w:pPr>
            <w:spacing w:line="240" w:lineRule="auto"/>
            <w:ind w:left="1735" w:firstLine="425"/>
            <w:jc w:val="left"/>
            <w:rPr>
              <w:sz w:val="20"/>
              <w:szCs w:val="20"/>
            </w:rPr>
          </w:pPr>
        </w:p>
      </w:tc>
    </w:tr>
  </w:tbl>
  <w:p w:rsidR="00805C04" w:rsidRPr="00805C04" w:rsidRDefault="00805C04" w:rsidP="00805C0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781" w:type="dxa"/>
      <w:tblInd w:w="-319" w:type="dxa"/>
      <w:tblLayout w:type="fixed"/>
      <w:tblLook w:val="0000" w:firstRow="0" w:lastRow="0" w:firstColumn="0" w:lastColumn="0" w:noHBand="0" w:noVBand="0"/>
    </w:tblPr>
    <w:tblGrid>
      <w:gridCol w:w="4394"/>
      <w:gridCol w:w="5387"/>
    </w:tblGrid>
    <w:tr w:rsidR="00075B19" w:rsidTr="00323052">
      <w:tc>
        <w:tcPr>
          <w:tcW w:w="4394" w:type="dxa"/>
        </w:tcPr>
        <w:p w:rsidR="00323052" w:rsidRPr="00EC024E" w:rsidRDefault="00075B19" w:rsidP="00323052">
          <w:pPr>
            <w:pStyle w:val="a3"/>
            <w:tabs>
              <w:tab w:val="clear" w:pos="4153"/>
              <w:tab w:val="clear" w:pos="8306"/>
            </w:tabs>
            <w:spacing w:line="240" w:lineRule="auto"/>
            <w:rPr>
              <w:b/>
              <w:bCs/>
              <w:sz w:val="36"/>
              <w:szCs w:val="36"/>
              <w:rtl/>
            </w:rPr>
          </w:pPr>
          <w:r>
            <w:rPr>
              <w:rFonts w:hint="cs"/>
              <w:b/>
              <w:bCs/>
              <w:sz w:val="32"/>
              <w:szCs w:val="32"/>
              <w:rtl/>
            </w:rPr>
            <w:br/>
          </w:r>
          <w:r w:rsidR="00323052">
            <w:rPr>
              <w:rFonts w:hint="cs"/>
              <w:b/>
              <w:bCs/>
              <w:sz w:val="36"/>
              <w:szCs w:val="36"/>
              <w:rtl/>
            </w:rPr>
            <w:t>עי</w:t>
          </w:r>
          <w:r w:rsidR="00323052" w:rsidRPr="00EC024E">
            <w:rPr>
              <w:rFonts w:hint="cs"/>
              <w:b/>
              <w:bCs/>
              <w:sz w:val="36"/>
              <w:szCs w:val="36"/>
              <w:rtl/>
            </w:rPr>
            <w:t>ריית ירושלים</w:t>
          </w:r>
        </w:p>
        <w:p w:rsidR="00323052" w:rsidRDefault="00323052" w:rsidP="00323052">
          <w:pPr>
            <w:pStyle w:val="a3"/>
            <w:spacing w:line="240" w:lineRule="auto"/>
            <w:rPr>
              <w:b/>
              <w:bCs/>
              <w:sz w:val="32"/>
              <w:szCs w:val="32"/>
              <w:rtl/>
            </w:rPr>
          </w:pPr>
          <w:proofErr w:type="spellStart"/>
          <w:r w:rsidRPr="00EC024E">
            <w:rPr>
              <w:rFonts w:hint="cs"/>
              <w:b/>
              <w:bCs/>
              <w:sz w:val="32"/>
              <w:szCs w:val="32"/>
              <w:rtl/>
            </w:rPr>
            <w:t>המינהל</w:t>
          </w:r>
          <w:proofErr w:type="spellEnd"/>
          <w:r w:rsidRPr="00EC024E">
            <w:rPr>
              <w:rFonts w:hint="cs"/>
              <w:b/>
              <w:bCs/>
              <w:sz w:val="32"/>
              <w:szCs w:val="32"/>
              <w:rtl/>
            </w:rPr>
            <w:t xml:space="preserve"> לשירותי קהילה</w:t>
          </w:r>
        </w:p>
        <w:p w:rsidR="00323052" w:rsidRPr="004843EB" w:rsidRDefault="00323052" w:rsidP="00323052">
          <w:pPr>
            <w:pStyle w:val="a3"/>
            <w:tabs>
              <w:tab w:val="clear" w:pos="4153"/>
              <w:tab w:val="left" w:pos="4618"/>
            </w:tabs>
            <w:spacing w:line="240" w:lineRule="auto"/>
            <w:rPr>
              <w:b/>
              <w:bCs/>
              <w:sz w:val="28"/>
              <w:szCs w:val="28"/>
              <w:rtl/>
            </w:rPr>
          </w:pPr>
          <w:r w:rsidRPr="004843EB">
            <w:rPr>
              <w:rFonts w:hint="cs"/>
              <w:b/>
              <w:bCs/>
              <w:sz w:val="28"/>
              <w:szCs w:val="28"/>
              <w:rtl/>
            </w:rPr>
            <w:t>אגף הרווחה</w:t>
          </w:r>
        </w:p>
        <w:p w:rsidR="00323052" w:rsidRDefault="00AC6864" w:rsidP="00AC6864">
          <w:pPr>
            <w:pStyle w:val="a3"/>
            <w:tabs>
              <w:tab w:val="clear" w:pos="4153"/>
              <w:tab w:val="clear" w:pos="8306"/>
            </w:tabs>
            <w:spacing w:line="240" w:lineRule="auto"/>
            <w:rPr>
              <w:szCs w:val="28"/>
              <w:rtl/>
            </w:rPr>
          </w:pPr>
          <w:r>
            <w:rPr>
              <w:rFonts w:hint="cs"/>
              <w:b/>
              <w:bCs/>
              <w:sz w:val="28"/>
              <w:szCs w:val="28"/>
              <w:rtl/>
            </w:rPr>
            <w:t>לשכה שכונתית רמות</w:t>
          </w:r>
        </w:p>
        <w:p w:rsidR="00075B19" w:rsidRDefault="00075B19" w:rsidP="00BD32B8">
          <w:pPr>
            <w:pStyle w:val="2"/>
            <w:spacing w:line="240" w:lineRule="auto"/>
            <w:rPr>
              <w:szCs w:val="28"/>
              <w:rtl/>
            </w:rPr>
          </w:pPr>
        </w:p>
      </w:tc>
      <w:tc>
        <w:tcPr>
          <w:tcW w:w="5387" w:type="dxa"/>
        </w:tcPr>
        <w:p w:rsidR="00075B19" w:rsidRDefault="00323052" w:rsidP="003F789F">
          <w:pPr>
            <w:jc w:val="right"/>
            <w:rPr>
              <w:rFonts w:cs="Narkisim"/>
              <w:b/>
              <w:bCs/>
              <w:szCs w:val="24"/>
              <w:rtl/>
            </w:rPr>
          </w:pPr>
          <w:r>
            <w:rPr>
              <w:rFonts w:hint="cs"/>
              <w:noProof/>
            </w:rPr>
            <w:drawing>
              <wp:inline distT="0" distB="0" distL="0" distR="0" wp14:anchorId="421A8CBA" wp14:editId="0F95A440">
                <wp:extent cx="2298700" cy="1117600"/>
                <wp:effectExtent l="0" t="0" r="6350" b="6350"/>
                <wp:docPr id="13" name="תמונה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0" cy="11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5B19" w:rsidTr="00323052">
      <w:tc>
        <w:tcPr>
          <w:tcW w:w="4394" w:type="dxa"/>
        </w:tcPr>
        <w:p w:rsidR="00075B19" w:rsidRDefault="00075B19" w:rsidP="00BD32B8">
          <w:pPr>
            <w:pStyle w:val="1"/>
            <w:spacing w:line="240" w:lineRule="auto"/>
            <w:ind w:left="743"/>
            <w:jc w:val="left"/>
            <w:rPr>
              <w:b/>
              <w:bCs/>
              <w:szCs w:val="36"/>
              <w:rtl/>
            </w:rPr>
          </w:pPr>
        </w:p>
      </w:tc>
      <w:tc>
        <w:tcPr>
          <w:tcW w:w="5387" w:type="dxa"/>
        </w:tcPr>
        <w:p w:rsidR="00075B19" w:rsidRPr="00F11A2E" w:rsidRDefault="00075B19" w:rsidP="00731C14">
          <w:pPr>
            <w:spacing w:line="240" w:lineRule="auto"/>
            <w:ind w:left="1735" w:firstLine="425"/>
            <w:jc w:val="left"/>
            <w:rPr>
              <w:sz w:val="20"/>
              <w:szCs w:val="20"/>
            </w:rPr>
          </w:pPr>
        </w:p>
      </w:tc>
    </w:tr>
  </w:tbl>
  <w:p w:rsidR="00075B19" w:rsidRPr="0067289C" w:rsidRDefault="00075B19" w:rsidP="00F11A2E">
    <w:pPr>
      <w:tabs>
        <w:tab w:val="left" w:pos="1841"/>
      </w:tabs>
      <w:spacing w:line="240" w:lineRule="auto"/>
      <w:ind w:left="6802"/>
      <w:jc w:val="both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7EB"/>
    <w:multiLevelType w:val="hybridMultilevel"/>
    <w:tmpl w:val="C6C29654"/>
    <w:lvl w:ilvl="0" w:tplc="3028B48C">
      <w:start w:val="1"/>
      <w:numFmt w:val="none"/>
      <w:lvlText w:val=""/>
      <w:lvlJc w:val="left"/>
      <w:pPr>
        <w:tabs>
          <w:tab w:val="num" w:pos="1440"/>
        </w:tabs>
        <w:ind w:left="1440" w:right="144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1" w15:restartNumberingAfterBreak="0">
    <w:nsid w:val="0FBB1A92"/>
    <w:multiLevelType w:val="hybridMultilevel"/>
    <w:tmpl w:val="FACAAEFE"/>
    <w:lvl w:ilvl="0" w:tplc="3028B48C">
      <w:start w:val="1"/>
      <w:numFmt w:val="none"/>
      <w:lvlText w:val=""/>
      <w:lvlJc w:val="left"/>
      <w:pPr>
        <w:tabs>
          <w:tab w:val="num" w:pos="1440"/>
        </w:tabs>
        <w:ind w:left="1440" w:right="144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2" w15:restartNumberingAfterBreak="0">
    <w:nsid w:val="14CD1E93"/>
    <w:multiLevelType w:val="hybridMultilevel"/>
    <w:tmpl w:val="4BC8B9D8"/>
    <w:lvl w:ilvl="0" w:tplc="0409000F">
      <w:start w:val="1"/>
      <w:numFmt w:val="decimal"/>
      <w:lvlText w:val="%1."/>
      <w:lvlJc w:val="left"/>
      <w:pPr>
        <w:tabs>
          <w:tab w:val="num" w:pos="718"/>
        </w:tabs>
        <w:ind w:left="718" w:right="71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38"/>
        </w:tabs>
        <w:ind w:left="1438" w:right="14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8"/>
        </w:tabs>
        <w:ind w:left="2158" w:right="21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8"/>
        </w:tabs>
        <w:ind w:left="2878" w:right="28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8"/>
        </w:tabs>
        <w:ind w:left="3598" w:right="35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8"/>
        </w:tabs>
        <w:ind w:left="4318" w:right="43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8"/>
        </w:tabs>
        <w:ind w:left="5038" w:right="50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8"/>
        </w:tabs>
        <w:ind w:left="5758" w:right="57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8"/>
        </w:tabs>
        <w:ind w:left="6478" w:right="6478" w:hanging="180"/>
      </w:pPr>
    </w:lvl>
  </w:abstractNum>
  <w:abstractNum w:abstractNumId="3" w15:restartNumberingAfterBreak="0">
    <w:nsid w:val="1D770EDB"/>
    <w:multiLevelType w:val="hybridMultilevel"/>
    <w:tmpl w:val="1E864D46"/>
    <w:lvl w:ilvl="0" w:tplc="3028B48C">
      <w:start w:val="1"/>
      <w:numFmt w:val="none"/>
      <w:lvlText w:val=""/>
      <w:lvlJc w:val="left"/>
      <w:pPr>
        <w:tabs>
          <w:tab w:val="num" w:pos="1440"/>
        </w:tabs>
        <w:ind w:left="1440" w:right="144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4" w15:restartNumberingAfterBreak="0">
    <w:nsid w:val="250C69A7"/>
    <w:multiLevelType w:val="hybridMultilevel"/>
    <w:tmpl w:val="144E49F0"/>
    <w:lvl w:ilvl="0" w:tplc="D8F2625E">
      <w:start w:val="1"/>
      <w:numFmt w:val="bullet"/>
      <w:lvlText w:val=""/>
      <w:lvlJc w:val="left"/>
      <w:pPr>
        <w:tabs>
          <w:tab w:val="num" w:pos="1360"/>
        </w:tabs>
        <w:ind w:left="1360" w:right="1360" w:hanging="28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549163D"/>
    <w:multiLevelType w:val="multilevel"/>
    <w:tmpl w:val="4D701BD6"/>
    <w:lvl w:ilvl="0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363"/>
        </w:tabs>
        <w:ind w:left="1363" w:right="1363" w:hanging="283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267926F0"/>
    <w:multiLevelType w:val="hybridMultilevel"/>
    <w:tmpl w:val="EE5A7C5C"/>
    <w:lvl w:ilvl="0" w:tplc="3028B48C">
      <w:start w:val="1"/>
      <w:numFmt w:val="none"/>
      <w:lvlText w:val=""/>
      <w:lvlJc w:val="left"/>
      <w:pPr>
        <w:tabs>
          <w:tab w:val="num" w:pos="1440"/>
        </w:tabs>
        <w:ind w:left="1440" w:right="144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27094284"/>
    <w:multiLevelType w:val="hybridMultilevel"/>
    <w:tmpl w:val="ECF655A0"/>
    <w:lvl w:ilvl="0" w:tplc="3028B48C">
      <w:start w:val="1"/>
      <w:numFmt w:val="none"/>
      <w:lvlText w:val=""/>
      <w:lvlJc w:val="left"/>
      <w:pPr>
        <w:tabs>
          <w:tab w:val="num" w:pos="720"/>
        </w:tabs>
        <w:ind w:left="720" w:right="72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427A1097"/>
    <w:multiLevelType w:val="hybridMultilevel"/>
    <w:tmpl w:val="DB62FABA"/>
    <w:lvl w:ilvl="0" w:tplc="D8F2625E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 w:tplc="D6A892CA">
      <w:start w:val="1"/>
      <w:numFmt w:val="bullet"/>
      <w:lvlText w:val="-"/>
      <w:lvlJc w:val="left"/>
      <w:pPr>
        <w:tabs>
          <w:tab w:val="num" w:pos="1363"/>
        </w:tabs>
        <w:ind w:left="1363" w:right="1363" w:hanging="283"/>
      </w:pPr>
      <w:rPr>
        <w:rFonts w:ascii="Times New Roman" w:eastAsia="Times New Roman" w:hAnsi="Times New Roman" w:cs="Times New Roman" w:hint="default"/>
      </w:rPr>
    </w:lvl>
    <w:lvl w:ilvl="2" w:tplc="F32C975A">
      <w:start w:val="1"/>
      <w:numFmt w:val="bullet"/>
      <w:lvlText w:val=""/>
      <w:lvlJc w:val="left"/>
      <w:pPr>
        <w:tabs>
          <w:tab w:val="num" w:pos="641"/>
        </w:tabs>
        <w:ind w:left="641" w:right="641" w:hanging="284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48E36BD8"/>
    <w:multiLevelType w:val="hybridMultilevel"/>
    <w:tmpl w:val="35402BAC"/>
    <w:lvl w:ilvl="0" w:tplc="D8F2625E">
      <w:start w:val="1"/>
      <w:numFmt w:val="bullet"/>
      <w:lvlText w:val=""/>
      <w:lvlJc w:val="left"/>
      <w:pPr>
        <w:tabs>
          <w:tab w:val="num" w:pos="1400"/>
        </w:tabs>
        <w:ind w:left="1400" w:right="140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0" w15:restartNumberingAfterBreak="0">
    <w:nsid w:val="512C49DF"/>
    <w:multiLevelType w:val="hybridMultilevel"/>
    <w:tmpl w:val="81D8AD64"/>
    <w:lvl w:ilvl="0" w:tplc="3028B48C">
      <w:start w:val="1"/>
      <w:numFmt w:val="none"/>
      <w:lvlText w:val=""/>
      <w:lvlJc w:val="left"/>
      <w:pPr>
        <w:tabs>
          <w:tab w:val="num" w:pos="1440"/>
        </w:tabs>
        <w:ind w:left="1440" w:right="1440" w:hanging="363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11" w15:restartNumberingAfterBreak="0">
    <w:nsid w:val="52512AA1"/>
    <w:multiLevelType w:val="hybridMultilevel"/>
    <w:tmpl w:val="6C36B5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3028B48C">
      <w:start w:val="1"/>
      <w:numFmt w:val="none"/>
      <w:lvlText w:val=""/>
      <w:lvlJc w:val="left"/>
      <w:pPr>
        <w:tabs>
          <w:tab w:val="num" w:pos="1443"/>
        </w:tabs>
        <w:ind w:left="1443" w:right="1443" w:hanging="363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6F5D2014"/>
    <w:multiLevelType w:val="multilevel"/>
    <w:tmpl w:val="4D701BD6"/>
    <w:lvl w:ilvl="0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363"/>
        </w:tabs>
        <w:ind w:left="1363" w:right="1363" w:hanging="283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70D44B84"/>
    <w:multiLevelType w:val="multilevel"/>
    <w:tmpl w:val="60066582"/>
    <w:lvl w:ilvl="0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75CD1AB2"/>
    <w:multiLevelType w:val="multilevel"/>
    <w:tmpl w:val="60066582"/>
    <w:lvl w:ilvl="0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 w15:restartNumberingAfterBreak="0">
    <w:nsid w:val="76740645"/>
    <w:multiLevelType w:val="hybridMultilevel"/>
    <w:tmpl w:val="60066582"/>
    <w:lvl w:ilvl="0" w:tplc="D8F2625E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6" w15:restartNumberingAfterBreak="0">
    <w:nsid w:val="7CD968DE"/>
    <w:multiLevelType w:val="hybridMultilevel"/>
    <w:tmpl w:val="B3926228"/>
    <w:lvl w:ilvl="0" w:tplc="F32C975A">
      <w:start w:val="1"/>
      <w:numFmt w:val="bullet"/>
      <w:lvlText w:val=""/>
      <w:lvlJc w:val="left"/>
      <w:pPr>
        <w:tabs>
          <w:tab w:val="num" w:pos="641"/>
        </w:tabs>
        <w:ind w:left="641" w:right="64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7DBF68D7"/>
    <w:multiLevelType w:val="multilevel"/>
    <w:tmpl w:val="60066582"/>
    <w:lvl w:ilvl="0">
      <w:start w:val="1"/>
      <w:numFmt w:val="bullet"/>
      <w:lvlText w:val=""/>
      <w:lvlJc w:val="left"/>
      <w:pPr>
        <w:tabs>
          <w:tab w:val="num" w:pos="680"/>
        </w:tabs>
        <w:ind w:left="680" w:right="68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4"/>
  </w:num>
  <w:num w:numId="10">
    <w:abstractNumId w:val="9"/>
  </w:num>
  <w:num w:numId="11">
    <w:abstractNumId w:val="15"/>
  </w:num>
  <w:num w:numId="12">
    <w:abstractNumId w:val="17"/>
  </w:num>
  <w:num w:numId="13">
    <w:abstractNumId w:val="8"/>
  </w:num>
  <w:num w:numId="14">
    <w:abstractNumId w:val="12"/>
  </w:num>
  <w:num w:numId="15">
    <w:abstractNumId w:val="14"/>
  </w:num>
  <w:num w:numId="16">
    <w:abstractNumId w:val="5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922"/>
    <w:rsid w:val="00002540"/>
    <w:rsid w:val="00041BBD"/>
    <w:rsid w:val="000435ED"/>
    <w:rsid w:val="00073B8C"/>
    <w:rsid w:val="00075B19"/>
    <w:rsid w:val="00094C6A"/>
    <w:rsid w:val="000A4BC1"/>
    <w:rsid w:val="000B6EE3"/>
    <w:rsid w:val="000B7BEF"/>
    <w:rsid w:val="000E3088"/>
    <w:rsid w:val="00125973"/>
    <w:rsid w:val="00130CCE"/>
    <w:rsid w:val="00153E73"/>
    <w:rsid w:val="00172F14"/>
    <w:rsid w:val="00174F1D"/>
    <w:rsid w:val="00185770"/>
    <w:rsid w:val="0018593E"/>
    <w:rsid w:val="001B6B06"/>
    <w:rsid w:val="001C4A25"/>
    <w:rsid w:val="001D5B30"/>
    <w:rsid w:val="001E053D"/>
    <w:rsid w:val="001F57BC"/>
    <w:rsid w:val="001F7D19"/>
    <w:rsid w:val="0020716A"/>
    <w:rsid w:val="00250FC4"/>
    <w:rsid w:val="002601A1"/>
    <w:rsid w:val="00295006"/>
    <w:rsid w:val="002F26C5"/>
    <w:rsid w:val="003000B0"/>
    <w:rsid w:val="00323052"/>
    <w:rsid w:val="00324DEF"/>
    <w:rsid w:val="003375E7"/>
    <w:rsid w:val="00360DAB"/>
    <w:rsid w:val="003A0691"/>
    <w:rsid w:val="003A096D"/>
    <w:rsid w:val="003C7952"/>
    <w:rsid w:val="003E2585"/>
    <w:rsid w:val="003F6F18"/>
    <w:rsid w:val="003F789F"/>
    <w:rsid w:val="004D4013"/>
    <w:rsid w:val="005216F4"/>
    <w:rsid w:val="00554910"/>
    <w:rsid w:val="00556316"/>
    <w:rsid w:val="00591533"/>
    <w:rsid w:val="005B2922"/>
    <w:rsid w:val="005C4887"/>
    <w:rsid w:val="00664E1D"/>
    <w:rsid w:val="0067289C"/>
    <w:rsid w:val="00672B5F"/>
    <w:rsid w:val="006A0C64"/>
    <w:rsid w:val="006B2D43"/>
    <w:rsid w:val="006E0B4D"/>
    <w:rsid w:val="00701A11"/>
    <w:rsid w:val="0072302D"/>
    <w:rsid w:val="00731C14"/>
    <w:rsid w:val="00732065"/>
    <w:rsid w:val="007E283E"/>
    <w:rsid w:val="0080194A"/>
    <w:rsid w:val="00805C04"/>
    <w:rsid w:val="00810E9C"/>
    <w:rsid w:val="00824B6A"/>
    <w:rsid w:val="00827661"/>
    <w:rsid w:val="008415E8"/>
    <w:rsid w:val="00845EF6"/>
    <w:rsid w:val="00857386"/>
    <w:rsid w:val="00884E4D"/>
    <w:rsid w:val="00907CAD"/>
    <w:rsid w:val="00940756"/>
    <w:rsid w:val="00960D08"/>
    <w:rsid w:val="009716F8"/>
    <w:rsid w:val="00995A31"/>
    <w:rsid w:val="009972A2"/>
    <w:rsid w:val="009A40B2"/>
    <w:rsid w:val="009C73F9"/>
    <w:rsid w:val="009E5B52"/>
    <w:rsid w:val="00A11954"/>
    <w:rsid w:val="00A45B0A"/>
    <w:rsid w:val="00A468A8"/>
    <w:rsid w:val="00A52F68"/>
    <w:rsid w:val="00A57D79"/>
    <w:rsid w:val="00A605EE"/>
    <w:rsid w:val="00A83C72"/>
    <w:rsid w:val="00AA249E"/>
    <w:rsid w:val="00AA64F2"/>
    <w:rsid w:val="00AB7537"/>
    <w:rsid w:val="00AC6864"/>
    <w:rsid w:val="00AD1FFA"/>
    <w:rsid w:val="00AF5E58"/>
    <w:rsid w:val="00B7138D"/>
    <w:rsid w:val="00B77B61"/>
    <w:rsid w:val="00BB6987"/>
    <w:rsid w:val="00BD32B8"/>
    <w:rsid w:val="00BE597C"/>
    <w:rsid w:val="00C9116D"/>
    <w:rsid w:val="00CD26A8"/>
    <w:rsid w:val="00D07EDF"/>
    <w:rsid w:val="00D57501"/>
    <w:rsid w:val="00D6762F"/>
    <w:rsid w:val="00D70208"/>
    <w:rsid w:val="00D90BAD"/>
    <w:rsid w:val="00DA1148"/>
    <w:rsid w:val="00E03D85"/>
    <w:rsid w:val="00E23983"/>
    <w:rsid w:val="00E84816"/>
    <w:rsid w:val="00E94940"/>
    <w:rsid w:val="00EC7B19"/>
    <w:rsid w:val="00ED4A95"/>
    <w:rsid w:val="00EF2FA8"/>
    <w:rsid w:val="00F119EA"/>
    <w:rsid w:val="00F11A2E"/>
    <w:rsid w:val="00FD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DF9D75"/>
  <w15:docId w15:val="{9DB592E8-658D-4F3A-A79F-CBAC5A62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line="360" w:lineRule="auto"/>
      <w:jc w:val="center"/>
    </w:pPr>
    <w:rPr>
      <w:rFonts w:ascii="Tahoma" w:hAnsi="Tahoma" w:cs="David"/>
      <w:sz w:val="24"/>
      <w:szCs w:val="26"/>
    </w:rPr>
  </w:style>
  <w:style w:type="paragraph" w:styleId="1">
    <w:name w:val="heading 1"/>
    <w:basedOn w:val="a"/>
    <w:next w:val="a"/>
    <w:qFormat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Cs w:val="24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4"/>
    </w:rPr>
  </w:style>
  <w:style w:type="character" w:styleId="a6">
    <w:name w:val="page number"/>
    <w:basedOn w:val="a0"/>
    <w:rsid w:val="00732065"/>
  </w:style>
  <w:style w:type="character" w:customStyle="1" w:styleId="a4">
    <w:name w:val="כותרת עליונה תו"/>
    <w:basedOn w:val="a0"/>
    <w:link w:val="a3"/>
    <w:rsid w:val="00323052"/>
    <w:rPr>
      <w:rFonts w:ascii="Tahoma" w:hAnsi="Tahoma" w:cs="David"/>
      <w:sz w:val="24"/>
      <w:szCs w:val="24"/>
    </w:rPr>
  </w:style>
  <w:style w:type="paragraph" w:styleId="a7">
    <w:name w:val="Balloon Text"/>
    <w:basedOn w:val="a"/>
    <w:link w:val="a8"/>
    <w:rsid w:val="0080194A"/>
    <w:pPr>
      <w:spacing w:line="240" w:lineRule="auto"/>
    </w:pPr>
    <w:rPr>
      <w:rFonts w:cs="Tahoma"/>
      <w:sz w:val="16"/>
      <w:szCs w:val="16"/>
    </w:rPr>
  </w:style>
  <w:style w:type="character" w:customStyle="1" w:styleId="a8">
    <w:name w:val="טקסט בלונים תו"/>
    <w:basedOn w:val="a0"/>
    <w:link w:val="a7"/>
    <w:rsid w:val="008019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WBZ8SD" Type="http://schemas.openxmlformats.org/officeDocument/2006/relationships/image" Target="media/VB8K7Z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chana\AppData\Local\Microsoft\Windows\Temporary%20Internet%20Files\Content.Outlook\J6CX80U8\&#1500;&#1493;&#1490;&#1493;%20&#1500;&#1513;&#1499;&#1514;%20&#1512;&#1502;&#1493;&#1514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לשכת רמות</Template>
  <TotalTime>1</TotalTime>
  <Pages>1</Pages>
  <Words>113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תסקיר קהילה</vt:lpstr>
    </vt:vector>
  </TitlesOfParts>
  <Company>עירית ירושלים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תסקיר קהילה</dc:title>
  <dc:creator>כהן חנה</dc:creator>
  <cp:lastModifiedBy>כהן חנה</cp:lastModifiedBy>
  <cp:revision>2</cp:revision>
  <cp:lastPrinted>2014-05-21T06:42:00Z</cp:lastPrinted>
  <dcterms:created xsi:type="dcterms:W3CDTF">2020-06-18T07:16:00Z</dcterms:created>
  <dcterms:modified xsi:type="dcterms:W3CDTF">2020-06-18T07:16:00Z</dcterms:modified>
</cp:coreProperties>
</file>