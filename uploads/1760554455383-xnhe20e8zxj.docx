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10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913"/>
                    <pic:cNvPicPr/>
                  </pic:nvPicPr>
                  <pic:blipFill>
                    <a:blip xmlns:r="http://schemas.openxmlformats.org/officeDocument/2006/relationships" r:embed="rIdG27R5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172"/>
        <w:gridCol w:w="8508"/>
      </w:tblGrid>
      <w:tr>
        <w:tblPrEx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30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ind w:left="113" w:right="57"/>
              <w:jc w:val="center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noProof/>
              </w:rPr>
              <w:pict xmlns:w="http://schemas.openxmlformats.org/wordprocessingml/2006/main">
                <v:oval xmlns:o="urn:schemas-microsoft-com:office:office" xmlns:v="urn:schemas-microsoft-com:vml" id="תיבת טקסט 3" o:spid="_x0000_i1025" style="width:102.05pt;height:102.9pt;mso-wrap-distance-bottom:0;mso-wrap-distance-left:0;mso-wrap-distance-right:0;mso-wrap-distance-top:0;v-text-anchor:top" fillcolor="black" stroked="f">
                  <v:fill xmlns:r="http://schemas.openxmlformats.org/officeDocument/2006/relationships" r:id="rId1" o:title="" recolor="t" rotate="t" type="frame"/>
                  <v:shadow on="t" type="perspective" color="black" opacity="5140f" origin="0.5,-0.5" offset="-2.82pt,1.03pt" matrix="66847f,,,66847f"/>
                  <v:textbox>
                    <w:txbxContent>
                      <w:p w:rsidR="00B95E24" w:rsidRPr="00534BB9" w:rsidP="00BC04E7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  <w10:anchorlock xmlns:w10="urn:schemas-microsoft-com:office:word"/>
                </v:oval>
              </w:pict>
            </w:r>
          </w:p>
        </w:tc>
        <w:tc>
          <w:tcPr>
            <w:tcW w:type="dxa" w:w="83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57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יאיר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יהושוע</w:t>
            </w:r>
          </w:p>
        </w:tc>
      </w:tr>
      <w:tr>
        <w:tblPrEx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xmlns:w="http://schemas.openxmlformats.org/wordprocessingml/2006/main" w:val="center"/>
          <w:jc w:val="center"/>
        </w:trPr>
        <w:tc>
          <w:tcPr>
            <w:tcW w:type="dxa" w:w="30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 w:leader="dot"/>
                <w:tab w:pos="3402" w:val="right"/>
              </w:tabs>
              <w:spacing w:before="24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רמת גן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2" w:history="1">
              <w:r>
                <w:rPr>
                  <w:rFonts w:ascii="Arial" w:eastAsia="Arial" w:hAnsi="Arial" w:cs="Arial"/>
                  <w:color w:val="333333"/>
                  <w:u w:val="single"/>
                  <w:rtl w:val="0"/>
                </w:rPr>
                <w:t xml:space="preserve">hodayawork1@gmail.com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050-2697800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שנת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לידה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1997</w:t>
            </w:r>
            <w:r>
              <w:rPr>
                <w:rFonts w:ascii="Arial" w:eastAsia="Arial" w:hAnsi="Arial" w:cs="Arial"/>
                <w:color w:val="333333"/>
              </w:rPr>
              <w:t xml:space="preserve"> </w:t>
            </w:r>
          </w:p>
          <w:p>
            <w:pPr>
              <w:tabs>
                <w:tab w:pos="340" w:val="left"/>
                <w:tab w:pos="3402" w:val="right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טובה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שפת אם</w:t>
            </w:r>
          </w:p>
          <w:p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כישורים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ניהול זמן בצורה יעילה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אדיבות ומוסר עבודה גבוהה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יכולת התנהלות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/>
              <w:ind w:left="113" w:right="57"/>
              <w:rPr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אמינות ונאמנות לעבודה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83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 xml:space="preserve">תמצית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גיל: 25 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השכלה : עמל מקס פיין 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קורסים : אוטוטק , מרכבי רכב 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שירות צבאי , חלקי </w:t>
            </w:r>
          </w:p>
          <w:p>
            <w:pPr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ניסיון תעסוקתי</w:t>
            </w: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2022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-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נוכחי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2" w:name="_GoBack"/>
            <w:bookmarkEnd w:id="2"/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שינוע מזון 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1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rtl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הקיריה תל אביב 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שינוע מזון לדוכני אוכל בבסיס</w:t>
            </w:r>
          </w:p>
          <w:p>
            <w:pPr>
              <w:pStyle w:val="ListParagraph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2022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התקנת חדרי כושר 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2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rtl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אביר ספורט בע"מ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שירות לקוחות בבית הלקוח 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התקנות ושינוע מוצרים </w:t>
            </w:r>
          </w:p>
          <w:p>
            <w:pPr>
              <w:pStyle w:val="ListParagraph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2021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-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2020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מלקט הזמנות 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3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rtl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א. ביסקוטי בע"מ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ליקוט הזמנות </w:t>
            </w:r>
          </w:p>
          <w:p>
            <w:pPr>
              <w:pStyle w:val="ListParagraph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ListParagraph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השכלה</w:t>
            </w:r>
          </w:p>
          <w:p>
            <w:pPr>
              <w:keepNext/>
              <w:keepLines/>
              <w:tabs>
                <w:tab w:pos="459" w:val="left"/>
              </w:tabs>
              <w:spacing w:line="288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2016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-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2013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תיכונית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אנגלית תנך מתמטיקה </w:t>
            </w:r>
          </w:p>
          <w:p>
            <w:pPr>
              <w:tabs>
                <w:tab w:pos="459" w:val="left"/>
              </w:tabs>
              <w:spacing w:after="60" w:line="288" w:lineRule="auto"/>
              <w:ind w:left="567" w:right="113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4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עמל מקס פיין 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היסטוריה , טכנולוגיה , שפות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ListParagraph"/>
              <w:keepNext/>
              <w:keepLines/>
              <w:tabs>
                <w:tab w:pos="459" w:val="left"/>
                <w:tab w:pos="742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שירות צבאי</w:t>
            </w:r>
          </w:p>
          <w:p>
            <w:pPr>
              <w:spacing w:line="259" w:lineRule="auto"/>
              <w:ind w:left="567" w:right="113"/>
              <w:rPr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אין מידע</w:t>
            </w:r>
          </w:p>
        </w:tc>
      </w:tr>
    </w:tbl>
    <w:p>
      <w:pPr>
        <w:spacing/>
        <w:rPr>
          <w:vanish/>
        </w:rPr>
      </w:pPr>
    </w:p>
    <w:sectPr>
      <w:headerReference w:type="first" r:id="rId8"/>
      <w:headerReference w:type="even" r:id="rId9"/>
      <w:headerReference w:type="default" r:id="rId10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A9497F49-F0C2-43F0-A7BB-BEC84C882DB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" w:customStyle="1">
    <w:name w:val="כותרת עליונה תו"/>
    <w:basedOn w:val="DefaultParagraphFont"/>
    <w:link w:val="Header"/>
    <w:rPr/>
  </w:style>
  <w:style w:type="paragraph" w:styleId="Footer">
    <w:name w:val="Footer"/>
    <w:basedOn w:val="Normal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0" w:customStyle="1">
    <w:name w:val="כותרת תחתונה תו"/>
    <w:basedOn w:val="DefaultParagraphFont"/>
    <w:link w:val="Footer"/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numbering" Target="numbering.xml" /><Relationship Id="rId9" Type="http://schemas.openxmlformats.org/officeDocument/2006/relationships/header" Target="header9.xml" /><Relationship Id="rId8" Type="http://schemas.openxmlformats.org/officeDocument/2006/relationships/header" Target="header8.xml" /><Relationship Id="rId10" Type="http://schemas.openxmlformats.org/officeDocument/2006/relationships/header" Target="header10.xml" /><Relationship Id="rId20" Type="http://schemas.openxmlformats.org/officeDocument/2006/relationships/fontTable" Target="fontTable.xml" /><Relationship Id="rId21" Type="http://schemas.openxmlformats.org/officeDocument/2006/relationships/theme" Target="theme/theme1.xml" /><Relationship Id="rId1" Type="http://schemas.openxmlformats.org/officeDocument/2006/relationships/image" Target="media/image1.jpeg" /><Relationship Id="rId4" Type="http://schemas.openxmlformats.org/officeDocument/2006/relationships/image" Target="media/image4.jpeg" /><Relationship Id="rId2" Type="http://schemas.openxmlformats.org/officeDocument/2006/relationships/hyperlink" Target="mailto:hodayawork1@gmail.com" TargetMode="External" /><Relationship Id="rIdG27R5G" Type="http://schemas.openxmlformats.org/officeDocument/2006/relationships/image" Target="media/HD2DKZ.jpg"/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מאיה</Template>
  <TotalTime>45</TotalTime>
  <Pages>1</Pages>
  <Words>106</Words>
  <Characters>497</Characters>
  <Application>Microsoft Office Word</Application>
  <DocSecurity>0</DocSecurity>
  <Lines>10</Lines>
  <Paragraphs>36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