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419"/>
                    <pic:cNvPicPr/>
                  </pic:nvPicPr>
                  <pic:blipFill>
                    <a:blip xmlns:r="http://schemas.openxmlformats.org/officeDocument/2006/relationships" r:embed="rId8FMT7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P="008B183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8B1837" w:rsidRPr="00534BB9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אליה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כהן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כפר סבא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"mailto:eliyacohen8@gmail.com"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eliyacohen8@gmail.com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052-6410856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1997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ספרדית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נכונות ללמוד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ניהול כוח אדם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צילום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עבודה אישית ובצוות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הישגיות ועמידה ביעדים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ידע נרחב במערכת אופיס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מחפשת מקום עבודה מחבק, שידרוש.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מעוניינת להשתקע ולהתפתח במקום העבודה שלי. 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מסעדה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בנדיקט </w:t>
            </w:r>
            <w:r w:rsidRPr="006C7A5E">
              <w:rPr>
                <w:rFonts w:ascii="Arial" w:hAnsi="Arial" w:cs="Arial"/>
                <w:noProof/>
                <w:color w:val="666666"/>
                <w:rtl w:val="0"/>
              </w:rPr>
              <w:t>BENEDICT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- כפר סבא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ניהול מסעדת בנדיקט בכפר סבא, סידור עבודה, שיח שוטף עם הרשת, עמידה ביעדים, ניהול מערך עובדים, ניהול כח אדם, עבודה שוטפת במשמרות כולל סופי שבוע בין </w:t>
            </w:r>
            <w:r w:rsidRPr="00E809DB">
              <w:rPr>
                <w:rFonts w:ascii="Arial" w:hAnsi="Arial" w:cs="Arial"/>
                <w:noProof/>
                <w:color w:val="333333"/>
                <w:rtl/>
                <w:lang w:bidi="he-IL"/>
              </w:rPr>
              <w:t>8-11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שעות ביום.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אשת חינוך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צופים ישראל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מערך הדרכתי שוטף, הזמנות רכש באמצעות סאפ, הוצאת טיולים ומפעלים לפועל במערך של 350+ משתתפים. יכולות הדרכה גבוהות, עבודה בצוות, ניהול עצמאי של לוז, אחריות, הישגיות, עמידה ביעדים.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2019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2017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הדרכה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חינוך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תנועת הצופים 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מספר קורסים-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מערכת סאפ.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הדרכת קבוצות בנושא נוער בסיכון ושימוש מופרז בסמים ואלכוהול.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מערכת אופיס.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2019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2017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מפקדת טירונים בקורס טיס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העברת טירונות רובאי 05 לטירוני קורס הטיס בחיל האויר הישראלי.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הכשרה בת 7 שבועות, אינטנסיבית, בה נדרש מאיתנו פיזיות וידע נרחב באמל״ח ותורת הלחימה של צהל.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בהמשך קודמתי למשנה למ״פ (בעודני סמלת) ותפקדתי כממלאת מקומו למשך 5 חודשים עד למציאת מחליף.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במסגרת משנה למ״פ עבדתי רבות עם אופיס, עם דרגות גבוהות ממני, הצגתי את תכני ההכשרה לכלל הדרגות הקשורות אל קורס הטיס (ביניהם גם מפקד בית ספר לטיסה ומפקד חיל האויר)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בהיותי ממלאת מקום המ״פ סידרתי את לוז ההכשרה והיו כפופים אליי מ״מ חיר שהיו למפקדי המחלקות בהכשרה. 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2017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שנת שירות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שנת שירות מטעם תנועת הצופים, במסגרתה הקמנו כקבוצה את שבט הצופים בבית שמש.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נוסף על כך הקמתי בעצמי סטודיו לריקוד לנוער קצה שעד היום פועל בבית שמש, עם המון תושיה, נכונות להשיג מימון ותרומות, ועבודה קשה.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8FMT74" Type="http://schemas.openxmlformats.org/officeDocument/2006/relationships/image" Target="media/6XHZJ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2</Pages>
  <Words>278</Words>
  <Characters>1355</Characters>
  <Application>Microsoft Office Word</Application>
  <DocSecurity>0</DocSecurity>
  <Lines>10</Lines>
  <Paragraphs>43</Paragraphs>
  <ScaleCrop>false</ScaleCrop>
  <Manager>AllJobs</Manager>
  <Company>AllJobs</Company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