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93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910"/>
                    <pic:cNvPicPr/>
                  </pic:nvPicPr>
                  <pic:blipFill>
                    <a:blip xmlns:r="http://schemas.openxmlformats.org/officeDocument/2006/relationships" r:embed="rId5WMFF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הזיל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מולא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29"/>
        <w:gridCol w:w="3269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ירכא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07"/>
        <w:gridCol w:w="3391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053-7412519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"mailto:hazel31260@gmail.com"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hazel31260@gmail.com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1960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2016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>-נוכחי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קצין בטיחות בתעבורה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עצמאי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קצין בטיחות בתעבורה בחרת טיולי מירה שנתיים .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בחברת עוף דבאח הובלת בעלי חיים , אמגר הובלת דגנים מילו בר , ע.נור הובלת ברזל, מובילי תקתוק הובלת תפזורת.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עד לפני שנה היתי קצין בטיחות בחברת דור כימקלים חיפה.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בעל רשיון מלא 1,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B,C,D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, מלגזה כל משקל , מכונה ניידת , משלח חומ"ס.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2016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1992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בעלים ומנהל מקצועי במוסך הבוחנים בירכא מורשה מטעם משרד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מוסך הבוחנים מורשה מטעם משרד תחבורה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בעלים ומנהל מקצועי במוסך הבוחנים בירכא מורשה מטעם משרד תחבורה.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1992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1988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בוחן רכב בצה"ל .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צה"ל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בוחן רכב בצה"ל .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1988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1981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מכונאי מלגזות ומנופים במפעלי מתכת קדמני בירכא.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מפעלי מתכת קדמני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מכונאי מלגזות ומנופים במפעלי מתכת קדמני בירכא. מ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1978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1974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מכונאות רכב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תיכונית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מקיף ירכא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תיכונית מגמת מכונאות רכב בית ספר מקיף ירכא הסמכה במכונאות רכב בנזין ודיזל משנת 1994 הסמכה במכונאות טרקטורים וצמ"ה 2000 הסמכה בהתקנת מיזוג וקירור ברכב 2007 בוחן רכב+בוחן עשן "מכון הטכניון" שנת 1986 בודק רכב לפני קניה 1997 . קורס טכנולוגיה מתקדמת ברכב שנת 1999, קורס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e-car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לבעלי מוסכים בשנת 2015. קצין בטיחות בתעבורה מסיים ב- 2016 .יש אשור משרד תחבורה לעסוק במקצוע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9927D8" w:rsidRPr="00F242F7" w:rsidP="009927D8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 w:rsidR="00AD2809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1981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1978</w:t>
            </w:r>
          </w:p>
        </w:tc>
        <w:tc>
          <w:tcPr>
            <w:tcW w:w="8850" w:type="dxa"/>
            <w:tcMar>
              <w:bottom w:w="170" w:type="dxa"/>
            </w:tcMar>
          </w:tcPr>
          <w:p w:rsidR="00C975CF" w:rsidRPr="00D25577" w:rsidP="00A14BC3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לוחם חי"ר</w:t>
            </w:r>
          </w:p>
          <w:p w:rsidRPr="00F521BE" w:rsidP="00267EB2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לוחם חי"ר</w:t>
            </w:r>
          </w:p>
        </w:tc>
      </w:tr>
    </w:tbl>
    <w:p w:rsidR="005A0791" w:rsidRPr="00434D79" w:rsidP="00434D79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8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ערבית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7272F0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מדריך עבודה בגובה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0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מדריך עבודה בגובה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1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Relationship Id="rId5WMFFV" Type="http://schemas.openxmlformats.org/officeDocument/2006/relationships/image" Target="media/B62KCU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1</Pages>
  <Words>217</Words>
  <Characters>1042</Characters>
  <Application>Microsoft Office Word</Application>
  <DocSecurity>0</DocSecurity>
  <Lines>9</Lines>
  <Paragraphs>42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1256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