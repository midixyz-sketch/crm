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095"/>
                    <pic:cNvPicPr/>
                  </pic:nvPicPr>
                  <pic:blipFill>
                    <a:blip xmlns:r="http://schemas.openxmlformats.org/officeDocument/2006/relationships" r:embed="rIdC5W45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38076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B802DC" w:rsidRPr="00FF35C2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דוד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ביקאייה</w:t>
            </w:r>
          </w:p>
        </w:tc>
      </w:tr>
      <w:tr w:rsidTr="0038076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38076E" w:rsidRPr="00B53B66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1997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רמלה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begin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instrText xml:space="preserve"> HYPERLINK "mailto:meqnt123@gmail.com" </w:instrTex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separate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t>meqnt123@gmail.com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end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054-8780998</w:t>
            </w: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35pt;height:109.05pt;margin-top:0.55pt;margin-left:-31.05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7216" fillcolor="#333" stroked="f" strokeweight="1pt"/>
            </w:pict>
          </mc:Fallback>
        </mc:AlternateContent>
      </w:r>
    </w:p>
    <w:p w:rsidR="00841886" w:rsidRPr="007B51D3" w:rsidP="00D66411">
      <w:pPr>
        <w:spacing w:after="0"/>
        <w:jc w:val="center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36"/>
        <w:gridCol w:w="217"/>
      </w:tblGrid>
      <w:tr w:rsidTr="000065A3">
        <w:tblPrEx>
          <w:tblW w:w="0" w:type="auto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Pr="00354405" w:rsidP="00194063">
            <w:pPr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 xml:space="preserve">מחפש עבודה לטווח ארוך כעובד חברה </w:t>
            </w:r>
          </w:p>
        </w:tc>
        <w:tc>
          <w:tcPr>
            <w:tcW w:w="0" w:type="auto"/>
          </w:tcPr>
          <w:p/>
        </w:tc>
      </w:tr>
    </w:tbl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2024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עובד ייצור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יוניטרוניקס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מרכיב בקרים , ולפעמים עושה בדיקות חשמליות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2022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מחסנאי /מלקט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עובד קבלן בטבע תעשיות פרמצבטיות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2022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2019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מחסנאי /מלקט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עובד קבלן ב-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>flex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עבודה עם מוסופון ליקוט סחורה במדפים עבודה עם משטחים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7519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BA7805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כללי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בגרות מלאה</w:t>
            </w:r>
            <w:r w:rsidRPr="00BA7805">
              <w:rPr>
                <w:rFonts w:ascii="Arial" w:hAnsi="Arial" w:cs="Arial"/>
                <w:b/>
                <w:bCs/>
                <w:color w:val="333333"/>
                <w:rtl w:val="0"/>
              </w:rPr>
              <w:t xml:space="preserve"> </w:t>
            </w:r>
          </w:p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תיכון איתן רמלה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B57CDE" w:rsidRPr="001110DC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A5F3E" w:rsidRPr="00354405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2019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2017</w:t>
            </w:r>
          </w:p>
          <w:p w:rsidR="00C86A73" w:rsidRPr="00354405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נהג משאית</w:t>
            </w:r>
          </w:p>
          <w:p w:rsidRPr="00354405" w:rsidP="00E766B7">
            <w:pPr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נהג משאית עד 12 טון</w:t>
            </w:r>
          </w:p>
        </w:tc>
      </w:tr>
    </w:tbl>
    <w:p w:rsidR="002D5FFC" w:rsidRPr="00354405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rPr>
          <w:hidden/>
        </w:trPr>
        <w:tc>
          <w:tcPr>
            <w:tcW w:w="10762" w:type="dxa"/>
          </w:tcPr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אמהרית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בסיסית</w:t>
            </w:r>
          </w:p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טובה</w:t>
            </w:r>
          </w:p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FC5B1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42A74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FC5B1F" w:rsidRPr="00BF1C1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טוב במחשבים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6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טוב במחשבים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2004AA"/>
    <w:rsid w:val="002173A4"/>
    <w:rsid w:val="00220A82"/>
    <w:rsid w:val="002512D0"/>
    <w:rsid w:val="0026135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11864"/>
    <w:rsid w:val="0031627A"/>
    <w:rsid w:val="00316E92"/>
    <w:rsid w:val="00340ED6"/>
    <w:rsid w:val="003463C1"/>
    <w:rsid w:val="00354405"/>
    <w:rsid w:val="0038076E"/>
    <w:rsid w:val="00384C82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504E9"/>
    <w:rsid w:val="004520C5"/>
    <w:rsid w:val="0046397B"/>
    <w:rsid w:val="00475448"/>
    <w:rsid w:val="0048422C"/>
    <w:rsid w:val="00484833"/>
    <w:rsid w:val="0049067D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D29F3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41A6D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F6503"/>
    <w:rsid w:val="00E072AF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C5W45E" Type="http://schemas.openxmlformats.org/officeDocument/2006/relationships/image" Target="media/M9NSA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גל</Template>
  <TotalTime>112</TotalTime>
  <Pages>1</Pages>
  <Words>82</Words>
  <Characters>406</Characters>
  <Application>Microsoft Office Word</Application>
  <DocSecurity>0</DocSecurity>
  <Lines>10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301</cp:revision>
  <dcterms:created xsi:type="dcterms:W3CDTF">2020-11-05T14:18:00Z</dcterms:created>
  <dcterms:modified xsi:type="dcterms:W3CDTF">2021-02-08T15:07:00Z</dcterms:modified>
</cp:coreProperties>
</file>