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495"/>
                    <pic:cNvPicPr/>
                  </pic:nvPicPr>
                  <pic:blipFill>
                    <a:blip xmlns:r="http://schemas.openxmlformats.org/officeDocument/2006/relationships" r:embed="rIdFYVY7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Lior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>Davidov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חדרה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"mailto:liordavidov119@gmail.com"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liordavidov119@gmail.com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050-5791119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2000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טובה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עמידה בזמנים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עמידה תחת לחץ וריבוי משימות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בן 22 מחדרה רווק בעל רישון נהיגה בתוקף 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נייד עם רכב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2023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מכירות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 w:val="0"/>
              </w:rPr>
              <w:t>d2d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 xml:space="preserve">הוט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סוכן מכירות </w:t>
            </w:r>
            <w:r w:rsidRPr="00E809DB">
              <w:rPr>
                <w:rFonts w:ascii="Arial" w:hAnsi="Arial" w:cs="Arial"/>
                <w:noProof/>
                <w:color w:val="333333"/>
              </w:rPr>
              <w:t>d2D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 xml:space="preserve"> בשילוב משרדי טיפול בלוקוחות קיימים טיפול בלידים קרים שימור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לקוחות ולתת מענה ללוקוחות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מסעדת המבורגרים</w:t>
            </w:r>
          </w:p>
          <w:p w:rsidRPr="00E809DB" w:rsidP="007B6658">
            <w:pPr>
              <w:pStyle w:val="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אחמ""ש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  </w:t>
            </w:r>
          </w:p>
          <w:p w:rsidRPr="00E809DB" w:rsidP="007B6658">
            <w:pPr>
              <w:pStyle w:val="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מסעדת המבורגרים</w:t>
            </w:r>
          </w:p>
          <w:p w:rsidRPr="00E809DB" w:rsidP="007B6658">
            <w:pPr>
              <w:pStyle w:val="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עובד פס מטבח אחראי על צוות העובדים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 מנהל צוות פס קר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 הזמנות ורככש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• טיפול והזמנות 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2020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תקשורת</w:t>
            </w:r>
          </w:p>
          <w:p w:rsidRPr="00E809DB" w:rsidP="007B6658">
            <w:pPr>
              <w:pStyle w:val="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 </w:t>
            </w:r>
            <w:r w:rsidRPr="00E809DB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עובד כללי</w:t>
            </w:r>
            <w:r w:rsidRPr="00E809DB">
              <w:rPr>
                <w:rFonts w:ascii="Arial" w:hAnsi="Arial" w:cs="Arial"/>
                <w:noProof/>
                <w:color w:val="333333"/>
                <w:rtl/>
              </w:rPr>
              <w:t>, תקשורת  </w:t>
            </w:r>
          </w:p>
          <w:p w:rsidRPr="00E809DB" w:rsidP="007B6658">
            <w:pPr>
              <w:pStyle w:val="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התקנת מערכות מתח נמוך</w:t>
            </w:r>
          </w:p>
          <w:p w:rsidRPr="00E809DB" w:rsidP="007B6658">
            <w:pPr>
              <w:pStyle w:val="ql-direction-rtl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התקנות של מערכות מתח נמוך. התקנת מצלמות אבטחה. התקנת של רשתות תקשורת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2017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חנות 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עובד בחנות נוחות פייס ווינר אחראי על החנות ושמירת העסק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מלצר + עוזר רב מלצרים באולם עובד במזון מהיר</w:t>
            </w:r>
          </w:p>
          <w:p w:rsidRPr="00E809DB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חודש שנה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2018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2016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12 שנות לימוד 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ניהול עסקי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 xml:space="preserve">נעמ״ת חדרה </w:t>
            </w:r>
          </w:p>
          <w:p w:rsidRPr="00F81419" w:rsidP="00F81419">
            <w:pPr>
              <w:pStyle w:val="ql-direction-rtl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b/>
                <w:bCs/>
                <w:noProof/>
                <w:color w:val="333333"/>
                <w:rtl/>
              </w:rPr>
              <w:t>השכלה תיכונית - בגרות חלקית בניהול עסקי</w:t>
            </w:r>
            <w:r w:rsidRPr="00F81419">
              <w:rPr>
                <w:rFonts w:ascii="Arial" w:hAnsi="Arial" w:cs="Arial"/>
                <w:noProof/>
                <w:color w:val="333333"/>
                <w:rtl/>
              </w:rPr>
              <w:t>, ב"ס טכנולוגי נעמת.  </w:t>
            </w:r>
          </w:p>
          <w:p w:rsidRPr="00F81419" w:rsidP="00F81419">
            <w:pPr>
              <w:pStyle w:val="ql-direction-rtl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בית הספר נעמת הוא בית ספר טכנלוגי.למדתי במגמת ניהול 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  <w:style w:type="paragraph" w:customStyle="1" w:styleId="ql-direction-rtl">
    <w:name w:val="ql-direction-rtl"/>
    <w:basedOn w:val="ListParagraph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FYVY7X" Type="http://schemas.openxmlformats.org/officeDocument/2006/relationships/image" Target="media/NPHU4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166</Words>
  <Characters>779</Characters>
  <Application>Microsoft Office Word</Application>
  <DocSecurity>0</DocSecurity>
  <Lines>10</Lines>
  <Paragraphs>43</Paragraphs>
  <ScaleCrop>false</ScaleCrop>
  <Manager>AllJobs</Manager>
  <Company>AllJobs</Company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