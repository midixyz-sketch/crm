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611"/>
                    <pic:cNvPicPr/>
                  </pic:nvPicPr>
                  <pic:blipFill>
                    <a:blip xmlns:r="http://schemas.openxmlformats.org/officeDocument/2006/relationships" r:embed="rIdJV7JF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דביר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ולוטקר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אשדוד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"mailto:dvir854467@gmail.com"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dvir854467@gmail.com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054-3302350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2000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בעל חשיבה יצירתית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עבודה בצוות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יודע לעבוד תחת לחץ ולעבוד מסודר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-ידע בעבודה מסודרת תחת לחץ ובצוותים.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-כושר למידה והתעניינות גבוהה.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-מביא פתרונות יצירתיים לתקלות.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-יכולת טובה לעבוד עם אנשים.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טכנאית תקשורת ורשתות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-ידע במערכות בקרה כגון: </w:t>
            </w:r>
            <w:r w:rsidRPr="00E809DB">
              <w:rPr>
                <w:rFonts w:ascii="Arial" w:hAnsi="Arial" w:cs="Arial"/>
                <w:noProof/>
                <w:color w:val="333333"/>
              </w:rPr>
              <w:t>Spectrum, NMS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-עבודה עם טכנולוגיות </w:t>
            </w:r>
            <w:r w:rsidRPr="00E809DB">
              <w:rPr>
                <w:rFonts w:ascii="Arial" w:hAnsi="Arial" w:cs="Arial"/>
                <w:noProof/>
                <w:color w:val="333333"/>
              </w:rPr>
              <w:t>PDH, SDH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ואורון.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-עבודה עם טכנולוגית </w:t>
            </w:r>
            <w:r w:rsidRPr="00E809DB">
              <w:rPr>
                <w:rFonts w:ascii="Arial" w:hAnsi="Arial" w:cs="Arial"/>
                <w:noProof/>
                <w:color w:val="333333"/>
              </w:rPr>
              <w:t>DWDM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-עבודה עם קצבים רשתיים ותמסורתיים (סיבים אופטיים וכבלי רשת).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-קינפוג ראשוני לרכיבי </w:t>
            </w:r>
            <w:r w:rsidRPr="00E809DB">
              <w:rPr>
                <w:rFonts w:ascii="Arial" w:hAnsi="Arial" w:cs="Arial"/>
                <w:noProof/>
                <w:color w:val="333333"/>
              </w:rPr>
              <w:t>SW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מסוג: </w:t>
            </w:r>
            <w:r w:rsidRPr="00E809DB">
              <w:rPr>
                <w:rFonts w:ascii="Arial" w:hAnsi="Arial" w:cs="Arial"/>
                <w:noProof/>
                <w:color w:val="333333"/>
              </w:rPr>
              <w:t>CISCO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-קינפוג ראשוני לרכיבי </w:t>
            </w:r>
            <w:r w:rsidRPr="00E809DB">
              <w:rPr>
                <w:rFonts w:ascii="Arial" w:hAnsi="Arial" w:cs="Arial"/>
                <w:noProof/>
                <w:color w:val="333333"/>
              </w:rPr>
              <w:t>RTR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מסוג: </w:t>
            </w:r>
            <w:r w:rsidRPr="00E809DB">
              <w:rPr>
                <w:rFonts w:ascii="Arial" w:hAnsi="Arial" w:cs="Arial"/>
                <w:noProof/>
                <w:color w:val="333333"/>
              </w:rPr>
              <w:t>CISCO, JUNIPER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-התעסקות עם מרבבים: </w:t>
            </w:r>
            <w:r w:rsidRPr="00E809DB">
              <w:rPr>
                <w:rFonts w:ascii="Arial" w:hAnsi="Arial" w:cs="Arial"/>
                <w:noProof/>
                <w:color w:val="333333"/>
              </w:rPr>
              <w:t>XDM, BG, NPT, APOLLO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-עבודה עם סוגים שונים של רדיו מחברת </w:t>
            </w:r>
            <w:r w:rsidRPr="00E809DB">
              <w:rPr>
                <w:rFonts w:ascii="Arial" w:hAnsi="Arial" w:cs="Arial"/>
                <w:noProof/>
                <w:color w:val="333333"/>
              </w:rPr>
              <w:t>CERAGON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-ידע בסיסי במרכזיות, התקנות קווים ותיקונם.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-ידע בעבודה עם מתח נמוך (-</w:t>
            </w:r>
            <w:r w:rsidRPr="00E809DB">
              <w:rPr>
                <w:rFonts w:ascii="Arial" w:hAnsi="Arial" w:cs="Arial"/>
                <w:noProof/>
                <w:color w:val="333333"/>
              </w:rPr>
              <w:t>48v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).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2020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2018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לימודי הנדסאי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אלקטרוניקה ומחשבים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מקיף ה אשדוד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למדתי במגמת אלקטרוניקה ומחשבים בה התעסקתי עם מערכות אלקטרוניות ועולם התקשורת.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2018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2013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 מלאה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מגמת מנהל עסקים וכלכלה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מקיף א אשדוד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בתיכון הרחבתי במגמת ניהול עסקים וכלכלה.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2020</w:t>
            </w:r>
            <w:r w:rsidRPr="00F83802">
              <w:rPr>
                <w:rFonts w:ascii="Arial" w:hAnsi="Arial" w:cs="Arial" w:hint="cs"/>
                <w:noProof/>
                <w:color w:val="666666"/>
                <w:rtl/>
              </w:rPr>
              <w:t>-נוכחי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טכנאי תקשורת ביחידת חושן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-יש סיווג בטחוני צבאי.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-בשירות הצבאי שלי הייתי כל יום יוצא למשימות מחוץ לבסיס, על מנת לתחזק את הרשת הצבאית ולבצע משימות מורכבות.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-באופן יום יומי עבדתי עם מדור נתונים וצופן, תמסורת ולקוחות.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-הקמתי עורקי תמסורת חדשים בתוך המתקני תקשורת.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-פריסה מסודרת של תשתיות.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-תפעול תקלות של רכיבים רשתיים: </w:t>
            </w:r>
            <w:r w:rsidRPr="00E809DB">
              <w:rPr>
                <w:rFonts w:ascii="Arial" w:hAnsi="Arial" w:cs="Arial"/>
                <w:noProof/>
                <w:color w:val="333333"/>
              </w:rPr>
              <w:t>RTR, SW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.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-תפעול תקלות של רכיבים תמסורתיים: מרבבים.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-תחזוקה של טלפוניה.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7216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JV7JFD" Type="http://schemas.openxmlformats.org/officeDocument/2006/relationships/image" Target="media/8Y72Y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226</Words>
  <Characters>1192</Characters>
  <Application>Microsoft Office Word</Application>
  <DocSecurity>0</DocSecurity>
  <Lines>10</Lines>
  <Paragraphs>47</Paragraphs>
  <ScaleCrop>false</ScaleCrop>
  <Manager>AllJobs</Manager>
  <Company>AllJobs</Company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