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5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722"/>
                    <pic:cNvPicPr/>
                  </pic:nvPicPr>
                  <pic:blipFill>
                    <a:blip xmlns:r="http://schemas.openxmlformats.org/officeDocument/2006/relationships" r:embed="rIdJGWDP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683B" w:rsidRPr="006B4E79" w:rsidP="00AE683B" w14:paraId="6C8D3EF9" w14:textId="77777777">
      <w:pPr>
        <w:pStyle w:val="a6"/>
        <w:bidi/>
        <w:rPr>
          <w:rFonts w:ascii="Times New Roman" w:hAnsi="Times New Roman" w:cs="Times New Roman"/>
          <w:b w:val="0"/>
          <w:bCs/>
          <w:sz w:val="40"/>
          <w:szCs w:val="40"/>
          <w:lang w:bidi="he-IL"/>
        </w:rPr>
      </w:pPr>
      <w:r w:rsidRPr="006B4E79">
        <w:rPr>
          <w:rFonts w:ascii="Times New Roman" w:hAnsi="Times New Roman" w:cs="Times New Roman" w:hint="cs"/>
          <w:b w:val="0"/>
          <w:bCs/>
          <w:sz w:val="40"/>
          <w:szCs w:val="40"/>
          <w:rtl/>
          <w:lang w:bidi="he-IL"/>
        </w:rPr>
        <w:t>אילה מזוז</w:t>
      </w:r>
    </w:p>
    <w:p w:rsidR="00BC6BC3" w:rsidRPr="00523807" w:rsidP="00114251" w14:paraId="68878CE4" w14:textId="78A8DBDB">
      <w:pPr>
        <w:pStyle w:val="a5"/>
        <w:bidi/>
        <w:rPr>
          <w:rFonts w:ascii="Times New Roman" w:hAnsi="Times New Roman" w:cs="Times New Roman"/>
          <w:sz w:val="28"/>
          <w:szCs w:val="28"/>
          <w:lang w:val="en-US" w:bidi="he-IL"/>
        </w:rPr>
      </w:pPr>
      <w:r w:rsidRPr="00523807">
        <w:rPr>
          <w:rFonts w:ascii="Times New Roman" w:hAnsi="Times New Roman" w:cs="Times New Roman" w:hint="cs"/>
          <w:sz w:val="28"/>
          <w:szCs w:val="28"/>
          <w:rtl/>
          <w:lang w:val="en-US" w:bidi="he-IL"/>
        </w:rPr>
        <w:t>054-333225</w:t>
      </w:r>
      <w:r w:rsidR="003F0A07">
        <w:rPr>
          <w:rFonts w:ascii="Times New Roman" w:hAnsi="Times New Roman" w:cs="Times New Roman" w:hint="cs"/>
          <w:sz w:val="28"/>
          <w:szCs w:val="28"/>
          <w:rtl/>
          <w:lang w:val="en-US" w:bidi="he-IL"/>
        </w:rPr>
        <w:t>1</w:t>
      </w:r>
      <w:r w:rsidRPr="00523807">
        <w:rPr>
          <w:rFonts w:ascii="Times New Roman" w:hAnsi="Times New Roman" w:cs="Times New Roman" w:hint="cs"/>
          <w:sz w:val="28"/>
          <w:szCs w:val="28"/>
          <w:rtl/>
          <w:lang w:val="en-US" w:bidi="he-IL"/>
        </w:rPr>
        <w:t xml:space="preserve"> | </w:t>
      </w:r>
      <w:r>
        <w:fldChar w:fldCharType="begin"/>
      </w:r>
      <w:r>
        <w:instrText xml:space="preserve"> HYPERLINK "mailto:ayalamazuz246@gmail.com" </w:instrText>
      </w:r>
      <w:r>
        <w:fldChar w:fldCharType="separate"/>
      </w:r>
      <w:r w:rsidRPr="00523807" w:rsidR="007453F1">
        <w:rPr>
          <w:rStyle w:val="Hyperlink"/>
          <w:rFonts w:ascii="Times New Roman" w:hAnsi="Times New Roman" w:cs="Times New Roman"/>
          <w:sz w:val="28"/>
          <w:szCs w:val="28"/>
          <w:lang w:val="en-US" w:bidi="he-IL"/>
        </w:rPr>
        <w:t>ayalamazuz246@gmail.com</w:t>
      </w:r>
      <w:r>
        <w:fldChar w:fldCharType="end"/>
      </w:r>
    </w:p>
    <w:p w:rsidR="0037194E" w:rsidRPr="00FA4D74" w14:paraId="3424AF51" w14:textId="77777777">
      <w:pPr>
        <w:pStyle w:val="Heading1"/>
        <w:bidi/>
        <w:rPr>
          <w:rFonts w:ascii="Times New Roman" w:hAnsi="Times New Roman" w:cs="Times New Roman"/>
          <w:b w:val="0"/>
          <w:bCs/>
          <w:i/>
          <w:iCs/>
          <w:szCs w:val="26"/>
          <w:rtl/>
          <w:lang w:bidi="he-IL"/>
        </w:rPr>
      </w:pPr>
      <w:r w:rsidRPr="00FA4D74">
        <w:rPr>
          <w:rFonts w:ascii="Times New Roman" w:hAnsi="Times New Roman" w:cs="Times New Roman" w:hint="cs"/>
          <w:b w:val="0"/>
          <w:bCs/>
          <w:i/>
          <w:iCs/>
          <w:szCs w:val="26"/>
          <w:rtl/>
          <w:lang w:bidi="he-IL"/>
        </w:rPr>
        <w:t>פרופיל אישי</w:t>
      </w:r>
    </w:p>
    <w:p w:rsidR="004A0106" w:rsidRPr="00827ABB" w:rsidP="00605C74" w14:paraId="7112828E" w14:textId="35E85517">
      <w:pPr>
        <w:bidi/>
        <w:spacing w:after="180"/>
        <w:rPr>
          <w:rFonts w:ascii="Times New Roman" w:hAnsi="Times New Roman" w:cs="Times New Roman"/>
          <w:color w:val="000000" w:themeColor="text1"/>
          <w:sz w:val="24"/>
          <w:szCs w:val="24"/>
          <w:lang w:bidi="he-IL"/>
        </w:rPr>
      </w:pPr>
      <w:r>
        <w:rPr>
          <w:rFonts w:ascii="Times New Roman" w:hAnsi="Times New Roman" w:cs="Times New Roman" w:hint="cs"/>
          <w:color w:val="000000" w:themeColor="text1"/>
          <w:sz w:val="24"/>
          <w:szCs w:val="24"/>
          <w:rtl/>
          <w:lang w:bidi="he-IL"/>
        </w:rPr>
        <w:t xml:space="preserve">אני </w:t>
      </w:r>
      <w:r w:rsidR="007200FB">
        <w:rPr>
          <w:rFonts w:ascii="Times New Roman" w:hAnsi="Times New Roman" w:cs="Times New Roman" w:hint="cs"/>
          <w:color w:val="000000" w:themeColor="text1"/>
          <w:sz w:val="24"/>
          <w:szCs w:val="24"/>
          <w:rtl/>
          <w:lang w:bidi="he-IL"/>
        </w:rPr>
        <w:t>אחראית</w:t>
      </w:r>
      <w:r w:rsidR="00DD5604">
        <w:rPr>
          <w:rFonts w:ascii="Times New Roman" w:hAnsi="Times New Roman" w:cs="Times New Roman" w:hint="cs"/>
          <w:color w:val="000000" w:themeColor="text1"/>
          <w:sz w:val="24"/>
          <w:szCs w:val="24"/>
          <w:rtl/>
          <w:lang w:bidi="he-IL"/>
        </w:rPr>
        <w:t xml:space="preserve">, </w:t>
      </w:r>
      <w:r w:rsidR="0079689F">
        <w:rPr>
          <w:rFonts w:ascii="Times New Roman" w:hAnsi="Times New Roman" w:cs="Times New Roman" w:hint="cs"/>
          <w:color w:val="000000" w:themeColor="text1"/>
          <w:sz w:val="24"/>
          <w:szCs w:val="24"/>
          <w:rtl/>
          <w:lang w:bidi="he-IL"/>
        </w:rPr>
        <w:t xml:space="preserve">בעלת מוטיבציה </w:t>
      </w:r>
      <w:r w:rsidR="00DD5604">
        <w:rPr>
          <w:rFonts w:ascii="Times New Roman" w:hAnsi="Times New Roman" w:cs="Times New Roman" w:hint="cs"/>
          <w:color w:val="000000" w:themeColor="text1"/>
          <w:sz w:val="24"/>
          <w:szCs w:val="24"/>
          <w:rtl/>
          <w:lang w:bidi="he-IL"/>
        </w:rPr>
        <w:t>ויכול</w:t>
      </w:r>
      <w:r w:rsidR="0079689F">
        <w:rPr>
          <w:rFonts w:ascii="Times New Roman" w:hAnsi="Times New Roman" w:cs="Times New Roman" w:hint="cs"/>
          <w:color w:val="000000" w:themeColor="text1"/>
          <w:sz w:val="24"/>
          <w:szCs w:val="24"/>
          <w:rtl/>
          <w:lang w:bidi="he-IL"/>
        </w:rPr>
        <w:t>ת למידה</w:t>
      </w:r>
      <w:r w:rsidR="00DD5604">
        <w:rPr>
          <w:rFonts w:ascii="Times New Roman" w:hAnsi="Times New Roman" w:cs="Times New Roman" w:hint="cs"/>
          <w:color w:val="000000" w:themeColor="text1"/>
          <w:sz w:val="24"/>
          <w:szCs w:val="24"/>
          <w:rtl/>
          <w:lang w:bidi="he-IL"/>
        </w:rPr>
        <w:t xml:space="preserve"> גבוהה</w:t>
      </w:r>
      <w:r>
        <w:rPr>
          <w:rFonts w:ascii="Times New Roman" w:hAnsi="Times New Roman" w:cs="Times New Roman" w:hint="cs"/>
          <w:color w:val="000000" w:themeColor="text1"/>
          <w:sz w:val="24"/>
          <w:szCs w:val="24"/>
          <w:rtl/>
          <w:lang w:bidi="he-IL"/>
        </w:rPr>
        <w:t xml:space="preserve">. </w:t>
      </w:r>
      <w:r w:rsidRPr="00827ABB">
        <w:rPr>
          <w:rFonts w:ascii="Times New Roman" w:hAnsi="Times New Roman" w:cs="Times New Roman" w:hint="cs"/>
          <w:color w:val="000000" w:themeColor="text1"/>
          <w:sz w:val="24"/>
          <w:szCs w:val="24"/>
          <w:rtl/>
          <w:lang w:bidi="he-IL"/>
        </w:rPr>
        <w:t>מנוסה בתחום האדמיניסטרציה,</w:t>
      </w:r>
      <w:r w:rsidR="00121298">
        <w:rPr>
          <w:rFonts w:ascii="Times New Roman" w:hAnsi="Times New Roman" w:cs="Times New Roman" w:hint="cs"/>
          <w:color w:val="000000" w:themeColor="text1"/>
          <w:sz w:val="24"/>
          <w:szCs w:val="24"/>
          <w:rtl/>
          <w:lang w:bidi="he-IL"/>
        </w:rPr>
        <w:t xml:space="preserve"> </w:t>
      </w:r>
      <w:r w:rsidRPr="00827ABB">
        <w:rPr>
          <w:rFonts w:ascii="Times New Roman" w:hAnsi="Times New Roman" w:cs="Times New Roman" w:hint="cs"/>
          <w:color w:val="000000" w:themeColor="text1"/>
          <w:sz w:val="24"/>
          <w:szCs w:val="24"/>
          <w:rtl/>
          <w:lang w:bidi="he-IL"/>
        </w:rPr>
        <w:t>שי</w:t>
      </w:r>
      <w:r w:rsidR="006D65B2">
        <w:rPr>
          <w:rFonts w:ascii="Times New Roman" w:hAnsi="Times New Roman" w:cs="Times New Roman" w:hint="cs"/>
          <w:color w:val="000000" w:themeColor="text1"/>
          <w:sz w:val="24"/>
          <w:szCs w:val="24"/>
          <w:rtl/>
          <w:lang w:bidi="he-IL"/>
        </w:rPr>
        <w:t>ווק</w:t>
      </w:r>
      <w:r w:rsidRPr="00827ABB">
        <w:rPr>
          <w:rFonts w:ascii="Times New Roman" w:hAnsi="Times New Roman" w:cs="Times New Roman" w:hint="cs"/>
          <w:color w:val="000000" w:themeColor="text1"/>
          <w:sz w:val="24"/>
          <w:szCs w:val="24"/>
          <w:rtl/>
          <w:lang w:bidi="he-IL"/>
        </w:rPr>
        <w:t xml:space="preserve"> והוראה</w:t>
      </w:r>
      <w:r w:rsidR="00C51A05">
        <w:rPr>
          <w:rFonts w:ascii="Times New Roman" w:hAnsi="Times New Roman" w:cs="Times New Roman" w:hint="cs"/>
          <w:color w:val="000000" w:themeColor="text1"/>
          <w:sz w:val="24"/>
          <w:szCs w:val="24"/>
          <w:rtl/>
          <w:lang w:bidi="he-IL"/>
        </w:rPr>
        <w:t xml:space="preserve">, </w:t>
      </w:r>
      <w:r w:rsidR="000B60EB">
        <w:rPr>
          <w:rFonts w:ascii="Times New Roman" w:hAnsi="Times New Roman" w:cs="Times New Roman" w:hint="cs"/>
          <w:color w:val="000000" w:themeColor="text1"/>
          <w:sz w:val="24"/>
          <w:szCs w:val="24"/>
          <w:rtl/>
          <w:lang w:val="en-US" w:bidi="he-IL"/>
        </w:rPr>
        <w:t>מעוניינת</w:t>
      </w:r>
      <w:r w:rsidRPr="00827ABB">
        <w:rPr>
          <w:rFonts w:ascii="Times New Roman" w:hAnsi="Times New Roman" w:cs="Times New Roman" w:hint="cs"/>
          <w:color w:val="000000" w:themeColor="text1"/>
          <w:sz w:val="24"/>
          <w:szCs w:val="24"/>
          <w:rtl/>
          <w:lang w:val="en-US" w:bidi="he-IL"/>
        </w:rPr>
        <w:t xml:space="preserve"> </w:t>
      </w:r>
      <w:r w:rsidR="000B60EB">
        <w:rPr>
          <w:rFonts w:ascii="Times New Roman" w:hAnsi="Times New Roman" w:cs="Times New Roman" w:hint="cs"/>
          <w:color w:val="000000" w:themeColor="text1"/>
          <w:sz w:val="24"/>
          <w:szCs w:val="24"/>
          <w:rtl/>
          <w:lang w:val="en-US" w:bidi="he-IL"/>
        </w:rPr>
        <w:t>ב</w:t>
      </w:r>
      <w:r w:rsidRPr="00827ABB">
        <w:rPr>
          <w:rFonts w:ascii="Times New Roman" w:hAnsi="Times New Roman" w:cs="Times New Roman" w:hint="cs"/>
          <w:color w:val="000000" w:themeColor="text1"/>
          <w:sz w:val="24"/>
          <w:szCs w:val="24"/>
          <w:rtl/>
          <w:lang w:bidi="he-IL"/>
        </w:rPr>
        <w:t xml:space="preserve">משרה בתחום </w:t>
      </w:r>
      <w:r w:rsidR="00C51A05">
        <w:rPr>
          <w:rFonts w:ascii="Times New Roman" w:hAnsi="Times New Roman" w:cs="Times New Roman" w:hint="cs"/>
          <w:color w:val="000000" w:themeColor="text1"/>
          <w:sz w:val="24"/>
          <w:szCs w:val="24"/>
          <w:rtl/>
          <w:lang w:bidi="he-IL"/>
        </w:rPr>
        <w:t xml:space="preserve">האדמיניסטרציה </w:t>
      </w:r>
      <w:r w:rsidRPr="00827ABB">
        <w:rPr>
          <w:rFonts w:ascii="Times New Roman" w:hAnsi="Times New Roman" w:cs="Times New Roman" w:hint="cs"/>
          <w:color w:val="000000" w:themeColor="text1"/>
          <w:sz w:val="24"/>
          <w:szCs w:val="24"/>
          <w:rtl/>
          <w:lang w:bidi="he-IL"/>
        </w:rPr>
        <w:t>/</w:t>
      </w:r>
      <w:r w:rsidR="00983ED3">
        <w:rPr>
          <w:rFonts w:ascii="Times New Roman" w:hAnsi="Times New Roman" w:cs="Times New Roman" w:hint="cs"/>
          <w:color w:val="000000" w:themeColor="text1"/>
          <w:sz w:val="24"/>
          <w:szCs w:val="24"/>
          <w:rtl/>
          <w:lang w:bidi="he-IL"/>
        </w:rPr>
        <w:t xml:space="preserve"> </w:t>
      </w:r>
      <w:r w:rsidR="00C51A05">
        <w:rPr>
          <w:rFonts w:ascii="Times New Roman" w:hAnsi="Times New Roman" w:cs="Times New Roman" w:hint="cs"/>
          <w:color w:val="000000" w:themeColor="text1"/>
          <w:sz w:val="24"/>
          <w:szCs w:val="24"/>
          <w:rtl/>
          <w:lang w:bidi="he-IL"/>
        </w:rPr>
        <w:t>דיגיטל</w:t>
      </w:r>
      <w:r w:rsidRPr="00827ABB">
        <w:rPr>
          <w:rFonts w:ascii="Times New Roman" w:hAnsi="Times New Roman" w:cs="Times New Roman" w:hint="cs"/>
          <w:color w:val="000000" w:themeColor="text1"/>
          <w:sz w:val="24"/>
          <w:szCs w:val="24"/>
          <w:rtl/>
          <w:lang w:bidi="he-IL"/>
        </w:rPr>
        <w:t xml:space="preserve"> </w:t>
      </w:r>
      <w:r w:rsidR="0026400C">
        <w:rPr>
          <w:rFonts w:ascii="Times New Roman" w:hAnsi="Times New Roman" w:cs="Times New Roman" w:hint="cs"/>
          <w:color w:val="000000" w:themeColor="text1"/>
          <w:sz w:val="24"/>
          <w:szCs w:val="24"/>
          <w:rtl/>
          <w:lang w:bidi="he-IL"/>
        </w:rPr>
        <w:t>שתאפשר לי</w:t>
      </w:r>
      <w:r w:rsidRPr="00827ABB">
        <w:rPr>
          <w:rFonts w:ascii="Times New Roman" w:hAnsi="Times New Roman" w:cs="Times New Roman" w:hint="cs"/>
          <w:color w:val="000000" w:themeColor="text1"/>
          <w:sz w:val="24"/>
          <w:szCs w:val="24"/>
          <w:rtl/>
          <w:lang w:bidi="he-IL"/>
        </w:rPr>
        <w:t xml:space="preserve"> להביע את כישוריי</w:t>
      </w:r>
      <w:r w:rsidR="0026400C">
        <w:rPr>
          <w:rFonts w:ascii="Times New Roman" w:hAnsi="Times New Roman" w:cs="Times New Roman" w:hint="cs"/>
          <w:color w:val="000000" w:themeColor="text1"/>
          <w:sz w:val="24"/>
          <w:szCs w:val="24"/>
          <w:rtl/>
          <w:lang w:bidi="he-IL"/>
        </w:rPr>
        <w:t xml:space="preserve"> ולהתמקצע.</w:t>
      </w:r>
      <w:r w:rsidRPr="00827ABB">
        <w:rPr>
          <w:rFonts w:ascii="Times New Roman" w:hAnsi="Times New Roman" w:cs="Times New Roman" w:hint="cs"/>
          <w:color w:val="000000" w:themeColor="text1"/>
          <w:sz w:val="24"/>
          <w:szCs w:val="24"/>
          <w:rtl/>
          <w:lang w:bidi="he-IL"/>
        </w:rPr>
        <w:t xml:space="preserve"> </w:t>
      </w:r>
      <w:r w:rsidR="0045399B">
        <w:rPr>
          <w:rFonts w:ascii="Times New Roman" w:hAnsi="Times New Roman" w:cs="Times New Roman" w:hint="cs"/>
          <w:color w:val="000000" w:themeColor="text1"/>
          <w:sz w:val="24"/>
          <w:szCs w:val="24"/>
          <w:rtl/>
          <w:lang w:bidi="he-IL"/>
        </w:rPr>
        <w:t>פנויה למשרה</w:t>
      </w:r>
      <w:r w:rsidRPr="00827ABB">
        <w:rPr>
          <w:rFonts w:ascii="Times New Roman" w:hAnsi="Times New Roman" w:cs="Times New Roman" w:hint="cs"/>
          <w:color w:val="000000" w:themeColor="text1"/>
          <w:sz w:val="24"/>
          <w:szCs w:val="24"/>
          <w:rtl/>
          <w:lang w:bidi="he-IL"/>
        </w:rPr>
        <w:t xml:space="preserve"> לטווח ארוך.</w:t>
      </w:r>
    </w:p>
    <w:p w:rsidR="00413EF6" w:rsidRPr="00747EE4" w:rsidP="00422E5E" w14:paraId="4D30790A" w14:textId="0B30188F">
      <w:pPr>
        <w:bidi/>
        <w:spacing w:after="180"/>
        <w:rPr>
          <w:rFonts w:ascii="Times New Roman" w:hAnsi="Times New Roman" w:cs="Times New Roman"/>
          <w:sz w:val="24"/>
          <w:szCs w:val="24"/>
          <w:lang w:bidi="he-IL"/>
        </w:rPr>
      </w:pPr>
      <w:r w:rsidRPr="00B87529">
        <w:rPr>
          <w:rFonts w:ascii="Times New Roman" w:hAnsi="Times New Roman" w:cs="Times New Roman" w:hint="cs"/>
          <w:b/>
          <w:bCs/>
          <w:i/>
          <w:iCs/>
          <w:sz w:val="26"/>
          <w:szCs w:val="26"/>
          <w:rtl/>
          <w:lang w:bidi="he-IL"/>
        </w:rPr>
        <w:t>כישורים מקצועיים</w:t>
      </w:r>
    </w:p>
    <w:p w:rsidR="009A1D0F" w:rsidP="009A1D0F" w14:paraId="0F443590" w14:textId="7B07A9DE">
      <w:pPr>
        <w:numPr>
          <w:ilvl w:val="0"/>
          <w:numId w:val="14"/>
        </w:numPr>
        <w:bidi/>
        <w:spacing w:after="180"/>
        <w:contextualSpacing/>
        <w:rPr>
          <w:rFonts w:ascii="Times New Roman" w:hAnsi="Times New Roman" w:cs="Times New Roman"/>
          <w:sz w:val="24"/>
          <w:szCs w:val="24"/>
        </w:rPr>
      </w:pPr>
      <w:r w:rsidRPr="00180472">
        <w:rPr>
          <w:rFonts w:ascii="Times New Roman" w:hAnsi="Times New Roman" w:cs="Times New Roman" w:hint="cs"/>
          <w:sz w:val="24"/>
          <w:szCs w:val="24"/>
          <w:rtl/>
          <w:lang w:bidi="he-IL"/>
        </w:rPr>
        <w:t xml:space="preserve">בעלת כישורי ניהול וארגון </w:t>
      </w:r>
      <w:r w:rsidR="00643EE2">
        <w:rPr>
          <w:rFonts w:ascii="Times New Roman" w:hAnsi="Times New Roman" w:cs="Times New Roman" w:hint="cs"/>
          <w:sz w:val="24"/>
          <w:szCs w:val="24"/>
          <w:rtl/>
          <w:lang w:bidi="he-IL"/>
        </w:rPr>
        <w:t>עם אוריינטציה שיווקית</w:t>
      </w:r>
      <w:r w:rsidR="007739E1">
        <w:rPr>
          <w:rFonts w:ascii="Times New Roman" w:hAnsi="Times New Roman" w:cs="Times New Roman" w:hint="cs"/>
          <w:sz w:val="24"/>
          <w:szCs w:val="24"/>
          <w:rtl/>
          <w:lang w:bidi="he-IL"/>
        </w:rPr>
        <w:t xml:space="preserve"> </w:t>
      </w:r>
    </w:p>
    <w:p w:rsidR="007739E1" w:rsidRPr="007739E1" w:rsidP="007739E1" w14:paraId="2ED1B97B" w14:textId="70621AC8">
      <w:pPr>
        <w:numPr>
          <w:ilvl w:val="0"/>
          <w:numId w:val="14"/>
        </w:numPr>
        <w:bidi/>
        <w:spacing w:after="18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cs"/>
          <w:sz w:val="24"/>
          <w:szCs w:val="24"/>
          <w:rtl/>
          <w:lang w:bidi="he-IL"/>
        </w:rPr>
        <w:t>בעלת כושר ביטוי וניסוח ברמה גבוהה בעברית וב</w:t>
      </w:r>
      <w:r w:rsidRPr="00180472">
        <w:rPr>
          <w:rFonts w:ascii="Times New Roman" w:hAnsi="Times New Roman" w:cs="Times New Roman" w:hint="cs"/>
          <w:sz w:val="24"/>
          <w:szCs w:val="24"/>
          <w:rtl/>
          <w:lang w:bidi="he-IL"/>
        </w:rPr>
        <w:t xml:space="preserve">אנגלית </w:t>
      </w:r>
    </w:p>
    <w:p w:rsidR="009A1D0F" w:rsidP="009A1D0F" w14:paraId="46C79B85" w14:textId="77777777">
      <w:pPr>
        <w:numPr>
          <w:ilvl w:val="0"/>
          <w:numId w:val="14"/>
        </w:numPr>
        <w:bidi/>
        <w:spacing w:after="18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cs"/>
          <w:sz w:val="24"/>
          <w:szCs w:val="24"/>
          <w:rtl/>
          <w:lang w:bidi="he-IL"/>
        </w:rPr>
        <w:t>בעלת אינטראקציה בין אישית גבוהה</w:t>
      </w:r>
    </w:p>
    <w:p w:rsidR="009A1D0F" w:rsidRPr="00522287" w:rsidP="009A1D0F" w14:paraId="72A61EB8" w14:textId="2880DE02">
      <w:pPr>
        <w:numPr>
          <w:ilvl w:val="0"/>
          <w:numId w:val="14"/>
        </w:numPr>
        <w:bidi/>
        <w:spacing w:after="18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cs"/>
          <w:sz w:val="24"/>
          <w:szCs w:val="24"/>
          <w:rtl/>
          <w:lang w:bidi="he-IL"/>
        </w:rPr>
        <w:t>בעלת אוריינטציה טכנולוגית</w:t>
      </w:r>
      <w:r w:rsidR="007C46E1">
        <w:rPr>
          <w:rFonts w:ascii="Times New Roman" w:hAnsi="Times New Roman" w:cs="Times New Roman" w:hint="cs"/>
          <w:sz w:val="24"/>
          <w:szCs w:val="24"/>
          <w:rtl/>
          <w:lang w:bidi="he-IL"/>
        </w:rPr>
        <w:t>, בקיעות</w:t>
      </w:r>
      <w:r w:rsidR="00577F2D">
        <w:rPr>
          <w:rFonts w:ascii="Times New Roman" w:hAnsi="Times New Roman" w:cs="Times New Roman" w:hint="cs"/>
          <w:sz w:val="24"/>
          <w:szCs w:val="24"/>
          <w:rtl/>
          <w:lang w:bidi="he-IL"/>
        </w:rPr>
        <w:t xml:space="preserve"> ב</w:t>
      </w:r>
      <w:r w:rsidR="00B50AC9">
        <w:rPr>
          <w:rFonts w:ascii="Times New Roman" w:hAnsi="Times New Roman" w:cs="Times New Roman" w:hint="cs"/>
          <w:sz w:val="24"/>
          <w:szCs w:val="24"/>
          <w:rtl/>
          <w:lang w:bidi="he-IL"/>
        </w:rPr>
        <w:t>רשתות המדיה</w:t>
      </w:r>
      <w:r w:rsidR="007C46E1">
        <w:rPr>
          <w:rFonts w:ascii="Times New Roman" w:hAnsi="Times New Roman" w:cs="Times New Roman" w:hint="cs"/>
          <w:sz w:val="24"/>
          <w:szCs w:val="24"/>
          <w:lang w:bidi="he-IL"/>
        </w:rPr>
        <w:t xml:space="preserve"> </w:t>
      </w:r>
      <w:r w:rsidR="007C46E1">
        <w:rPr>
          <w:rFonts w:ascii="Times New Roman" w:hAnsi="Times New Roman" w:cs="Times New Roman" w:hint="cs"/>
          <w:sz w:val="24"/>
          <w:szCs w:val="24"/>
          <w:rtl/>
          <w:lang w:bidi="he-IL"/>
        </w:rPr>
        <w:t xml:space="preserve">ובתוכנות עיצוב </w:t>
      </w:r>
    </w:p>
    <w:p w:rsidR="0037194E" w:rsidRPr="001732C0" w14:paraId="3F9F8A8B" w14:textId="6B20373A">
      <w:pPr>
        <w:pStyle w:val="Heading1"/>
        <w:bidi/>
        <w:rPr>
          <w:rFonts w:ascii="Times New Roman" w:hAnsi="Times New Roman" w:cs="Times New Roman"/>
          <w:b w:val="0"/>
          <w:bCs/>
          <w:i/>
          <w:iCs/>
          <w:szCs w:val="26"/>
        </w:rPr>
      </w:pPr>
      <w:r w:rsidRPr="001732C0">
        <w:rPr>
          <w:rFonts w:ascii="Times New Roman" w:hAnsi="Times New Roman" w:cs="Times New Roman"/>
          <w:b w:val="0"/>
          <w:bCs/>
          <w:i/>
          <w:iCs/>
          <w:szCs w:val="26"/>
          <w:rtl/>
          <w:lang w:bidi="he-IL"/>
        </w:rPr>
        <w:t>השכלה</w:t>
      </w:r>
    </w:p>
    <w:p w:rsidR="0037194E" w:rsidRPr="00FA4D74" w14:paraId="6692C58B" w14:textId="2CE03B49">
      <w:pPr>
        <w:pStyle w:val="Heading2"/>
        <w:bidi/>
        <w:rPr>
          <w:rFonts w:ascii="Times New Roman" w:hAnsi="Times New Roman" w:cs="Times New Roman"/>
          <w:b w:val="0"/>
          <w:i w:val="0"/>
          <w:sz w:val="24"/>
          <w:szCs w:val="24"/>
          <w:rtl/>
          <w:lang w:bidi="he-IL"/>
        </w:rPr>
      </w:pPr>
      <w:r w:rsidRPr="008E4E4D">
        <w:rPr>
          <w:rFonts w:ascii="Times New Roman" w:hAnsi="Times New Roman" w:cs="Times New Roman"/>
          <w:b w:val="0"/>
          <w:i w:val="0"/>
          <w:sz w:val="24"/>
          <w:szCs w:val="24"/>
          <w:u w:val="single"/>
          <w:lang w:bidi="he-IL"/>
        </w:rPr>
        <w:t xml:space="preserve"> </w:t>
      </w:r>
      <w:r w:rsidRPr="008E4E4D" w:rsidR="00FC2481">
        <w:rPr>
          <w:rFonts w:ascii="Times New Roman" w:hAnsi="Times New Roman" w:cs="Times New Roman"/>
          <w:b w:val="0"/>
          <w:i w:val="0"/>
          <w:sz w:val="24"/>
          <w:szCs w:val="24"/>
          <w:u w:val="single"/>
          <w:lang w:bidi="he-IL"/>
        </w:rPr>
        <w:t>B.A</w:t>
      </w:r>
      <w:r w:rsidRPr="008E4E4D" w:rsidR="007875D5">
        <w:rPr>
          <w:rFonts w:ascii="Times New Roman" w:hAnsi="Times New Roman" w:cs="Times New Roman"/>
          <w:b w:val="0"/>
          <w:i w:val="0"/>
          <w:sz w:val="24"/>
          <w:szCs w:val="24"/>
          <w:u w:val="single"/>
          <w:rtl/>
          <w:lang w:bidi="he-IL"/>
        </w:rPr>
        <w:t>פסיכולוגיה וקרימינולוגיה</w:t>
      </w:r>
      <w:r w:rsidRPr="00FA4D74" w:rsidR="007875D5">
        <w:rPr>
          <w:rFonts w:ascii="Times New Roman" w:hAnsi="Times New Roman" w:cs="Times New Roman"/>
          <w:b w:val="0"/>
          <w:i w:val="0"/>
          <w:sz w:val="24"/>
          <w:szCs w:val="24"/>
          <w:rtl/>
          <w:lang w:bidi="he-IL"/>
        </w:rPr>
        <w:t xml:space="preserve"> </w:t>
      </w:r>
      <w:r w:rsidRPr="00FA4D74" w:rsidR="001D1D55">
        <w:rPr>
          <w:rFonts w:ascii="Times New Roman" w:hAnsi="Times New Roman" w:cs="Times New Roman"/>
          <w:b w:val="0"/>
          <w:i w:val="0"/>
          <w:sz w:val="24"/>
          <w:szCs w:val="24"/>
          <w:lang w:bidi="he-IL"/>
        </w:rPr>
        <w:t>/</w:t>
      </w:r>
      <w:r w:rsidRPr="00FA4D74" w:rsidR="007875D5">
        <w:rPr>
          <w:rFonts w:ascii="Times New Roman" w:hAnsi="Times New Roman" w:cs="Times New Roman"/>
          <w:b w:val="0"/>
          <w:i w:val="0"/>
          <w:sz w:val="24"/>
          <w:szCs w:val="24"/>
          <w:rtl/>
          <w:lang w:bidi="he-IL"/>
        </w:rPr>
        <w:t xml:space="preserve"> </w:t>
      </w:r>
      <w:r w:rsidR="00DE44CA">
        <w:rPr>
          <w:rFonts w:ascii="Times New Roman" w:hAnsi="Times New Roman" w:cs="Times New Roman" w:hint="cs"/>
          <w:b w:val="0"/>
          <w:iCs/>
          <w:sz w:val="24"/>
          <w:szCs w:val="24"/>
          <w:rtl/>
          <w:lang w:bidi="he-IL"/>
        </w:rPr>
        <w:t>אוניברסיטת</w:t>
      </w:r>
      <w:r w:rsidRPr="00BF6D11" w:rsidR="007875D5">
        <w:rPr>
          <w:rFonts w:ascii="Times New Roman" w:hAnsi="Times New Roman" w:cs="Times New Roman"/>
          <w:b w:val="0"/>
          <w:iCs/>
          <w:sz w:val="24"/>
          <w:szCs w:val="24"/>
          <w:rtl/>
          <w:lang w:bidi="he-IL"/>
        </w:rPr>
        <w:t xml:space="preserve"> בר אילן</w:t>
      </w:r>
      <w:r>
        <w:rPr>
          <w:rFonts w:ascii="Times New Roman" w:hAnsi="Times New Roman" w:cs="Times New Roman" w:hint="cs"/>
          <w:b w:val="0"/>
          <w:i w:val="0"/>
          <w:sz w:val="24"/>
          <w:szCs w:val="24"/>
          <w:rtl/>
          <w:lang w:bidi="he-IL"/>
        </w:rPr>
        <w:t xml:space="preserve"> </w:t>
      </w:r>
    </w:p>
    <w:p w:rsidR="0037194E" w:rsidRPr="00FA4D74" w:rsidP="00F853A7" w14:paraId="27B1578A" w14:textId="26FE795F">
      <w:pPr>
        <w:bidi/>
        <w:rPr>
          <w:rFonts w:ascii="Times New Roman" w:hAnsi="Times New Roman" w:cs="Times New Roman"/>
          <w:sz w:val="24"/>
          <w:szCs w:val="24"/>
          <w:rtl/>
          <w:lang w:bidi="he-IL"/>
        </w:rPr>
      </w:pPr>
      <w:r w:rsidRPr="008E4E4D">
        <w:rPr>
          <w:rFonts w:ascii="Times New Roman" w:hAnsi="Times New Roman" w:cs="Times New Roman"/>
          <w:sz w:val="24"/>
          <w:szCs w:val="24"/>
          <w:u w:val="single"/>
          <w:rtl/>
          <w:lang w:bidi="he-IL"/>
        </w:rPr>
        <w:t>שיווק וניהול משאבי אנוש</w:t>
      </w:r>
      <w:r w:rsidRPr="00FA4D74">
        <w:rPr>
          <w:rFonts w:ascii="Times New Roman" w:hAnsi="Times New Roman" w:cs="Times New Roman"/>
          <w:sz w:val="24"/>
          <w:szCs w:val="24"/>
          <w:rtl/>
          <w:lang w:bidi="he-IL"/>
        </w:rPr>
        <w:t xml:space="preserve"> </w:t>
      </w:r>
      <w:r w:rsidRPr="00BF6D11" w:rsidR="001D1D55">
        <w:rPr>
          <w:rFonts w:ascii="Times New Roman" w:hAnsi="Times New Roman" w:cs="Times New Roman"/>
          <w:i/>
          <w:iCs/>
          <w:sz w:val="24"/>
          <w:szCs w:val="24"/>
          <w:lang w:val="en-US" w:bidi="he-IL"/>
        </w:rPr>
        <w:t>/</w:t>
      </w:r>
      <w:r w:rsidRPr="00BF6D11" w:rsidR="001D1D55">
        <w:rPr>
          <w:rFonts w:ascii="Times New Roman" w:hAnsi="Times New Roman" w:cs="Times New Roman"/>
          <w:i/>
          <w:iCs/>
          <w:sz w:val="24"/>
          <w:szCs w:val="24"/>
          <w:rtl/>
          <w:lang w:val="en-US" w:bidi="he-IL"/>
        </w:rPr>
        <w:t xml:space="preserve"> </w:t>
      </w:r>
      <w:r w:rsidRPr="00BF6D11" w:rsidR="00287C73">
        <w:rPr>
          <w:rFonts w:ascii="Times New Roman" w:hAnsi="Times New Roman" w:cs="Times New Roman" w:hint="cs"/>
          <w:i/>
          <w:iCs/>
          <w:sz w:val="24"/>
          <w:szCs w:val="24"/>
          <w:rtl/>
          <w:lang w:val="en-US" w:bidi="he-IL"/>
        </w:rPr>
        <w:t>האוניברסיטה</w:t>
      </w:r>
      <w:r w:rsidRPr="00BF6D11">
        <w:rPr>
          <w:rFonts w:ascii="Times New Roman" w:hAnsi="Times New Roman" w:cs="Times New Roman"/>
          <w:i/>
          <w:iCs/>
          <w:sz w:val="24"/>
          <w:szCs w:val="24"/>
          <w:rtl/>
          <w:lang w:bidi="he-IL"/>
        </w:rPr>
        <w:t xml:space="preserve"> הפתוחה</w:t>
      </w:r>
    </w:p>
    <w:p w:rsidR="009F7578" w:rsidP="009F7578" w14:paraId="739557F4" w14:textId="300AC673">
      <w:pPr>
        <w:pStyle w:val="Heading1"/>
        <w:bidi/>
        <w:rPr>
          <w:rFonts w:ascii="Times New Roman" w:hAnsi="Times New Roman" w:cs="Times New Roman"/>
          <w:b w:val="0"/>
          <w:bCs/>
          <w:i/>
          <w:iCs/>
          <w:szCs w:val="26"/>
          <w:lang w:bidi="he-IL"/>
        </w:rPr>
      </w:pPr>
      <w:r w:rsidRPr="00DD38BC">
        <w:rPr>
          <w:rFonts w:ascii="Times New Roman" w:hAnsi="Times New Roman" w:cs="Times New Roman"/>
          <w:b w:val="0"/>
          <w:bCs/>
          <w:i/>
          <w:iCs/>
          <w:szCs w:val="26"/>
          <w:rtl/>
          <w:lang w:bidi="he-IL"/>
        </w:rPr>
        <w:t>ניסיון</w:t>
      </w:r>
    </w:p>
    <w:p w:rsidR="007F4C99" w:rsidRPr="00AE7B57" w:rsidP="00C12C14" w14:paraId="443EE39A" w14:textId="219A7654">
      <w:pPr>
        <w:bidi/>
        <w:rPr>
          <w:rFonts w:cs="Times New Roman" w:hint="cs"/>
          <w:i/>
          <w:iCs/>
          <w:sz w:val="24"/>
          <w:szCs w:val="24"/>
          <w:rtl/>
          <w:lang w:bidi="he-IL"/>
        </w:rPr>
      </w:pPr>
      <w:r w:rsidRPr="004E5176">
        <w:rPr>
          <w:rFonts w:cs="Times New Roman" w:hint="cs"/>
          <w:i/>
          <w:iCs/>
          <w:sz w:val="24"/>
          <w:szCs w:val="24"/>
          <w:u w:val="single"/>
          <w:rtl/>
          <w:lang w:bidi="he-IL"/>
        </w:rPr>
        <w:t>מתן שירותי אדמיניסטרציה</w:t>
      </w:r>
      <w:r>
        <w:rPr>
          <w:rFonts w:cs="Times New Roman" w:hint="cs"/>
          <w:i/>
          <w:iCs/>
          <w:sz w:val="24"/>
          <w:szCs w:val="24"/>
          <w:rtl/>
          <w:lang w:bidi="he-IL"/>
        </w:rPr>
        <w:t xml:space="preserve"> 2022 </w:t>
      </w:r>
      <w:r>
        <w:rPr>
          <w:rFonts w:cs="Times New Roman"/>
          <w:i/>
          <w:iCs/>
          <w:sz w:val="24"/>
          <w:szCs w:val="24"/>
          <w:rtl/>
          <w:lang w:bidi="he-IL"/>
        </w:rPr>
        <w:t>–</w:t>
      </w:r>
      <w:r>
        <w:rPr>
          <w:rFonts w:cs="Times New Roman" w:hint="cs"/>
          <w:i/>
          <w:iCs/>
          <w:sz w:val="24"/>
          <w:szCs w:val="24"/>
          <w:rtl/>
          <w:lang w:bidi="he-IL"/>
        </w:rPr>
        <w:t xml:space="preserve"> 2023 / מגוון חברות </w:t>
      </w:r>
      <w:r w:rsidR="00F13DA3">
        <w:rPr>
          <w:rFonts w:cs="Times New Roman" w:hint="cs"/>
          <w:i/>
          <w:iCs/>
          <w:sz w:val="24"/>
          <w:szCs w:val="24"/>
          <w:rtl/>
          <w:lang w:bidi="he-IL"/>
        </w:rPr>
        <w:t>היי טק</w:t>
      </w:r>
      <w:r w:rsidR="00E9366B">
        <w:rPr>
          <w:rFonts w:cs="Times New Roman" w:hint="cs"/>
          <w:i/>
          <w:iCs/>
          <w:sz w:val="24"/>
          <w:szCs w:val="24"/>
          <w:rtl/>
          <w:lang w:bidi="he-IL"/>
        </w:rPr>
        <w:t xml:space="preserve"> </w:t>
      </w:r>
      <w:r w:rsidR="00AE7B57">
        <w:rPr>
          <w:rFonts w:cs="Times New Roman" w:hint="cs"/>
          <w:i/>
          <w:iCs/>
          <w:sz w:val="24"/>
          <w:szCs w:val="24"/>
          <w:rtl/>
          <w:lang w:bidi="he-IL"/>
        </w:rPr>
        <w:t xml:space="preserve">דרך חברת השמה פר </w:t>
      </w:r>
      <w:r w:rsidR="00AE7B57">
        <w:rPr>
          <w:rFonts w:cs="Times New Roman" w:hint="cs"/>
          <w:i/>
          <w:iCs/>
          <w:sz w:val="24"/>
          <w:szCs w:val="24"/>
          <w:rtl/>
          <w:lang w:bidi="he-IL"/>
        </w:rPr>
        <w:t>פרוייקט</w:t>
      </w:r>
    </w:p>
    <w:p w:rsidR="006D5821" w:rsidRPr="00196636" w:rsidP="00196636" w14:paraId="517FB99C" w14:textId="36977BA5">
      <w:pPr>
        <w:pStyle w:val="ListParagraph"/>
        <w:numPr>
          <w:ilvl w:val="0"/>
          <w:numId w:val="18"/>
        </w:numPr>
        <w:bidi/>
        <w:rPr>
          <w:rFonts w:cs="Times New Roman"/>
          <w:sz w:val="24"/>
          <w:szCs w:val="24"/>
          <w:rtl/>
          <w:lang w:bidi="he-IL"/>
        </w:rPr>
      </w:pPr>
      <w:r w:rsidRPr="00557138">
        <w:rPr>
          <w:rFonts w:cs="Times New Roman" w:hint="cs"/>
          <w:color w:val="000000" w:themeColor="text1"/>
          <w:sz w:val="24"/>
          <w:szCs w:val="24"/>
          <w:rtl/>
          <w:lang w:bidi="he-IL"/>
        </w:rPr>
        <w:t>הענקתי שירותי אדמיניסטרציה במגוון רחב תוך התאמה לצרכי</w:t>
      </w:r>
      <w:r w:rsidR="00B03C4C">
        <w:rPr>
          <w:rFonts w:cs="Times New Roman" w:hint="cs"/>
          <w:color w:val="000000" w:themeColor="text1"/>
          <w:sz w:val="24"/>
          <w:szCs w:val="24"/>
          <w:rtl/>
          <w:lang w:bidi="he-IL"/>
        </w:rPr>
        <w:t xml:space="preserve"> החברה</w:t>
      </w:r>
      <w:r w:rsidR="00232ED8">
        <w:rPr>
          <w:rFonts w:cs="Times New Roman" w:hint="cs"/>
          <w:color w:val="000000" w:themeColor="text1"/>
          <w:sz w:val="24"/>
          <w:szCs w:val="24"/>
          <w:rtl/>
          <w:lang w:bidi="he-IL"/>
        </w:rPr>
        <w:t>,</w:t>
      </w:r>
      <w:r w:rsidR="002A385F">
        <w:rPr>
          <w:rFonts w:cs="Times New Roman" w:hint="cs"/>
          <w:color w:val="000000" w:themeColor="text1"/>
          <w:sz w:val="24"/>
          <w:szCs w:val="24"/>
          <w:rtl/>
          <w:lang w:bidi="he-IL"/>
        </w:rPr>
        <w:t xml:space="preserve"> </w:t>
      </w:r>
      <w:r w:rsidR="008A01EA">
        <w:rPr>
          <w:rFonts w:cs="Times New Roman" w:hint="cs"/>
          <w:color w:val="000000" w:themeColor="text1"/>
          <w:sz w:val="24"/>
          <w:szCs w:val="24"/>
          <w:rtl/>
          <w:lang w:bidi="he-IL"/>
        </w:rPr>
        <w:t>עבדתי אל מול ממשקים רבים בחברה ומחוצה</w:t>
      </w:r>
      <w:r w:rsidR="008A5ECE">
        <w:rPr>
          <w:rFonts w:cs="Times New Roman" w:hint="cs"/>
          <w:color w:val="000000" w:themeColor="text1"/>
          <w:sz w:val="24"/>
          <w:szCs w:val="24"/>
          <w:rtl/>
          <w:lang w:bidi="he-IL"/>
        </w:rPr>
        <w:t xml:space="preserve">, </w:t>
      </w:r>
      <w:r w:rsidR="00732A0F">
        <w:rPr>
          <w:rFonts w:cs="Times New Roman" w:hint="cs"/>
          <w:color w:val="000000" w:themeColor="text1"/>
          <w:sz w:val="24"/>
          <w:szCs w:val="24"/>
          <w:rtl/>
          <w:lang w:bidi="he-IL"/>
        </w:rPr>
        <w:t>סייעתי למחלקות השונות</w:t>
      </w:r>
      <w:r w:rsidR="00811521">
        <w:rPr>
          <w:rFonts w:cs="Times New Roman" w:hint="cs"/>
          <w:color w:val="000000" w:themeColor="text1"/>
          <w:sz w:val="24"/>
          <w:szCs w:val="24"/>
          <w:rtl/>
          <w:lang w:bidi="he-IL"/>
        </w:rPr>
        <w:t>.</w:t>
      </w:r>
    </w:p>
    <w:p w:rsidR="006D5821" w:rsidRPr="00655C3F" w:rsidP="00655C3F" w14:paraId="19AFFDF3" w14:textId="76DA00D1">
      <w:pPr>
        <w:pStyle w:val="ListParagraph"/>
        <w:numPr>
          <w:ilvl w:val="0"/>
          <w:numId w:val="18"/>
        </w:numPr>
        <w:bidi/>
        <w:rPr>
          <w:rFonts w:cs="Times New Roman"/>
          <w:color w:val="000000" w:themeColor="text1"/>
          <w:sz w:val="24"/>
          <w:szCs w:val="24"/>
          <w:lang w:bidi="he-IL"/>
        </w:rPr>
      </w:pPr>
      <w:r>
        <w:rPr>
          <w:rFonts w:cs="Times New Roman" w:hint="cs"/>
          <w:color w:val="000000" w:themeColor="text1"/>
          <w:sz w:val="24"/>
          <w:szCs w:val="24"/>
          <w:rtl/>
          <w:lang w:bidi="he-IL"/>
        </w:rPr>
        <w:t>סייעתי ביצירת תוכן שיווקי</w:t>
      </w:r>
      <w:r w:rsidR="00B567C1">
        <w:rPr>
          <w:rFonts w:cs="Times New Roman" w:hint="cs"/>
          <w:color w:val="000000" w:themeColor="text1"/>
          <w:sz w:val="24"/>
          <w:szCs w:val="24"/>
          <w:rtl/>
          <w:lang w:bidi="he-IL"/>
        </w:rPr>
        <w:t xml:space="preserve"> ובניית מצגות</w:t>
      </w:r>
      <w:r w:rsidRPr="006D5821">
        <w:rPr>
          <w:rFonts w:cs="Times New Roman" w:hint="cs"/>
          <w:color w:val="000000" w:themeColor="text1"/>
          <w:sz w:val="24"/>
          <w:szCs w:val="24"/>
          <w:rtl/>
          <w:lang w:bidi="he-IL"/>
        </w:rPr>
        <w:t xml:space="preserve"> והעברה לדיוור באמצעות ניוזלטר</w:t>
      </w:r>
      <w:r w:rsidR="00655C3F">
        <w:rPr>
          <w:rFonts w:cs="Times New Roman" w:hint="cs"/>
          <w:color w:val="000000" w:themeColor="text1"/>
          <w:sz w:val="24"/>
          <w:szCs w:val="24"/>
          <w:rtl/>
          <w:lang w:bidi="he-IL"/>
        </w:rPr>
        <w:t xml:space="preserve">, </w:t>
      </w:r>
      <w:r w:rsidRPr="00655C3F">
        <w:rPr>
          <w:rFonts w:ascii="Arial" w:hAnsi="Arial" w:cs="Times New Roman" w:hint="cs"/>
          <w:color w:val="000000" w:themeColor="text1"/>
          <w:sz w:val="24"/>
          <w:szCs w:val="24"/>
          <w:rtl/>
          <w:lang w:bidi="he-IL"/>
        </w:rPr>
        <w:t>הייתי</w:t>
      </w:r>
      <w:r w:rsidRPr="00655C3F">
        <w:rPr>
          <w:rFonts w:cs="Times New Roman" w:hint="cs"/>
          <w:color w:val="000000" w:themeColor="text1"/>
          <w:sz w:val="24"/>
          <w:szCs w:val="24"/>
          <w:rtl/>
          <w:lang w:bidi="he-IL"/>
        </w:rPr>
        <w:t xml:space="preserve"> </w:t>
      </w:r>
      <w:r w:rsidRPr="00655C3F">
        <w:rPr>
          <w:rFonts w:ascii="Arial" w:hAnsi="Arial" w:cs="Times New Roman" w:hint="cs"/>
          <w:color w:val="000000" w:themeColor="text1"/>
          <w:sz w:val="24"/>
          <w:szCs w:val="24"/>
          <w:rtl/>
          <w:lang w:bidi="he-IL"/>
        </w:rPr>
        <w:t>אחראית</w:t>
      </w:r>
      <w:r w:rsidRPr="00655C3F">
        <w:rPr>
          <w:rFonts w:cs="Times New Roman" w:hint="cs"/>
          <w:color w:val="000000" w:themeColor="text1"/>
          <w:sz w:val="24"/>
          <w:szCs w:val="24"/>
          <w:rtl/>
          <w:lang w:bidi="he-IL"/>
        </w:rPr>
        <w:t xml:space="preserve"> </w:t>
      </w:r>
      <w:r w:rsidRPr="00655C3F">
        <w:rPr>
          <w:rFonts w:ascii="Arial" w:hAnsi="Arial" w:cs="Times New Roman" w:hint="cs"/>
          <w:color w:val="000000" w:themeColor="text1"/>
          <w:sz w:val="24"/>
          <w:szCs w:val="24"/>
          <w:rtl/>
          <w:lang w:bidi="he-IL"/>
        </w:rPr>
        <w:t>על</w:t>
      </w:r>
      <w:r w:rsidRPr="00655C3F" w:rsidR="0090755E">
        <w:rPr>
          <w:rFonts w:cs="Times New Roman" w:hint="cs"/>
          <w:color w:val="000000" w:themeColor="text1"/>
          <w:sz w:val="24"/>
          <w:szCs w:val="24"/>
          <w:rtl/>
          <w:lang w:bidi="he-IL"/>
        </w:rPr>
        <w:t xml:space="preserve"> תחזוק </w:t>
      </w:r>
      <w:r w:rsidRPr="00655C3F" w:rsidR="00AE0587">
        <w:rPr>
          <w:rFonts w:cs="Times New Roman" w:hint="cs"/>
          <w:color w:val="000000" w:themeColor="text1"/>
          <w:sz w:val="24"/>
          <w:szCs w:val="24"/>
          <w:rtl/>
          <w:lang w:bidi="he-IL"/>
        </w:rPr>
        <w:t xml:space="preserve">שוטף </w:t>
      </w:r>
      <w:r w:rsidRPr="00655C3F" w:rsidR="0090755E">
        <w:rPr>
          <w:rFonts w:cs="Times New Roman" w:hint="cs"/>
          <w:color w:val="000000" w:themeColor="text1"/>
          <w:sz w:val="24"/>
          <w:szCs w:val="24"/>
          <w:rtl/>
          <w:lang w:bidi="he-IL"/>
        </w:rPr>
        <w:t xml:space="preserve">ועדכון </w:t>
      </w:r>
      <w:r w:rsidRPr="00655C3F">
        <w:rPr>
          <w:rFonts w:cs="Times New Roman" w:hint="cs"/>
          <w:color w:val="000000" w:themeColor="text1"/>
          <w:sz w:val="24"/>
          <w:szCs w:val="24"/>
          <w:rtl/>
          <w:lang w:bidi="he-IL"/>
        </w:rPr>
        <w:t xml:space="preserve">הנכסים הדיגיטליים </w:t>
      </w:r>
      <w:r w:rsidRPr="00655C3F" w:rsidR="008E3EF4">
        <w:rPr>
          <w:rFonts w:cs="Times New Roman" w:hint="cs"/>
          <w:color w:val="000000" w:themeColor="text1"/>
          <w:sz w:val="24"/>
          <w:szCs w:val="24"/>
          <w:rtl/>
          <w:lang w:bidi="he-IL"/>
        </w:rPr>
        <w:t>ואתר</w:t>
      </w:r>
      <w:r w:rsidRPr="00655C3F">
        <w:rPr>
          <w:rFonts w:cs="Times New Roman" w:hint="cs"/>
          <w:color w:val="000000" w:themeColor="text1"/>
          <w:sz w:val="24"/>
          <w:szCs w:val="24"/>
          <w:rtl/>
          <w:lang w:bidi="he-IL"/>
        </w:rPr>
        <w:t xml:space="preserve"> </w:t>
      </w:r>
      <w:r w:rsidRPr="00655C3F" w:rsidR="00745AA4">
        <w:rPr>
          <w:rFonts w:cs="Times New Roman" w:hint="cs"/>
          <w:color w:val="000000" w:themeColor="text1"/>
          <w:sz w:val="24"/>
          <w:szCs w:val="24"/>
          <w:rtl/>
          <w:lang w:bidi="he-IL"/>
        </w:rPr>
        <w:t>ה</w:t>
      </w:r>
      <w:r w:rsidRPr="00655C3F">
        <w:rPr>
          <w:rFonts w:cs="Times New Roman" w:hint="cs"/>
          <w:color w:val="000000" w:themeColor="text1"/>
          <w:sz w:val="24"/>
          <w:szCs w:val="24"/>
          <w:rtl/>
          <w:lang w:bidi="he-IL"/>
        </w:rPr>
        <w:t>אינטרנט</w:t>
      </w:r>
      <w:r w:rsidR="00655C3F">
        <w:rPr>
          <w:rFonts w:cs="Times New Roman" w:hint="cs"/>
          <w:color w:val="000000" w:themeColor="text1"/>
          <w:sz w:val="24"/>
          <w:szCs w:val="24"/>
          <w:rtl/>
          <w:lang w:bidi="he-IL"/>
        </w:rPr>
        <w:t xml:space="preserve">, </w:t>
      </w:r>
      <w:r w:rsidR="00B24F73">
        <w:rPr>
          <w:rFonts w:cs="Times New Roman" w:hint="cs"/>
          <w:color w:val="000000" w:themeColor="text1"/>
          <w:sz w:val="24"/>
          <w:szCs w:val="24"/>
          <w:rtl/>
          <w:lang w:bidi="he-IL"/>
        </w:rPr>
        <w:t>סייעתי ב</w:t>
      </w:r>
      <w:r w:rsidR="00932B18">
        <w:rPr>
          <w:rFonts w:cs="Times New Roman" w:hint="cs"/>
          <w:color w:val="000000" w:themeColor="text1"/>
          <w:sz w:val="24"/>
          <w:szCs w:val="24"/>
          <w:rtl/>
          <w:lang w:bidi="he-IL"/>
        </w:rPr>
        <w:t>קשרי לקוחות.</w:t>
      </w:r>
    </w:p>
    <w:p w:rsidR="006D5821" w:rsidRPr="006D5821" w:rsidP="006D5821" w14:paraId="67BAA2B2" w14:textId="77777777">
      <w:pPr>
        <w:bidi/>
        <w:rPr>
          <w:rFonts w:cs="Times New Roman"/>
          <w:color w:val="000000" w:themeColor="text1"/>
          <w:sz w:val="24"/>
          <w:szCs w:val="24"/>
          <w:lang w:bidi="he-IL"/>
        </w:rPr>
      </w:pPr>
    </w:p>
    <w:p w:rsidR="003411F5" w:rsidRPr="00320F04" w:rsidP="00605C74" w14:paraId="66F454B8" w14:textId="77777777">
      <w:pPr>
        <w:bidi/>
        <w:rPr>
          <w:rFonts w:cs="Times New Roman"/>
          <w:i/>
          <w:iCs/>
          <w:sz w:val="24"/>
          <w:szCs w:val="24"/>
          <w:rtl/>
          <w:lang w:bidi="he-IL"/>
        </w:rPr>
      </w:pPr>
      <w:r w:rsidRPr="00315C42">
        <w:rPr>
          <w:rFonts w:asciiTheme="majorHAnsi" w:hAnsiTheme="majorHAnsi" w:cs="Times New Roman" w:hint="cs"/>
          <w:sz w:val="24"/>
          <w:szCs w:val="24"/>
          <w:u w:val="single"/>
          <w:rtl/>
          <w:lang w:bidi="he-IL"/>
        </w:rPr>
        <w:t>עוזרת אישית ומנהלת</w:t>
      </w:r>
      <w:r w:rsidRPr="00315C42">
        <w:rPr>
          <w:rFonts w:asciiTheme="majorHAnsi" w:hAnsiTheme="majorHAnsi" w:cs="Times New Roman"/>
          <w:sz w:val="24"/>
          <w:szCs w:val="24"/>
          <w:u w:val="single"/>
          <w:rtl/>
          <w:lang w:bidi="he-IL"/>
        </w:rPr>
        <w:t xml:space="preserve"> שיווק</w:t>
      </w:r>
      <w:r w:rsidRPr="002B4504">
        <w:rPr>
          <w:rFonts w:asciiTheme="majorHAnsi" w:hAnsiTheme="majorHAnsi" w:cs="Times New Roman"/>
          <w:sz w:val="24"/>
          <w:szCs w:val="24"/>
          <w:rtl/>
          <w:lang w:bidi="he-IL"/>
        </w:rPr>
        <w:t xml:space="preserve"> </w:t>
      </w:r>
      <w:r>
        <w:rPr>
          <w:rFonts w:asciiTheme="majorHAnsi" w:hAnsiTheme="majorHAnsi" w:cs="Times New Roman" w:hint="cs"/>
          <w:sz w:val="24"/>
          <w:szCs w:val="24"/>
          <w:rtl/>
          <w:lang w:bidi="he-IL"/>
        </w:rPr>
        <w:t xml:space="preserve">2021 - 2018 </w:t>
      </w:r>
      <w:r w:rsidRPr="002B4504">
        <w:rPr>
          <w:rFonts w:asciiTheme="majorHAnsi" w:hAnsiTheme="majorHAnsi" w:cs="Times New Roman" w:hint="cs"/>
          <w:sz w:val="24"/>
          <w:szCs w:val="24"/>
          <w:rtl/>
          <w:lang w:bidi="he-IL"/>
        </w:rPr>
        <w:t>/</w:t>
      </w:r>
      <w:r w:rsidRPr="002B4504">
        <w:rPr>
          <w:rFonts w:asciiTheme="majorHAnsi" w:hAnsiTheme="majorHAnsi" w:cs="Times New Roman"/>
          <w:sz w:val="24"/>
          <w:szCs w:val="24"/>
          <w:rtl/>
          <w:lang w:bidi="he-IL"/>
        </w:rPr>
        <w:t xml:space="preserve"> </w:t>
      </w:r>
      <w:r w:rsidRPr="00320F04">
        <w:rPr>
          <w:rFonts w:asciiTheme="majorHAnsi" w:hAnsiTheme="majorHAnsi" w:cs="Times New Roman"/>
          <w:i/>
          <w:iCs/>
          <w:sz w:val="24"/>
          <w:szCs w:val="24"/>
          <w:rtl/>
          <w:lang w:bidi="he-IL"/>
        </w:rPr>
        <w:t>בורשטיין נדל"ן</w:t>
      </w:r>
      <w:r w:rsidRPr="00320F04">
        <w:rPr>
          <w:rFonts w:asciiTheme="majorHAnsi" w:hAnsiTheme="majorHAnsi" w:cs="Times New Roman"/>
          <w:i/>
          <w:iCs/>
          <w:sz w:val="24"/>
          <w:szCs w:val="24"/>
          <w:lang w:bidi="he-IL"/>
        </w:rPr>
        <w:t xml:space="preserve"> </w:t>
      </w:r>
      <w:r w:rsidRPr="00320F04">
        <w:rPr>
          <w:rFonts w:asciiTheme="majorHAnsi" w:hAnsiTheme="majorHAnsi" w:cs="Times New Roman"/>
          <w:i/>
          <w:iCs/>
          <w:sz w:val="24"/>
          <w:szCs w:val="24"/>
          <w:rtl/>
          <w:lang w:bidi="he-IL"/>
        </w:rPr>
        <w:t>משרד עו"ד</w:t>
      </w:r>
    </w:p>
    <w:p w:rsidR="003411F5" w:rsidP="003411F5" w14:paraId="466317DF" w14:textId="428F1F2C">
      <w:pPr>
        <w:pStyle w:val="ListParagraph"/>
        <w:numPr>
          <w:ilvl w:val="0"/>
          <w:numId w:val="12"/>
        </w:numPr>
        <w:bidi/>
        <w:rPr>
          <w:rFonts w:cs="Times New Roman"/>
          <w:sz w:val="24"/>
          <w:szCs w:val="24"/>
        </w:rPr>
      </w:pPr>
      <w:r w:rsidRPr="007452CD">
        <w:rPr>
          <w:rFonts w:cs="Times New Roman" w:hint="cs"/>
          <w:sz w:val="24"/>
          <w:szCs w:val="24"/>
          <w:rtl/>
          <w:lang w:bidi="he-IL"/>
        </w:rPr>
        <w:t xml:space="preserve">הייתי אחראית על </w:t>
      </w:r>
      <w:r w:rsidR="007F3A22">
        <w:rPr>
          <w:rFonts w:cs="Times New Roman" w:hint="cs"/>
          <w:sz w:val="24"/>
          <w:szCs w:val="24"/>
          <w:rtl/>
          <w:lang w:bidi="he-IL"/>
        </w:rPr>
        <w:t xml:space="preserve">שיווק </w:t>
      </w:r>
      <w:r w:rsidRPr="007452CD">
        <w:rPr>
          <w:rFonts w:cs="Times New Roman" w:hint="cs"/>
          <w:sz w:val="24"/>
          <w:szCs w:val="24"/>
          <w:rtl/>
          <w:lang w:bidi="he-IL"/>
        </w:rPr>
        <w:t xml:space="preserve">הנכסים בערוצי </w:t>
      </w:r>
      <w:r>
        <w:rPr>
          <w:rFonts w:cs="Times New Roman" w:hint="cs"/>
          <w:sz w:val="24"/>
          <w:szCs w:val="24"/>
          <w:rtl/>
          <w:lang w:bidi="he-IL"/>
        </w:rPr>
        <w:t>המדיה</w:t>
      </w:r>
      <w:r w:rsidRPr="007452CD">
        <w:rPr>
          <w:rFonts w:cs="Times New Roman" w:hint="cs"/>
          <w:sz w:val="24"/>
          <w:szCs w:val="24"/>
          <w:rtl/>
          <w:lang w:bidi="he-IL"/>
        </w:rPr>
        <w:t xml:space="preserve"> השוני</w:t>
      </w:r>
      <w:r>
        <w:rPr>
          <w:rFonts w:cs="Times New Roman" w:hint="cs"/>
          <w:sz w:val="24"/>
          <w:szCs w:val="24"/>
          <w:rtl/>
          <w:lang w:bidi="he-IL"/>
        </w:rPr>
        <w:t>ם</w:t>
      </w:r>
      <w:r w:rsidR="009F1843">
        <w:rPr>
          <w:rFonts w:cs="Times New Roman" w:hint="cs"/>
          <w:sz w:val="24"/>
          <w:szCs w:val="24"/>
          <w:rtl/>
          <w:lang w:val="en-US" w:bidi="he-IL"/>
        </w:rPr>
        <w:t xml:space="preserve"> וסגירת עסקאות.</w:t>
      </w:r>
    </w:p>
    <w:p w:rsidR="003411F5" w:rsidP="003411F5" w14:paraId="6297979B" w14:textId="66BD05AA">
      <w:pPr>
        <w:pStyle w:val="ListParagraph"/>
        <w:numPr>
          <w:ilvl w:val="0"/>
          <w:numId w:val="12"/>
        </w:numPr>
        <w:bidi/>
        <w:rPr>
          <w:rFonts w:cs="Times New Roman"/>
          <w:sz w:val="24"/>
          <w:szCs w:val="24"/>
        </w:rPr>
      </w:pPr>
      <w:r>
        <w:rPr>
          <w:rFonts w:cs="Times New Roman" w:hint="cs"/>
          <w:sz w:val="24"/>
          <w:szCs w:val="24"/>
          <w:rtl/>
          <w:lang w:bidi="he-IL"/>
        </w:rPr>
        <w:t>ניהלתי את העבודה האדמיניסטרטיבית של המשרד וסייעתי בעריכת חוזים</w:t>
      </w:r>
      <w:r>
        <w:rPr>
          <w:rFonts w:cs="Times New Roman"/>
          <w:sz w:val="24"/>
          <w:szCs w:val="24"/>
          <w:lang w:val="en-US" w:bidi="he-IL"/>
        </w:rPr>
        <w:t>.</w:t>
      </w:r>
    </w:p>
    <w:p w:rsidR="003411F5" w:rsidRPr="007452CD" w:rsidP="00605C74" w14:paraId="6CA00E17" w14:textId="77777777">
      <w:pPr>
        <w:pStyle w:val="ListParagraph"/>
        <w:bidi/>
        <w:ind w:left="720" w:firstLine="0"/>
        <w:rPr>
          <w:rFonts w:cs="Times New Roman"/>
          <w:sz w:val="24"/>
          <w:szCs w:val="24"/>
          <w:rtl/>
        </w:rPr>
      </w:pPr>
    </w:p>
    <w:p w:rsidR="003411F5" w:rsidRPr="007B2823" w:rsidP="00605C74" w14:paraId="53498110" w14:textId="2B6782EE">
      <w:pPr>
        <w:bidi/>
        <w:rPr>
          <w:rFonts w:cs="Times New Roman"/>
          <w:sz w:val="24"/>
          <w:szCs w:val="24"/>
          <w:rtl/>
          <w:lang w:bidi="he-IL"/>
        </w:rPr>
      </w:pPr>
      <w:r w:rsidRPr="00315C42">
        <w:rPr>
          <w:rFonts w:cs="Times New Roman"/>
          <w:sz w:val="24"/>
          <w:szCs w:val="24"/>
          <w:u w:val="single"/>
          <w:rtl/>
          <w:lang w:bidi="he-IL"/>
        </w:rPr>
        <w:t>מורה מחנכת לתלמידים דוברי אנגלית</w:t>
      </w:r>
      <w:r w:rsidRPr="007B2823">
        <w:rPr>
          <w:rFonts w:cs="Times New Roman"/>
          <w:sz w:val="24"/>
          <w:szCs w:val="24"/>
          <w:rtl/>
          <w:lang w:bidi="he-IL"/>
        </w:rPr>
        <w:t xml:space="preserve"> </w:t>
      </w:r>
      <w:r w:rsidR="00D2069A">
        <w:rPr>
          <w:rFonts w:cs="Times New Roman" w:hint="cs"/>
          <w:sz w:val="24"/>
          <w:szCs w:val="24"/>
          <w:rtl/>
          <w:lang w:bidi="he-IL"/>
        </w:rPr>
        <w:t>2018</w:t>
      </w:r>
      <w:r>
        <w:rPr>
          <w:rFonts w:cs="Times New Roman" w:hint="cs"/>
          <w:sz w:val="24"/>
          <w:szCs w:val="24"/>
          <w:rtl/>
          <w:lang w:bidi="he-IL"/>
        </w:rPr>
        <w:t xml:space="preserve"> </w:t>
      </w:r>
      <w:r w:rsidRPr="007B2823">
        <w:rPr>
          <w:rFonts w:cs="Times New Roman"/>
          <w:sz w:val="24"/>
          <w:szCs w:val="24"/>
          <w:rtl/>
          <w:lang w:bidi="he-IL"/>
        </w:rPr>
        <w:t>-</w:t>
      </w:r>
      <w:r>
        <w:rPr>
          <w:rFonts w:cs="Times New Roman" w:hint="cs"/>
          <w:sz w:val="24"/>
          <w:szCs w:val="24"/>
          <w:rtl/>
          <w:lang w:bidi="he-IL"/>
        </w:rPr>
        <w:t xml:space="preserve"> 2016</w:t>
      </w:r>
      <w:r w:rsidRPr="007B2823">
        <w:rPr>
          <w:rFonts w:cs="Times New Roman"/>
          <w:sz w:val="24"/>
          <w:szCs w:val="24"/>
          <w:rtl/>
          <w:lang w:bidi="he-IL"/>
        </w:rPr>
        <w:t xml:space="preserve"> </w:t>
      </w:r>
      <w:r>
        <w:rPr>
          <w:rFonts w:cs="Times New Roman" w:hint="cs"/>
          <w:sz w:val="24"/>
          <w:szCs w:val="24"/>
          <w:rtl/>
          <w:lang w:bidi="he-IL"/>
        </w:rPr>
        <w:t>/</w:t>
      </w:r>
      <w:r w:rsidRPr="007B2823">
        <w:rPr>
          <w:rFonts w:cs="Times New Roman"/>
          <w:sz w:val="24"/>
          <w:szCs w:val="24"/>
          <w:rtl/>
          <w:lang w:bidi="he-IL"/>
        </w:rPr>
        <w:t xml:space="preserve"> </w:t>
      </w:r>
      <w:r w:rsidRPr="00320F04">
        <w:rPr>
          <w:rFonts w:ascii="Times New Roman" w:hAnsi="Times New Roman" w:cs="Times New Roman"/>
          <w:i/>
          <w:iCs/>
          <w:sz w:val="24"/>
          <w:szCs w:val="24"/>
        </w:rPr>
        <w:t>TREE HOUSE SCHOOL</w:t>
      </w:r>
    </w:p>
    <w:p w:rsidR="003411F5" w:rsidP="003411F5" w14:paraId="45E934A1" w14:textId="3568C8A1">
      <w:pPr>
        <w:pStyle w:val="ListParagraph"/>
        <w:numPr>
          <w:ilvl w:val="0"/>
          <w:numId w:val="13"/>
        </w:numPr>
        <w:bidi/>
        <w:rPr>
          <w:rFonts w:cs="Times New Roman"/>
          <w:sz w:val="24"/>
          <w:szCs w:val="24"/>
          <w:lang w:bidi="he-IL"/>
        </w:rPr>
      </w:pPr>
      <w:r w:rsidRPr="00EB71ED">
        <w:rPr>
          <w:rFonts w:cs="Times New Roman" w:hint="cs"/>
          <w:sz w:val="24"/>
          <w:szCs w:val="24"/>
          <w:rtl/>
          <w:lang w:bidi="he-IL"/>
        </w:rPr>
        <w:t>שימשתי</w:t>
      </w:r>
      <w:r>
        <w:rPr>
          <w:rFonts w:cs="Times New Roman" w:hint="cs"/>
          <w:sz w:val="24"/>
          <w:szCs w:val="24"/>
          <w:rtl/>
          <w:lang w:bidi="he-IL"/>
        </w:rPr>
        <w:t xml:space="preserve"> </w:t>
      </w:r>
      <w:r w:rsidRPr="00EB71ED">
        <w:rPr>
          <w:rFonts w:cs="Times New Roman" w:hint="cs"/>
          <w:sz w:val="24"/>
          <w:szCs w:val="24"/>
          <w:rtl/>
          <w:lang w:bidi="he-IL"/>
        </w:rPr>
        <w:t xml:space="preserve">כמחנכת </w:t>
      </w:r>
      <w:r>
        <w:rPr>
          <w:rFonts w:cs="Times New Roman" w:hint="cs"/>
          <w:sz w:val="24"/>
          <w:szCs w:val="24"/>
          <w:rtl/>
          <w:lang w:bidi="he-IL"/>
        </w:rPr>
        <w:t>כיתה</w:t>
      </w:r>
      <w:r w:rsidR="00540EF7">
        <w:rPr>
          <w:rFonts w:cs="Times New Roman" w:hint="cs"/>
          <w:sz w:val="24"/>
          <w:szCs w:val="24"/>
          <w:rtl/>
          <w:lang w:val="en-US" w:bidi="he-IL"/>
        </w:rPr>
        <w:t xml:space="preserve"> </w:t>
      </w:r>
      <w:r w:rsidR="001F53EA">
        <w:rPr>
          <w:rFonts w:cs="Times New Roman" w:hint="cs"/>
          <w:sz w:val="24"/>
          <w:szCs w:val="24"/>
          <w:rtl/>
          <w:lang w:val="en-US" w:bidi="he-IL"/>
        </w:rPr>
        <w:t>ומורה מקצועית</w:t>
      </w:r>
      <w:r w:rsidR="00540EF7">
        <w:rPr>
          <w:rFonts w:cs="Times New Roman" w:hint="cs"/>
          <w:sz w:val="24"/>
          <w:szCs w:val="24"/>
          <w:rtl/>
          <w:lang w:val="en-US" w:bidi="he-IL"/>
        </w:rPr>
        <w:t>, במסגרת זו בניתי מערכי שיעור</w:t>
      </w:r>
      <w:r w:rsidR="00743D20">
        <w:rPr>
          <w:rFonts w:cs="Times New Roman" w:hint="cs"/>
          <w:sz w:val="24"/>
          <w:szCs w:val="24"/>
          <w:rtl/>
          <w:lang w:val="en-US" w:bidi="he-IL"/>
        </w:rPr>
        <w:t xml:space="preserve"> </w:t>
      </w:r>
      <w:r w:rsidR="00C45FE5">
        <w:rPr>
          <w:rFonts w:cs="Times New Roman" w:hint="cs"/>
          <w:sz w:val="24"/>
          <w:szCs w:val="24"/>
          <w:rtl/>
          <w:lang w:val="en-US" w:bidi="he-IL"/>
        </w:rPr>
        <w:t xml:space="preserve">והעברתי </w:t>
      </w:r>
      <w:r w:rsidR="00DD0D13">
        <w:rPr>
          <w:rFonts w:cs="Times New Roman" w:hint="cs"/>
          <w:sz w:val="24"/>
          <w:szCs w:val="24"/>
          <w:rtl/>
          <w:lang w:val="en-US" w:bidi="he-IL"/>
        </w:rPr>
        <w:t>אותם כ</w:t>
      </w:r>
      <w:r w:rsidR="00C45FE5">
        <w:rPr>
          <w:rFonts w:cs="Times New Roman" w:hint="cs"/>
          <w:sz w:val="24"/>
          <w:szCs w:val="24"/>
          <w:rtl/>
          <w:lang w:val="en-US" w:bidi="he-IL"/>
        </w:rPr>
        <w:t>פ</w:t>
      </w:r>
      <w:r w:rsidR="00DD0D13">
        <w:rPr>
          <w:rFonts w:cs="Times New Roman" w:hint="cs"/>
          <w:sz w:val="24"/>
          <w:szCs w:val="24"/>
          <w:rtl/>
          <w:lang w:val="en-US" w:bidi="he-IL"/>
        </w:rPr>
        <w:t>רזנטציות</w:t>
      </w:r>
      <w:r w:rsidR="00693260">
        <w:rPr>
          <w:rFonts w:cs="Times New Roman" w:hint="cs"/>
          <w:sz w:val="24"/>
          <w:szCs w:val="24"/>
          <w:rtl/>
          <w:lang w:val="en-US" w:bidi="he-IL"/>
        </w:rPr>
        <w:t>.</w:t>
      </w:r>
    </w:p>
    <w:p w:rsidR="003411F5" w:rsidRPr="00EB71ED" w:rsidP="00DD0D13" w14:paraId="4FA0B402" w14:textId="561792D3">
      <w:pPr>
        <w:pStyle w:val="ListParagraph"/>
        <w:bidi/>
        <w:ind w:left="720" w:firstLine="0"/>
        <w:rPr>
          <w:rFonts w:cs="Times New Roman"/>
          <w:sz w:val="24"/>
          <w:szCs w:val="24"/>
        </w:rPr>
      </w:pPr>
    </w:p>
    <w:p w:rsidR="003411F5" w:rsidRPr="00605022" w:rsidP="00605C74" w14:paraId="632683BF" w14:textId="77777777">
      <w:pPr>
        <w:bidi/>
        <w:rPr>
          <w:rFonts w:cs="Times New Roman"/>
          <w:sz w:val="24"/>
          <w:szCs w:val="24"/>
          <w:rtl/>
          <w:lang w:bidi="he-IL"/>
        </w:rPr>
      </w:pPr>
      <w:r w:rsidRPr="00315C42">
        <w:rPr>
          <w:rFonts w:cs="Times New Roman"/>
          <w:sz w:val="24"/>
          <w:szCs w:val="24"/>
          <w:u w:val="single"/>
          <w:rtl/>
          <w:lang w:bidi="he-IL"/>
        </w:rPr>
        <w:t>דיילת אוויר</w:t>
      </w:r>
      <w:r w:rsidRPr="00716917">
        <w:rPr>
          <w:rFonts w:cs="Times New Roman"/>
          <w:sz w:val="24"/>
          <w:szCs w:val="24"/>
          <w:rtl/>
          <w:lang w:bidi="he-IL"/>
        </w:rPr>
        <w:t xml:space="preserve"> 2015 - 2010 </w:t>
      </w:r>
      <w:r w:rsidRPr="00716917">
        <w:rPr>
          <w:rFonts w:cs="Times New Roman" w:hint="cs"/>
          <w:sz w:val="24"/>
          <w:szCs w:val="24"/>
          <w:rtl/>
          <w:lang w:bidi="he-IL"/>
        </w:rPr>
        <w:t xml:space="preserve">/ </w:t>
      </w:r>
      <w:r w:rsidRPr="00320F04">
        <w:rPr>
          <w:rFonts w:ascii="Times New Roman" w:hAnsi="Times New Roman" w:cs="Times New Roman"/>
          <w:i/>
          <w:iCs/>
          <w:sz w:val="24"/>
          <w:szCs w:val="24"/>
          <w:lang w:bidi="he-IL"/>
        </w:rPr>
        <w:t>EL AL AIRLINES LTD</w:t>
      </w:r>
    </w:p>
    <w:p w:rsidR="00464416" w:rsidRPr="008904C2" w:rsidP="008904C2" w14:paraId="3964ECAF" w14:textId="12E8912F">
      <w:pPr>
        <w:pStyle w:val="ListParagraph"/>
        <w:numPr>
          <w:ilvl w:val="0"/>
          <w:numId w:val="11"/>
        </w:numPr>
        <w:bidi/>
        <w:rPr>
          <w:rFonts w:cs="Times New Roman"/>
          <w:sz w:val="24"/>
          <w:szCs w:val="24"/>
          <w:lang w:bidi="he-IL"/>
        </w:rPr>
      </w:pPr>
      <w:r>
        <w:rPr>
          <w:rFonts w:cs="Times New Roman" w:hint="cs"/>
          <w:sz w:val="24"/>
          <w:szCs w:val="24"/>
          <w:rtl/>
          <w:lang w:bidi="he-IL"/>
        </w:rPr>
        <w:t>הענקתי חווית שרות</w:t>
      </w:r>
      <w:r w:rsidR="002A4728">
        <w:rPr>
          <w:rFonts w:cs="Times New Roman" w:hint="cs"/>
          <w:sz w:val="24"/>
          <w:szCs w:val="24"/>
          <w:rtl/>
          <w:lang w:bidi="he-IL"/>
        </w:rPr>
        <w:t xml:space="preserve"> מקצועית, עבדתי בסביבה </w:t>
      </w:r>
      <w:r w:rsidR="00111E9F">
        <w:rPr>
          <w:rFonts w:cs="Times New Roman" w:hint="cs"/>
          <w:sz w:val="24"/>
          <w:szCs w:val="24"/>
          <w:rtl/>
          <w:lang w:bidi="he-IL"/>
        </w:rPr>
        <w:t xml:space="preserve">מאתגרת ודינאמית באופן עצמאי </w:t>
      </w:r>
      <w:r w:rsidR="004C331C">
        <w:rPr>
          <w:rFonts w:cs="Times New Roman" w:hint="cs"/>
          <w:sz w:val="24"/>
          <w:szCs w:val="24"/>
          <w:rtl/>
          <w:lang w:bidi="he-IL"/>
        </w:rPr>
        <w:t>ובצוות</w:t>
      </w:r>
      <w:r w:rsidR="008904C2">
        <w:rPr>
          <w:rFonts w:cs="Times New Roman" w:hint="cs"/>
          <w:sz w:val="24"/>
          <w:szCs w:val="24"/>
          <w:rtl/>
          <w:lang w:val="en-US" w:bidi="he-IL"/>
        </w:rPr>
        <w:t>.</w:t>
      </w:r>
    </w:p>
    <w:p w:rsidR="00C26F5E" w:rsidRPr="00180472" w:rsidP="00EE6280" w14:paraId="655FD1B7" w14:textId="5F2BBC75">
      <w:pPr>
        <w:pStyle w:val="Heading2"/>
        <w:bidi/>
        <w:rPr>
          <w:rFonts w:ascii="Times New Roman" w:hAnsi="Times New Roman" w:cs="Times New Roman"/>
          <w:sz w:val="24"/>
          <w:szCs w:val="24"/>
          <w:lang w:bidi="he-IL"/>
        </w:rPr>
      </w:pPr>
    </w:p>
    <w:sectPr>
      <w:headerReference w:type="default" r:id="rId4"/>
      <w:footerReference w:type="default" r:id="rId5"/>
      <w:pgSz w:w="11907" w:h="16839" w:code="9"/>
      <w:pgMar w:top="1152" w:right="1123" w:bottom="1195" w:left="1123" w:header="432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Helvetica">
    <w:panose1 w:val="020B0504020202020204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-1113510312"/>
      <w:docPartObj>
        <w:docPartGallery w:val="Page Numbers (Bottom of Page)"/>
        <w:docPartUnique/>
      </w:docPartObj>
    </w:sdtPr>
    <w:sdtEndPr>
      <w:rPr>
        <w:cs/>
      </w:rPr>
    </w:sdtEndPr>
    <w:sdtContent>
      <w:p w:rsidR="00C26F5E" w14:paraId="5052BA5C" w14:textId="77777777">
        <w:pPr>
          <w:pStyle w:val="Footer"/>
          <w:jc w:val="right"/>
        </w:pPr>
        <w:r>
          <w:fldChar w:fldCharType="begin"/>
        </w:r>
        <w:r>
          <w:rPr>
            <w:cs/>
          </w:rPr>
          <w:instrText>PAGE   \* MERGEFORMAT</w:instrText>
        </w:r>
        <w:r>
          <w:fldChar w:fldCharType="separate"/>
        </w:r>
        <w:r w:rsidRPr="00C26F5E">
          <w:rPr>
            <w:noProof/>
            <w:lang w:val="he-IL" w:bidi="he-IL"/>
          </w:rPr>
          <w:t>2</w:t>
        </w:r>
        <w: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7194E" w14:paraId="4805012C" w14:textId="77777777">
    <w:pPr>
      <w:pStyle w:val="Header"/>
    </w:pPr>
    <w:r/>
    <w:r>
      <w:rPr>
        <w:noProof/>
        <w:lang w:val="en-US" w:eastAsia="en-US" w:bidi="he-IL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3200400" cy="10677525"/>
              <wp:effectExtent l="0" t="0" r="0" b="9525"/>
              <wp:wrapNone/>
              <wp:docPr id="4" name="קבוצה 4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3200400" cy="10677525"/>
                        <a:chOff x="0" y="0"/>
                        <a:chExt cx="3200400" cy="10056322"/>
                      </a:xfrm>
                    </wpg:grpSpPr>
                    <wps:wsp xmlns:wps="http://schemas.microsoft.com/office/word/2010/wordprocessingShape"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id="קבוצה 4" o:spid="_x0000_s2049" style="width:252pt;height:840.75pt;margin-top:0;margin-left:200.8pt;mso-height-relative:margin;mso-position-horizontal:right;mso-position-horizontal-relative:margin;mso-position-vertical:top;mso-position-vertical-relative:page;position:absolute;z-index:251660288" coordsize="32004,100563">
              <v:rect id="Rectangle 2" o:spid="_x0000_s2050" style="width:32004;height:1920;mso-wrap-style:square;position:absolute;visibility:visible;v-text-anchor:middle" fillcolor="#4b3a2e" stroked="f" strokeweight="1pt"/>
              <v:rect id="Rectangle 3" o:spid="_x0000_s2051" style="width:32004;height:915;mso-wrap-style:square;position:absolute;top:99648;visibility:visible;v-text-anchor:middle" fillcolor="#4b3a2e" stroked="f" strokeweight="1pt"/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2958C2"/>
    <w:multiLevelType w:val="hybridMultilevel"/>
    <w:tmpl w:val="C9C659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962FFB"/>
    <w:multiLevelType w:val="hybridMultilevel"/>
    <w:tmpl w:val="E6FAA0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28A400A"/>
    <w:multiLevelType w:val="hybridMultilevel"/>
    <w:tmpl w:val="FE7A14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4951C0"/>
    <w:multiLevelType w:val="hybridMultilevel"/>
    <w:tmpl w:val="F6FE21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7C0112D"/>
    <w:multiLevelType w:val="hybridMultilevel"/>
    <w:tmpl w:val="2F6832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6C3B26"/>
    <w:multiLevelType w:val="hybridMultilevel"/>
    <w:tmpl w:val="A4084A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7A93FA4"/>
    <w:multiLevelType w:val="hybridMultilevel"/>
    <w:tmpl w:val="5AD401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F132847"/>
    <w:multiLevelType w:val="hybridMultilevel"/>
    <w:tmpl w:val="E34EDD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0"/>
  </w:num>
  <w:num w:numId="13">
    <w:abstractNumId w:val="11"/>
  </w:num>
  <w:num w:numId="14">
    <w:abstractNumId w:val="12"/>
  </w:num>
  <w:num w:numId="15">
    <w:abstractNumId w:val="17"/>
  </w:num>
  <w:num w:numId="16">
    <w:abstractNumId w:val="15"/>
  </w:num>
  <w:num w:numId="17">
    <w:abstractNumId w:val="14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97"/>
  <w:proofState w:spelling="clean"/>
  <w:attachedTemplate r:id="rId1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83B"/>
    <w:rsid w:val="00000897"/>
    <w:rsid w:val="00001B8C"/>
    <w:rsid w:val="00001F44"/>
    <w:rsid w:val="00005838"/>
    <w:rsid w:val="00007D4C"/>
    <w:rsid w:val="0001109F"/>
    <w:rsid w:val="00017C9C"/>
    <w:rsid w:val="00021A62"/>
    <w:rsid w:val="00023330"/>
    <w:rsid w:val="00032243"/>
    <w:rsid w:val="00033F34"/>
    <w:rsid w:val="000557AE"/>
    <w:rsid w:val="00075435"/>
    <w:rsid w:val="000900D7"/>
    <w:rsid w:val="000A22E1"/>
    <w:rsid w:val="000A505C"/>
    <w:rsid w:val="000A54AB"/>
    <w:rsid w:val="000B2B2C"/>
    <w:rsid w:val="000B60EB"/>
    <w:rsid w:val="000C0612"/>
    <w:rsid w:val="000C1A0B"/>
    <w:rsid w:val="000C7408"/>
    <w:rsid w:val="000D23F4"/>
    <w:rsid w:val="000E33DA"/>
    <w:rsid w:val="000E7A81"/>
    <w:rsid w:val="000F7F6E"/>
    <w:rsid w:val="00103260"/>
    <w:rsid w:val="0010484A"/>
    <w:rsid w:val="00104B24"/>
    <w:rsid w:val="00106762"/>
    <w:rsid w:val="00111911"/>
    <w:rsid w:val="00111E9F"/>
    <w:rsid w:val="00112640"/>
    <w:rsid w:val="001138BC"/>
    <w:rsid w:val="00114251"/>
    <w:rsid w:val="00117BA5"/>
    <w:rsid w:val="00120FCB"/>
    <w:rsid w:val="00121298"/>
    <w:rsid w:val="00132738"/>
    <w:rsid w:val="0015001E"/>
    <w:rsid w:val="001517BF"/>
    <w:rsid w:val="00154738"/>
    <w:rsid w:val="00155A56"/>
    <w:rsid w:val="00157297"/>
    <w:rsid w:val="00160D8F"/>
    <w:rsid w:val="001732C0"/>
    <w:rsid w:val="00174278"/>
    <w:rsid w:val="00177FC4"/>
    <w:rsid w:val="00180472"/>
    <w:rsid w:val="001805DE"/>
    <w:rsid w:val="00184F5B"/>
    <w:rsid w:val="00196636"/>
    <w:rsid w:val="001A135D"/>
    <w:rsid w:val="001A1543"/>
    <w:rsid w:val="001A6A42"/>
    <w:rsid w:val="001A7A9E"/>
    <w:rsid w:val="001A7C51"/>
    <w:rsid w:val="001D0027"/>
    <w:rsid w:val="001D1D55"/>
    <w:rsid w:val="001D294C"/>
    <w:rsid w:val="001E0B45"/>
    <w:rsid w:val="001E5EAD"/>
    <w:rsid w:val="001F1E3C"/>
    <w:rsid w:val="001F3B73"/>
    <w:rsid w:val="001F53EA"/>
    <w:rsid w:val="00200C88"/>
    <w:rsid w:val="00217424"/>
    <w:rsid w:val="002178F2"/>
    <w:rsid w:val="00222939"/>
    <w:rsid w:val="00222FAC"/>
    <w:rsid w:val="00225560"/>
    <w:rsid w:val="002317EF"/>
    <w:rsid w:val="00232ED8"/>
    <w:rsid w:val="0023778C"/>
    <w:rsid w:val="00246C35"/>
    <w:rsid w:val="00247EFC"/>
    <w:rsid w:val="002552A5"/>
    <w:rsid w:val="0026018E"/>
    <w:rsid w:val="002607C8"/>
    <w:rsid w:val="002612B7"/>
    <w:rsid w:val="00263E36"/>
    <w:rsid w:val="0026400C"/>
    <w:rsid w:val="00265790"/>
    <w:rsid w:val="0028321E"/>
    <w:rsid w:val="002841D4"/>
    <w:rsid w:val="00285E7E"/>
    <w:rsid w:val="002867B6"/>
    <w:rsid w:val="00287C73"/>
    <w:rsid w:val="00290421"/>
    <w:rsid w:val="0029224B"/>
    <w:rsid w:val="002A37D8"/>
    <w:rsid w:val="002A385F"/>
    <w:rsid w:val="002A4728"/>
    <w:rsid w:val="002A5299"/>
    <w:rsid w:val="002B4504"/>
    <w:rsid w:val="002C37F6"/>
    <w:rsid w:val="002C4F27"/>
    <w:rsid w:val="002C647F"/>
    <w:rsid w:val="002D080A"/>
    <w:rsid w:val="002D2ECA"/>
    <w:rsid w:val="002D3B77"/>
    <w:rsid w:val="002D6F5C"/>
    <w:rsid w:val="002E1D2F"/>
    <w:rsid w:val="002E3B90"/>
    <w:rsid w:val="002E416C"/>
    <w:rsid w:val="002E56FB"/>
    <w:rsid w:val="002F0D4E"/>
    <w:rsid w:val="002F1039"/>
    <w:rsid w:val="002F2990"/>
    <w:rsid w:val="00301A7A"/>
    <w:rsid w:val="0030221B"/>
    <w:rsid w:val="00303260"/>
    <w:rsid w:val="00307456"/>
    <w:rsid w:val="00315C42"/>
    <w:rsid w:val="0031716C"/>
    <w:rsid w:val="00320F04"/>
    <w:rsid w:val="00321E8B"/>
    <w:rsid w:val="0032493C"/>
    <w:rsid w:val="00327DF8"/>
    <w:rsid w:val="00330AEA"/>
    <w:rsid w:val="003365A5"/>
    <w:rsid w:val="003411F5"/>
    <w:rsid w:val="00371737"/>
    <w:rsid w:val="0037194E"/>
    <w:rsid w:val="00375AD9"/>
    <w:rsid w:val="00377FEF"/>
    <w:rsid w:val="00381C8D"/>
    <w:rsid w:val="00386C32"/>
    <w:rsid w:val="00397236"/>
    <w:rsid w:val="003A4BD0"/>
    <w:rsid w:val="003A4FB6"/>
    <w:rsid w:val="003A7427"/>
    <w:rsid w:val="003C0266"/>
    <w:rsid w:val="003C2E58"/>
    <w:rsid w:val="003C4965"/>
    <w:rsid w:val="003C4C42"/>
    <w:rsid w:val="003C52B9"/>
    <w:rsid w:val="003C5981"/>
    <w:rsid w:val="003C792D"/>
    <w:rsid w:val="003D38E4"/>
    <w:rsid w:val="003E1D2C"/>
    <w:rsid w:val="003F0A07"/>
    <w:rsid w:val="003F51C2"/>
    <w:rsid w:val="003F640B"/>
    <w:rsid w:val="003F79A6"/>
    <w:rsid w:val="00412C5D"/>
    <w:rsid w:val="00413EF6"/>
    <w:rsid w:val="004140F8"/>
    <w:rsid w:val="0041683D"/>
    <w:rsid w:val="0042014A"/>
    <w:rsid w:val="004206BA"/>
    <w:rsid w:val="0042071C"/>
    <w:rsid w:val="00421B11"/>
    <w:rsid w:val="00422E5E"/>
    <w:rsid w:val="00425EA9"/>
    <w:rsid w:val="00430B7F"/>
    <w:rsid w:val="004338C2"/>
    <w:rsid w:val="00437F1D"/>
    <w:rsid w:val="0045399B"/>
    <w:rsid w:val="00455BB8"/>
    <w:rsid w:val="004563BC"/>
    <w:rsid w:val="004600A6"/>
    <w:rsid w:val="00464416"/>
    <w:rsid w:val="0048349E"/>
    <w:rsid w:val="004A0106"/>
    <w:rsid w:val="004A75AC"/>
    <w:rsid w:val="004B118F"/>
    <w:rsid w:val="004B1484"/>
    <w:rsid w:val="004B3E55"/>
    <w:rsid w:val="004C0212"/>
    <w:rsid w:val="004C331C"/>
    <w:rsid w:val="004C6FE5"/>
    <w:rsid w:val="004D1DA5"/>
    <w:rsid w:val="004D5D8C"/>
    <w:rsid w:val="004D6DCE"/>
    <w:rsid w:val="004E2D18"/>
    <w:rsid w:val="004E5176"/>
    <w:rsid w:val="0051114C"/>
    <w:rsid w:val="00521CE1"/>
    <w:rsid w:val="00522287"/>
    <w:rsid w:val="00523807"/>
    <w:rsid w:val="005255AB"/>
    <w:rsid w:val="00525A8B"/>
    <w:rsid w:val="0052615A"/>
    <w:rsid w:val="005311F1"/>
    <w:rsid w:val="00532ED0"/>
    <w:rsid w:val="005369C3"/>
    <w:rsid w:val="00540EF7"/>
    <w:rsid w:val="00541C2F"/>
    <w:rsid w:val="005427CF"/>
    <w:rsid w:val="0054756F"/>
    <w:rsid w:val="00555D1D"/>
    <w:rsid w:val="00557138"/>
    <w:rsid w:val="00563927"/>
    <w:rsid w:val="00567707"/>
    <w:rsid w:val="00571C74"/>
    <w:rsid w:val="005772EE"/>
    <w:rsid w:val="00577F2D"/>
    <w:rsid w:val="005800E7"/>
    <w:rsid w:val="00583761"/>
    <w:rsid w:val="00584104"/>
    <w:rsid w:val="0059657F"/>
    <w:rsid w:val="005978BE"/>
    <w:rsid w:val="005A324A"/>
    <w:rsid w:val="005B35B8"/>
    <w:rsid w:val="005C0C34"/>
    <w:rsid w:val="005C287A"/>
    <w:rsid w:val="005C6C2E"/>
    <w:rsid w:val="005C7F38"/>
    <w:rsid w:val="005D0871"/>
    <w:rsid w:val="005D7186"/>
    <w:rsid w:val="005E1A56"/>
    <w:rsid w:val="005E24D3"/>
    <w:rsid w:val="005E73F7"/>
    <w:rsid w:val="005F4FD1"/>
    <w:rsid w:val="005F7B00"/>
    <w:rsid w:val="00605022"/>
    <w:rsid w:val="00605C74"/>
    <w:rsid w:val="006159F9"/>
    <w:rsid w:val="00622543"/>
    <w:rsid w:val="006225C9"/>
    <w:rsid w:val="006302D4"/>
    <w:rsid w:val="0063099A"/>
    <w:rsid w:val="00640CD8"/>
    <w:rsid w:val="00643EE2"/>
    <w:rsid w:val="0064543F"/>
    <w:rsid w:val="006473E9"/>
    <w:rsid w:val="00651661"/>
    <w:rsid w:val="00655C3F"/>
    <w:rsid w:val="006608F6"/>
    <w:rsid w:val="00672BC5"/>
    <w:rsid w:val="00677705"/>
    <w:rsid w:val="00684049"/>
    <w:rsid w:val="00693260"/>
    <w:rsid w:val="0069360C"/>
    <w:rsid w:val="00697A96"/>
    <w:rsid w:val="006A0271"/>
    <w:rsid w:val="006A400A"/>
    <w:rsid w:val="006B0413"/>
    <w:rsid w:val="006B41CD"/>
    <w:rsid w:val="006B4E79"/>
    <w:rsid w:val="006C13E6"/>
    <w:rsid w:val="006C2C22"/>
    <w:rsid w:val="006C2CD2"/>
    <w:rsid w:val="006D5821"/>
    <w:rsid w:val="006D5A87"/>
    <w:rsid w:val="006D65B2"/>
    <w:rsid w:val="006F19ED"/>
    <w:rsid w:val="006F3F4F"/>
    <w:rsid w:val="00706CBD"/>
    <w:rsid w:val="007125FB"/>
    <w:rsid w:val="0071353B"/>
    <w:rsid w:val="00716917"/>
    <w:rsid w:val="007200FB"/>
    <w:rsid w:val="0073097E"/>
    <w:rsid w:val="00732042"/>
    <w:rsid w:val="00732057"/>
    <w:rsid w:val="00732A0F"/>
    <w:rsid w:val="007343DC"/>
    <w:rsid w:val="00736654"/>
    <w:rsid w:val="00743D20"/>
    <w:rsid w:val="007446C4"/>
    <w:rsid w:val="007452CD"/>
    <w:rsid w:val="007453F1"/>
    <w:rsid w:val="00745AA4"/>
    <w:rsid w:val="00747EE4"/>
    <w:rsid w:val="00763C84"/>
    <w:rsid w:val="00764870"/>
    <w:rsid w:val="0077092A"/>
    <w:rsid w:val="007739E1"/>
    <w:rsid w:val="00773C31"/>
    <w:rsid w:val="00775FC8"/>
    <w:rsid w:val="00787143"/>
    <w:rsid w:val="007875D5"/>
    <w:rsid w:val="0079689F"/>
    <w:rsid w:val="007A0A69"/>
    <w:rsid w:val="007A5243"/>
    <w:rsid w:val="007A66B2"/>
    <w:rsid w:val="007B2823"/>
    <w:rsid w:val="007B7920"/>
    <w:rsid w:val="007C18D7"/>
    <w:rsid w:val="007C46E1"/>
    <w:rsid w:val="007C644D"/>
    <w:rsid w:val="007D5267"/>
    <w:rsid w:val="007E0D51"/>
    <w:rsid w:val="007E2DE8"/>
    <w:rsid w:val="007E2FD4"/>
    <w:rsid w:val="007E43F9"/>
    <w:rsid w:val="007F2742"/>
    <w:rsid w:val="007F3A22"/>
    <w:rsid w:val="007F4C99"/>
    <w:rsid w:val="007F6792"/>
    <w:rsid w:val="00804A0B"/>
    <w:rsid w:val="00805916"/>
    <w:rsid w:val="00806C7A"/>
    <w:rsid w:val="00807F3D"/>
    <w:rsid w:val="00811521"/>
    <w:rsid w:val="00814731"/>
    <w:rsid w:val="00817616"/>
    <w:rsid w:val="00817945"/>
    <w:rsid w:val="008263CC"/>
    <w:rsid w:val="00827ABB"/>
    <w:rsid w:val="008304DA"/>
    <w:rsid w:val="00851B5E"/>
    <w:rsid w:val="00854727"/>
    <w:rsid w:val="00854D3F"/>
    <w:rsid w:val="00862AED"/>
    <w:rsid w:val="00865225"/>
    <w:rsid w:val="0086536E"/>
    <w:rsid w:val="008728B0"/>
    <w:rsid w:val="008810FC"/>
    <w:rsid w:val="00884372"/>
    <w:rsid w:val="00886B2E"/>
    <w:rsid w:val="008904C2"/>
    <w:rsid w:val="008A01EA"/>
    <w:rsid w:val="008A5ECE"/>
    <w:rsid w:val="008A6EEE"/>
    <w:rsid w:val="008A7159"/>
    <w:rsid w:val="008B2C3E"/>
    <w:rsid w:val="008C030C"/>
    <w:rsid w:val="008C3DBA"/>
    <w:rsid w:val="008D03F9"/>
    <w:rsid w:val="008E37BA"/>
    <w:rsid w:val="008E3EF4"/>
    <w:rsid w:val="008E4E4D"/>
    <w:rsid w:val="008E5238"/>
    <w:rsid w:val="008E576C"/>
    <w:rsid w:val="008E794B"/>
    <w:rsid w:val="008F5999"/>
    <w:rsid w:val="008F7795"/>
    <w:rsid w:val="00904758"/>
    <w:rsid w:val="0090755E"/>
    <w:rsid w:val="009077DA"/>
    <w:rsid w:val="009079C8"/>
    <w:rsid w:val="00910FAA"/>
    <w:rsid w:val="00911D49"/>
    <w:rsid w:val="00914BA1"/>
    <w:rsid w:val="00932B18"/>
    <w:rsid w:val="00937AEA"/>
    <w:rsid w:val="009419DA"/>
    <w:rsid w:val="00942718"/>
    <w:rsid w:val="00944B55"/>
    <w:rsid w:val="00960892"/>
    <w:rsid w:val="0096228E"/>
    <w:rsid w:val="009630A2"/>
    <w:rsid w:val="009737AD"/>
    <w:rsid w:val="00981A89"/>
    <w:rsid w:val="00983DA1"/>
    <w:rsid w:val="00983ED3"/>
    <w:rsid w:val="00990B16"/>
    <w:rsid w:val="009A0D69"/>
    <w:rsid w:val="009A12F8"/>
    <w:rsid w:val="009A1D0F"/>
    <w:rsid w:val="009A4A29"/>
    <w:rsid w:val="009B3B4B"/>
    <w:rsid w:val="009B4301"/>
    <w:rsid w:val="009C24F6"/>
    <w:rsid w:val="009D3878"/>
    <w:rsid w:val="009D4601"/>
    <w:rsid w:val="009E0EDE"/>
    <w:rsid w:val="009E2BC5"/>
    <w:rsid w:val="009F1843"/>
    <w:rsid w:val="009F7578"/>
    <w:rsid w:val="00A0256F"/>
    <w:rsid w:val="00A04B09"/>
    <w:rsid w:val="00A20452"/>
    <w:rsid w:val="00A205FC"/>
    <w:rsid w:val="00A247AB"/>
    <w:rsid w:val="00A2535A"/>
    <w:rsid w:val="00A302BF"/>
    <w:rsid w:val="00A34663"/>
    <w:rsid w:val="00A50F56"/>
    <w:rsid w:val="00A5461B"/>
    <w:rsid w:val="00A5567F"/>
    <w:rsid w:val="00A561C8"/>
    <w:rsid w:val="00A631E5"/>
    <w:rsid w:val="00A6622D"/>
    <w:rsid w:val="00A809BC"/>
    <w:rsid w:val="00A823E5"/>
    <w:rsid w:val="00A836D5"/>
    <w:rsid w:val="00A8377A"/>
    <w:rsid w:val="00A93C7B"/>
    <w:rsid w:val="00AA4D05"/>
    <w:rsid w:val="00AA7B26"/>
    <w:rsid w:val="00AB1E15"/>
    <w:rsid w:val="00AB46F1"/>
    <w:rsid w:val="00AC0DC4"/>
    <w:rsid w:val="00AC0E16"/>
    <w:rsid w:val="00AC12A5"/>
    <w:rsid w:val="00AC18BB"/>
    <w:rsid w:val="00AC1E8B"/>
    <w:rsid w:val="00AC46C5"/>
    <w:rsid w:val="00AC5B9A"/>
    <w:rsid w:val="00AC6FC8"/>
    <w:rsid w:val="00AD5E9E"/>
    <w:rsid w:val="00AD7B53"/>
    <w:rsid w:val="00AE0587"/>
    <w:rsid w:val="00AE683B"/>
    <w:rsid w:val="00AE7B57"/>
    <w:rsid w:val="00AF4404"/>
    <w:rsid w:val="00B03C4C"/>
    <w:rsid w:val="00B101D4"/>
    <w:rsid w:val="00B17998"/>
    <w:rsid w:val="00B22B11"/>
    <w:rsid w:val="00B234C4"/>
    <w:rsid w:val="00B24F73"/>
    <w:rsid w:val="00B40423"/>
    <w:rsid w:val="00B50AC9"/>
    <w:rsid w:val="00B53CC7"/>
    <w:rsid w:val="00B55113"/>
    <w:rsid w:val="00B567C1"/>
    <w:rsid w:val="00B62F89"/>
    <w:rsid w:val="00B6472C"/>
    <w:rsid w:val="00B662EE"/>
    <w:rsid w:val="00B741C0"/>
    <w:rsid w:val="00B77836"/>
    <w:rsid w:val="00B86F7A"/>
    <w:rsid w:val="00B87529"/>
    <w:rsid w:val="00BA3D65"/>
    <w:rsid w:val="00BA76DC"/>
    <w:rsid w:val="00BA7913"/>
    <w:rsid w:val="00BB0832"/>
    <w:rsid w:val="00BC4934"/>
    <w:rsid w:val="00BC6BC3"/>
    <w:rsid w:val="00BD6DF1"/>
    <w:rsid w:val="00BF4096"/>
    <w:rsid w:val="00BF46EA"/>
    <w:rsid w:val="00BF6D11"/>
    <w:rsid w:val="00C03995"/>
    <w:rsid w:val="00C04457"/>
    <w:rsid w:val="00C0469A"/>
    <w:rsid w:val="00C12C14"/>
    <w:rsid w:val="00C1675E"/>
    <w:rsid w:val="00C1690E"/>
    <w:rsid w:val="00C23AF8"/>
    <w:rsid w:val="00C25573"/>
    <w:rsid w:val="00C26F5E"/>
    <w:rsid w:val="00C3018C"/>
    <w:rsid w:val="00C42903"/>
    <w:rsid w:val="00C45FE5"/>
    <w:rsid w:val="00C47C95"/>
    <w:rsid w:val="00C51A05"/>
    <w:rsid w:val="00C5316D"/>
    <w:rsid w:val="00C55CB7"/>
    <w:rsid w:val="00C56D93"/>
    <w:rsid w:val="00C635AF"/>
    <w:rsid w:val="00C65BBB"/>
    <w:rsid w:val="00C73882"/>
    <w:rsid w:val="00C73B10"/>
    <w:rsid w:val="00C75A27"/>
    <w:rsid w:val="00C76747"/>
    <w:rsid w:val="00C77203"/>
    <w:rsid w:val="00C97EE3"/>
    <w:rsid w:val="00CA1203"/>
    <w:rsid w:val="00CA33D7"/>
    <w:rsid w:val="00CA45A1"/>
    <w:rsid w:val="00CA6EBD"/>
    <w:rsid w:val="00CA739B"/>
    <w:rsid w:val="00CC3C11"/>
    <w:rsid w:val="00CC4BAF"/>
    <w:rsid w:val="00CD1A7A"/>
    <w:rsid w:val="00CD2240"/>
    <w:rsid w:val="00CD55A0"/>
    <w:rsid w:val="00CD56AB"/>
    <w:rsid w:val="00CD7E44"/>
    <w:rsid w:val="00CD7F87"/>
    <w:rsid w:val="00CE1070"/>
    <w:rsid w:val="00CE2CEC"/>
    <w:rsid w:val="00CF199B"/>
    <w:rsid w:val="00CF525C"/>
    <w:rsid w:val="00CF67D7"/>
    <w:rsid w:val="00D00FC1"/>
    <w:rsid w:val="00D10758"/>
    <w:rsid w:val="00D2069A"/>
    <w:rsid w:val="00D3046D"/>
    <w:rsid w:val="00D31448"/>
    <w:rsid w:val="00D34E86"/>
    <w:rsid w:val="00D37CDF"/>
    <w:rsid w:val="00D40665"/>
    <w:rsid w:val="00D4339D"/>
    <w:rsid w:val="00D44A88"/>
    <w:rsid w:val="00D45D9E"/>
    <w:rsid w:val="00D47221"/>
    <w:rsid w:val="00D53996"/>
    <w:rsid w:val="00D57A11"/>
    <w:rsid w:val="00D600E2"/>
    <w:rsid w:val="00D6145F"/>
    <w:rsid w:val="00D616F2"/>
    <w:rsid w:val="00D66892"/>
    <w:rsid w:val="00D66B3D"/>
    <w:rsid w:val="00D70CC8"/>
    <w:rsid w:val="00D7754E"/>
    <w:rsid w:val="00D80A09"/>
    <w:rsid w:val="00D846FD"/>
    <w:rsid w:val="00DA65E1"/>
    <w:rsid w:val="00DB579C"/>
    <w:rsid w:val="00DC5D1C"/>
    <w:rsid w:val="00DD0316"/>
    <w:rsid w:val="00DD04C6"/>
    <w:rsid w:val="00DD0752"/>
    <w:rsid w:val="00DD0D13"/>
    <w:rsid w:val="00DD38BC"/>
    <w:rsid w:val="00DD5604"/>
    <w:rsid w:val="00DD5A02"/>
    <w:rsid w:val="00DD6C34"/>
    <w:rsid w:val="00DD7BD2"/>
    <w:rsid w:val="00DD7C01"/>
    <w:rsid w:val="00DE44CA"/>
    <w:rsid w:val="00DE7B8D"/>
    <w:rsid w:val="00DF22BD"/>
    <w:rsid w:val="00DF3ED4"/>
    <w:rsid w:val="00E0723F"/>
    <w:rsid w:val="00E14C7D"/>
    <w:rsid w:val="00E22EA8"/>
    <w:rsid w:val="00E23DEC"/>
    <w:rsid w:val="00E32C93"/>
    <w:rsid w:val="00E41B96"/>
    <w:rsid w:val="00E4658F"/>
    <w:rsid w:val="00E504E8"/>
    <w:rsid w:val="00E50747"/>
    <w:rsid w:val="00E50F71"/>
    <w:rsid w:val="00E52B7B"/>
    <w:rsid w:val="00E674F7"/>
    <w:rsid w:val="00E71195"/>
    <w:rsid w:val="00E73959"/>
    <w:rsid w:val="00E803B9"/>
    <w:rsid w:val="00E81AB2"/>
    <w:rsid w:val="00E83614"/>
    <w:rsid w:val="00E9366B"/>
    <w:rsid w:val="00E95B97"/>
    <w:rsid w:val="00EA1AD7"/>
    <w:rsid w:val="00EB37EE"/>
    <w:rsid w:val="00EB71ED"/>
    <w:rsid w:val="00EC207E"/>
    <w:rsid w:val="00EC3A68"/>
    <w:rsid w:val="00EE37B5"/>
    <w:rsid w:val="00EE6280"/>
    <w:rsid w:val="00EF1F93"/>
    <w:rsid w:val="00EF2205"/>
    <w:rsid w:val="00EF346B"/>
    <w:rsid w:val="00EF4256"/>
    <w:rsid w:val="00F13DA3"/>
    <w:rsid w:val="00F20DC0"/>
    <w:rsid w:val="00F401A0"/>
    <w:rsid w:val="00F42150"/>
    <w:rsid w:val="00F42F05"/>
    <w:rsid w:val="00F51851"/>
    <w:rsid w:val="00F53E71"/>
    <w:rsid w:val="00F6422A"/>
    <w:rsid w:val="00F70E06"/>
    <w:rsid w:val="00F72FD1"/>
    <w:rsid w:val="00F75D7D"/>
    <w:rsid w:val="00F773BC"/>
    <w:rsid w:val="00F77FAC"/>
    <w:rsid w:val="00F82A08"/>
    <w:rsid w:val="00F853A7"/>
    <w:rsid w:val="00FA38C3"/>
    <w:rsid w:val="00FA4D74"/>
    <w:rsid w:val="00FB510B"/>
    <w:rsid w:val="00FC0266"/>
    <w:rsid w:val="00FC2481"/>
    <w:rsid w:val="00FC3A68"/>
    <w:rsid w:val="00FD1C90"/>
    <w:rsid w:val="00FF259E"/>
    <w:rsid w:val="00FF7699"/>
  </w:rsids>
  <m:mathPr>
    <m:mathFont m:val="Cambria Math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723122E-A00A-4905-979A-E538E84A1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1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a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a">
    <w:name w:val="כותרת טקסט תו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a2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1">
    <w:name w:val="כותרת 1 תו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a0"/>
    <w:uiPriority w:val="99"/>
    <w:unhideWhenUsed/>
    <w:qFormat/>
    <w:pPr>
      <w:spacing w:after="0" w:line="240" w:lineRule="auto"/>
    </w:pPr>
  </w:style>
  <w:style w:type="character" w:customStyle="1" w:styleId="a0">
    <w:name w:val="כותרת עליונה תו"/>
    <w:basedOn w:val="DefaultParagraphFont"/>
    <w:link w:val="Header"/>
    <w:uiPriority w:val="99"/>
  </w:style>
  <w:style w:type="paragraph" w:styleId="Footer">
    <w:name w:val="footer"/>
    <w:basedOn w:val="Normal"/>
    <w:link w:val="a1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a1">
    <w:name w:val="כותרת תחתונה תו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2">
    <w:name w:val="כותרת 2 תו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5">
    <w:name w:val="כותרת 5 תו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6">
    <w:name w:val="כותרת 6 תו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7">
    <w:name w:val="כותרת 7 תו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8">
    <w:name w:val="כותרת 8 תו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9">
    <w:name w:val="כותרת 9 תו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a2">
    <w:name w:val="כותרת משנה תו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a3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a3">
    <w:name w:val="ציטוט תו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a4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a4">
    <w:name w:val="ציטוט חזק תו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a5">
    <w:name w:val="פרטי קשר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paragraph" w:customStyle="1" w:styleId="a6">
    <w:name w:val="שם"/>
    <w:basedOn w:val="Normal"/>
    <w:link w:val="a7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a7">
    <w:name w:val="שם תו"/>
    <w:basedOn w:val="DefaultParagraphFont"/>
    <w:link w:val="a6"/>
    <w:uiPriority w:val="1"/>
    <w:rPr>
      <w:b/>
      <w:caps/>
      <w:spacing w:val="21"/>
      <w:sz w:val="36"/>
    </w:rPr>
  </w:style>
  <w:style w:type="character" w:customStyle="1" w:styleId="3">
    <w:name w:val="כותרת 3 תו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4">
    <w:name w:val="כותרת 4 תו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styleId="Hyperlink">
    <w:name w:val="Hyperlink"/>
    <w:basedOn w:val="DefaultParagraphFont"/>
    <w:uiPriority w:val="99"/>
    <w:unhideWhenUsed/>
    <w:rsid w:val="007453F1"/>
    <w:rPr>
      <w:color w:val="3D859C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453F1"/>
    <w:rPr>
      <w:color w:val="605E5C"/>
      <w:shd w:val="clear" w:color="auto" w:fill="E1DFDD"/>
    </w:rPr>
  </w:style>
  <w:style w:type="paragraph" w:customStyle="1" w:styleId="p1">
    <w:name w:val="p1"/>
    <w:basedOn w:val="Normal"/>
    <w:rsid w:val="00BF4096"/>
    <w:pPr>
      <w:spacing w:after="0" w:line="240" w:lineRule="auto"/>
    </w:pPr>
    <w:rPr>
      <w:rFonts w:ascii="Helvetica" w:hAnsi="Helvetica" w:eastAsiaTheme="minorEastAsia" w:cs="Times New Roman"/>
      <w:color w:val="000000"/>
      <w:sz w:val="17"/>
      <w:szCs w:val="17"/>
      <w:lang w:val="en-US" w:eastAsia="en-US" w:bidi="he-IL"/>
    </w:rPr>
  </w:style>
  <w:style w:type="character" w:customStyle="1" w:styleId="s1">
    <w:name w:val="s1"/>
    <w:basedOn w:val="DefaultParagraphFont"/>
    <w:rsid w:val="00BF4096"/>
    <w:rPr>
      <w:rFonts w:ascii="Helvetica" w:hAnsi="Helvetica" w:hint="default"/>
      <w:b w:val="0"/>
      <w:bCs w:val="0"/>
      <w:i w:val="0"/>
      <w:iCs w:val="0"/>
      <w:sz w:val="17"/>
      <w:szCs w:val="17"/>
    </w:rPr>
  </w:style>
  <w:style w:type="character" w:customStyle="1" w:styleId="s2">
    <w:name w:val="s2"/>
    <w:basedOn w:val="DefaultParagraphFont"/>
    <w:rsid w:val="00BF4096"/>
    <w:rPr>
      <w:rFonts w:ascii="Helvetica" w:hAnsi="Helvetica" w:hint="default"/>
      <w:b/>
      <w:bCs/>
      <w:i w:val="0"/>
      <w:iCs w:val="0"/>
      <w:sz w:val="17"/>
      <w:szCs w:val="17"/>
    </w:rPr>
  </w:style>
  <w:style w:type="character" w:customStyle="1" w:styleId="apple-converted-space">
    <w:name w:val="apple-converted-space"/>
    <w:basedOn w:val="DefaultParagraphFont"/>
    <w:rsid w:val="00BF4096"/>
  </w:style>
  <w:style w:type="character" w:customStyle="1" w:styleId="jsgrdq">
    <w:name w:val="jsgrdq"/>
    <w:basedOn w:val="DefaultParagraphFont"/>
    <w:rsid w:val="00FA3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JGWDPN" Type="http://schemas.openxmlformats.org/officeDocument/2006/relationships/image" Target="media/N2FXWU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%7b4156126C-A886-D943-8EF9-CAAB46A4F065%7dtf16392120.dotx" TargetMode="External" 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%7b4156126C-A886-D943-8EF9-CAAB46A4F065%7dtf16392120.dotx</Template>
  <TotalTime>1</TotalTime>
  <Pages>1</Pages>
  <Words>241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ayala mazuz</dc:creator>
  <cp:lastModifiedBy>ayala mazuz</cp:lastModifiedBy>
  <cp:revision>2</cp:revision>
  <dcterms:created xsi:type="dcterms:W3CDTF">2024-05-27T11:09:00Z</dcterms:created>
  <dcterms:modified xsi:type="dcterms:W3CDTF">2024-05-27T11:09:00Z</dcterms:modified>
</cp:coreProperties>
</file>