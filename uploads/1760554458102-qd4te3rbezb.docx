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651"/>
                    <pic:cNvPicPr/>
                  </pic:nvPicPr>
                  <pic:blipFill>
                    <a:blip xmlns:r="http://schemas.openxmlformats.org/officeDocument/2006/relationships" r:embed="rId39E38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0" w:type="auto"/>
        <w:tblLayout w:type="fixed"/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קורות חיים"/>
      </w:tblPr>
      <w:tblGrid>
        <w:gridCol w:w="2070"/>
        <w:gridCol w:w="7650"/>
      </w:tblGrid>
      <w:tr w:rsidR="0036210A" w:rsidRPr="00334E76" w14:paraId="3503A07D" w14:textId="77777777" w:rsidTr="008E34F4">
        <w:tc>
          <w:tcPr>
            <w:tcW w:w="2070" w:type="dxa"/>
          </w:tcPr>
          <w:p w14:paraId="7E85A624" w14:textId="77777777" w:rsidR="0036210A" w:rsidRPr="00334E76" w:rsidRDefault="0036210A" w:rsidP="0034247A">
            <w:pPr>
              <w:bidi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650" w:type="dxa"/>
            <w:tcMar>
              <w:bottom w:w="576" w:type="dxa"/>
            </w:tcMar>
          </w:tcPr>
          <w:p w14:paraId="6843BAD9" w14:textId="77777777" w:rsidR="0036210A" w:rsidRPr="00334E76" w:rsidRDefault="009D624E" w:rsidP="005E553D">
            <w:pPr>
              <w:pStyle w:val="a1"/>
              <w:bidi/>
              <w:rPr>
                <w:sz w:val="52"/>
                <w:szCs w:val="52"/>
              </w:rPr>
            </w:pPr>
            <w:sdt>
              <w:sdtPr>
                <w:rPr>
                  <w:sz w:val="52"/>
                  <w:szCs w:val="52"/>
                  <w:rtl/>
                </w:rPr>
                <w:alias w:val="שמך"/>
                <w:tag w:val=""/>
                <w:id w:val="1197042864"/>
                <w:placeholder>
                  <w:docPart w:val="65CD699655C2440C9A292BA5466DC850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5E553D" w:rsidRPr="00334E76">
                  <w:rPr>
                    <w:rFonts w:hint="cs"/>
                    <w:sz w:val="52"/>
                    <w:szCs w:val="52"/>
                    <w:rtl/>
                  </w:rPr>
                  <w:t>יואב קורן</w:t>
                </w:r>
              </w:sdtContent>
            </w:sdt>
          </w:p>
          <w:p w14:paraId="0963F5C5" w14:textId="77777777" w:rsidR="00D9622E" w:rsidRDefault="00D9622E" w:rsidP="00A45B8D">
            <w:pPr>
              <w:pStyle w:val="a0"/>
              <w:bidi/>
              <w:rPr>
                <w:sz w:val="20"/>
                <w:szCs w:val="20"/>
                <w:rtl/>
              </w:rPr>
            </w:pPr>
          </w:p>
          <w:p w14:paraId="5AD83F5C" w14:textId="77777777" w:rsidR="0036210A" w:rsidRPr="00334E76" w:rsidRDefault="00A45B8D" w:rsidP="00D9622E">
            <w:pPr>
              <w:pStyle w:val="a0"/>
              <w:bidi/>
              <w:rPr>
                <w:sz w:val="20"/>
                <w:szCs w:val="20"/>
              </w:rPr>
            </w:pPr>
            <w:r w:rsidRPr="00334E76">
              <w:rPr>
                <w:rFonts w:hint="cs"/>
                <w:sz w:val="20"/>
                <w:szCs w:val="20"/>
                <w:rtl/>
              </w:rPr>
              <w:t>דודאים 2</w:t>
            </w:r>
            <w:r w:rsidR="005E553D" w:rsidRPr="00334E76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334E76">
              <w:rPr>
                <w:rFonts w:hint="cs"/>
                <w:sz w:val="20"/>
                <w:szCs w:val="20"/>
                <w:rtl/>
              </w:rPr>
              <w:t>דירה</w:t>
            </w:r>
            <w:r w:rsidR="005E553D" w:rsidRPr="00334E76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334E76">
              <w:rPr>
                <w:rFonts w:hint="cs"/>
                <w:sz w:val="20"/>
                <w:szCs w:val="20"/>
                <w:rtl/>
              </w:rPr>
              <w:t>9 כפר סבא</w:t>
            </w:r>
            <w:r w:rsidR="007A4199" w:rsidRPr="00334E76">
              <w:rPr>
                <w:sz w:val="20"/>
                <w:szCs w:val="20"/>
                <w:rtl/>
                <w:lang w:val="he-IL"/>
              </w:rPr>
              <w:t>  </w:t>
            </w:r>
            <w:r w:rsidR="007A4199" w:rsidRPr="00334E76">
              <w:rPr>
                <w:rStyle w:val="Emphasis"/>
                <w:sz w:val="20"/>
                <w:szCs w:val="20"/>
                <w:rtl/>
                <w:lang w:val="he-IL"/>
              </w:rPr>
              <w:t>| </w:t>
            </w:r>
            <w:r w:rsidR="007A4199" w:rsidRPr="00334E76">
              <w:rPr>
                <w:kern w:val="20"/>
                <w:sz w:val="20"/>
                <w:szCs w:val="20"/>
                <w:rtl/>
                <w:lang w:val="he-IL"/>
              </w:rPr>
              <w:t> </w:t>
            </w:r>
            <w:r w:rsidRPr="00334E76">
              <w:rPr>
                <w:sz w:val="20"/>
                <w:szCs w:val="20"/>
              </w:rPr>
              <w:t>yoavk13@gmail.com</w:t>
            </w:r>
            <w:r w:rsidR="007A4199" w:rsidRPr="00334E76">
              <w:rPr>
                <w:sz w:val="20"/>
                <w:szCs w:val="20"/>
                <w:rtl/>
                <w:lang w:val="he-IL"/>
              </w:rPr>
              <w:t>  </w:t>
            </w:r>
            <w:r w:rsidR="007A4199" w:rsidRPr="00334E76">
              <w:rPr>
                <w:rStyle w:val="Emphasis"/>
                <w:sz w:val="20"/>
                <w:szCs w:val="20"/>
                <w:rtl/>
                <w:lang w:val="he-IL"/>
              </w:rPr>
              <w:t>|  </w:t>
            </w:r>
            <w:r w:rsidRPr="00334E76">
              <w:rPr>
                <w:sz w:val="20"/>
                <w:szCs w:val="20"/>
              </w:rPr>
              <w:t>0544214278</w:t>
            </w:r>
          </w:p>
        </w:tc>
      </w:tr>
      <w:tr w:rsidR="0036210A" w:rsidRPr="00334E76" w14:paraId="17D21128" w14:textId="77777777" w:rsidTr="008E34F4">
        <w:tc>
          <w:tcPr>
            <w:tcW w:w="2070" w:type="dxa"/>
          </w:tcPr>
          <w:p w14:paraId="67309CBF" w14:textId="77777777" w:rsidR="008E34F4" w:rsidRDefault="007A4199" w:rsidP="00F52DAF">
            <w:pPr>
              <w:pStyle w:val="Heading1"/>
              <w:pBdr>
                <w:right w:val="none" w:sz="0" w:space="0" w:color="auto"/>
              </w:pBdr>
              <w:bidi/>
              <w:rPr>
                <w:sz w:val="20"/>
                <w:szCs w:val="20"/>
                <w:rtl/>
                <w:lang w:val="he-IL"/>
              </w:rPr>
            </w:pPr>
            <w:r w:rsidRPr="00334E76">
              <w:rPr>
                <w:sz w:val="20"/>
                <w:szCs w:val="20"/>
                <w:rtl/>
                <w:lang w:val="he-IL"/>
              </w:rPr>
              <w:t xml:space="preserve">מיומנויות </w:t>
            </w:r>
          </w:p>
          <w:p w14:paraId="4EFA3436" w14:textId="77777777" w:rsidR="0036210A" w:rsidRPr="00334E76" w:rsidRDefault="007A4199" w:rsidP="008E34F4">
            <w:pPr>
              <w:pStyle w:val="Heading1"/>
              <w:pBdr>
                <w:right w:val="none" w:sz="0" w:space="0" w:color="auto"/>
              </w:pBdr>
              <w:bidi/>
              <w:rPr>
                <w:sz w:val="20"/>
                <w:szCs w:val="20"/>
              </w:rPr>
            </w:pPr>
            <w:r w:rsidRPr="00334E76">
              <w:rPr>
                <w:sz w:val="20"/>
                <w:szCs w:val="20"/>
                <w:rtl/>
                <w:lang w:val="he-IL"/>
              </w:rPr>
              <w:t>וכישורים</w:t>
            </w:r>
          </w:p>
        </w:tc>
        <w:tc>
          <w:tcPr>
            <w:tcW w:w="7650" w:type="dxa"/>
          </w:tcPr>
          <w:p w14:paraId="6FB1D9E0" w14:textId="77777777" w:rsidR="008A5372" w:rsidRPr="00334E76" w:rsidRDefault="00BE0F79" w:rsidP="00BE0F79">
            <w:pPr>
              <w:pStyle w:val="ListParagraph"/>
              <w:numPr>
                <w:ilvl w:val="0"/>
                <w:numId w:val="7"/>
              </w:numPr>
              <w:bidi/>
              <w:rPr>
                <w:sz w:val="20"/>
                <w:szCs w:val="20"/>
              </w:rPr>
            </w:pPr>
            <w:r w:rsidRPr="00334E76">
              <w:rPr>
                <w:rFonts w:hint="cs"/>
                <w:sz w:val="20"/>
                <w:szCs w:val="20"/>
                <w:rtl/>
              </w:rPr>
              <w:t xml:space="preserve">ניסיון רב עם </w:t>
            </w:r>
            <w:r w:rsidR="00D0082F" w:rsidRPr="00334E76">
              <w:rPr>
                <w:rFonts w:hint="cs"/>
                <w:sz w:val="20"/>
                <w:szCs w:val="20"/>
                <w:rtl/>
              </w:rPr>
              <w:t xml:space="preserve">תוכנות צילום וגרפיקה </w:t>
            </w:r>
          </w:p>
          <w:p w14:paraId="1500538C" w14:textId="77777777" w:rsidR="00BE0F79" w:rsidRPr="00334E76" w:rsidRDefault="00BE0F79" w:rsidP="00BE0F79">
            <w:pPr>
              <w:pStyle w:val="ListParagraph"/>
              <w:numPr>
                <w:ilvl w:val="1"/>
                <w:numId w:val="7"/>
              </w:numPr>
              <w:bidi/>
              <w:rPr>
                <w:sz w:val="20"/>
                <w:szCs w:val="20"/>
              </w:rPr>
            </w:pPr>
            <w:r w:rsidRPr="00334E76">
              <w:rPr>
                <w:rFonts w:hint="cs"/>
                <w:sz w:val="20"/>
                <w:szCs w:val="20"/>
              </w:rPr>
              <w:t>ADOBE</w:t>
            </w:r>
            <w:r w:rsidRPr="00334E76">
              <w:rPr>
                <w:rFonts w:hint="cs"/>
                <w:sz w:val="20"/>
                <w:szCs w:val="20"/>
                <w:rtl/>
              </w:rPr>
              <w:t xml:space="preserve"> פוטושופ</w:t>
            </w:r>
          </w:p>
          <w:p w14:paraId="4891EE5C" w14:textId="77777777" w:rsidR="00BE0F79" w:rsidRPr="00334E76" w:rsidRDefault="00BE0F79" w:rsidP="00BE0F79">
            <w:pPr>
              <w:pStyle w:val="ListParagraph"/>
              <w:numPr>
                <w:ilvl w:val="1"/>
                <w:numId w:val="7"/>
              </w:numPr>
              <w:bidi/>
              <w:rPr>
                <w:sz w:val="20"/>
                <w:szCs w:val="20"/>
              </w:rPr>
            </w:pPr>
            <w:r w:rsidRPr="00334E76">
              <w:rPr>
                <w:rFonts w:hint="cs"/>
                <w:sz w:val="20"/>
                <w:szCs w:val="20"/>
              </w:rPr>
              <w:t>INDESIGN</w:t>
            </w:r>
          </w:p>
          <w:p w14:paraId="21722AB9" w14:textId="77777777" w:rsidR="00BE0F79" w:rsidRPr="00334E76" w:rsidRDefault="00BE0F79" w:rsidP="00BE0F79">
            <w:pPr>
              <w:pStyle w:val="ListParagraph"/>
              <w:numPr>
                <w:ilvl w:val="0"/>
                <w:numId w:val="7"/>
              </w:numPr>
              <w:bidi/>
              <w:rPr>
                <w:sz w:val="20"/>
                <w:szCs w:val="20"/>
              </w:rPr>
            </w:pPr>
            <w:r w:rsidRPr="00334E76">
              <w:rPr>
                <w:rFonts w:hint="cs"/>
                <w:sz w:val="20"/>
                <w:szCs w:val="20"/>
                <w:rtl/>
              </w:rPr>
              <w:t xml:space="preserve">צלם מקצועי, כולל צילומי סטודיו </w:t>
            </w:r>
          </w:p>
          <w:p w14:paraId="33DDB2E1" w14:textId="77777777" w:rsidR="0036210A" w:rsidRPr="00334E76" w:rsidRDefault="00BE0F79" w:rsidP="00BE0F79">
            <w:pPr>
              <w:pStyle w:val="ListParagraph"/>
              <w:numPr>
                <w:ilvl w:val="0"/>
                <w:numId w:val="7"/>
              </w:numPr>
              <w:bidi/>
              <w:rPr>
                <w:sz w:val="20"/>
                <w:szCs w:val="20"/>
              </w:rPr>
            </w:pPr>
            <w:r w:rsidRPr="00334E76">
              <w:rPr>
                <w:rFonts w:hint="cs"/>
                <w:sz w:val="20"/>
                <w:szCs w:val="20"/>
                <w:rtl/>
              </w:rPr>
              <w:t>ניסיון רב ב</w:t>
            </w:r>
            <w:r w:rsidR="00D0082F" w:rsidRPr="00334E76">
              <w:rPr>
                <w:rFonts w:hint="cs"/>
                <w:sz w:val="20"/>
                <w:szCs w:val="20"/>
                <w:rtl/>
              </w:rPr>
              <w:t xml:space="preserve">עבודה </w:t>
            </w:r>
            <w:r w:rsidR="008A5372" w:rsidRPr="00334E76">
              <w:rPr>
                <w:rFonts w:hint="cs"/>
                <w:sz w:val="20"/>
                <w:szCs w:val="20"/>
                <w:rtl/>
              </w:rPr>
              <w:t>עם</w:t>
            </w:r>
            <w:r w:rsidR="00D0082F" w:rsidRPr="00334E76">
              <w:rPr>
                <w:rFonts w:hint="cs"/>
                <w:sz w:val="20"/>
                <w:szCs w:val="20"/>
                <w:rtl/>
              </w:rPr>
              <w:t xml:space="preserve"> לקוחות וספקים</w:t>
            </w:r>
          </w:p>
          <w:p w14:paraId="5B243A01" w14:textId="77777777" w:rsidR="002F4C19" w:rsidRPr="00D9622E" w:rsidRDefault="002F4C19" w:rsidP="00D9622E">
            <w:pPr>
              <w:bidi/>
              <w:rPr>
                <w:sz w:val="20"/>
                <w:szCs w:val="20"/>
              </w:rPr>
            </w:pPr>
          </w:p>
        </w:tc>
      </w:tr>
      <w:tr w:rsidR="0036210A" w:rsidRPr="00334E76" w14:paraId="4EB802D2" w14:textId="77777777" w:rsidTr="008E34F4">
        <w:tc>
          <w:tcPr>
            <w:tcW w:w="2070" w:type="dxa"/>
          </w:tcPr>
          <w:p w14:paraId="70E8E85F" w14:textId="77777777" w:rsidR="0036210A" w:rsidRDefault="007A4199" w:rsidP="00F52DAF">
            <w:pPr>
              <w:pStyle w:val="Heading1"/>
              <w:pBdr>
                <w:right w:val="none" w:sz="0" w:space="0" w:color="auto"/>
              </w:pBdr>
              <w:bidi/>
              <w:rPr>
                <w:sz w:val="20"/>
                <w:szCs w:val="20"/>
                <w:rtl/>
                <w:lang w:val="he-IL"/>
              </w:rPr>
            </w:pPr>
            <w:r w:rsidRPr="00334E76">
              <w:rPr>
                <w:sz w:val="20"/>
                <w:szCs w:val="20"/>
                <w:rtl/>
                <w:lang w:val="he-IL"/>
              </w:rPr>
              <w:t>ניסיון תעסוקתי</w:t>
            </w:r>
            <w:r w:rsidR="008E34F4">
              <w:rPr>
                <w:rFonts w:hint="cs"/>
                <w:sz w:val="20"/>
                <w:szCs w:val="20"/>
                <w:rtl/>
                <w:lang w:val="he-IL"/>
              </w:rPr>
              <w:t xml:space="preserve"> </w:t>
            </w:r>
          </w:p>
          <w:p w14:paraId="3227713C" w14:textId="77777777" w:rsidR="008E34F4" w:rsidRPr="008E34F4" w:rsidRDefault="008E34F4" w:rsidP="008E34F4">
            <w:pPr>
              <w:bidi/>
              <w:rPr>
                <w:rtl/>
                <w:lang w:val="he-IL"/>
              </w:rPr>
            </w:pPr>
          </w:p>
          <w:p w14:paraId="2E2FD3DA" w14:textId="77777777" w:rsidR="008E34F4" w:rsidRDefault="008E34F4" w:rsidP="008E34F4">
            <w:pPr>
              <w:bidi/>
              <w:rPr>
                <w:rtl/>
                <w:lang w:val="he-IL"/>
              </w:rPr>
            </w:pPr>
          </w:p>
          <w:p w14:paraId="7BDF2FDA" w14:textId="77777777" w:rsidR="008E34F4" w:rsidRPr="008E34F4" w:rsidRDefault="008E34F4" w:rsidP="008E34F4">
            <w:pPr>
              <w:bidi/>
              <w:rPr>
                <w:lang w:val="he-IL"/>
              </w:rPr>
            </w:pPr>
          </w:p>
        </w:tc>
        <w:tc>
          <w:tcPr>
            <w:tcW w:w="7650" w:type="dxa"/>
          </w:tcPr>
          <w:sdt>
            <w:sdtPr>
              <w:rPr>
                <w:b/>
                <w:bCs/>
                <w:caps w:val="0"/>
                <w:color w:val="595959" w:themeColor="text1" w:themeTint="A6"/>
                <w:kern w:val="0"/>
                <w:sz w:val="20"/>
                <w:szCs w:val="20"/>
                <w:rtl/>
              </w:rPr>
              <w:id w:val="1436861535"/>
            </w:sdtPr>
            <w:sdtEndPr>
              <w:rPr>
                <w:bCs w:val="0"/>
              </w:rPr>
            </w:sdtEndPr>
            <w:sdtConten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  <w:rtl/>
                  </w:rPr>
                  <w:id w:val="221802691"/>
                  <w:placeholder>
                    <w:docPart w:val="6CEA45FC15B245019EEBB750D3741AFD"/>
                  </w:placeholder>
                </w:sdtPr>
                <w:sdtEndPr>
                  <w:rPr>
                    <w:b w:val="0"/>
                    <w:bCs w:val="0"/>
                    <w:color w:val="262626" w:themeColor="text1" w:themeTint="D9"/>
                    <w:sz w:val="22"/>
                    <w:szCs w:val="22"/>
                  </w:rPr>
                </w:sdtEndPr>
                <w:sdtContent>
                  <w:p w14:paraId="3C3BC059" w14:textId="6C9A0996" w:rsidR="008E34F4" w:rsidRDefault="008E34F4" w:rsidP="008E34F4">
                    <w:pPr>
                      <w:pStyle w:val="Heading2"/>
                      <w:bidi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  <w:sz w:val="20"/>
                        <w:szCs w:val="20"/>
                        <w:rtl/>
                      </w:rPr>
                    </w:pPr>
                    <w:r w:rsidRPr="008E34F4">
                      <w:rPr>
                        <w:rFonts w:hint="cs"/>
                        <w:b/>
                        <w:bCs/>
                        <w:caps w:val="0"/>
                        <w:color w:val="002060"/>
                        <w:kern w:val="0"/>
                        <w:sz w:val="32"/>
                        <w:szCs w:val="32"/>
                        <w:rtl/>
                      </w:rPr>
                      <w:t>גלי משה</w:t>
                    </w:r>
                    <w:r w:rsidR="00652DF0">
                      <w:rPr>
                        <w:rFonts w:hint="cs"/>
                        <w:b/>
                        <w:bCs/>
                        <w:caps w:val="0"/>
                        <w:color w:val="002060"/>
                        <w:kern w:val="0"/>
                        <w:sz w:val="32"/>
                        <w:szCs w:val="32"/>
                        <w:rtl/>
                      </w:rPr>
                      <w:t xml:space="preserve"> </w:t>
                    </w:r>
                    <w:r w:rsidR="00652DF0">
                      <w:rPr>
                        <w:b/>
                        <w:bCs/>
                        <w:caps w:val="0"/>
                        <w:color w:val="002060"/>
                        <w:kern w:val="0"/>
                        <w:sz w:val="32"/>
                        <w:szCs w:val="32"/>
                        <w:rtl/>
                      </w:rPr>
                      <w:t>–</w:t>
                    </w:r>
                    <w:r w:rsidR="00652DF0">
                      <w:rPr>
                        <w:rFonts w:hint="cs"/>
                        <w:b/>
                        <w:bCs/>
                        <w:caps w:val="0"/>
                        <w:color w:val="002060"/>
                        <w:kern w:val="0"/>
                        <w:sz w:val="32"/>
                        <w:szCs w:val="32"/>
                        <w:rtl/>
                      </w:rPr>
                      <w:t xml:space="preserve"> מנהל עבודה</w:t>
                    </w:r>
                  </w:p>
                  <w:p w14:paraId="5B4EDD70" w14:textId="77777777" w:rsidR="008E34F4" w:rsidRDefault="008E34F4" w:rsidP="008E34F4">
                    <w:pPr>
                      <w:pStyle w:val="Heading2"/>
                      <w:bidi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  <w:sz w:val="20"/>
                        <w:szCs w:val="20"/>
                        <w:rtl/>
                      </w:rPr>
                    </w:pPr>
                    <w:r>
                      <w:rPr>
                        <w:rFonts w:hint="cs"/>
                        <w:b/>
                        <w:bCs/>
                        <w:caps w:val="0"/>
                        <w:color w:val="595959" w:themeColor="text1" w:themeTint="A6"/>
                        <w:kern w:val="0"/>
                        <w:sz w:val="20"/>
                        <w:szCs w:val="20"/>
                        <w:rtl/>
                      </w:rPr>
                      <w:t>2018-עכשיו</w:t>
                    </w:r>
                  </w:p>
                  <w:p w14:paraId="7B91F9FC" w14:textId="77777777" w:rsidR="008E34F4" w:rsidRDefault="008E34F4" w:rsidP="00652DF0">
                    <w:pPr>
                      <w:pStyle w:val="ListParagraph"/>
                      <w:numPr>
                        <w:ilvl w:val="0"/>
                        <w:numId w:val="8"/>
                      </w:numPr>
                      <w:bidi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ניהול צוות עובדים </w:t>
                    </w:r>
                  </w:p>
                  <w:p w14:paraId="2A3032C2" w14:textId="77777777" w:rsidR="008E34F4" w:rsidRDefault="008E34F4" w:rsidP="00652DF0">
                    <w:pPr>
                      <w:pStyle w:val="ListParagraph"/>
                      <w:numPr>
                        <w:ilvl w:val="0"/>
                        <w:numId w:val="8"/>
                      </w:numPr>
                      <w:bidi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מעקב אחרי משלוחים וספקים </w:t>
                    </w:r>
                  </w:p>
                  <w:p w14:paraId="782C9BBC" w14:textId="77777777" w:rsidR="00652DF0" w:rsidRDefault="008E34F4" w:rsidP="00652DF0">
                    <w:pPr>
                      <w:pStyle w:val="ListParagraph"/>
                      <w:numPr>
                        <w:ilvl w:val="0"/>
                        <w:numId w:val="8"/>
                      </w:numPr>
                      <w:bidi/>
                    </w:pPr>
                    <w:r>
                      <w:rPr>
                        <w:rFonts w:hint="cs"/>
                        <w:rtl/>
                      </w:rPr>
                      <w:t>טיפול שוטף ב</w:t>
                    </w:r>
                    <w:r w:rsidR="00652DF0">
                      <w:rPr>
                        <w:rFonts w:hint="cs"/>
                        <w:rtl/>
                      </w:rPr>
                      <w:t>סחו</w:t>
                    </w:r>
                    <w:r>
                      <w:rPr>
                        <w:rFonts w:hint="cs"/>
                        <w:rtl/>
                      </w:rPr>
                      <w:t>רה בשטח והגעתה ללקוחות</w:t>
                    </w:r>
                  </w:p>
                  <w:p w14:paraId="30D8A43E" w14:textId="4493E107" w:rsidR="008E34F4" w:rsidRDefault="008E34F4" w:rsidP="00652DF0">
                    <w:pPr>
                      <w:pStyle w:val="ListParagraph"/>
                      <w:numPr>
                        <w:ilvl w:val="0"/>
                        <w:numId w:val="8"/>
                      </w:numPr>
                      <w:bidi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קבלת הזמנות מספקים</w:t>
                    </w:r>
                  </w:p>
                  <w:p w14:paraId="6190E621" w14:textId="43C64D18" w:rsidR="008E34F4" w:rsidRDefault="00652DF0" w:rsidP="00652DF0">
                    <w:pPr>
                      <w:pStyle w:val="ListParagraph"/>
                      <w:numPr>
                        <w:ilvl w:val="0"/>
                        <w:numId w:val="8"/>
                      </w:numPr>
                      <w:bidi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הכנה וארגון הסחורה להפצה</w:t>
                    </w:r>
                  </w:p>
                  <w:p w14:paraId="464EE08C" w14:textId="4064BDE2" w:rsidR="008E34F4" w:rsidRDefault="008E34F4" w:rsidP="00652DF0">
                    <w:pPr>
                      <w:pStyle w:val="ListParagraph"/>
                      <w:numPr>
                        <w:ilvl w:val="0"/>
                        <w:numId w:val="8"/>
                      </w:numPr>
                      <w:bidi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בדיקה תעודות </w:t>
                    </w:r>
                    <w:r w:rsidR="00652DF0">
                      <w:rPr>
                        <w:rFonts w:hint="cs"/>
                        <w:rtl/>
                      </w:rPr>
                      <w:t>משלוח ושחרור המשלוחים</w:t>
                    </w:r>
                    <w:r>
                      <w:rPr>
                        <w:rFonts w:hint="cs"/>
                        <w:rtl/>
                      </w:rPr>
                      <w:t xml:space="preserve"> </w:t>
                    </w:r>
                  </w:p>
                  <w:p w14:paraId="5B0943C2" w14:textId="53AC93A9" w:rsidR="008E34F4" w:rsidRDefault="008E34F4" w:rsidP="00652DF0">
                    <w:pPr>
                      <w:pStyle w:val="ListParagraph"/>
                      <w:numPr>
                        <w:ilvl w:val="0"/>
                        <w:numId w:val="8"/>
                      </w:numPr>
                      <w:bidi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בדיקה של </w:t>
                    </w:r>
                    <w:r w:rsidR="00652DF0">
                      <w:rPr>
                        <w:rFonts w:hint="cs"/>
                        <w:rtl/>
                      </w:rPr>
                      <w:t>ה</w:t>
                    </w:r>
                    <w:r>
                      <w:rPr>
                        <w:rFonts w:hint="cs"/>
                        <w:rtl/>
                      </w:rPr>
                      <w:t xml:space="preserve">עובדים </w:t>
                    </w:r>
                    <w:r w:rsidR="00652DF0">
                      <w:rPr>
                        <w:rFonts w:hint="cs"/>
                        <w:rtl/>
                      </w:rPr>
                      <w:t>ה</w:t>
                    </w:r>
                    <w:r>
                      <w:rPr>
                        <w:rFonts w:hint="cs"/>
                        <w:rtl/>
                      </w:rPr>
                      <w:t xml:space="preserve">זרים במפעל </w:t>
                    </w:r>
                  </w:p>
                  <w:p w14:paraId="0D794EB5" w14:textId="46C31473" w:rsidR="008E34F4" w:rsidRDefault="00652DF0" w:rsidP="00652DF0">
                    <w:pPr>
                      <w:pStyle w:val="ListParagraph"/>
                      <w:numPr>
                        <w:ilvl w:val="0"/>
                        <w:numId w:val="8"/>
                      </w:numPr>
                      <w:bidi/>
                    </w:pPr>
                    <w:r>
                      <w:rPr>
                        <w:rFonts w:hint="cs"/>
                        <w:rtl/>
                      </w:rPr>
                      <w:t xml:space="preserve">הפקת </w:t>
                    </w:r>
                    <w:r w:rsidR="008E34F4">
                      <w:rPr>
                        <w:rFonts w:hint="cs"/>
                        <w:rtl/>
                      </w:rPr>
                      <w:t>תעודות</w:t>
                    </w:r>
                    <w:r>
                      <w:rPr>
                        <w:rFonts w:hint="cs"/>
                        <w:rtl/>
                      </w:rPr>
                      <w:t xml:space="preserve"> משלוח </w:t>
                    </w:r>
                    <w:r w:rsidR="008E34F4">
                      <w:rPr>
                        <w:rFonts w:hint="cs"/>
                        <w:rtl/>
                      </w:rPr>
                      <w:t xml:space="preserve">ללקוחות פרטים ועסקיים </w:t>
                    </w:r>
                  </w:p>
                  <w:p w14:paraId="3DBBE680" w14:textId="77777777" w:rsidR="00111B45" w:rsidRDefault="00111B45" w:rsidP="00111B45">
                    <w:pPr>
                      <w:pStyle w:val="ListParagraph"/>
                      <w:bidi/>
                    </w:pPr>
                  </w:p>
                  <w:p w14:paraId="309C16D8" w14:textId="54939B5B" w:rsidR="00111B45" w:rsidRDefault="00111B45" w:rsidP="00111B45">
                    <w:pPr>
                      <w:bidi/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>רישיו</w:t>
                    </w:r>
                    <w:r>
                      <w:rPr>
                        <w:rFonts w:hint="eastAsia"/>
                        <w:rtl/>
                      </w:rPr>
                      <w:t>ן</w:t>
                    </w:r>
                    <w:r>
                      <w:rPr>
                        <w:rFonts w:hint="cs"/>
                        <w:rtl/>
                      </w:rPr>
                      <w:t xml:space="preserve"> על מלגזה </w:t>
                    </w:r>
                  </w:p>
                  <w:p w14:paraId="44F46827" w14:textId="77777777" w:rsidR="00111B45" w:rsidRPr="008E34F4" w:rsidRDefault="00111B45" w:rsidP="00111B45">
                    <w:pPr>
                      <w:bidi/>
                      <w:rPr>
                        <w:rtl/>
                      </w:rPr>
                    </w:pPr>
                  </w:p>
                  <w:p w14:paraId="0489D1EC" w14:textId="77777777" w:rsidR="0036210A" w:rsidRPr="00334E76" w:rsidRDefault="00A45B8D" w:rsidP="008E34F4">
                    <w:pPr>
                      <w:pStyle w:val="Heading2"/>
                      <w:bidi/>
                      <w:rPr>
                        <w:b/>
                        <w:bCs/>
                        <w:color w:val="auto"/>
                        <w:sz w:val="24"/>
                        <w:szCs w:val="24"/>
                      </w:rPr>
                    </w:pPr>
                    <w:r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עצמאי</w:t>
                    </w:r>
                    <w:r w:rsidR="007A4199" w:rsidRPr="00334E76">
                      <w:rPr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 xml:space="preserve"> </w:t>
                    </w:r>
                    <w:r w:rsidR="002F4C19"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 xml:space="preserve">- </w:t>
                    </w:r>
                    <w:r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יואב עיצוב אלבומים דיגיטליים</w:t>
                    </w:r>
                  </w:p>
                  <w:p w14:paraId="3646F512" w14:textId="77777777" w:rsidR="0036210A" w:rsidRPr="00334E76" w:rsidRDefault="00A45B8D" w:rsidP="00A45B8D">
                    <w:pPr>
                      <w:pStyle w:val="Heading3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2006-2017</w:t>
                    </w:r>
                  </w:p>
                  <w:p w14:paraId="5B347F11" w14:textId="77777777" w:rsidR="00A45B8D" w:rsidRPr="00334E76" w:rsidRDefault="00A45B8D" w:rsidP="005E553D">
                    <w:p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sz w:val="20"/>
                        <w:szCs w:val="20"/>
                        <w:rtl/>
                      </w:rPr>
                      <w:t>מזה למעלה מעשר שנים אני עוסק בתחום עיצוב האלבומים. עיצוב אלבומי חתונה, עיצוב אלבומי משפחה ועיצוב אלבומים לעסקים (קטלוגים).</w:t>
                    </w:r>
                  </w:p>
                  <w:p w14:paraId="07FB8C9D" w14:textId="77777777" w:rsidR="005E553D" w:rsidRPr="00334E76" w:rsidRDefault="005E553D" w:rsidP="005E553D">
                    <w:p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העבודה כוללת:</w:t>
                    </w:r>
                  </w:p>
                  <w:p w14:paraId="584E29EB" w14:textId="77777777" w:rsidR="005E553D" w:rsidRPr="00334E76" w:rsidRDefault="005E553D" w:rsidP="005E553D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עבודה מול לקוחות ומול הצלמים</w:t>
                    </w:r>
                  </w:p>
                  <w:p w14:paraId="49AAEFC4" w14:textId="77777777" w:rsidR="005E553D" w:rsidRPr="00334E76" w:rsidRDefault="005E553D" w:rsidP="005E553D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אפיון העיצוב עם הלקוח</w:t>
                    </w:r>
                  </w:p>
                  <w:p w14:paraId="3DBD1269" w14:textId="77777777" w:rsidR="005E553D" w:rsidRPr="00334E76" w:rsidRDefault="005E553D" w:rsidP="005E553D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הכנת האלבומים ואישורם מול הלקוחות</w:t>
                    </w:r>
                  </w:p>
                  <w:p w14:paraId="197828AE" w14:textId="77777777" w:rsidR="005E553D" w:rsidRPr="00334E76" w:rsidRDefault="005E553D" w:rsidP="005E553D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עבודה עם בית הדפוס להדפסת האלבומים</w:t>
                    </w:r>
                  </w:p>
                  <w:p w14:paraId="31BD4938" w14:textId="77777777" w:rsidR="00BE0F79" w:rsidRPr="00334E76" w:rsidRDefault="00BE0F79" w:rsidP="0034247A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ניהול שוטף של העסק</w:t>
                    </w:r>
                  </w:p>
                  <w:p w14:paraId="45AEB10D" w14:textId="77777777" w:rsidR="005E553D" w:rsidRPr="00334E76" w:rsidRDefault="005E553D" w:rsidP="00BE0F79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שיווק העסק</w:t>
                    </w:r>
                  </w:p>
                  <w:p w14:paraId="59CB130B" w14:textId="77777777" w:rsidR="0036210A" w:rsidRPr="00334E76" w:rsidRDefault="005E553D" w:rsidP="00BE0F79">
                    <w:p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סוגי לקוחות: פרטיים</w:t>
                    </w:r>
                    <w:r w:rsidR="00BE0F79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 חברות, עורכי דין, צלמים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  <w:rtl/>
                  </w:rPr>
                  <w:id w:val="68699791"/>
                  <w:placeholder>
                    <w:docPart w:val="6CEA45FC15B245019EEBB750D3741AFD"/>
                  </w:placeholder>
                </w:sdtPr>
                <w:sdtEndPr>
                  <w:rPr>
                    <w:bCs w:val="0"/>
                    <w:sz w:val="22"/>
                    <w:szCs w:val="22"/>
                  </w:rPr>
                </w:sdtEndPr>
                <w:sdtContent>
                  <w:p w14:paraId="5EA6663C" w14:textId="77777777" w:rsidR="0036210A" w:rsidRPr="00334E76" w:rsidRDefault="00A45B8D" w:rsidP="00A45B8D">
                    <w:pPr>
                      <w:pStyle w:val="Heading2"/>
                      <w:bidi/>
                      <w:rPr>
                        <w:rFonts w:cs="Arial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</w:pPr>
                    <w:r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מנהל</w:t>
                    </w:r>
                    <w:r w:rsidR="007A4199" w:rsidRPr="00334E76">
                      <w:rPr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 xml:space="preserve"> </w:t>
                    </w:r>
                    <w:r w:rsidRPr="00334E76">
                      <w:rPr>
                        <w:rFonts w:cs="Arial"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SBY</w:t>
                    </w:r>
                    <w:r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 xml:space="preserve"> מעבדת צילום </w:t>
                    </w:r>
                  </w:p>
                  <w:p w14:paraId="30ACF273" w14:textId="77777777" w:rsidR="0036210A" w:rsidRPr="00334E76" w:rsidRDefault="00A45B8D" w:rsidP="00A45B8D">
                    <w:pPr>
                      <w:pStyle w:val="Heading3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2005-2006</w:t>
                    </w:r>
                  </w:p>
                  <w:p w14:paraId="75DDF9C5" w14:textId="77777777" w:rsidR="00A45B8D" w:rsidRPr="00334E76" w:rsidRDefault="00A45B8D" w:rsidP="0083142D">
                    <w:pPr>
                      <w:pStyle w:val="ListParagraph"/>
                      <w:numPr>
                        <w:ilvl w:val="0"/>
                        <w:numId w:val="2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פיתוח תמונות לצלמי חתונות ולמגזר הפרטי ממדיה דיגיטלית ואנלוגית</w:t>
                    </w:r>
                  </w:p>
                  <w:p w14:paraId="5FC3EC28" w14:textId="77777777" w:rsidR="00A45B8D" w:rsidRPr="00334E76" w:rsidRDefault="00A45B8D" w:rsidP="0083142D">
                    <w:pPr>
                      <w:pStyle w:val="ListParagraph"/>
                      <w:numPr>
                        <w:ilvl w:val="0"/>
                        <w:numId w:val="2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סריקות מקצועיות ב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מ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כשור מתקדם</w:t>
                    </w:r>
                  </w:p>
                  <w:p w14:paraId="7A47A274" w14:textId="77777777" w:rsidR="00A45B8D" w:rsidRPr="00334E76" w:rsidRDefault="00A45B8D" w:rsidP="0083142D">
                    <w:pPr>
                      <w:pStyle w:val="ListParagraph"/>
                      <w:numPr>
                        <w:ilvl w:val="0"/>
                        <w:numId w:val="2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עיצוב פרויקטים מיוחדים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פיקוח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ובקרת איכות</w:t>
                    </w:r>
                  </w:p>
                  <w:p w14:paraId="293039DF" w14:textId="77777777" w:rsidR="00A45B8D" w:rsidRPr="00334E76" w:rsidRDefault="00A45B8D" w:rsidP="0083142D">
                    <w:pPr>
                      <w:pStyle w:val="ListParagraph"/>
                      <w:numPr>
                        <w:ilvl w:val="0"/>
                        <w:numId w:val="2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עבודה שוטפת מול ספקים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  <w:rtl/>
                  </w:rPr>
                  <w:id w:val="1158187423"/>
                  <w:placeholder>
                    <w:docPart w:val="423259698933494EAB8AB53E83DC1235"/>
                  </w:placeholder>
                </w:sdtPr>
                <w:sdtEndPr>
                  <w:rPr>
                    <w:bCs w:val="0"/>
                    <w:sz w:val="22"/>
                    <w:szCs w:val="22"/>
                  </w:rPr>
                </w:sdtEndPr>
                <w:sdtContent>
                  <w:p w14:paraId="3A28F20F" w14:textId="77777777" w:rsidR="00A45B8D" w:rsidRPr="00334E76" w:rsidRDefault="00A45B8D" w:rsidP="00A45B8D">
                    <w:pPr>
                      <w:pStyle w:val="Heading2"/>
                      <w:bidi/>
                      <w:rPr>
                        <w:sz w:val="20"/>
                        <w:szCs w:val="20"/>
                      </w:rPr>
                    </w:pPr>
                    <w:proofErr w:type="spellStart"/>
                    <w:r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לימונציק</w:t>
                    </w:r>
                    <w:proofErr w:type="spellEnd"/>
                  </w:p>
                  <w:p w14:paraId="4FDAFF51" w14:textId="77777777" w:rsidR="00A45B8D" w:rsidRPr="00334E76" w:rsidRDefault="00A45B8D" w:rsidP="00A45B8D">
                    <w:pPr>
                      <w:pStyle w:val="Heading3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2002-2005</w:t>
                    </w:r>
                  </w:p>
                  <w:p w14:paraId="1F81A669" w14:textId="77777777" w:rsidR="00A45B8D" w:rsidRPr="00334E76" w:rsidRDefault="00A45B8D" w:rsidP="0083142D">
                    <w:pPr>
                      <w:pStyle w:val="ListParagraph"/>
                      <w:numPr>
                        <w:ilvl w:val="0"/>
                        <w:numId w:val="4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פיתוח תמונות לצלמי חתונות ולמגזר הפרטי ממדיה דיגיטלית ואנלוגית</w:t>
                    </w:r>
                  </w:p>
                  <w:p w14:paraId="4BD9D7C5" w14:textId="77777777" w:rsidR="00A45B8D" w:rsidRPr="00334E76" w:rsidRDefault="00A45B8D" w:rsidP="0083142D">
                    <w:pPr>
                      <w:pStyle w:val="ListParagraph"/>
                      <w:numPr>
                        <w:ilvl w:val="0"/>
                        <w:numId w:val="4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סריקות מקצועיות ב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מ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כשור מתקדם</w:t>
                    </w:r>
                  </w:p>
                  <w:p w14:paraId="7F37814C" w14:textId="77777777" w:rsidR="00A45B8D" w:rsidRPr="00334E76" w:rsidRDefault="00A45B8D" w:rsidP="0083142D">
                    <w:pPr>
                      <w:pStyle w:val="ListParagraph"/>
                      <w:numPr>
                        <w:ilvl w:val="0"/>
                        <w:numId w:val="4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עיצוב פרויקטים מיוחדים פיקוח ובקרת איכות</w:t>
                    </w:r>
                  </w:p>
                  <w:p w14:paraId="0F682D8F" w14:textId="77777777" w:rsidR="00A45B8D" w:rsidRPr="00334E76" w:rsidRDefault="00A45B8D" w:rsidP="001C4F74">
                    <w:pPr>
                      <w:pStyle w:val="ListParagraph"/>
                      <w:numPr>
                        <w:ilvl w:val="0"/>
                        <w:numId w:val="4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הדרכ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ת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לקוחות בצילום דיגיטלי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  <w:rtl/>
                  </w:rPr>
                  <w:id w:val="1811205928"/>
                  <w:placeholder>
                    <w:docPart w:val="AEE887CC422F4D8C91592A3D265EC01C"/>
                  </w:placeholder>
                </w:sdtPr>
                <w:sdtEndPr>
                  <w:rPr>
                    <w:bCs w:val="0"/>
                  </w:rPr>
                </w:sdtEndPr>
                <w:sdtContent>
                  <w:p w14:paraId="2AA87E9F" w14:textId="77777777" w:rsidR="00A45B8D" w:rsidRPr="00334E76" w:rsidRDefault="00A45B8D" w:rsidP="00A45B8D">
                    <w:pPr>
                      <w:pStyle w:val="Heading2"/>
                      <w:bidi/>
                      <w:rPr>
                        <w:rFonts w:cs="Arial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</w:pPr>
                    <w:r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למדה</w:t>
                    </w:r>
                  </w:p>
                  <w:p w14:paraId="1D0E7208" w14:textId="77777777" w:rsidR="00A45B8D" w:rsidRPr="00334E76" w:rsidRDefault="00A45B8D" w:rsidP="00A45B8D">
                    <w:pPr>
                      <w:pStyle w:val="Heading3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2000-2002</w:t>
                    </w:r>
                  </w:p>
                  <w:p w14:paraId="4E394F55" w14:textId="77777777" w:rsidR="00A45B8D" w:rsidRPr="00334E76" w:rsidRDefault="00A45B8D" w:rsidP="001C4F74">
                    <w:pPr>
                      <w:pStyle w:val="ListParagraph"/>
                      <w:numPr>
                        <w:ilvl w:val="0"/>
                        <w:numId w:val="3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עיצוב פוסטרים לתערוכות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הכנ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ת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מתקני תצוגה שימוש 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במגוון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תוכנות גרפי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ות</w:t>
                    </w:r>
                  </w:p>
                  <w:p w14:paraId="07A55316" w14:textId="77777777" w:rsidR="001C4F74" w:rsidRPr="00334E76" w:rsidRDefault="00A45B8D" w:rsidP="001C4F74">
                    <w:pPr>
                      <w:pStyle w:val="ListParagraph"/>
                      <w:numPr>
                        <w:ilvl w:val="0"/>
                        <w:numId w:val="3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עבודה שוטפת מול לקוחות החברה</w:t>
                    </w:r>
                  </w:p>
                  <w:p w14:paraId="6C713959" w14:textId="77777777" w:rsidR="00A45B8D" w:rsidRPr="00334E76" w:rsidRDefault="00A45B8D" w:rsidP="001C4F74">
                    <w:pPr>
                      <w:pStyle w:val="ListParagraph"/>
                      <w:numPr>
                        <w:ilvl w:val="0"/>
                        <w:numId w:val="3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ניהול מחלקת גרפיקה</w:t>
                    </w:r>
                  </w:p>
                  <w:p w14:paraId="4EB1FAAD" w14:textId="77777777" w:rsidR="00A45B8D" w:rsidRPr="00334E76" w:rsidRDefault="00A45B8D" w:rsidP="0083142D">
                    <w:pPr>
                      <w:pStyle w:val="ListParagraph"/>
                      <w:numPr>
                        <w:ilvl w:val="0"/>
                        <w:numId w:val="3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שיחזור תמונות ברמות הגבוהות ביותר</w:t>
                    </w:r>
                  </w:p>
                  <w:p w14:paraId="1CEA95B1" w14:textId="77777777" w:rsidR="001C4F74" w:rsidRPr="00334E76" w:rsidRDefault="00926853" w:rsidP="0083142D">
                    <w:pPr>
                      <w:pStyle w:val="ListParagraph"/>
                      <w:numPr>
                        <w:ilvl w:val="0"/>
                        <w:numId w:val="3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עבודה מול חברות פרסום </w:t>
                    </w:r>
                  </w:p>
                  <w:p w14:paraId="6E7D6EC8" w14:textId="77777777" w:rsidR="00A45B8D" w:rsidRPr="00334E76" w:rsidRDefault="00926853" w:rsidP="001C4F74">
                    <w:pPr>
                      <w:pStyle w:val="ListParagraph"/>
                      <w:numPr>
                        <w:ilvl w:val="0"/>
                        <w:numId w:val="3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עזרה לסטודנטים בעבודות גמר </w:t>
                    </w:r>
                  </w:p>
                  <w:p w14:paraId="5D0FD36F" w14:textId="77777777" w:rsidR="00926853" w:rsidRPr="00334E76" w:rsidRDefault="00926853" w:rsidP="001C4F74">
                    <w:pPr>
                      <w:pStyle w:val="ListParagraph"/>
                      <w:numPr>
                        <w:ilvl w:val="0"/>
                        <w:numId w:val="3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הדפסה בפלוטרים ובלמדה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  <w:rtl/>
                  </w:rPr>
                  <w:id w:val="-2023771467"/>
                  <w:placeholder>
                    <w:docPart w:val="2D18510E3F0A41879200DCA60A887A31"/>
                  </w:placeholder>
                </w:sdtPr>
                <w:sdtEndPr>
                  <w:rPr>
                    <w:bCs w:val="0"/>
                  </w:rPr>
                </w:sdtEndPr>
                <w:sdtContent>
                  <w:p w14:paraId="432F2F01" w14:textId="77777777" w:rsidR="00926853" w:rsidRPr="00334E76" w:rsidRDefault="00926853" w:rsidP="00926853">
                    <w:pPr>
                      <w:pStyle w:val="Heading2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התעשייה האווירית לישראל</w:t>
                    </w:r>
                  </w:p>
                  <w:p w14:paraId="042AFF80" w14:textId="77777777" w:rsidR="00926853" w:rsidRPr="00334E76" w:rsidRDefault="00926853" w:rsidP="00926853">
                    <w:pPr>
                      <w:pStyle w:val="Heading3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1997-2000</w:t>
                    </w:r>
                  </w:p>
                  <w:p w14:paraId="00988594" w14:textId="77777777" w:rsidR="00926853" w:rsidRPr="00334E76" w:rsidRDefault="0083142D" w:rsidP="00A45B8D">
                    <w:p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מחלקת צילום</w:t>
                    </w:r>
                  </w:p>
                  <w:p w14:paraId="76493B74" w14:textId="77777777" w:rsidR="00926853" w:rsidRPr="00334E76" w:rsidRDefault="00926853" w:rsidP="0083142D">
                    <w:pPr>
                      <w:pStyle w:val="ListParagraph"/>
                      <w:numPr>
                        <w:ilvl w:val="0"/>
                        <w:numId w:val="5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צילום שטח של מוצרי החברה</w:t>
                    </w:r>
                  </w:p>
                  <w:p w14:paraId="727AD649" w14:textId="77777777" w:rsidR="00926853" w:rsidRPr="00334E76" w:rsidRDefault="00926853" w:rsidP="0083142D">
                    <w:pPr>
                      <w:pStyle w:val="ListParagraph"/>
                      <w:numPr>
                        <w:ilvl w:val="0"/>
                        <w:numId w:val="5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צילום תערוכות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טקסים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ואירועים בחברה</w:t>
                    </w:r>
                  </w:p>
                  <w:p w14:paraId="6D7BB1B7" w14:textId="77777777" w:rsidR="00926853" w:rsidRPr="00334E76" w:rsidRDefault="00926853" w:rsidP="0083142D">
                    <w:pPr>
                      <w:pStyle w:val="ListParagraph"/>
                      <w:numPr>
                        <w:ilvl w:val="0"/>
                        <w:numId w:val="5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עיצוב אביזרי שיווק לחברה (פוסטרים,</w:t>
                    </w:r>
                    <w:r w:rsidR="0083142D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קטלוגים,</w:t>
                    </w:r>
                    <w:r w:rsidR="0083142D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שקפים,</w:t>
                    </w:r>
                    <w:r w:rsidR="0083142D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מצגות)</w:t>
                    </w:r>
                  </w:p>
                  <w:p w14:paraId="3D5DBBC8" w14:textId="77777777" w:rsidR="00926853" w:rsidRPr="00334E76" w:rsidRDefault="00926853" w:rsidP="001C4F74">
                    <w:pPr>
                      <w:pStyle w:val="ListParagraph"/>
                      <w:numPr>
                        <w:ilvl w:val="0"/>
                        <w:numId w:val="5"/>
                      </w:num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הדפסה בפלוטרים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 פיתוח סרטי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צילום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והדפסה במכונות צילום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  <w:rtl/>
                  </w:rPr>
                  <w:id w:val="106708103"/>
                </w:sdtPr>
                <w:sdtEndPr>
                  <w:rPr>
                    <w:bCs w:val="0"/>
                  </w:rPr>
                </w:sdtEndPr>
                <w:sdtContent>
                  <w:p w14:paraId="4FF9BCB3" w14:textId="77777777" w:rsidR="00926853" w:rsidRPr="00334E76" w:rsidRDefault="00926853" w:rsidP="001C4F74">
                    <w:pPr>
                      <w:pStyle w:val="Heading2"/>
                      <w:bidi/>
                      <w:rPr>
                        <w:rFonts w:cs="Arial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</w:pPr>
                    <w:r w:rsidRPr="00334E76">
                      <w:rPr>
                        <w:rFonts w:cs="Arial"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RSP</w:t>
                    </w:r>
                    <w:r w:rsidR="001C4F74"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 xml:space="preserve"> </w:t>
                    </w:r>
                    <w:r w:rsidR="001C4F74" w:rsidRPr="00334E76">
                      <w:rPr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>–</w:t>
                    </w:r>
                    <w:r w:rsidR="001C4F74" w:rsidRPr="00334E76">
                      <w:rPr>
                        <w:rFonts w:hint="cs"/>
                        <w:b/>
                        <w:bCs/>
                        <w:color w:val="002060"/>
                        <w:sz w:val="28"/>
                        <w:szCs w:val="28"/>
                        <w:rtl/>
                        <w:lang w:val="he-IL"/>
                      </w:rPr>
                      <w:t xml:space="preserve"> ניו יורק, ארה"ב</w:t>
                    </w:r>
                  </w:p>
                  <w:p w14:paraId="3AC8FF16" w14:textId="77777777" w:rsidR="00926853" w:rsidRPr="00334E76" w:rsidRDefault="00926853" w:rsidP="001C4F74">
                    <w:pPr>
                      <w:pStyle w:val="Heading3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19</w:t>
                    </w:r>
                    <w:r w:rsidR="001C4F74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92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-1997</w:t>
                    </w:r>
                  </w:p>
                  <w:p w14:paraId="4BEEC396" w14:textId="77777777" w:rsidR="00926853" w:rsidRPr="00334E76" w:rsidRDefault="00926853" w:rsidP="00A45B8D">
                    <w:p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סטודיו לצילום</w:t>
                    </w:r>
                  </w:p>
                  <w:p w14:paraId="21D22E1B" w14:textId="77777777" w:rsidR="00926853" w:rsidRPr="00334E76" w:rsidRDefault="00926853" w:rsidP="0083142D">
                    <w:pPr>
                      <w:pStyle w:val="ListParagraph"/>
                      <w:numPr>
                        <w:ilvl w:val="0"/>
                        <w:numId w:val="6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ניהול מחלקת צילום וגרפיקה</w:t>
                    </w:r>
                  </w:p>
                  <w:p w14:paraId="173F88C5" w14:textId="77777777" w:rsidR="00926853" w:rsidRPr="00334E76" w:rsidRDefault="00926853" w:rsidP="0083142D">
                    <w:pPr>
                      <w:pStyle w:val="ListParagraph"/>
                      <w:numPr>
                        <w:ilvl w:val="0"/>
                        <w:numId w:val="6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הרכבת סטים לצילום בסטודיו</w:t>
                    </w:r>
                  </w:p>
                  <w:p w14:paraId="7B6EA190" w14:textId="77777777" w:rsidR="00926853" w:rsidRPr="00334E76" w:rsidRDefault="00926853" w:rsidP="0083142D">
                    <w:pPr>
                      <w:pStyle w:val="ListParagraph"/>
                      <w:numPr>
                        <w:ilvl w:val="0"/>
                        <w:numId w:val="6"/>
                      </w:numPr>
                      <w:bidi/>
                      <w:spacing w:line="240" w:lineRule="auto"/>
                      <w:rPr>
                        <w:sz w:val="20"/>
                        <w:szCs w:val="20"/>
                        <w:rtl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עבודה שוטפת בעיצוב ממוחשב של קטלוגים</w:t>
                    </w:r>
                    <w:r w:rsidR="00313A02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מגזינים</w:t>
                    </w:r>
                    <w:r w:rsidR="00313A02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,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ופרוספקטים</w:t>
                    </w:r>
                  </w:p>
                  <w:p w14:paraId="5E3913C3" w14:textId="77777777" w:rsidR="0036210A" w:rsidRPr="00334E76" w:rsidRDefault="009D624E" w:rsidP="00A45B8D">
                    <w:p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</w:p>
                </w:sdtContent>
              </w:sdt>
            </w:sdtContent>
          </w:sdt>
        </w:tc>
      </w:tr>
      <w:tr w:rsidR="0036210A" w:rsidRPr="00334E76" w14:paraId="262D1E31" w14:textId="77777777" w:rsidTr="008E34F4">
        <w:tc>
          <w:tcPr>
            <w:tcW w:w="2070" w:type="dxa"/>
          </w:tcPr>
          <w:p w14:paraId="04510A1C" w14:textId="77777777" w:rsidR="0036210A" w:rsidRPr="00334E76" w:rsidRDefault="0083142D" w:rsidP="00F52DAF">
            <w:pPr>
              <w:pStyle w:val="Heading1"/>
              <w:pBdr>
                <w:right w:val="none" w:sz="0" w:space="0" w:color="auto"/>
              </w:pBdr>
              <w:bidi/>
              <w:rPr>
                <w:sz w:val="20"/>
                <w:szCs w:val="20"/>
              </w:rPr>
            </w:pPr>
            <w:r w:rsidRPr="00334E76">
              <w:rPr>
                <w:rFonts w:hint="cs"/>
                <w:sz w:val="20"/>
                <w:szCs w:val="20"/>
                <w:rtl/>
                <w:lang w:val="he-IL"/>
              </w:rPr>
              <w:lastRenderedPageBreak/>
              <w:t>השכלה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  <w:sz w:val="20"/>
                <w:szCs w:val="20"/>
                <w:rtl/>
              </w:rPr>
              <w:id w:val="-691765356"/>
            </w:sdtPr>
            <w:sdtEndPr/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  <w:sz w:val="20"/>
                    <w:szCs w:val="20"/>
                    <w:rtl/>
                  </w:rPr>
                  <w:id w:val="-1126388115"/>
                  <w:placeholder>
                    <w:docPart w:val="6CEA45FC15B245019EEBB750D3741AFD"/>
                  </w:placeholder>
                </w:sdtPr>
                <w:sdtEndPr/>
                <w:sdtContent>
                  <w:p w14:paraId="33FD8327" w14:textId="77777777" w:rsidR="0036210A" w:rsidRPr="00334E76" w:rsidRDefault="00926853" w:rsidP="00A91D8B">
                    <w:pPr>
                      <w:pStyle w:val="Heading2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Style w:val="Strong"/>
                        <w:rFonts w:hint="cs"/>
                        <w:sz w:val="20"/>
                        <w:szCs w:val="20"/>
                      </w:rPr>
                      <w:t>COLLEGE</w:t>
                    </w:r>
                    <w:r w:rsidRPr="00334E76">
                      <w:rPr>
                        <w:rStyle w:val="Strong"/>
                        <w:rFonts w:hint="cs"/>
                        <w:sz w:val="20"/>
                        <w:szCs w:val="20"/>
                        <w:rtl/>
                      </w:rPr>
                      <w:t xml:space="preserve"> </w:t>
                    </w:r>
                    <w:r w:rsidRPr="00334E76">
                      <w:rPr>
                        <w:rStyle w:val="Strong"/>
                        <w:rFonts w:hint="cs"/>
                        <w:sz w:val="20"/>
                        <w:szCs w:val="20"/>
                      </w:rPr>
                      <w:t>DENVER</w:t>
                    </w:r>
                    <w:r w:rsidR="007A4199" w:rsidRPr="00334E76">
                      <w:rPr>
                        <w:sz w:val="20"/>
                        <w:szCs w:val="20"/>
                        <w:rtl/>
                        <w:lang w:val="he-IL"/>
                      </w:rPr>
                      <w:t xml:space="preserve">, </w:t>
                    </w: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ארצות הברית</w:t>
                    </w:r>
                  </w:p>
                  <w:p w14:paraId="1F9D44BD" w14:textId="77777777" w:rsidR="0036210A" w:rsidRPr="00334E76" w:rsidRDefault="00926853" w:rsidP="00926853">
                    <w:pPr>
                      <w:pStyle w:val="Heading3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תואר ראשון</w:t>
                    </w:r>
                  </w:p>
                  <w:p w14:paraId="6F62CAC4" w14:textId="77777777" w:rsidR="00926853" w:rsidRPr="00334E76" w:rsidRDefault="00926853" w:rsidP="00926853">
                    <w:p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בצילום וגרפיקה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  <w:sz w:val="20"/>
                    <w:szCs w:val="20"/>
                    <w:rtl/>
                  </w:rPr>
                  <w:id w:val="97765586"/>
                </w:sdtPr>
                <w:sdtEndPr/>
                <w:sdtContent>
                  <w:p w14:paraId="3C09C5AD" w14:textId="77777777" w:rsidR="00926853" w:rsidRPr="00334E76" w:rsidRDefault="00D0082F" w:rsidP="0083142D">
                    <w:pPr>
                      <w:pStyle w:val="Heading2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Style w:val="Strong"/>
                        <w:sz w:val="22"/>
                        <w:szCs w:val="22"/>
                      </w:rPr>
                      <w:t>New york university</w:t>
                    </w:r>
                    <w:r w:rsidR="00926853" w:rsidRPr="00334E76">
                      <w:rPr>
                        <w:sz w:val="20"/>
                        <w:szCs w:val="20"/>
                        <w:rtl/>
                        <w:lang w:val="he-IL"/>
                      </w:rPr>
                      <w:t xml:space="preserve"> </w:t>
                    </w:r>
                    <w:r w:rsidR="0083142D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ארצות הברית</w:t>
                    </w:r>
                  </w:p>
                  <w:p w14:paraId="5DF15D14" w14:textId="77777777" w:rsidR="00926853" w:rsidRPr="00334E76" w:rsidRDefault="00D0082F" w:rsidP="00926853">
                    <w:pPr>
                      <w:pStyle w:val="Heading3"/>
                      <w:bidi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לימודים</w:t>
                    </w:r>
                  </w:p>
                  <w:p w14:paraId="0F8CC34D" w14:textId="77777777" w:rsidR="0036210A" w:rsidRPr="00334E76" w:rsidRDefault="00926853" w:rsidP="00A91D8B">
                    <w:pPr>
                      <w:bidi/>
                      <w:spacing w:line="240" w:lineRule="auto"/>
                      <w:rPr>
                        <w:sz w:val="20"/>
                        <w:szCs w:val="20"/>
                      </w:rPr>
                    </w:pPr>
                    <w:r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בצילום </w:t>
                    </w:r>
                    <w:r w:rsidR="00D0082F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צילום וידיאו וצילום </w:t>
                    </w:r>
                    <w:r w:rsidR="00A91D8B" w:rsidRPr="00334E76">
                      <w:rPr>
                        <w:rFonts w:hint="cs"/>
                        <w:sz w:val="20"/>
                        <w:szCs w:val="20"/>
                        <w:rtl/>
                      </w:rPr>
                      <w:t>סטודיו</w:t>
                    </w:r>
                  </w:p>
                </w:sdtContent>
              </w:sdt>
            </w:sdtContent>
          </w:sdt>
        </w:tc>
      </w:tr>
    </w:tbl>
    <w:p w14:paraId="2BEC00A3" w14:textId="77777777" w:rsidR="0036210A" w:rsidRPr="00334E76" w:rsidRDefault="0036210A" w:rsidP="0034247A">
      <w:pPr>
        <w:bidi/>
        <w:rPr>
          <w:sz w:val="20"/>
          <w:szCs w:val="20"/>
        </w:rPr>
      </w:pPr>
      <w:bookmarkStart w:id="0" w:name="_GoBack"/>
      <w:bookmarkEnd w:id="0"/>
    </w:p>
    <w:sectPr w:rsidR="0036210A" w:rsidRPr="00334E76" w:rsidSect="005E553D">
      <w:footerReference w:type="default" r:id="rId8"/>
      <w:pgSz w:w="12240" w:h="15840"/>
      <w:pgMar w:top="1512" w:right="1584" w:bottom="432" w:left="936" w:header="720" w:footer="720" w:gutter="0"/>
      <w:pgBorders w:offsetFrom="page">
        <w:top w:val="single" w:sz="4" w:space="24" w:color="auto"/>
        <w:bottom w:val="single" w:sz="4" w:space="24" w:color="auto"/>
      </w:pgBorders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066079" w14:textId="77777777" w:rsidR="009D624E" w:rsidRDefault="009D624E">
      <w:pPr>
        <w:spacing w:after="0" w:line="240" w:lineRule="auto"/>
      </w:pPr>
      <w:r>
        <w:separator/>
      </w:r>
    </w:p>
  </w:endnote>
  <w:endnote w:type="continuationSeparator" w:id="0">
    <w:p w14:paraId="3678F3D1" w14:textId="77777777" w:rsidR="009D624E" w:rsidRDefault="009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509CE" w14:textId="77777777" w:rsidR="0036210A" w:rsidRDefault="007A4199">
    <w:pPr>
      <w:pStyle w:val="Footer"/>
    </w:pPr>
    <w:r>
      <w:rPr>
        <w:rtl/>
        <w:lang w:val="he-IL"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1E0D79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D2502" w14:textId="77777777" w:rsidR="009D624E" w:rsidRDefault="009D624E">
      <w:pPr>
        <w:spacing w:after="0" w:line="240" w:lineRule="auto"/>
      </w:pPr>
      <w:r>
        <w:separator/>
      </w:r>
    </w:p>
  </w:footnote>
  <w:footnote w:type="continuationSeparator" w:id="0">
    <w:p w14:paraId="3C524A36" w14:textId="77777777" w:rsidR="009D624E" w:rsidRDefault="009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370B1"/>
    <w:multiLevelType w:val="hybridMultilevel"/>
    <w:tmpl w:val="11A0758A"/>
    <w:lvl w:ilvl="0" w:tplc="1876E100">
      <w:start w:val="2006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2314"/>
    <w:multiLevelType w:val="hybridMultilevel"/>
    <w:tmpl w:val="C76AA350"/>
    <w:lvl w:ilvl="0" w:tplc="1876E100">
      <w:start w:val="2006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950B3"/>
    <w:multiLevelType w:val="hybridMultilevel"/>
    <w:tmpl w:val="4C9C6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C6807"/>
    <w:multiLevelType w:val="hybridMultilevel"/>
    <w:tmpl w:val="5E4CFDDC"/>
    <w:lvl w:ilvl="0" w:tplc="1876E100">
      <w:start w:val="2006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B7E1E"/>
    <w:multiLevelType w:val="hybridMultilevel"/>
    <w:tmpl w:val="310A95EA"/>
    <w:lvl w:ilvl="0" w:tplc="1876E100">
      <w:start w:val="2006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4068A"/>
    <w:multiLevelType w:val="hybridMultilevel"/>
    <w:tmpl w:val="5AD29EB6"/>
    <w:lvl w:ilvl="0" w:tplc="1876E100">
      <w:start w:val="2006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24D57"/>
    <w:multiLevelType w:val="hybridMultilevel"/>
    <w:tmpl w:val="9C1C5CF8"/>
    <w:lvl w:ilvl="0" w:tplc="1876E100">
      <w:start w:val="2006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5417F"/>
    <w:multiLevelType w:val="hybridMultilevel"/>
    <w:tmpl w:val="F3E090D0"/>
    <w:lvl w:ilvl="0" w:tplc="1876E100">
      <w:start w:val="2006"/>
      <w:numFmt w:val="bullet"/>
      <w:lvlText w:val=""/>
      <w:lvlJc w:val="left"/>
      <w:pPr>
        <w:ind w:left="720" w:hanging="360"/>
      </w:pPr>
      <w:rPr>
        <w:rFonts w:ascii="Symbol" w:eastAsiaTheme="min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B8D"/>
    <w:rsid w:val="00056069"/>
    <w:rsid w:val="00111B45"/>
    <w:rsid w:val="001C4F74"/>
    <w:rsid w:val="001E0D79"/>
    <w:rsid w:val="002F4C19"/>
    <w:rsid w:val="00313A02"/>
    <w:rsid w:val="00334E76"/>
    <w:rsid w:val="0034247A"/>
    <w:rsid w:val="0036210A"/>
    <w:rsid w:val="004B16A6"/>
    <w:rsid w:val="005D10E4"/>
    <w:rsid w:val="005E553D"/>
    <w:rsid w:val="00652DF0"/>
    <w:rsid w:val="007701CB"/>
    <w:rsid w:val="007A4199"/>
    <w:rsid w:val="0083142D"/>
    <w:rsid w:val="008A5372"/>
    <w:rsid w:val="008E34F4"/>
    <w:rsid w:val="00926853"/>
    <w:rsid w:val="00994CE6"/>
    <w:rsid w:val="009D624E"/>
    <w:rsid w:val="00A45B8D"/>
    <w:rsid w:val="00A91D8B"/>
    <w:rsid w:val="00BE0F79"/>
    <w:rsid w:val="00D0082F"/>
    <w:rsid w:val="00D9622E"/>
    <w:rsid w:val="00E67147"/>
    <w:rsid w:val="00F5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58BB"/>
  <w15:docId w15:val="{B920FD40-87D9-486E-B65E-A35C8852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en-US" w:bidi="he-IL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47A"/>
    <w:rPr>
      <w:rFonts w:cs="Tahoma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34247A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5C760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a">
    <w:name w:val="טבלת קורות חיים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ללא רווח"/>
    <w:uiPriority w:val="3"/>
    <w:qFormat/>
    <w:rsid w:val="0034247A"/>
    <w:pPr>
      <w:spacing w:after="0" w:line="240" w:lineRule="auto"/>
    </w:pPr>
    <w:rPr>
      <w:rFonts w:cs="Tahoma"/>
    </w:rPr>
  </w:style>
  <w:style w:type="character" w:styleId="Strong">
    <w:name w:val="Strong"/>
    <w:basedOn w:val="DefaultParagraphFont"/>
    <w:uiPriority w:val="1"/>
    <w:qFormat/>
    <w:rsid w:val="0034247A"/>
    <w:rPr>
      <w:rFonts w:cs="Tahoma"/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a1">
    <w:name w:val="שם"/>
    <w:basedOn w:val="Normal"/>
    <w:uiPriority w:val="2"/>
    <w:qFormat/>
    <w:rsid w:val="0034247A"/>
    <w:pPr>
      <w:spacing w:after="0" w:line="240" w:lineRule="auto"/>
    </w:pPr>
    <w:rPr>
      <w:rFonts w:asciiTheme="majorHAnsi" w:eastAsiaTheme="majorEastAsia" w:hAnsiTheme="majorHAns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sid w:val="0034247A"/>
    <w:rPr>
      <w:rFonts w:cs="Tahoma"/>
      <w:i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4247A"/>
    <w:rPr>
      <w:rFonts w:asciiTheme="majorHAnsi" w:eastAsiaTheme="majorEastAsia" w:hAnsiTheme="majorHAnsi" w:cs="Tahoma"/>
      <w:i/>
      <w:iCs/>
      <w:color w:val="5C760A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8D"/>
    <w:pPr>
      <w:numPr>
        <w:ilvl w:val="1"/>
      </w:numPr>
      <w:spacing w:after="160" w:line="259" w:lineRule="auto"/>
    </w:pPr>
    <w:rPr>
      <w:rFonts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45B8D"/>
    <w:rPr>
      <w:color w:val="5A5A5A" w:themeColor="text1" w:themeTint="A5"/>
      <w:spacing w:val="1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53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5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5E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8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39E38D" Type="http://schemas.openxmlformats.org/officeDocument/2006/relationships/image" Target="media/NLMFAD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avk\AppData\Roaming\Microsoft\Templates\&#1511;&#1493;&#1512;&#1493;&#1514;%20&#1495;&#1497;&#1497;&#1501;%20&#1489;&#1505;&#1497;&#1505;&#1497;&#1497;&#1501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5CD699655C2440C9A292BA5466DC85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BE22BA7-AA8C-4AE3-8035-CA0DE09A54BC}"/>
      </w:docPartPr>
      <w:docPartBody>
        <w:p w:rsidR="003E59D6" w:rsidRDefault="00F603CC">
          <w:pPr>
            <w:pStyle w:val="65CD699655C2440C9A292BA5466DC850"/>
          </w:pPr>
          <w:r>
            <w:rPr>
              <w:rtl/>
              <w:lang w:val="he-IL"/>
            </w:rPr>
            <w:t>[שמך]</w:t>
          </w:r>
        </w:p>
      </w:docPartBody>
    </w:docPart>
    <w:docPart>
      <w:docPartPr>
        <w:name w:val="6CEA45FC15B245019EEBB750D3741AF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45AC43C-FFFB-49FF-9266-12F7B1A9074E}"/>
      </w:docPartPr>
      <w:docPartBody>
        <w:p w:rsidR="003E59D6" w:rsidRDefault="00F603CC">
          <w:pPr>
            <w:pStyle w:val="6CEA45FC15B245019EEBB750D3741AFD"/>
          </w:pPr>
          <w:r>
            <w:rPr>
              <w:rStyle w:val="PlaceholderText"/>
              <w:rtl/>
              <w:lang w:val="he-IL"/>
            </w:rPr>
            <w:t>הזן כל תוכן שברצונך שיחזור על עצמו, כולל פקדי תוכן אחרים. באפשרותך גם להוסיף פקד זה ליד שורות טבלה על-מנת לחזור על חלקים של טבלה.</w:t>
          </w:r>
        </w:p>
      </w:docPartBody>
    </w:docPart>
    <w:docPart>
      <w:docPartPr>
        <w:name w:val="423259698933494EAB8AB53E83DC123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7FA6F7A-A703-46EC-8070-04853DE4F13C}"/>
      </w:docPartPr>
      <w:docPartBody>
        <w:p w:rsidR="003E59D6" w:rsidRDefault="000C0CC5" w:rsidP="000C0CC5">
          <w:pPr>
            <w:pStyle w:val="423259698933494EAB8AB53E83DC1235"/>
          </w:pPr>
          <w:r>
            <w:rPr>
              <w:rStyle w:val="PlaceholderText"/>
              <w:rtl/>
              <w:lang w:val="he-IL"/>
            </w:rPr>
            <w:t>הזן כל תוכן שברצונך שיחזור על עצמו, כולל פקדי תוכן אחרים. באפשרותך גם להוסיף פקד זה ליד שורות טבלה על-מנת לחזור על חלקים של טבלה.</w:t>
          </w:r>
        </w:p>
      </w:docPartBody>
    </w:docPart>
    <w:docPart>
      <w:docPartPr>
        <w:name w:val="AEE887CC422F4D8C91592A3D265EC01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720781C-47AE-4E17-86CA-BFCD25413664}"/>
      </w:docPartPr>
      <w:docPartBody>
        <w:p w:rsidR="003E59D6" w:rsidRDefault="000C0CC5" w:rsidP="000C0CC5">
          <w:pPr>
            <w:pStyle w:val="AEE887CC422F4D8C91592A3D265EC01C"/>
          </w:pPr>
          <w:r>
            <w:rPr>
              <w:rStyle w:val="PlaceholderText"/>
              <w:rtl/>
              <w:lang w:val="he-IL"/>
            </w:rPr>
            <w:t>הזן כל תוכן שברצונך שיחזור על עצמו, כולל פקדי תוכן אחרים. באפשרותך גם להוסיף פקד זה ליד שורות טבלה על-מנת לחזור על חלקים של טבלה.</w:t>
          </w:r>
        </w:p>
      </w:docPartBody>
    </w:docPart>
    <w:docPart>
      <w:docPartPr>
        <w:name w:val="2D18510E3F0A41879200DCA60A887A3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FEF244A-B6FE-41C8-8B36-321BC5FA8C01}"/>
      </w:docPartPr>
      <w:docPartBody>
        <w:p w:rsidR="003E59D6" w:rsidRDefault="000C0CC5" w:rsidP="000C0CC5">
          <w:pPr>
            <w:pStyle w:val="2D18510E3F0A41879200DCA60A887A31"/>
          </w:pPr>
          <w:r>
            <w:rPr>
              <w:rStyle w:val="PlaceholderText"/>
              <w:rtl/>
              <w:lang w:val="he-IL"/>
            </w:rPr>
            <w:t>הזן כל תוכן שברצונך שיחזור על עצמו, כולל פקדי תוכן אחרים. באפשרותך גם להוסיף פקד זה ליד שורות טבלה על-מנת לחזור על חלקים של טבלה.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CC5"/>
    <w:rsid w:val="000C0CC5"/>
    <w:rsid w:val="002D6514"/>
    <w:rsid w:val="00323441"/>
    <w:rsid w:val="003E59D6"/>
    <w:rsid w:val="00AE79EF"/>
    <w:rsid w:val="00CD00D1"/>
    <w:rsid w:val="00E25F3A"/>
    <w:rsid w:val="00F6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CD699655C2440C9A292BA5466DC850">
    <w:name w:val="65CD699655C2440C9A292BA5466DC850"/>
  </w:style>
  <w:style w:type="paragraph" w:customStyle="1" w:styleId="89C49D1F1023494CAEF3E5DB101A8B6C">
    <w:name w:val="89C49D1F1023494CAEF3E5DB101A8B6C"/>
  </w:style>
  <w:style w:type="paragraph" w:customStyle="1" w:styleId="6F889CC092F74C1D9480311D3F5BEB91">
    <w:name w:val="6F889CC092F74C1D9480311D3F5BEB91"/>
  </w:style>
  <w:style w:type="paragraph" w:customStyle="1" w:styleId="47AFFE430BC74B60B3A3DAF50C3D8C70">
    <w:name w:val="47AFFE430BC74B60B3A3DAF50C3D8C70"/>
  </w:style>
  <w:style w:type="paragraph" w:customStyle="1" w:styleId="075D9423B35643B0BD48048DF7D84AF7">
    <w:name w:val="075D9423B35643B0BD48048DF7D84AF7"/>
  </w:style>
  <w:style w:type="paragraph" w:customStyle="1" w:styleId="29AD92BAB43B43B082A6B9DB4CEE2E6F">
    <w:name w:val="29AD92BAB43B43B082A6B9DB4CEE2E6F"/>
  </w:style>
  <w:style w:type="character" w:styleId="PlaceholderText">
    <w:name w:val="Placeholder Text"/>
    <w:basedOn w:val="DefaultParagraphFont"/>
    <w:uiPriority w:val="99"/>
    <w:semiHidden/>
    <w:rsid w:val="000C0CC5"/>
    <w:rPr>
      <w:color w:val="808080"/>
    </w:rPr>
  </w:style>
  <w:style w:type="paragraph" w:customStyle="1" w:styleId="6CEA45FC15B245019EEBB750D3741AFD">
    <w:name w:val="6CEA45FC15B245019EEBB750D3741AFD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205D651B9B9D45D181757D1EBFD1D680">
    <w:name w:val="205D651B9B9D45D181757D1EBFD1D680"/>
  </w:style>
  <w:style w:type="paragraph" w:customStyle="1" w:styleId="13AA6D19219F40F2B6DD3A0BBA8581F3">
    <w:name w:val="13AA6D19219F40F2B6DD3A0BBA8581F3"/>
  </w:style>
  <w:style w:type="paragraph" w:customStyle="1" w:styleId="73D9EAAB717942F0B52AA9F687FF7730">
    <w:name w:val="73D9EAAB717942F0B52AA9F687FF7730"/>
  </w:style>
  <w:style w:type="paragraph" w:customStyle="1" w:styleId="70AE3C81F80F4D9ABD41F89AAC5A927C">
    <w:name w:val="70AE3C81F80F4D9ABD41F89AAC5A927C"/>
  </w:style>
  <w:style w:type="paragraph" w:customStyle="1" w:styleId="974AC7D862984259894F9FFB248BDBD0">
    <w:name w:val="974AC7D862984259894F9FFB248BDBD0"/>
  </w:style>
  <w:style w:type="paragraph" w:customStyle="1" w:styleId="E05408A6DC17489D98E36A5D355E27DB">
    <w:name w:val="E05408A6DC17489D98E36A5D355E27DB"/>
  </w:style>
  <w:style w:type="paragraph" w:customStyle="1" w:styleId="0439F36453794CF2B8E3327427D0A0F3">
    <w:name w:val="0439F36453794CF2B8E3327427D0A0F3"/>
  </w:style>
  <w:style w:type="paragraph" w:customStyle="1" w:styleId="F8429E6125C64E518BCB9684DC82CEA0">
    <w:name w:val="F8429E6125C64E518BCB9684DC82CEA0"/>
  </w:style>
  <w:style w:type="paragraph" w:customStyle="1" w:styleId="D4C6EFE247E94107B7A0A5BFE561310C">
    <w:name w:val="D4C6EFE247E94107B7A0A5BFE561310C"/>
  </w:style>
  <w:style w:type="paragraph" w:customStyle="1" w:styleId="8E064FE957ED44799B446902B0D2ED36">
    <w:name w:val="8E064FE957ED44799B446902B0D2ED36"/>
  </w:style>
  <w:style w:type="paragraph" w:customStyle="1" w:styleId="0C0E003246EC4309B21A1B5C46A569A3">
    <w:name w:val="0C0E003246EC4309B21A1B5C46A569A3"/>
  </w:style>
  <w:style w:type="paragraph" w:customStyle="1" w:styleId="6A90199813054CA496A1A2CA5B96FC79">
    <w:name w:val="6A90199813054CA496A1A2CA5B96FC79"/>
  </w:style>
  <w:style w:type="paragraph" w:customStyle="1" w:styleId="979640C39565426AB857A8A35E16ACA6">
    <w:name w:val="979640C39565426AB857A8A35E16ACA6"/>
  </w:style>
  <w:style w:type="paragraph" w:customStyle="1" w:styleId="2FD3A0E0BE414233A2209CFB543592BC">
    <w:name w:val="2FD3A0E0BE414233A2209CFB543592BC"/>
  </w:style>
  <w:style w:type="paragraph" w:customStyle="1" w:styleId="423259698933494EAB8AB53E83DC1235">
    <w:name w:val="423259698933494EAB8AB53E83DC1235"/>
    <w:rsid w:val="000C0CC5"/>
  </w:style>
  <w:style w:type="paragraph" w:customStyle="1" w:styleId="AEE887CC422F4D8C91592A3D265EC01C">
    <w:name w:val="AEE887CC422F4D8C91592A3D265EC01C"/>
    <w:rsid w:val="000C0CC5"/>
  </w:style>
  <w:style w:type="paragraph" w:customStyle="1" w:styleId="2D18510E3F0A41879200DCA60A887A31">
    <w:name w:val="2D18510E3F0A41879200DCA60A887A31"/>
    <w:rsid w:val="000C0CC5"/>
  </w:style>
  <w:style w:type="paragraph" w:customStyle="1" w:styleId="C9E067348BD4434E9FFBEDE4B7A0C3AB">
    <w:name w:val="C9E067348BD4434E9FFBEDE4B7A0C3AB"/>
    <w:rsid w:val="000C0CC5"/>
  </w:style>
  <w:style w:type="paragraph" w:customStyle="1" w:styleId="966D877A10184E17A683CDA75EB46563">
    <w:name w:val="966D877A10184E17A683CDA75EB46563"/>
    <w:rsid w:val="000C0CC5"/>
  </w:style>
  <w:style w:type="paragraph" w:customStyle="1" w:styleId="637AC9E09B214F2FBD62273329C32487">
    <w:name w:val="637AC9E09B214F2FBD62273329C32487"/>
    <w:rsid w:val="000C0C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בסיסיים.dotx</Template>
  <TotalTime>7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יואב קורן</dc:creator>
  <cp:lastModifiedBy>Eyal Koren</cp:lastModifiedBy>
  <cp:revision>4</cp:revision>
  <dcterms:created xsi:type="dcterms:W3CDTF">2020-02-21T16:39:00Z</dcterms:created>
  <dcterms:modified xsi:type="dcterms:W3CDTF">2020-02-21T16:52:00Z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