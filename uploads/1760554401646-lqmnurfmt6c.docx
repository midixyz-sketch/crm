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457"/>
                    <pic:cNvPicPr/>
                  </pic:nvPicPr>
                  <pic:blipFill>
                    <a:blip xmlns:r="http://schemas.openxmlformats.org/officeDocument/2006/relationships" r:embed="rId7GHS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  <w:tl2br w:val="none" w:sz="0" w:space="0" w:color="auto"/>
          <w:tr2bl w:val="none" w:sz="0" w:space="0" w:color="auto"/>
        </w:tblBorders>
        <w:shd w:fill="FFFFFF" w:val="clear"/>
        <w:tblCellMar>
          <w:top w:w="85" w:type="dxa"/>
          <w:left w:w="108" w:type="dxa"/>
          <w:bottom w:w="85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885"/>
        <w:gridCol w:w="2887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333333"/>
            <w:insideV w:val="none" w:sz="0" w:space="0" w:color="auto"/>
            <w:tl2br w:val="none" w:sz="0" w:space="0" w:color="auto"/>
            <w:tr2bl w:val="none" w:sz="0" w:space="0" w:color="auto"/>
          </w:tblBorders>
          <w:shd w:fill="FFFFFF" w:val="clear"/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1418" w:hRule="atLeast"/>
        </w:trPr>
        <w:tc>
          <w:tcPr>
            <w:tcW w:type="dxa" w:w="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vAlign w:val="center"/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  <w:rtl/>
              </w:rPr>
              <w:t xml:space="preserve">דניאל</w:t>
            </w: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  <w:rtl/>
              </w:rPr>
              <w:t xml:space="preserve">רויף</w:t>
            </w:r>
          </w:p>
        </w:tc>
        <w:tc>
          <w:tcPr>
            <w:tcW w:type="dxa" w:w="26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vAlign w:val="center"/>
          </w:tcPr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בת ים</w:t>
            </w:r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hyperlink r:id="rId1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2121tomer@walla.co.il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054-8872600</w:t>
            </w:r>
          </w:p>
          <w:p>
            <w:pPr>
              <w:bidi w:val="false"/>
              <w:spacing w:after="80" w:line="288" w:lineRule="auto"/>
              <w:ind w:left="113"/>
              <w:rPr>
                <w:rFonts w:ascii="Arial" w:eastAsia="Arial" w:hAnsi="Arial" w:cs="Arial"/>
                <w:b/>
                <w:bCs/>
                <w:color w:val="333333"/>
                <w:sz w:val="72"/>
                <w:szCs w:val="72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2004</w:t>
            </w:r>
          </w:p>
        </w:tc>
      </w:tr>
    </w:tbl>
    <w:p>
      <w:pPr>
        <w:spacing w:after="0"/>
        <w:rPr>
          <w:rFonts w:ascii="Arial" w:eastAsia="Arial" w:hAnsi="Arial" w:cs="Arial"/>
          <w:vanish/>
          <w:color w:val="5A5A5A"/>
          <w:sz w:val="32"/>
          <w:szCs w:val="32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7" o:spid="_x0000_i1025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תמצית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0" o:spid="_x0000_i1026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-אני סטודנט שנה שלישית בתואר דו חוגי כלכלה ומדעי המחשב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-בוגר תוכנית נוער מוכשר במתמטיקה של אוניברסיטת בר אילן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-בוגר תנועת נוער אחריי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-השתתפתי בתוכנית מגשימים (סייבר)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-כושר ניתוח ברמה גבוה של דוחות כספיים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-יסודי, יכולת תפקוד טובה בסביבה דינמית, יחסי אנוש מצוינים ועבודת צוות</w:t>
      </w:r>
    </w:p>
    <w:p>
      <w:pPr>
        <w:pStyle w:val="ql-align-rightql-direction-rtl"/>
        <w:spacing w:after="0"/>
        <w:contextualSpacing/>
        <w:rPr>
          <w:rFonts w:ascii="Arial" w:eastAsia="Arial" w:hAnsi="Arial" w:cs="Arial"/>
          <w:color w:val="5A5A5A"/>
        </w:rPr>
      </w:pPr>
      <w:r>
        <w:rPr>
          <w:rFonts w:ascii="Arial" w:eastAsia="Arial" w:hAnsi="Arial" w:cs="Arial"/>
          <w:color w:val="5A5A5A"/>
          <w:rtl/>
        </w:rPr>
        <w:t xml:space="preserve">-יכולות גבוהות בזיהוי ופתרון מהיר של בעיות, בעל יכולת למידה עצמית גבוהה</w:t>
      </w:r>
    </w:p>
    <w:p>
      <w:pPr>
        <w:pStyle w:val="ql-align-right"/>
        <w:spacing w:after="0"/>
        <w:contextualSpacing/>
        <w:rPr>
          <w:rFonts w:ascii="Arial" w:eastAsia="Arial" w:hAnsi="Arial" w:cs="Arial"/>
          <w:color w:val="5A5A5A"/>
        </w:rPr>
      </w:pPr>
    </w:p>
    <w:p>
      <w:pPr>
        <w:spacing w:after="0"/>
        <w:rPr>
          <w:rFonts w:ascii="Arial" w:eastAsia="Arial" w:hAnsi="Arial" w:cs="Arial"/>
          <w:vanish/>
          <w:color w:val="5A5A5A"/>
          <w:rtl/>
        </w:rPr>
      </w:pPr>
    </w:p>
    <w:p>
      <w:pPr>
        <w:pStyle w:val="a"/>
        <w:spacing w:before="240" w:after="240"/>
        <w:rPr>
          <w:rFonts w:ascii="Arial" w:eastAsia="Arial" w:hAnsi="Arial" w:cs="Arial"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0" o:spid="_x0000_i1027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ניסיון תעסוקתי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1" o:spid="_x0000_i1028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499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57" w:type="dxa"/>
          <w:bottom w:w="170" w:type="dxa"/>
          <w:right w:w="57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97"/>
        <w:gridCol w:w="884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13" o:spid="_x0000_s1029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59264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2022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טכנאי </w:t>
            </w:r>
            <w:r>
              <w:rPr>
                <w:rFonts w:ascii="Arial" w:eastAsia="Arial" w:hAnsi="Arial" w:cs="Arial"/>
                <w:b/>
                <w:bCs/>
                <w:color w:val="5A5A5A"/>
                <w:rtl w:val="0"/>
              </w:rPr>
              <w:t xml:space="preserve">PC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/טכנאי מחשבים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מגה בית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טכנאי במעבדה לתיקון מחשבים </w:t>
            </w:r>
          </w:p>
        </w:tc>
      </w:tr>
    </w:tbl>
    <w:p>
      <w:pPr>
        <w:pStyle w:val="a"/>
        <w:spacing w:line="240" w:lineRule="auto"/>
        <w:rPr>
          <w:rFonts w:ascii="Arial" w:eastAsia="Arial" w:hAnsi="Arial" w:cs="Arial"/>
          <w:b w:val="0"/>
          <w:bCs w:val="0"/>
          <w:caps w:val="0"/>
          <w:color w:val="auto"/>
          <w:sz w:val="22"/>
          <w:szCs w:val="22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6" o:spid="_x0000_i1030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השכלה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2" o:spid="_x0000_i1031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499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57" w:type="dxa"/>
          <w:bottom w:w="170" w:type="dxa"/>
          <w:right w:w="57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97"/>
        <w:gridCol w:w="884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3" o:spid="_x0000_s1032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2024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כלכלה ומדעי המחשב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תואר ראשון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האוניברסיטה הפתוחה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סטודנט לתואר ראשון בשנה השלישית בתואר דו חוגי מדעי המחשב וכלכלה באוניברסיטה הפתוחה , מצטיין אדקמיה בתיכון לשנת 2022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3" o:spid="_x0000_s1033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2020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2023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פיזיקה אלקטרוניקה ומדעי המחשב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תעודת בגרות מלאה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אורט מילטון </w:t>
            </w:r>
          </w:p>
          <w:p>
            <w:pPr>
              <w:tabs>
                <w:tab w:pos="902" w:val="left"/>
              </w:tabs>
              <w:spacing w:after="60"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סיום בהצטיינות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תעודת בגרות מלאה במגמה פיזיקה 5 יחל, אלקטרוניקה 10 יחל, מחשבים 5 יחל </w:t>
            </w:r>
          </w:p>
        </w:tc>
      </w:tr>
    </w:tbl>
    <w:p>
      <w:pPr>
        <w:spacing w:after="0"/>
        <w:rPr>
          <w:rFonts w:ascii="Arial" w:eastAsia="Arial" w:hAnsi="Arial" w:cs="Arial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7" o:spid="_x0000_i1034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שירות צבאי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3" o:spid="_x0000_i1035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vanish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499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57" w:type="dxa"/>
          <w:bottom w:w="170" w:type="dxa"/>
          <w:right w:w="57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97"/>
        <w:gridCol w:w="884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5A5A5A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גיוס צפוי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  <w:lang w:eastAsia="en-US" w:bidi="he-IL"/>
              </w:rPr>
              <w:t xml:space="preserve">10/2024</w:t>
            </w:r>
          </w:p>
        </w:tc>
      </w:tr>
    </w:tbl>
    <w:p>
      <w:pPr>
        <w:spacing w:after="0"/>
        <w:rPr>
          <w:rFonts w:ascii="Arial" w:eastAsia="Arial" w:hAnsi="Arial" w:cs="Arial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8" o:spid="_x0000_i1036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שפות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4" o:spid="_x0000_i1037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widowControl w:val="false"/>
        <w:spacing w:before="240" w:after="240"/>
        <w:rPr>
          <w:rFonts w:ascii="Arial" w:eastAsia="Arial" w:hAnsi="Arial" w:cs="Arial"/>
          <w:color w:val="5A5A5A"/>
          <w:rtl/>
        </w:rPr>
      </w:pP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אנגלית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טובה</w:t>
      </w:r>
      <w:r>
        <w:rPr>
          <w:rFonts w:ascii="Arial" w:eastAsia="Arial" w:hAnsi="Arial" w:cs="Arial"/>
          <w:color w:val="5A5A5A"/>
          <w:rtl/>
        </w:rPr>
        <w:t xml:space="preserve">         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עברית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שפת אם</w:t>
      </w:r>
      <w:r>
        <w:rPr>
          <w:rFonts w:ascii="Arial" w:eastAsia="Arial" w:hAnsi="Arial" w:cs="Arial"/>
          <w:color w:val="5A5A5A"/>
          <w:rtl/>
        </w:rPr>
        <w:t xml:space="preserve">         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רוסית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טובה</w:t>
      </w:r>
      <w:r>
        <w:rPr>
          <w:rFonts w:ascii="Arial" w:eastAsia="Arial" w:hAnsi="Arial" w:cs="Arial"/>
          <w:color w:val="5A5A5A"/>
          <w:rtl/>
        </w:rPr>
        <w:t xml:space="preserve">         </w:t>
      </w: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8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כישורים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5" o:spid="_x0000_i1039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before="240" w:after="240"/>
        <w:rPr>
          <w:rFonts w:ascii="Arial" w:eastAsia="Arial" w:hAnsi="Arial" w:cs="Arial"/>
          <w:color w:val="5A5A5A"/>
          <w:position w:val="-5"/>
          <w:rtl/>
        </w:rPr>
      </w:pP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python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java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רשתות תקשורת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microsoft office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c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sql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תיקון מחשבים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קריאת דוחות כספיים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linux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c#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37C7EE25-0F8F-40C5-9595-400E8370E2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a" w:customStyle="1">
    <w:name w:val="כותרת קו עליון לכל הרוחב וגם תחתון"/>
    <w:basedOn w:val="Normal"/>
    <w:link w:val="כותרתקועליוןלכלהרוחבוגםתחתוןתו"/>
    <w:next w:val="Normal"/>
    <w:qFormat/>
    <w:pPr>
      <w:spacing w:after="0"/>
    </w:pPr>
    <w:rPr>
      <w:b/>
      <w:bCs/>
      <w:caps/>
      <w:color w:val="333333"/>
      <w:sz w:val="24"/>
      <w:szCs w:val="24"/>
    </w:rPr>
  </w:style>
  <w:style w:type="character" w:styleId="a0" w:customStyle="1">
    <w:name w:val="כותרת קו עליון לכל הרוחב וגם תחתון תו"/>
    <w:basedOn w:val="DefaultParagraphFont"/>
    <w:link w:val="כותרתקועליוןלכלהרוחבוגםתחתון"/>
    <w:rPr>
      <w:b/>
      <w:bCs/>
      <w:caps/>
      <w:color w:val="333333"/>
      <w:sz w:val="24"/>
      <w:szCs w:val="24"/>
    </w:rPr>
  </w:style>
  <w:style w:type="paragraph" w:styleId="ql-align-rightql-direction-rtl" w:customStyle="1">
    <w:name w:val="ql-align-right ql-direction-rtl"/>
    <w:basedOn w:val="Normal"/>
    <w:next w:val="Normal"/>
    <w:pPr>
      <w: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2121tomer@walla.co.il" TargetMode="External" /><Relationship Id="rId7GHSE9" Type="http://schemas.openxmlformats.org/officeDocument/2006/relationships/image" Target="media/8ZRWJ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אסף</Template>
  <TotalTime>237</TotalTime>
  <Pages>1</Pages>
  <Words>170</Words>
  <Characters>844</Characters>
  <Application>Microsoft Office Word</Application>
  <DocSecurity>0</DocSecurity>
  <Lines>9</Lines>
  <Paragraphs>34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521</cp:revision>
  <dcterms:created xsi:type="dcterms:W3CDTF">2020-11-12T05:45:00Z</dcterms:created>
  <dcterms:modified xsi:type="dcterms:W3CDTF">2021-02-09T13:06:00Z</dcterms:modified>
</cp:coreProperties>
</file>