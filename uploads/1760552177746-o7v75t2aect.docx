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750"/>
                    <pic:cNvPicPr/>
                  </pic:nvPicPr>
                  <pic:blipFill>
                    <a:blip xmlns:r="http://schemas.openxmlformats.org/officeDocument/2006/relationships" r:embed="rId5U9M5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9F892" w14:textId="77777777" w:rsidR="00DD1244" w:rsidRDefault="00DD1244" w:rsidP="00DD1244">
      <w:pPr>
        <w:bidi/>
        <w:divId w:val="116222540"/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</w:pPr>
    </w:p>
    <w:p w14:paraId="7C044821" w14:textId="77777777" w:rsidR="00DD1244" w:rsidRPr="005D28D6" w:rsidRDefault="00DD1244" w:rsidP="00DD1244">
      <w:pPr>
        <w:bidi/>
        <w:divId w:val="116222540"/>
        <w:rPr>
          <w:rFonts w:ascii="David" w:eastAsia="Times New Roman" w:hAnsi="David" w:cs="David"/>
          <w:b/>
          <w:bCs/>
          <w:color w:val="56152F" w:themeColor="accent1" w:themeShade="BF"/>
          <w:sz w:val="22"/>
          <w:szCs w:val="22"/>
          <w:rtl/>
        </w:rPr>
      </w:pP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אופיר פרץ קורות חיים</w:t>
      </w:r>
    </w:p>
    <w:p w14:paraId="07630004" w14:textId="77777777" w:rsidR="00DD1244" w:rsidRDefault="00DD1244" w:rsidP="00DD1244">
      <w:pPr>
        <w:bidi/>
        <w:divId w:val="116222540"/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</w:pPr>
    </w:p>
    <w:p w14:paraId="40CDCDE1" w14:textId="0C71DE1F" w:rsidR="00C375D8" w:rsidRPr="00DD1244" w:rsidRDefault="00C375D8" w:rsidP="00DD1244">
      <w:pPr>
        <w:bidi/>
        <w:divId w:val="11622254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ת.ז: </w:t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201250891</w:t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</w:p>
    <w:p w14:paraId="2B9F0920" w14:textId="3A45C291" w:rsidR="00C375D8" w:rsidRPr="00DD1244" w:rsidRDefault="00C375D8" w:rsidP="00DD1244">
      <w:pPr>
        <w:bidi/>
        <w:divId w:val="82071566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 xml:space="preserve">ארץ לידה: </w:t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ישראל</w:t>
      </w:r>
    </w:p>
    <w:p w14:paraId="2ADE1F22" w14:textId="769B2E22" w:rsidR="00C375D8" w:rsidRPr="00DD1244" w:rsidRDefault="00DD1244" w:rsidP="00DD1244">
      <w:pPr>
        <w:bidi/>
        <w:divId w:val="113544178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א</w:t>
      </w:r>
      <w:r w:rsidR="00C375D8"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 xml:space="preserve">זור </w:t>
      </w: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מגורים</w:t>
      </w:r>
      <w:r w:rsidR="00C375D8"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: 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הרצליה,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נווה עמ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ל </w:t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קיבוץ גלויות 149</w:t>
      </w:r>
    </w:p>
    <w:p w14:paraId="265D1D84" w14:textId="6F5153CA" w:rsidR="00C375D8" w:rsidRPr="00DD1244" w:rsidRDefault="005D28D6" w:rsidP="00DD1244">
      <w:pPr>
        <w:bidi/>
        <w:divId w:val="1838643061"/>
        <w:rPr>
          <w:rFonts w:ascii="David" w:eastAsia="Times New Roman" w:hAnsi="David" w:cs="David" w:hint="cs"/>
          <w:color w:val="313131"/>
          <w:sz w:val="21"/>
          <w:szCs w:val="21"/>
        </w:rPr>
      </w:pPr>
      <w:r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טלפון</w:t>
      </w:r>
      <w:r w:rsidR="00C375D8"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:</w:t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="00DD1244" w:rsidRPr="00DD1244">
        <w:rPr>
          <w:rFonts w:ascii="David" w:eastAsia="Times New Roman" w:hAnsi="David" w:cs="David"/>
          <w:b/>
          <w:bCs/>
          <w:color w:val="313131"/>
          <w:sz w:val="21"/>
          <w:szCs w:val="21"/>
          <w:rtl/>
        </w:rPr>
        <w:tab/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סלולרי 053-5547654.</w:t>
      </w:r>
    </w:p>
    <w:p w14:paraId="23242FAA" w14:textId="02696AA5" w:rsidR="00DD1244" w:rsidRDefault="005D28D6" w:rsidP="00DD1244">
      <w:pPr>
        <w:bidi/>
        <w:divId w:val="1797598100"/>
        <w:rPr>
          <w:rFonts w:ascii="David" w:eastAsia="Times New Roman" w:hAnsi="David" w:cs="David"/>
          <w:color w:val="313131"/>
          <w:sz w:val="21"/>
          <w:szCs w:val="21"/>
          <w:lang w:val="en-US"/>
        </w:rPr>
      </w:pP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>דואר אלקטרוני:</w:t>
      </w:r>
      <w:r>
        <w:rPr>
          <w:rFonts w:ascii="David" w:eastAsia="Times New Roman" w:hAnsi="David" w:cs="David" w:hint="cs"/>
          <w:color w:val="313131"/>
          <w:sz w:val="21"/>
          <w:szCs w:val="21"/>
        </w:rPr>
        <w:t xml:space="preserve"> </w:t>
      </w:r>
      <w:r>
        <w:rPr>
          <w:rFonts w:ascii="David" w:eastAsia="Times New Roman" w:hAnsi="David" w:cs="David"/>
          <w:color w:val="313131"/>
          <w:sz w:val="21"/>
          <w:szCs w:val="21"/>
          <w:rtl/>
        </w:rPr>
        <w:tab/>
      </w:r>
      <w:hyperlink r:id="rId7" w:history="1">
        <w:r w:rsidRPr="001D7CD7">
          <w:rPr>
            <w:rStyle w:val="Hyperlink"/>
            <w:rFonts w:ascii="David" w:eastAsia="Times New Roman" w:hAnsi="David" w:cs="David"/>
            <w:sz w:val="21"/>
            <w:szCs w:val="21"/>
            <w:lang w:val="en-US"/>
          </w:rPr>
          <w:t>ofir0535547654@gmail.com</w:t>
        </w:r>
      </w:hyperlink>
    </w:p>
    <w:p w14:paraId="311A580A" w14:textId="77777777" w:rsidR="005D28D6" w:rsidRPr="005D28D6" w:rsidRDefault="005D28D6" w:rsidP="005D28D6">
      <w:pPr>
        <w:bidi/>
        <w:divId w:val="1797598100"/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br/>
      </w: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על עצמי:</w:t>
      </w:r>
    </w:p>
    <w:p w14:paraId="5AB0463B" w14:textId="77777777" w:rsidR="005D28D6" w:rsidRPr="00DD1244" w:rsidRDefault="005D28D6" w:rsidP="005D28D6">
      <w:pPr>
        <w:bidi/>
        <w:divId w:val="179759810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</w:p>
    <w:p w14:paraId="7FE2E818" w14:textId="77777777" w:rsidR="005D28D6" w:rsidRDefault="005D28D6" w:rsidP="005D28D6">
      <w:pPr>
        <w:bidi/>
        <w:divId w:val="1797598100"/>
        <w:rPr>
          <w:rFonts w:ascii="David" w:eastAsia="Times New Roman" w:hAnsi="David" w:cs="David"/>
          <w:color w:val="313131"/>
          <w:sz w:val="21"/>
          <w:szCs w:val="21"/>
          <w:rtl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אכפתי מגדיל ראש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, ביצוע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משימות על הצד הטוב ביותר.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זריז,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יכולת עבודה ומתן שירות ללקוחות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, בעל יכולת למידה </w:t>
      </w:r>
    </w:p>
    <w:p w14:paraId="12F7378A" w14:textId="080CBB5E" w:rsidR="005D28D6" w:rsidRDefault="005D28D6" w:rsidP="005D28D6">
      <w:pPr>
        <w:bidi/>
        <w:divId w:val="1797598100"/>
        <w:rPr>
          <w:rFonts w:ascii="David" w:eastAsia="Times New Roman" w:hAnsi="David" w:cs="David"/>
          <w:color w:val="313131"/>
          <w:sz w:val="21"/>
          <w:szCs w:val="21"/>
        </w:rPr>
      </w:pP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מהירה, יכולת עבודה בצוות. </w:t>
      </w:r>
    </w:p>
    <w:p w14:paraId="587C3FE8" w14:textId="44D651EC" w:rsidR="005D28D6" w:rsidRPr="005D28D6" w:rsidRDefault="005D28D6" w:rsidP="005D28D6">
      <w:pPr>
        <w:bidi/>
        <w:divId w:val="1797598100"/>
        <w:rPr>
          <w:rFonts w:ascii="David" w:eastAsia="Times New Roman" w:hAnsi="David" w:cs="David"/>
          <w:color w:val="313131"/>
          <w:sz w:val="21"/>
          <w:szCs w:val="21"/>
          <w:rtl/>
        </w:rPr>
      </w:pPr>
    </w:p>
    <w:p w14:paraId="1F095EF3" w14:textId="77777777" w:rsidR="005D28D6" w:rsidRDefault="00DD1244" w:rsidP="00DD1244">
      <w:pPr>
        <w:bidi/>
        <w:divId w:val="1797598100"/>
        <w:rPr>
          <w:rFonts w:ascii="David" w:eastAsia="Times New Roman" w:hAnsi="David" w:cs="David"/>
          <w:b/>
          <w:bCs/>
          <w:color w:val="56152F" w:themeColor="accent1" w:themeShade="BF"/>
          <w:sz w:val="22"/>
          <w:szCs w:val="22"/>
          <w:u w:val="single"/>
          <w:rtl/>
        </w:rPr>
      </w:pP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 xml:space="preserve">רישיון נהיגה  </w:t>
      </w:r>
    </w:p>
    <w:p w14:paraId="3E455870" w14:textId="1DD8BE4D" w:rsidR="00DD1244" w:rsidRPr="005D28D6" w:rsidRDefault="00DD1244" w:rsidP="005D28D6">
      <w:pPr>
        <w:bidi/>
        <w:divId w:val="179759810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5D28D6">
        <w:rPr>
          <w:rFonts w:ascii="David" w:eastAsia="Times New Roman" w:hAnsi="David" w:cs="David" w:hint="cs"/>
          <w:color w:val="313131"/>
          <w:sz w:val="21"/>
          <w:szCs w:val="21"/>
        </w:rPr>
        <w:t>B,C,A1</w:t>
      </w:r>
      <w:r w:rsidR="005D28D6" w:rsidRPr="005D28D6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(משאית מעל 15 טון)</w:t>
      </w:r>
    </w:p>
    <w:p w14:paraId="5D421357" w14:textId="3DC3FF41" w:rsidR="00C375D8" w:rsidRPr="00DD1244" w:rsidRDefault="00C375D8" w:rsidP="00DD1244">
      <w:pPr>
        <w:bidi/>
        <w:divId w:val="179759810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</w:p>
    <w:p w14:paraId="4AECC7E6" w14:textId="77777777" w:rsidR="00C375D8" w:rsidRPr="005D28D6" w:rsidRDefault="00C375D8" w:rsidP="00DD1244">
      <w:pPr>
        <w:bidi/>
        <w:divId w:val="774401817"/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</w:rPr>
      </w:pP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השכלה תיכונית</w:t>
      </w:r>
      <w:r w:rsidR="001B5F52"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:</w:t>
      </w:r>
    </w:p>
    <w:p w14:paraId="0EC99903" w14:textId="5B785F03" w:rsidR="00C375D8" w:rsidRPr="00DD1244" w:rsidRDefault="00C375D8" w:rsidP="00DD1244">
      <w:pPr>
        <w:bidi/>
        <w:divId w:val="1580628629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2005-2007  למדתי בתיכון טכנולוגי דור בהרצליה שלוש שנים וסיימתי עם בגרות מלאה בממוצ</w:t>
      </w:r>
      <w:r w:rsid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ע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של 80.</w:t>
      </w:r>
    </w:p>
    <w:p w14:paraId="1B61D6BE" w14:textId="0D0F9F5D" w:rsidR="00C375D8" w:rsidRPr="005D28D6" w:rsidRDefault="00C375D8" w:rsidP="00DD1244">
      <w:pPr>
        <w:bidi/>
        <w:divId w:val="1867208936"/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br/>
      </w: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שרות צבאי:</w:t>
      </w:r>
    </w:p>
    <w:p w14:paraId="7E3A7654" w14:textId="6870E209" w:rsidR="00C375D8" w:rsidRPr="00DD1244" w:rsidRDefault="00C375D8" w:rsidP="00DD1244">
      <w:pPr>
        <w:bidi/>
        <w:divId w:val="1260873930"/>
        <w:rPr>
          <w:rFonts w:ascii="David" w:eastAsia="Times New Roman" w:hAnsi="David" w:cs="David" w:hint="cs"/>
          <w:color w:val="313131"/>
          <w:sz w:val="21"/>
          <w:szCs w:val="21"/>
        </w:rPr>
      </w:pPr>
    </w:p>
    <w:p w14:paraId="23DA6450" w14:textId="7D58E338" w:rsidR="00C375D8" w:rsidRPr="00DD1244" w:rsidRDefault="00C375D8" w:rsidP="00DD1244">
      <w:pPr>
        <w:bidi/>
        <w:divId w:val="1160342004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2007-2010  </w:t>
      </w:r>
      <w:r w:rsidR="00DD1244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שירתי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במשרד הביטחון בתור נהג  שנה וחודשיים.</w:t>
      </w:r>
    </w:p>
    <w:p w14:paraId="520B631B" w14:textId="240FEBE2" w:rsidR="00C375D8" w:rsidRPr="00DD1244" w:rsidRDefault="00DD1244" w:rsidP="00DD1244">
      <w:pPr>
        <w:bidi/>
        <w:divId w:val="1054893117"/>
        <w:rPr>
          <w:rFonts w:ascii="David" w:eastAsia="Times New Roman" w:hAnsi="David" w:cs="David" w:hint="cs"/>
          <w:color w:val="313131"/>
          <w:sz w:val="21"/>
          <w:szCs w:val="21"/>
        </w:rPr>
      </w:pP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ביצוע </w:t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קורס 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נהיגה </w:t>
      </w:r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מעל 15 טון ועברתי לשרת בבית לחם.(</w:t>
      </w:r>
      <w:proofErr w:type="spellStart"/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חטמ"ר</w:t>
      </w:r>
      <w:proofErr w:type="spellEnd"/>
      <w:r w:rsidR="00C375D8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עציון).</w:t>
      </w:r>
    </w:p>
    <w:p w14:paraId="52779A57" w14:textId="453A8830" w:rsidR="00C375D8" w:rsidRPr="00DD1244" w:rsidRDefault="00C375D8" w:rsidP="00DD1244">
      <w:pPr>
        <w:bidi/>
        <w:divId w:val="211121212"/>
        <w:rPr>
          <w:rFonts w:ascii="David" w:eastAsia="Times New Roman" w:hAnsi="David" w:cs="David" w:hint="cs"/>
          <w:color w:val="313131"/>
          <w:sz w:val="21"/>
          <w:szCs w:val="21"/>
        </w:rPr>
      </w:pPr>
      <w:proofErr w:type="spellStart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בחטמ"ר</w:t>
      </w:r>
      <w:proofErr w:type="spellEnd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="00DD1244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שירתי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עד סוף השירות</w:t>
      </w:r>
      <w:r w:rsid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בתפקיד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נהג אמבולנס ונהג מפקד החטיבה (חפ"ק).</w:t>
      </w:r>
    </w:p>
    <w:p w14:paraId="3A5AADF6" w14:textId="23F3E230" w:rsidR="00C375D8" w:rsidRPr="005D28D6" w:rsidRDefault="00C375D8" w:rsidP="00DD1244">
      <w:pPr>
        <w:bidi/>
        <w:divId w:val="2060663596"/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br/>
      </w:r>
      <w:r w:rsidR="00DD1244"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ניסיון תעסוקתי</w:t>
      </w: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:</w:t>
      </w:r>
    </w:p>
    <w:p w14:paraId="6AF268AA" w14:textId="70A629FB" w:rsidR="00DD1244" w:rsidRPr="00DD1244" w:rsidRDefault="00C375D8" w:rsidP="00DD1244">
      <w:pPr>
        <w:bidi/>
        <w:divId w:val="359475717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</w:p>
    <w:p w14:paraId="6A8B78BA" w14:textId="4061D0A5" w:rsidR="00DD1244" w:rsidRPr="00DD1244" w:rsidRDefault="00DD1244" w:rsidP="00DD1244">
      <w:pPr>
        <w:bidi/>
        <w:divId w:val="664012751"/>
        <w:rPr>
          <w:rFonts w:ascii="David" w:eastAsia="Times New Roman" w:hAnsi="David" w:cs="David" w:hint="cs"/>
          <w:color w:val="313131"/>
          <w:sz w:val="21"/>
          <w:szCs w:val="21"/>
          <w:rtl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2021-2021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ab/>
      </w:r>
      <w:proofErr w:type="spellStart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יורופדרייב</w:t>
      </w:r>
      <w:proofErr w:type="spellEnd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,  נגע מובילית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>
        <w:rPr>
          <w:rFonts w:ascii="David" w:eastAsia="Times New Roman" w:hAnsi="David" w:cs="David"/>
          <w:color w:val="313131"/>
          <w:sz w:val="21"/>
          <w:szCs w:val="21"/>
          <w:rtl/>
        </w:rPr>
        <w:t>–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רכבים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.  סיבת סיום שכר נמוך ( כ 7000 ש״ח ברוטו) </w:t>
      </w:r>
    </w:p>
    <w:p w14:paraId="3BA37B26" w14:textId="77777777" w:rsidR="00DD1244" w:rsidRPr="00DD1244" w:rsidRDefault="00DD1244" w:rsidP="00DD1244">
      <w:pPr>
        <w:bidi/>
        <w:divId w:val="664012751"/>
        <w:rPr>
          <w:rFonts w:ascii="David" w:eastAsia="Times New Roman" w:hAnsi="David" w:cs="David" w:hint="cs"/>
          <w:color w:val="313131"/>
          <w:sz w:val="21"/>
          <w:szCs w:val="21"/>
          <w:rtl/>
        </w:rPr>
      </w:pPr>
    </w:p>
    <w:p w14:paraId="1A3BF035" w14:textId="2FB2F7C0" w:rsidR="00DD1244" w:rsidRPr="00DD1244" w:rsidRDefault="00DD1244" w:rsidP="00DD1244">
      <w:pPr>
        <w:bidi/>
        <w:divId w:val="664012751"/>
        <w:rPr>
          <w:rFonts w:ascii="David" w:eastAsia="Times New Roman" w:hAnsi="David" w:cs="David" w:hint="cs"/>
          <w:color w:val="313131"/>
          <w:sz w:val="21"/>
          <w:szCs w:val="21"/>
          <w:rtl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2019-2021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ab/>
        <w:t>אלבר, דייל השכרה</w:t>
      </w:r>
    </w:p>
    <w:p w14:paraId="7FC7520C" w14:textId="1CA38F12" w:rsidR="00DD1244" w:rsidRPr="00DD1244" w:rsidRDefault="00DD1244" w:rsidP="00DD1244">
      <w:pPr>
        <w:bidi/>
        <w:divId w:val="664012751"/>
        <w:rPr>
          <w:rFonts w:ascii="David" w:eastAsia="Times New Roman" w:hAnsi="David" w:cs="David" w:hint="cs"/>
          <w:color w:val="313131"/>
          <w:sz w:val="21"/>
          <w:szCs w:val="21"/>
          <w:rtl/>
        </w:rPr>
      </w:pPr>
    </w:p>
    <w:p w14:paraId="758A14BD" w14:textId="442A2421" w:rsidR="00DD1244" w:rsidRPr="00DD1244" w:rsidRDefault="00DD1244" w:rsidP="00DD1244">
      <w:pPr>
        <w:bidi/>
        <w:divId w:val="664012751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2017-2019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ab/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ניהול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עגלות </w:t>
      </w:r>
      <w:r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-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מכירה של מוצרי ים המלח </w:t>
      </w:r>
      <w:proofErr w:type="spellStart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בתיאילנד</w:t>
      </w:r>
      <w:proofErr w:type="spellEnd"/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.</w:t>
      </w:r>
    </w:p>
    <w:p w14:paraId="66586DF8" w14:textId="697FC04C" w:rsidR="00DD1244" w:rsidRPr="00DD1244" w:rsidRDefault="00DD1244" w:rsidP="00DD1244">
      <w:pPr>
        <w:bidi/>
        <w:divId w:val="1246770440"/>
        <w:rPr>
          <w:rFonts w:ascii="David" w:eastAsia="Times New Roman" w:hAnsi="David" w:cs="David" w:hint="cs"/>
          <w:color w:val="313131"/>
          <w:sz w:val="21"/>
          <w:szCs w:val="21"/>
          <w:rtl/>
        </w:rPr>
      </w:pPr>
    </w:p>
    <w:p w14:paraId="65011FD7" w14:textId="1851335B" w:rsidR="00DD1244" w:rsidRPr="00DD1244" w:rsidRDefault="00DD1244" w:rsidP="00DD1244">
      <w:pPr>
        <w:bidi/>
        <w:divId w:val="1246770440"/>
        <w:rPr>
          <w:rFonts w:ascii="David" w:eastAsia="Times New Roman" w:hAnsi="David" w:cs="David" w:hint="cs"/>
          <w:color w:val="313131"/>
          <w:sz w:val="21"/>
          <w:szCs w:val="21"/>
          <w:rtl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2010-2017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ab/>
        <w:t>עבודות מזדמנות</w:t>
      </w:r>
    </w:p>
    <w:p w14:paraId="7E42E893" w14:textId="445C4507" w:rsidR="00C375D8" w:rsidRPr="005D28D6" w:rsidRDefault="00C375D8" w:rsidP="005D28D6">
      <w:pPr>
        <w:bidi/>
        <w:divId w:val="1246770440"/>
        <w:rPr>
          <w:rFonts w:ascii="David" w:eastAsia="Times New Roman" w:hAnsi="David" w:cs="David" w:hint="cs"/>
          <w:color w:val="313131"/>
          <w:sz w:val="21"/>
          <w:szCs w:val="21"/>
          <w:rtl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br/>
      </w:r>
      <w:r w:rsidRPr="005D28D6">
        <w:rPr>
          <w:rFonts w:ascii="David" w:eastAsia="Times New Roman" w:hAnsi="David" w:cs="David" w:hint="cs"/>
          <w:b/>
          <w:bCs/>
          <w:color w:val="56152F" w:themeColor="accent1" w:themeShade="BF"/>
          <w:sz w:val="22"/>
          <w:szCs w:val="22"/>
          <w:u w:val="single"/>
          <w:rtl/>
        </w:rPr>
        <w:t>שפות:</w:t>
      </w:r>
    </w:p>
    <w:p w14:paraId="304B8F67" w14:textId="77777777" w:rsidR="00DD1244" w:rsidRPr="00DD1244" w:rsidRDefault="00DD1244" w:rsidP="00DD1244">
      <w:pPr>
        <w:bidi/>
        <w:divId w:val="1111822803"/>
        <w:rPr>
          <w:rFonts w:ascii="David" w:eastAsia="Times New Roman" w:hAnsi="David" w:cs="David" w:hint="cs"/>
          <w:color w:val="313131"/>
          <w:sz w:val="21"/>
          <w:szCs w:val="21"/>
        </w:rPr>
      </w:pPr>
    </w:p>
    <w:p w14:paraId="47A3F70E" w14:textId="055E85B3" w:rsidR="00C375D8" w:rsidRPr="00DD1244" w:rsidRDefault="00C375D8" w:rsidP="00DD1244">
      <w:pPr>
        <w:bidi/>
        <w:divId w:val="545141010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עברית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:</w:t>
      </w:r>
      <w:r w:rsidR="00DD1244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כתיבה וקריאה שפת אם.</w:t>
      </w:r>
    </w:p>
    <w:p w14:paraId="7849B68A" w14:textId="73DA5040" w:rsidR="00C375D8" w:rsidRPr="00DD1244" w:rsidRDefault="00C375D8" w:rsidP="00DD1244">
      <w:pPr>
        <w:bidi/>
        <w:divId w:val="234632514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b/>
          <w:bCs/>
          <w:color w:val="313131"/>
          <w:sz w:val="21"/>
          <w:szCs w:val="21"/>
          <w:rtl/>
        </w:rPr>
        <w:t>אנגלית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:</w:t>
      </w:r>
      <w:r w:rsidR="00DD1244"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 xml:space="preserve"> </w:t>
      </w:r>
      <w:r w:rsidRPr="00DD1244">
        <w:rPr>
          <w:rFonts w:ascii="David" w:eastAsia="Times New Roman" w:hAnsi="David" w:cs="David" w:hint="cs"/>
          <w:color w:val="313131"/>
          <w:sz w:val="21"/>
          <w:szCs w:val="21"/>
          <w:rtl/>
        </w:rPr>
        <w:t>כתיבה בינונית, קריאה ודיבור.</w:t>
      </w:r>
    </w:p>
    <w:p w14:paraId="3EECBFE6" w14:textId="77777777" w:rsidR="00C375D8" w:rsidRPr="00DD1244" w:rsidRDefault="00C375D8" w:rsidP="00DD1244">
      <w:pPr>
        <w:bidi/>
        <w:divId w:val="934019875"/>
        <w:rPr>
          <w:rFonts w:ascii="David" w:eastAsia="Times New Roman" w:hAnsi="David" w:cs="David" w:hint="cs"/>
          <w:color w:val="313131"/>
          <w:sz w:val="21"/>
          <w:szCs w:val="21"/>
        </w:rPr>
      </w:pPr>
      <w:r w:rsidRPr="00DD1244">
        <w:rPr>
          <w:rFonts w:ascii="David" w:eastAsia="Times New Roman" w:hAnsi="David" w:cs="David" w:hint="cs"/>
          <w:color w:val="313131"/>
          <w:sz w:val="21"/>
          <w:szCs w:val="21"/>
        </w:rPr>
        <w:t> </w:t>
      </w:r>
    </w:p>
    <w:sectPr w:rsidR="00C375D8" w:rsidRPr="00DD1244">
      <w:footerReference w:type="default" r:id="rId8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ED25" w14:textId="77777777" w:rsidR="007C10EF" w:rsidRDefault="007C10EF">
      <w:r>
        <w:separator/>
      </w:r>
    </w:p>
    <w:p w14:paraId="7F9A70B7" w14:textId="77777777" w:rsidR="007C10EF" w:rsidRDefault="007C10EF"/>
  </w:endnote>
  <w:endnote w:type="continuationSeparator" w:id="0">
    <w:p w14:paraId="3D4BFD45" w14:textId="77777777" w:rsidR="007C10EF" w:rsidRDefault="007C10EF">
      <w:r>
        <w:continuationSeparator/>
      </w:r>
    </w:p>
    <w:p w14:paraId="27401E2E" w14:textId="77777777" w:rsidR="007C10EF" w:rsidRDefault="007C1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912B9A" w14:textId="77777777" w:rsidR="00875FC8" w:rsidRDefault="004976D5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BAE4E" w14:textId="77777777" w:rsidR="007C10EF" w:rsidRDefault="007C10EF">
      <w:r>
        <w:separator/>
      </w:r>
    </w:p>
    <w:p w14:paraId="565AC2C2" w14:textId="77777777" w:rsidR="007C10EF" w:rsidRDefault="007C10EF"/>
  </w:footnote>
  <w:footnote w:type="continuationSeparator" w:id="0">
    <w:p w14:paraId="42057E80" w14:textId="77777777" w:rsidR="007C10EF" w:rsidRDefault="007C10EF">
      <w:r>
        <w:continuationSeparator/>
      </w:r>
    </w:p>
    <w:p w14:paraId="67D2BE9A" w14:textId="77777777" w:rsidR="007C10EF" w:rsidRDefault="007C10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B8"/>
    <w:rsid w:val="001B5F52"/>
    <w:rsid w:val="004976D5"/>
    <w:rsid w:val="005D28D6"/>
    <w:rsid w:val="005D2F68"/>
    <w:rsid w:val="007C10EF"/>
    <w:rsid w:val="00875FC8"/>
    <w:rsid w:val="008A212E"/>
    <w:rsid w:val="009B00AB"/>
    <w:rsid w:val="00AF564D"/>
    <w:rsid w:val="00B72CB8"/>
    <w:rsid w:val="00C375D8"/>
    <w:rsid w:val="00C64C8D"/>
    <w:rsid w:val="00D12480"/>
    <w:rsid w:val="00DD1244"/>
    <w:rsid w:val="00DE46F8"/>
    <w:rsid w:val="00E51CEE"/>
    <w:rsid w:val="00F8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E725E"/>
  <w15:chartTrackingRefBased/>
  <w15:docId w15:val="{D0219698-B6F0-FB4D-8894-F858DA88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82915"/>
    <w:rPr>
      <w:lang w:val="en-GB" w:bidi="he-IL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כותרת 1 תו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כותרת טקסט תו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ad">
    <w:name w:val="כותרת משנה תו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כותרת 2 תו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כותרת 3 תו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כותרת 4 תו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כותרת 5 תו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כותרת 6 תו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כותרת 7 תו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כותרת 8 תו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כותרת 9 תו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ציטוט תו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ציטוט חזק תו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Hyperlink">
    <w:name w:val="Hyperlink"/>
    <w:basedOn w:val="a2"/>
    <w:uiPriority w:val="99"/>
    <w:unhideWhenUsed/>
    <w:rPr>
      <w:color w:val="731C3F" w:themeColor="hyperlink"/>
      <w:u w:val="single"/>
    </w:rPr>
  </w:style>
  <w:style w:type="character" w:styleId="afb">
    <w:name w:val="Unresolved Mention"/>
    <w:basedOn w:val="a2"/>
    <w:uiPriority w:val="99"/>
    <w:semiHidden/>
    <w:unhideWhenUsed/>
    <w:rsid w:val="005D2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20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6526">
          <w:marLeft w:val="0"/>
          <w:marRight w:val="0"/>
          <w:marTop w:val="0"/>
          <w:marBottom w:val="0"/>
          <w:divBdr>
            <w:top w:val="single" w:sz="6" w:space="0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2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7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44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6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5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40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62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0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87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34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9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2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66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47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1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77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82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1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63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0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ofir053554765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U9M5E" Type="http://schemas.openxmlformats.org/officeDocument/2006/relationships/image" Target="media/KETRKF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BBBC15A-5BEC-914A-9676-1D7364F66744%7dtf50002051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%7b1BBBC15A-5BEC-914A-9676-1D7364F66744%7dtf50002051.dotx</Template>
  <TotalTime>3</TotalTime>
  <Pages>1</Pages>
  <Words>169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perez</dc:creator>
  <cp:keywords/>
  <dc:description/>
  <cp:lastModifiedBy>רוני ק</cp:lastModifiedBy>
  <cp:revision>3</cp:revision>
  <dcterms:created xsi:type="dcterms:W3CDTF">2021-07-13T12:39:00Z</dcterms:created>
  <dcterms:modified xsi:type="dcterms:W3CDTF">2021-07-13T12:44:00Z</dcterms:modified>
</cp:coreProperties>
</file>