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696"/>
                    <pic:cNvPicPr/>
                  </pic:nvPicPr>
                  <pic:blipFill>
                    <a:blip xmlns:r="http://schemas.openxmlformats.org/officeDocument/2006/relationships" r:embed="rId65V7D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2798" w:rsidRDefault="00154C8E" w:rsidP="00AD1C0E">
      <w:pPr>
        <w:pStyle w:val="ac"/>
        <w:bidi/>
      </w:pPr>
      <w:r>
        <w:rPr>
          <w:rFonts w:hint="cs"/>
          <w:rtl/>
        </w:rPr>
        <w:t/>
      </w:r>
    </w:p>
    <w:p w:rsidR="00092798" w:rsidRDefault="00154C8E" w:rsidP="0051648E">
      <w:pPr>
        <w:pStyle w:val="a8"/>
        <w:bidi/>
        <w:jc w:val="center"/>
        <w:rPr>
          <w:u w:val="single"/>
          <w:rtl/>
        </w:rPr>
      </w:pPr>
      <w:r w:rsidRPr="00FC028D">
        <w:rPr>
          <w:rFonts w:hint="cs"/>
          <w:u w:val="single"/>
          <w:rtl/>
        </w:rPr>
        <w:t>קורות חיים</w:t>
      </w:r>
    </w:p>
    <w:p w:rsidR="008E2675" w:rsidRDefault="008E2675" w:rsidP="008E2675">
      <w:pPr>
        <w:pStyle w:val="a8"/>
        <w:bidi/>
        <w:jc w:val="center"/>
        <w:rPr>
          <w:u w:val="single"/>
          <w:rtl/>
        </w:rPr>
      </w:pPr>
    </w:p>
    <w:p w:rsidR="008E2675" w:rsidRDefault="008E2675" w:rsidP="008E2675">
      <w:pPr>
        <w:pStyle w:val="a8"/>
        <w:bidi/>
        <w:jc w:val="center"/>
        <w:rPr>
          <w:u w:val="single"/>
          <w:rtl/>
        </w:rPr>
      </w:pPr>
    </w:p>
    <w:p w:rsidR="004021E5" w:rsidRDefault="004021E5" w:rsidP="00B240FA">
      <w:pPr>
        <w:pStyle w:val="a8"/>
        <w:bidi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שם: </w:t>
      </w:r>
      <w:r>
        <w:rPr>
          <w:rFonts w:hint="cs"/>
          <w:sz w:val="32"/>
          <w:szCs w:val="32"/>
          <w:rtl/>
        </w:rPr>
        <w:t>יוסי גו</w:t>
      </w:r>
      <w:r w:rsidR="00B240FA">
        <w:rPr>
          <w:rFonts w:hint="cs"/>
          <w:sz w:val="32"/>
          <w:szCs w:val="32"/>
          <w:rtl/>
        </w:rPr>
        <w:t>ר</w:t>
      </w:r>
    </w:p>
    <w:p w:rsidR="00C37386" w:rsidRDefault="00657427" w:rsidP="00C37386">
      <w:pPr>
        <w:pStyle w:val="a8"/>
        <w:bidi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מצב משפחתי:</w:t>
      </w:r>
      <w:r>
        <w:rPr>
          <w:rFonts w:hint="cs"/>
          <w:sz w:val="32"/>
          <w:szCs w:val="32"/>
          <w:rtl/>
        </w:rPr>
        <w:t xml:space="preserve"> </w:t>
      </w:r>
      <w:r w:rsidR="00C37386">
        <w:rPr>
          <w:rFonts w:hint="cs"/>
          <w:sz w:val="32"/>
          <w:szCs w:val="32"/>
          <w:rtl/>
        </w:rPr>
        <w:t xml:space="preserve"> נשוי </w:t>
      </w:r>
      <w:r w:rsidR="008F492D">
        <w:rPr>
          <w:rFonts w:hint="cs"/>
          <w:sz w:val="32"/>
          <w:szCs w:val="32"/>
          <w:rtl/>
        </w:rPr>
        <w:t>+</w:t>
      </w:r>
      <w:r w:rsidR="00ED4AAB">
        <w:rPr>
          <w:rFonts w:hint="cs"/>
          <w:sz w:val="32"/>
          <w:szCs w:val="32"/>
          <w:rtl/>
        </w:rPr>
        <w:t>2</w:t>
      </w:r>
    </w:p>
    <w:p w:rsidR="0039786E" w:rsidRDefault="0039786E" w:rsidP="00C37386">
      <w:pPr>
        <w:pStyle w:val="a8"/>
        <w:bidi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ת. ל:</w:t>
      </w:r>
      <w:r>
        <w:rPr>
          <w:rFonts w:hint="cs"/>
          <w:sz w:val="32"/>
          <w:szCs w:val="32"/>
          <w:rtl/>
        </w:rPr>
        <w:t xml:space="preserve"> 08/03/1982</w:t>
      </w:r>
    </w:p>
    <w:p w:rsidR="00B0107B" w:rsidRDefault="00617CFF" w:rsidP="00B0107B">
      <w:pPr>
        <w:pStyle w:val="a8"/>
        <w:bidi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כתובת:</w:t>
      </w:r>
      <w:r>
        <w:rPr>
          <w:rFonts w:hint="cs"/>
          <w:sz w:val="32"/>
          <w:szCs w:val="32"/>
          <w:rtl/>
        </w:rPr>
        <w:t xml:space="preserve"> רבי </w:t>
      </w:r>
      <w:proofErr w:type="spellStart"/>
      <w:r>
        <w:rPr>
          <w:rFonts w:hint="cs"/>
          <w:sz w:val="32"/>
          <w:szCs w:val="32"/>
          <w:rtl/>
        </w:rPr>
        <w:t>בינימין</w:t>
      </w:r>
      <w:proofErr w:type="spellEnd"/>
      <w:r>
        <w:rPr>
          <w:rFonts w:hint="cs"/>
          <w:sz w:val="32"/>
          <w:szCs w:val="32"/>
          <w:rtl/>
        </w:rPr>
        <w:t xml:space="preserve"> 5</w:t>
      </w:r>
      <w:r w:rsidR="00063316">
        <w:rPr>
          <w:rFonts w:hint="cs"/>
          <w:sz w:val="32"/>
          <w:szCs w:val="32"/>
          <w:rtl/>
        </w:rPr>
        <w:t>,</w:t>
      </w:r>
      <w:r w:rsidR="00F2228C">
        <w:rPr>
          <w:rFonts w:hint="cs"/>
          <w:sz w:val="32"/>
          <w:szCs w:val="32"/>
          <w:rtl/>
        </w:rPr>
        <w:t xml:space="preserve">בת ים. </w:t>
      </w:r>
    </w:p>
    <w:p w:rsidR="00F2228C" w:rsidRPr="004822F5" w:rsidRDefault="00617CFF" w:rsidP="004822F5">
      <w:pPr>
        <w:pStyle w:val="a8"/>
        <w:bidi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מייל:</w:t>
      </w:r>
      <w:r>
        <w:rPr>
          <w:rFonts w:hint="cs"/>
          <w:sz w:val="32"/>
          <w:szCs w:val="32"/>
          <w:rtl/>
        </w:rPr>
        <w:t xml:space="preserve"> </w:t>
      </w:r>
      <w:r w:rsidR="00670297">
        <w:rPr>
          <w:rFonts w:hint="cs"/>
          <w:sz w:val="32"/>
          <w:szCs w:val="32"/>
        </w:rPr>
        <w:t>Yossigur</w:t>
      </w:r>
      <w:r w:rsidR="00ED4AAB">
        <w:rPr>
          <w:rFonts w:hint="cs"/>
          <w:sz w:val="32"/>
          <w:szCs w:val="32"/>
        </w:rPr>
        <w:t>151</w:t>
      </w:r>
      <w:r w:rsidR="00670297">
        <w:rPr>
          <w:rFonts w:hint="cs"/>
          <w:sz w:val="32"/>
          <w:szCs w:val="32"/>
        </w:rPr>
        <w:t>@gmail.Com</w:t>
      </w:r>
    </w:p>
    <w:p w:rsidR="00F2228C" w:rsidRPr="00196547" w:rsidRDefault="00196547" w:rsidP="004822F5">
      <w:pPr>
        <w:pStyle w:val="a8"/>
        <w:bidi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נייד:</w:t>
      </w:r>
      <w:r>
        <w:rPr>
          <w:rFonts w:hint="cs"/>
          <w:sz w:val="32"/>
          <w:szCs w:val="32"/>
          <w:rtl/>
        </w:rPr>
        <w:t xml:space="preserve"> 050-4422451</w:t>
      </w:r>
    </w:p>
    <w:p w:rsidR="006311FB" w:rsidRPr="00715C45" w:rsidRDefault="00ED4AAB" w:rsidP="006311FB">
      <w:pPr>
        <w:pStyle w:val="a8"/>
        <w:bidi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ת. ז:</w:t>
      </w:r>
      <w:r w:rsidR="00715C45">
        <w:rPr>
          <w:rFonts w:hint="cs"/>
          <w:sz w:val="32"/>
          <w:szCs w:val="32"/>
          <w:rtl/>
        </w:rPr>
        <w:t xml:space="preserve"> 043547173</w:t>
      </w:r>
    </w:p>
    <w:p w:rsidR="00ED4AAB" w:rsidRDefault="00ED4AAB" w:rsidP="00ED4AAB">
      <w:pPr>
        <w:pStyle w:val="a8"/>
        <w:bidi/>
        <w:rPr>
          <w:sz w:val="32"/>
          <w:szCs w:val="32"/>
          <w:rtl/>
        </w:rPr>
      </w:pPr>
    </w:p>
    <w:p w:rsidR="006311FB" w:rsidRDefault="006311FB" w:rsidP="006311FB">
      <w:pPr>
        <w:pStyle w:val="a8"/>
        <w:bidi/>
        <w:rPr>
          <w:b/>
          <w:bCs/>
          <w:sz w:val="32"/>
          <w:szCs w:val="32"/>
          <w:u w:val="single"/>
          <w:rtl/>
        </w:rPr>
      </w:pPr>
      <w:proofErr w:type="spellStart"/>
      <w:r>
        <w:rPr>
          <w:rFonts w:hint="cs"/>
          <w:b/>
          <w:bCs/>
          <w:sz w:val="32"/>
          <w:szCs w:val="32"/>
          <w:u w:val="single"/>
          <w:rtl/>
        </w:rPr>
        <w:t>נסיון</w:t>
      </w:r>
      <w:proofErr w:type="spellEnd"/>
      <w:r>
        <w:rPr>
          <w:rFonts w:hint="cs"/>
          <w:b/>
          <w:bCs/>
          <w:sz w:val="32"/>
          <w:szCs w:val="32"/>
          <w:u w:val="single"/>
          <w:rtl/>
        </w:rPr>
        <w:t xml:space="preserve"> תעסוקתי</w:t>
      </w:r>
      <w:r w:rsidR="005B2E01">
        <w:rPr>
          <w:rFonts w:hint="cs"/>
          <w:b/>
          <w:bCs/>
          <w:sz w:val="32"/>
          <w:szCs w:val="32"/>
          <w:u w:val="single"/>
          <w:rtl/>
        </w:rPr>
        <w:t>:</w:t>
      </w:r>
    </w:p>
    <w:p w:rsidR="00F463AF" w:rsidRDefault="005B2E01" w:rsidP="005B2E01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2005-2010</w:t>
      </w:r>
      <w:r w:rsidR="00657427">
        <w:rPr>
          <w:rFonts w:hint="cs"/>
          <w:sz w:val="32"/>
          <w:szCs w:val="32"/>
          <w:rtl/>
        </w:rPr>
        <w:t>-</w:t>
      </w:r>
      <w:r w:rsidR="00063B40">
        <w:rPr>
          <w:rFonts w:hint="cs"/>
          <w:sz w:val="32"/>
          <w:szCs w:val="32"/>
          <w:rtl/>
        </w:rPr>
        <w:t xml:space="preserve">חברת </w:t>
      </w:r>
      <w:r w:rsidR="00063B40">
        <w:rPr>
          <w:rFonts w:hint="cs"/>
          <w:sz w:val="32"/>
          <w:szCs w:val="32"/>
          <w:u w:val="single"/>
        </w:rPr>
        <w:t>avis</w:t>
      </w:r>
      <w:r w:rsidR="00063B40">
        <w:rPr>
          <w:rFonts w:hint="cs"/>
          <w:sz w:val="32"/>
          <w:szCs w:val="32"/>
        </w:rPr>
        <w:t xml:space="preserve"> </w:t>
      </w:r>
      <w:r w:rsidR="0073432A">
        <w:rPr>
          <w:rFonts w:hint="cs"/>
          <w:sz w:val="32"/>
          <w:szCs w:val="32"/>
          <w:rtl/>
        </w:rPr>
        <w:t xml:space="preserve">מנהל </w:t>
      </w:r>
      <w:r w:rsidR="003144D9">
        <w:rPr>
          <w:rFonts w:hint="cs"/>
          <w:sz w:val="32"/>
          <w:szCs w:val="32"/>
          <w:rtl/>
        </w:rPr>
        <w:t xml:space="preserve">סניף </w:t>
      </w:r>
      <w:proofErr w:type="spellStart"/>
      <w:r w:rsidR="00527C18">
        <w:rPr>
          <w:rFonts w:hint="cs"/>
          <w:sz w:val="32"/>
          <w:szCs w:val="32"/>
          <w:rtl/>
        </w:rPr>
        <w:t>השכרה,</w:t>
      </w:r>
      <w:r w:rsidR="00DD2D47">
        <w:rPr>
          <w:rFonts w:hint="cs"/>
          <w:sz w:val="32"/>
          <w:szCs w:val="32"/>
          <w:rtl/>
        </w:rPr>
        <w:t>מכירה</w:t>
      </w:r>
      <w:proofErr w:type="spellEnd"/>
      <w:r w:rsidR="00DD2D47">
        <w:rPr>
          <w:rFonts w:hint="cs"/>
          <w:sz w:val="32"/>
          <w:szCs w:val="32"/>
          <w:rtl/>
        </w:rPr>
        <w:t xml:space="preserve"> </w:t>
      </w:r>
      <w:proofErr w:type="spellStart"/>
      <w:r w:rsidR="00DD2D47">
        <w:rPr>
          <w:rFonts w:hint="cs"/>
          <w:sz w:val="32"/>
          <w:szCs w:val="32"/>
          <w:rtl/>
        </w:rPr>
        <w:t>וליסיניג</w:t>
      </w:r>
      <w:proofErr w:type="spellEnd"/>
      <w:r w:rsidR="00DD2D47">
        <w:rPr>
          <w:rFonts w:hint="cs"/>
          <w:sz w:val="32"/>
          <w:szCs w:val="32"/>
          <w:rtl/>
        </w:rPr>
        <w:t xml:space="preserve"> של רכבים.</w:t>
      </w:r>
    </w:p>
    <w:p w:rsidR="003F17A1" w:rsidRDefault="003F17A1" w:rsidP="003F17A1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ניהול תיק לקוחות </w:t>
      </w:r>
      <w:r w:rsidR="00525146">
        <w:rPr>
          <w:rFonts w:hint="cs"/>
          <w:sz w:val="32"/>
          <w:szCs w:val="32"/>
          <w:rtl/>
        </w:rPr>
        <w:t xml:space="preserve">פרונטלי </w:t>
      </w:r>
      <w:proofErr w:type="spellStart"/>
      <w:r w:rsidR="00525146">
        <w:rPr>
          <w:rFonts w:hint="cs"/>
          <w:sz w:val="32"/>
          <w:szCs w:val="32"/>
          <w:rtl/>
        </w:rPr>
        <w:t>ושטח,הצעת</w:t>
      </w:r>
      <w:proofErr w:type="spellEnd"/>
      <w:r w:rsidR="00525146">
        <w:rPr>
          <w:rFonts w:hint="cs"/>
          <w:sz w:val="32"/>
          <w:szCs w:val="32"/>
          <w:rtl/>
        </w:rPr>
        <w:t xml:space="preserve"> רכבים לחברות</w:t>
      </w:r>
      <w:r w:rsidR="00721C48">
        <w:rPr>
          <w:rFonts w:hint="cs"/>
          <w:sz w:val="32"/>
          <w:szCs w:val="32"/>
          <w:rtl/>
        </w:rPr>
        <w:t xml:space="preserve">. </w:t>
      </w:r>
    </w:p>
    <w:p w:rsidR="005B2E01" w:rsidRDefault="001A5055" w:rsidP="005C7EBA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ניהול רווח והפסד,</w:t>
      </w:r>
      <w:r w:rsidR="000C625B">
        <w:rPr>
          <w:rFonts w:hint="cs"/>
          <w:sz w:val="32"/>
          <w:szCs w:val="32"/>
          <w:rtl/>
        </w:rPr>
        <w:t xml:space="preserve"> פיקוח על ע</w:t>
      </w:r>
      <w:r w:rsidR="00F23D95">
        <w:rPr>
          <w:rFonts w:hint="cs"/>
          <w:sz w:val="32"/>
          <w:szCs w:val="32"/>
          <w:rtl/>
        </w:rPr>
        <w:t>ו</w:t>
      </w:r>
      <w:r w:rsidR="000C625B">
        <w:rPr>
          <w:rFonts w:hint="cs"/>
          <w:sz w:val="32"/>
          <w:szCs w:val="32"/>
          <w:rtl/>
        </w:rPr>
        <w:t>בדים, הכנת סידור עבודה</w:t>
      </w:r>
      <w:r w:rsidR="005C7EBA">
        <w:rPr>
          <w:rFonts w:hint="cs"/>
          <w:sz w:val="32"/>
          <w:szCs w:val="32"/>
          <w:rtl/>
        </w:rPr>
        <w:t xml:space="preserve"> לצוות של </w:t>
      </w:r>
      <w:r w:rsidR="009E422D">
        <w:rPr>
          <w:rFonts w:hint="cs"/>
          <w:sz w:val="32"/>
          <w:szCs w:val="32"/>
          <w:rtl/>
        </w:rPr>
        <w:t xml:space="preserve">18 </w:t>
      </w:r>
      <w:r w:rsidR="00B506B3">
        <w:rPr>
          <w:rFonts w:hint="cs"/>
          <w:sz w:val="32"/>
          <w:szCs w:val="32"/>
          <w:rtl/>
        </w:rPr>
        <w:t xml:space="preserve">עובדים. </w:t>
      </w:r>
    </w:p>
    <w:p w:rsidR="000D5888" w:rsidRDefault="000D5888" w:rsidP="00B506B3">
      <w:pPr>
        <w:pStyle w:val="a8"/>
        <w:bidi/>
        <w:rPr>
          <w:sz w:val="32"/>
          <w:szCs w:val="32"/>
          <w:rtl/>
        </w:rPr>
      </w:pPr>
    </w:p>
    <w:p w:rsidR="00B506B3" w:rsidRDefault="008F6128" w:rsidP="000D5888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20</w:t>
      </w:r>
      <w:r w:rsidR="000D5888">
        <w:rPr>
          <w:rFonts w:hint="cs"/>
          <w:sz w:val="32"/>
          <w:szCs w:val="32"/>
          <w:rtl/>
        </w:rPr>
        <w:t>10-2011-</w:t>
      </w:r>
      <w:r w:rsidR="00A52634">
        <w:rPr>
          <w:rFonts w:hint="cs"/>
          <w:sz w:val="32"/>
          <w:szCs w:val="32"/>
          <w:rtl/>
        </w:rPr>
        <w:t xml:space="preserve">חברת </w:t>
      </w:r>
      <w:r w:rsidR="00A52634">
        <w:rPr>
          <w:rFonts w:hint="cs"/>
          <w:sz w:val="32"/>
          <w:szCs w:val="32"/>
          <w:u w:val="single"/>
          <w:rtl/>
        </w:rPr>
        <w:t xml:space="preserve">בזק </w:t>
      </w:r>
      <w:r w:rsidR="00A52634">
        <w:rPr>
          <w:rFonts w:hint="cs"/>
          <w:sz w:val="32"/>
          <w:szCs w:val="32"/>
          <w:rtl/>
        </w:rPr>
        <w:t xml:space="preserve">מכירות שירותי טלפון ואינטרנט. </w:t>
      </w:r>
    </w:p>
    <w:p w:rsidR="00A52634" w:rsidRDefault="00A52634" w:rsidP="00A52634">
      <w:pPr>
        <w:pStyle w:val="a8"/>
        <w:bidi/>
        <w:rPr>
          <w:sz w:val="32"/>
          <w:szCs w:val="32"/>
          <w:rtl/>
        </w:rPr>
      </w:pPr>
    </w:p>
    <w:p w:rsidR="00965244" w:rsidRDefault="00965244" w:rsidP="00965244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2011-201</w:t>
      </w:r>
      <w:r w:rsidR="00095354">
        <w:rPr>
          <w:rFonts w:hint="cs"/>
          <w:sz w:val="32"/>
          <w:szCs w:val="32"/>
          <w:rtl/>
        </w:rPr>
        <w:t xml:space="preserve">2-חברת </w:t>
      </w:r>
      <w:r w:rsidR="00095354">
        <w:rPr>
          <w:rFonts w:hint="cs"/>
          <w:sz w:val="32"/>
          <w:szCs w:val="32"/>
          <w:u w:val="single"/>
          <w:rtl/>
        </w:rPr>
        <w:t>שפיר</w:t>
      </w:r>
      <w:r w:rsidR="00095354">
        <w:rPr>
          <w:rFonts w:hint="cs"/>
          <w:sz w:val="32"/>
          <w:szCs w:val="32"/>
          <w:rtl/>
        </w:rPr>
        <w:t xml:space="preserve"> </w:t>
      </w:r>
      <w:r w:rsidR="009A1AFB">
        <w:rPr>
          <w:rFonts w:hint="cs"/>
          <w:sz w:val="32"/>
          <w:szCs w:val="32"/>
          <w:rtl/>
        </w:rPr>
        <w:t xml:space="preserve">מחלקת רכש, </w:t>
      </w:r>
      <w:r w:rsidR="008550DD">
        <w:rPr>
          <w:rFonts w:hint="cs"/>
          <w:sz w:val="32"/>
          <w:szCs w:val="32"/>
          <w:rtl/>
        </w:rPr>
        <w:t xml:space="preserve">קבלת והזמנת רכישות עבור </w:t>
      </w:r>
      <w:proofErr w:type="spellStart"/>
      <w:r w:rsidR="008550DD">
        <w:rPr>
          <w:rFonts w:hint="cs"/>
          <w:sz w:val="32"/>
          <w:szCs w:val="32"/>
          <w:rtl/>
        </w:rPr>
        <w:t>פרוייקטים</w:t>
      </w:r>
      <w:proofErr w:type="spellEnd"/>
      <w:r w:rsidR="008550DD">
        <w:rPr>
          <w:rFonts w:hint="cs"/>
          <w:sz w:val="32"/>
          <w:szCs w:val="32"/>
          <w:rtl/>
        </w:rPr>
        <w:t xml:space="preserve">, מעבר על חשבוניות לתשלום מול ספקים. </w:t>
      </w:r>
    </w:p>
    <w:p w:rsidR="008550DD" w:rsidRPr="00095354" w:rsidRDefault="008550DD" w:rsidP="008550DD">
      <w:pPr>
        <w:pStyle w:val="a8"/>
        <w:bidi/>
        <w:rPr>
          <w:sz w:val="32"/>
          <w:szCs w:val="32"/>
          <w:rtl/>
        </w:rPr>
      </w:pPr>
    </w:p>
    <w:p w:rsidR="00954839" w:rsidRDefault="00954839" w:rsidP="00954839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201</w:t>
      </w:r>
      <w:r w:rsidR="00965244">
        <w:rPr>
          <w:rFonts w:hint="cs"/>
          <w:sz w:val="32"/>
          <w:szCs w:val="32"/>
          <w:rtl/>
        </w:rPr>
        <w:t>2</w:t>
      </w:r>
      <w:r>
        <w:rPr>
          <w:rFonts w:hint="cs"/>
          <w:sz w:val="32"/>
          <w:szCs w:val="32"/>
          <w:rtl/>
        </w:rPr>
        <w:t>-2013-</w:t>
      </w:r>
      <w:r w:rsidR="00B61FC1">
        <w:rPr>
          <w:rFonts w:hint="cs"/>
          <w:sz w:val="32"/>
          <w:szCs w:val="32"/>
          <w:rtl/>
        </w:rPr>
        <w:t xml:space="preserve">חברת </w:t>
      </w:r>
      <w:r w:rsidR="00B61FC1">
        <w:rPr>
          <w:rFonts w:hint="cs"/>
          <w:sz w:val="32"/>
          <w:szCs w:val="32"/>
          <w:u w:val="single"/>
          <w:rtl/>
        </w:rPr>
        <w:t>מיקוד</w:t>
      </w:r>
      <w:r w:rsidR="00B61FC1">
        <w:rPr>
          <w:rFonts w:hint="cs"/>
          <w:sz w:val="32"/>
          <w:szCs w:val="32"/>
          <w:rtl/>
        </w:rPr>
        <w:t xml:space="preserve"> </w:t>
      </w:r>
      <w:r w:rsidR="00030FF9">
        <w:rPr>
          <w:rFonts w:hint="cs"/>
          <w:sz w:val="32"/>
          <w:szCs w:val="32"/>
          <w:rtl/>
        </w:rPr>
        <w:t>אבטחת מוסדות של הסוכנות היהודית</w:t>
      </w:r>
      <w:r w:rsidR="00D2108E">
        <w:rPr>
          <w:rFonts w:hint="cs"/>
          <w:sz w:val="32"/>
          <w:szCs w:val="32"/>
          <w:rtl/>
        </w:rPr>
        <w:t xml:space="preserve"> </w:t>
      </w:r>
      <w:proofErr w:type="spellStart"/>
      <w:r w:rsidR="00D2108E">
        <w:rPr>
          <w:rFonts w:hint="cs"/>
          <w:sz w:val="32"/>
          <w:szCs w:val="32"/>
          <w:rtl/>
        </w:rPr>
        <w:t>אחמ"ש</w:t>
      </w:r>
      <w:proofErr w:type="spellEnd"/>
      <w:r w:rsidR="00D2108E">
        <w:rPr>
          <w:rFonts w:hint="cs"/>
          <w:sz w:val="32"/>
          <w:szCs w:val="32"/>
          <w:rtl/>
        </w:rPr>
        <w:t xml:space="preserve"> </w:t>
      </w:r>
      <w:r w:rsidR="00F33DF7">
        <w:rPr>
          <w:rFonts w:hint="cs"/>
          <w:sz w:val="32"/>
          <w:szCs w:val="32"/>
          <w:rtl/>
        </w:rPr>
        <w:t xml:space="preserve">(ללא הכשרה) </w:t>
      </w:r>
      <w:r w:rsidR="00D2108E">
        <w:rPr>
          <w:rFonts w:hint="cs"/>
          <w:sz w:val="32"/>
          <w:szCs w:val="32"/>
          <w:rtl/>
        </w:rPr>
        <w:t>ב</w:t>
      </w:r>
      <w:r w:rsidR="003A4CF8">
        <w:rPr>
          <w:rFonts w:hint="cs"/>
          <w:sz w:val="32"/>
          <w:szCs w:val="32"/>
          <w:rtl/>
        </w:rPr>
        <w:t xml:space="preserve">ביטוח לאומי. </w:t>
      </w:r>
    </w:p>
    <w:p w:rsidR="003A4CF8" w:rsidRDefault="003A4CF8" w:rsidP="003A4CF8">
      <w:pPr>
        <w:pStyle w:val="a8"/>
        <w:bidi/>
        <w:rPr>
          <w:sz w:val="32"/>
          <w:szCs w:val="32"/>
          <w:rtl/>
        </w:rPr>
      </w:pPr>
    </w:p>
    <w:p w:rsidR="003A4CF8" w:rsidRPr="00B61FC1" w:rsidRDefault="003A4CF8" w:rsidP="003A4CF8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2013-2020- </w:t>
      </w:r>
      <w:r w:rsidR="00EA7C38">
        <w:rPr>
          <w:rFonts w:hint="cs"/>
          <w:sz w:val="32"/>
          <w:szCs w:val="32"/>
          <w:rtl/>
        </w:rPr>
        <w:t xml:space="preserve">שירות בתי הסוהר יחידת נחשון </w:t>
      </w:r>
      <w:r w:rsidR="00C52E00">
        <w:rPr>
          <w:rFonts w:hint="cs"/>
          <w:sz w:val="32"/>
          <w:szCs w:val="32"/>
          <w:rtl/>
        </w:rPr>
        <w:t xml:space="preserve">סגן מפקד צוות </w:t>
      </w:r>
      <w:r w:rsidR="00F64F0B">
        <w:rPr>
          <w:rFonts w:hint="cs"/>
          <w:sz w:val="32"/>
          <w:szCs w:val="32"/>
          <w:rtl/>
        </w:rPr>
        <w:t xml:space="preserve">של 20 לוחמים </w:t>
      </w:r>
      <w:r w:rsidR="00C52E00">
        <w:rPr>
          <w:rFonts w:hint="cs"/>
          <w:sz w:val="32"/>
          <w:szCs w:val="32"/>
          <w:rtl/>
        </w:rPr>
        <w:t xml:space="preserve">הכולל סידורי עבודה </w:t>
      </w:r>
      <w:r w:rsidR="00EA7C38">
        <w:rPr>
          <w:rFonts w:hint="cs"/>
          <w:sz w:val="32"/>
          <w:szCs w:val="32"/>
          <w:rtl/>
        </w:rPr>
        <w:t xml:space="preserve">פיקוח </w:t>
      </w:r>
      <w:r w:rsidR="003A56D1">
        <w:rPr>
          <w:rFonts w:hint="cs"/>
          <w:sz w:val="32"/>
          <w:szCs w:val="32"/>
          <w:rtl/>
        </w:rPr>
        <w:t xml:space="preserve">וניהול </w:t>
      </w:r>
      <w:r w:rsidR="00EA7C38">
        <w:rPr>
          <w:rFonts w:hint="cs"/>
          <w:sz w:val="32"/>
          <w:szCs w:val="32"/>
          <w:rtl/>
        </w:rPr>
        <w:t xml:space="preserve">אסירים </w:t>
      </w:r>
      <w:r w:rsidR="003A56D1">
        <w:rPr>
          <w:rFonts w:hint="cs"/>
          <w:sz w:val="32"/>
          <w:szCs w:val="32"/>
          <w:rtl/>
        </w:rPr>
        <w:t xml:space="preserve">בהעברתם </w:t>
      </w:r>
      <w:r w:rsidR="006025AF">
        <w:rPr>
          <w:rFonts w:hint="cs"/>
          <w:sz w:val="32"/>
          <w:szCs w:val="32"/>
          <w:rtl/>
        </w:rPr>
        <w:t xml:space="preserve">בין בתי הכלא ולבתי המשפט. </w:t>
      </w:r>
    </w:p>
    <w:p w:rsidR="0039786E" w:rsidRDefault="0039786E" w:rsidP="0039786E">
      <w:pPr>
        <w:pStyle w:val="a8"/>
        <w:bidi/>
        <w:rPr>
          <w:sz w:val="32"/>
          <w:szCs w:val="32"/>
          <w:rtl/>
        </w:rPr>
      </w:pPr>
    </w:p>
    <w:p w:rsidR="00160F6E" w:rsidRDefault="00160F6E" w:rsidP="00160F6E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2020-2022- פיקוח </w:t>
      </w:r>
      <w:r w:rsidR="001F5E51">
        <w:rPr>
          <w:rFonts w:hint="cs"/>
          <w:sz w:val="32"/>
          <w:szCs w:val="32"/>
          <w:rtl/>
        </w:rPr>
        <w:t xml:space="preserve">רישוי עסקים ואיכות הסביבה עיריית גבעתיים. </w:t>
      </w:r>
    </w:p>
    <w:p w:rsidR="00853F01" w:rsidRDefault="00853F01" w:rsidP="00853F01">
      <w:pPr>
        <w:pStyle w:val="a8"/>
        <w:bidi/>
        <w:rPr>
          <w:sz w:val="32"/>
          <w:szCs w:val="32"/>
          <w:rtl/>
        </w:rPr>
      </w:pPr>
    </w:p>
    <w:p w:rsidR="007F5DE3" w:rsidRDefault="007F5DE3" w:rsidP="007F5DE3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2022</w:t>
      </w:r>
      <w:r w:rsidR="000E64AF">
        <w:rPr>
          <w:rFonts w:hint="cs"/>
          <w:sz w:val="32"/>
          <w:szCs w:val="32"/>
          <w:rtl/>
        </w:rPr>
        <w:t xml:space="preserve">-עד היום </w:t>
      </w:r>
      <w:r w:rsidR="000E64AF">
        <w:rPr>
          <w:sz w:val="32"/>
          <w:szCs w:val="32"/>
          <w:rtl/>
        </w:rPr>
        <w:t>–</w:t>
      </w:r>
      <w:r w:rsidR="000E64AF">
        <w:rPr>
          <w:rFonts w:hint="cs"/>
          <w:sz w:val="32"/>
          <w:szCs w:val="32"/>
          <w:rtl/>
        </w:rPr>
        <w:t xml:space="preserve"> ראש צוות תפעול בחברת "</w:t>
      </w:r>
      <w:proofErr w:type="spellStart"/>
      <w:r w:rsidR="000E64AF">
        <w:rPr>
          <w:rFonts w:hint="cs"/>
          <w:sz w:val="32"/>
          <w:szCs w:val="32"/>
          <w:rtl/>
        </w:rPr>
        <w:t>טריידמוביל</w:t>
      </w:r>
      <w:proofErr w:type="spellEnd"/>
      <w:r w:rsidR="00853F01">
        <w:rPr>
          <w:rFonts w:hint="cs"/>
          <w:sz w:val="32"/>
          <w:szCs w:val="32"/>
          <w:rtl/>
        </w:rPr>
        <w:t xml:space="preserve">" , </w:t>
      </w:r>
      <w:r w:rsidR="00765FD5">
        <w:rPr>
          <w:rFonts w:hint="cs"/>
          <w:sz w:val="32"/>
          <w:szCs w:val="32"/>
          <w:rtl/>
        </w:rPr>
        <w:t xml:space="preserve">אחראיות על כ200 כלי </w:t>
      </w:r>
      <w:r w:rsidR="00E445C8">
        <w:rPr>
          <w:rFonts w:hint="cs"/>
          <w:sz w:val="32"/>
          <w:szCs w:val="32"/>
          <w:rtl/>
        </w:rPr>
        <w:t xml:space="preserve">רכב, </w:t>
      </w:r>
      <w:r w:rsidR="00497697">
        <w:rPr>
          <w:rFonts w:hint="cs"/>
          <w:sz w:val="32"/>
          <w:szCs w:val="32"/>
          <w:rtl/>
        </w:rPr>
        <w:t xml:space="preserve">הכוללים טיפולים, תיקונים </w:t>
      </w:r>
      <w:r w:rsidR="00C40D44">
        <w:rPr>
          <w:rFonts w:hint="cs"/>
          <w:sz w:val="32"/>
          <w:szCs w:val="32"/>
          <w:rtl/>
        </w:rPr>
        <w:t xml:space="preserve">מרכב, </w:t>
      </w:r>
      <w:proofErr w:type="spellStart"/>
      <w:r w:rsidR="00C40D44">
        <w:rPr>
          <w:rFonts w:hint="cs"/>
          <w:sz w:val="32"/>
          <w:szCs w:val="32"/>
          <w:rtl/>
        </w:rPr>
        <w:t>פח,</w:t>
      </w:r>
      <w:r w:rsidR="00A75AA0">
        <w:rPr>
          <w:rFonts w:hint="cs"/>
          <w:sz w:val="32"/>
          <w:szCs w:val="32"/>
          <w:rtl/>
        </w:rPr>
        <w:t>עבודה</w:t>
      </w:r>
      <w:proofErr w:type="spellEnd"/>
      <w:r w:rsidR="00A75AA0">
        <w:rPr>
          <w:rFonts w:hint="cs"/>
          <w:sz w:val="32"/>
          <w:szCs w:val="32"/>
          <w:rtl/>
        </w:rPr>
        <w:t xml:space="preserve"> מול מוסכים </w:t>
      </w:r>
      <w:r w:rsidR="007A31D8">
        <w:rPr>
          <w:rFonts w:hint="cs"/>
          <w:sz w:val="32"/>
          <w:szCs w:val="32"/>
          <w:rtl/>
        </w:rPr>
        <w:t xml:space="preserve">ונותני שירות לרכב. </w:t>
      </w:r>
    </w:p>
    <w:p w:rsidR="005F1248" w:rsidRPr="00B963A8" w:rsidRDefault="00B963A8" w:rsidP="000318C0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אחריות על כ-4 עובדים, סידור עבודה, שינוע הרכבים </w:t>
      </w:r>
    </w:p>
    <w:p w:rsidR="00066202" w:rsidRDefault="00066202" w:rsidP="005F1248">
      <w:pPr>
        <w:pStyle w:val="a8"/>
        <w:bidi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צבא:</w:t>
      </w:r>
    </w:p>
    <w:p w:rsidR="00066202" w:rsidRPr="00066202" w:rsidRDefault="00066202" w:rsidP="00F83BC9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2000-2003-לוחם ביחידת שמשון. </w:t>
      </w:r>
    </w:p>
    <w:p w:rsidR="00066202" w:rsidRDefault="00066202" w:rsidP="00066202">
      <w:pPr>
        <w:pStyle w:val="a8"/>
        <w:bidi/>
        <w:rPr>
          <w:b/>
          <w:bCs/>
          <w:sz w:val="32"/>
          <w:szCs w:val="32"/>
          <w:u w:val="single"/>
          <w:rtl/>
        </w:rPr>
      </w:pPr>
    </w:p>
    <w:p w:rsidR="00F83BC9" w:rsidRDefault="00F83BC9" w:rsidP="00066202">
      <w:pPr>
        <w:pStyle w:val="a8"/>
        <w:bidi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לימודים</w:t>
      </w:r>
      <w:r w:rsidR="00066202">
        <w:rPr>
          <w:rFonts w:hint="cs"/>
          <w:b/>
          <w:bCs/>
          <w:sz w:val="32"/>
          <w:szCs w:val="32"/>
          <w:u w:val="single"/>
          <w:rtl/>
        </w:rPr>
        <w:t xml:space="preserve"> והכשרות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: </w:t>
      </w:r>
    </w:p>
    <w:p w:rsidR="00342D0C" w:rsidRDefault="00342D0C" w:rsidP="00342D0C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12 שנות לימוד תעודת בגרות חלקית. </w:t>
      </w:r>
    </w:p>
    <w:p w:rsidR="006411AE" w:rsidRDefault="006411AE" w:rsidP="006411AE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תעודת טכנאי פלאפונים בשנת </w:t>
      </w:r>
      <w:r w:rsidR="00063104">
        <w:rPr>
          <w:rFonts w:hint="cs"/>
          <w:sz w:val="32"/>
          <w:szCs w:val="32"/>
          <w:rtl/>
        </w:rPr>
        <w:t>2004.</w:t>
      </w:r>
    </w:p>
    <w:p w:rsidR="00235019" w:rsidRDefault="00235019" w:rsidP="00235019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תעודת </w:t>
      </w:r>
      <w:r w:rsidR="00E4387B">
        <w:rPr>
          <w:rFonts w:hint="cs"/>
          <w:sz w:val="32"/>
          <w:szCs w:val="32"/>
          <w:rtl/>
        </w:rPr>
        <w:t>מפקח</w:t>
      </w:r>
      <w:r w:rsidR="00482046">
        <w:rPr>
          <w:rFonts w:hint="cs"/>
          <w:sz w:val="32"/>
          <w:szCs w:val="32"/>
          <w:rtl/>
        </w:rPr>
        <w:t xml:space="preserve"> עירוני </w:t>
      </w:r>
      <w:r w:rsidR="00CC1D2B">
        <w:rPr>
          <w:rFonts w:hint="cs"/>
          <w:sz w:val="32"/>
          <w:szCs w:val="32"/>
          <w:rtl/>
        </w:rPr>
        <w:t xml:space="preserve">. </w:t>
      </w:r>
    </w:p>
    <w:p w:rsidR="00CC1D2B" w:rsidRDefault="00CC1D2B" w:rsidP="00CC1D2B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תעודת הסמכה לעבודה בגובה. </w:t>
      </w:r>
    </w:p>
    <w:p w:rsidR="00063104" w:rsidRDefault="00063104" w:rsidP="00063104">
      <w:pPr>
        <w:pStyle w:val="a8"/>
        <w:bidi/>
        <w:rPr>
          <w:sz w:val="32"/>
          <w:szCs w:val="32"/>
          <w:rtl/>
        </w:rPr>
      </w:pPr>
    </w:p>
    <w:p w:rsidR="00316816" w:rsidRDefault="00FE3FEB" w:rsidP="00316816">
      <w:pPr>
        <w:pStyle w:val="a8"/>
        <w:bidi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סביבת</w:t>
      </w:r>
      <w:r w:rsidR="00316816">
        <w:rPr>
          <w:rFonts w:hint="cs"/>
          <w:b/>
          <w:bCs/>
          <w:sz w:val="32"/>
          <w:szCs w:val="32"/>
          <w:u w:val="single"/>
          <w:rtl/>
        </w:rPr>
        <w:t xml:space="preserve"> עבודה</w:t>
      </w:r>
      <w:r>
        <w:rPr>
          <w:rFonts w:hint="cs"/>
          <w:b/>
          <w:bCs/>
          <w:sz w:val="32"/>
          <w:szCs w:val="32"/>
          <w:u w:val="single"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ותוכנות: </w:t>
      </w:r>
    </w:p>
    <w:p w:rsidR="00363DBD" w:rsidRDefault="00363DBD" w:rsidP="00363DBD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יישומי </w:t>
      </w:r>
      <w:r w:rsidR="00985E0A">
        <w:rPr>
          <w:rFonts w:hint="cs"/>
          <w:sz w:val="32"/>
          <w:szCs w:val="32"/>
          <w:rtl/>
        </w:rPr>
        <w:t>אופיס</w:t>
      </w:r>
      <w:r w:rsidR="00985E0A">
        <w:rPr>
          <w:rFonts w:hint="cs"/>
          <w:sz w:val="32"/>
          <w:szCs w:val="32"/>
        </w:rPr>
        <w:t xml:space="preserve"> </w:t>
      </w:r>
      <w:r w:rsidR="005F6B1D">
        <w:rPr>
          <w:rFonts w:hint="cs"/>
          <w:sz w:val="32"/>
          <w:szCs w:val="32"/>
          <w:rtl/>
        </w:rPr>
        <w:t xml:space="preserve">, </w:t>
      </w:r>
    </w:p>
    <w:p w:rsidR="005F6B1D" w:rsidRDefault="005F6B1D" w:rsidP="005F6B1D">
      <w:pPr>
        <w:pStyle w:val="a8"/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ידע בתוכנת </w:t>
      </w:r>
      <w:proofErr w:type="spellStart"/>
      <w:r>
        <w:rPr>
          <w:rFonts w:hint="cs"/>
          <w:sz w:val="32"/>
          <w:szCs w:val="32"/>
          <w:rtl/>
        </w:rPr>
        <w:t>פיוריטי</w:t>
      </w:r>
      <w:proofErr w:type="spellEnd"/>
      <w:r>
        <w:rPr>
          <w:rFonts w:hint="cs"/>
          <w:sz w:val="32"/>
          <w:szCs w:val="32"/>
          <w:rtl/>
        </w:rPr>
        <w:t>.</w:t>
      </w:r>
    </w:p>
    <w:p w:rsidR="00FE3FEB" w:rsidRPr="00FE3FEB" w:rsidRDefault="00FE3FEB" w:rsidP="00FE3FEB">
      <w:pPr>
        <w:pStyle w:val="a8"/>
        <w:bidi/>
        <w:rPr>
          <w:sz w:val="32"/>
          <w:szCs w:val="32"/>
        </w:rPr>
      </w:pPr>
    </w:p>
    <w:p w:rsidR="00092798" w:rsidRDefault="00092798" w:rsidP="0051648E">
      <w:pPr>
        <w:bidi/>
        <w:ind w:left="0"/>
      </w:pPr>
    </w:p>
    <w:p w:rsidR="00092798" w:rsidRDefault="00092798" w:rsidP="00AD1C0E">
      <w:pPr>
        <w:bidi/>
      </w:pPr>
    </w:p>
    <w:sectPr w:rsidR="00092798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4C8E" w:rsidRDefault="00154C8E">
      <w:pPr>
        <w:spacing w:after="0" w:line="240" w:lineRule="auto"/>
      </w:pPr>
      <w:r>
        <w:separator/>
      </w:r>
    </w:p>
    <w:p w:rsidR="00154C8E" w:rsidRDefault="00154C8E"/>
  </w:endnote>
  <w:endnote w:type="continuationSeparator" w:id="0">
    <w:p w:rsidR="00154C8E" w:rsidRDefault="00154C8E">
      <w:pPr>
        <w:spacing w:after="0" w:line="240" w:lineRule="auto"/>
      </w:pPr>
      <w:r>
        <w:continuationSeparator/>
      </w:r>
    </w:p>
    <w:p w:rsidR="00154C8E" w:rsidRDefault="00154C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2798" w:rsidRDefault="00AD1C0E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4C8E" w:rsidRDefault="00154C8E">
      <w:pPr>
        <w:spacing w:after="0" w:line="240" w:lineRule="auto"/>
      </w:pPr>
      <w:r>
        <w:separator/>
      </w:r>
    </w:p>
    <w:p w:rsidR="00154C8E" w:rsidRDefault="00154C8E"/>
  </w:footnote>
  <w:footnote w:type="continuationSeparator" w:id="0">
    <w:p w:rsidR="00154C8E" w:rsidRDefault="00154C8E">
      <w:pPr>
        <w:spacing w:after="0" w:line="240" w:lineRule="auto"/>
      </w:pPr>
      <w:r>
        <w:continuationSeparator/>
      </w:r>
    </w:p>
    <w:p w:rsidR="00154C8E" w:rsidRDefault="00154C8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A354E"/>
    <w:multiLevelType w:val="hybridMultilevel"/>
    <w:tmpl w:val="834E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attachedTemplate r:id="rId1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8E"/>
    <w:rsid w:val="00030FF9"/>
    <w:rsid w:val="00063104"/>
    <w:rsid w:val="00063316"/>
    <w:rsid w:val="00063B40"/>
    <w:rsid w:val="00066202"/>
    <w:rsid w:val="0007003B"/>
    <w:rsid w:val="00092798"/>
    <w:rsid w:val="00095354"/>
    <w:rsid w:val="000C625B"/>
    <w:rsid w:val="000D5888"/>
    <w:rsid w:val="000E64AF"/>
    <w:rsid w:val="00121EFB"/>
    <w:rsid w:val="00154C8E"/>
    <w:rsid w:val="00160F6E"/>
    <w:rsid w:val="00195CD8"/>
    <w:rsid w:val="00196547"/>
    <w:rsid w:val="001A5055"/>
    <w:rsid w:val="001F5E51"/>
    <w:rsid w:val="00235019"/>
    <w:rsid w:val="003144D9"/>
    <w:rsid w:val="00316816"/>
    <w:rsid w:val="00342D0C"/>
    <w:rsid w:val="00363DBD"/>
    <w:rsid w:val="00396FD8"/>
    <w:rsid w:val="0039786E"/>
    <w:rsid w:val="003A4CF8"/>
    <w:rsid w:val="003A56D1"/>
    <w:rsid w:val="003D06A3"/>
    <w:rsid w:val="003E55A5"/>
    <w:rsid w:val="003F17A1"/>
    <w:rsid w:val="004021E5"/>
    <w:rsid w:val="00482046"/>
    <w:rsid w:val="004822F5"/>
    <w:rsid w:val="00497697"/>
    <w:rsid w:val="004B260E"/>
    <w:rsid w:val="005163C2"/>
    <w:rsid w:val="0051648E"/>
    <w:rsid w:val="00525146"/>
    <w:rsid w:val="00527C18"/>
    <w:rsid w:val="005B2E01"/>
    <w:rsid w:val="005C7EBA"/>
    <w:rsid w:val="005F1248"/>
    <w:rsid w:val="005F34EF"/>
    <w:rsid w:val="005F6B1D"/>
    <w:rsid w:val="006025AF"/>
    <w:rsid w:val="00617CFF"/>
    <w:rsid w:val="006311FB"/>
    <w:rsid w:val="006411AE"/>
    <w:rsid w:val="00643F87"/>
    <w:rsid w:val="00657427"/>
    <w:rsid w:val="00670297"/>
    <w:rsid w:val="0069316C"/>
    <w:rsid w:val="006A13E9"/>
    <w:rsid w:val="006B5954"/>
    <w:rsid w:val="00715C45"/>
    <w:rsid w:val="00721C48"/>
    <w:rsid w:val="0073432A"/>
    <w:rsid w:val="00765FD5"/>
    <w:rsid w:val="007A31D8"/>
    <w:rsid w:val="007F5DE3"/>
    <w:rsid w:val="00825472"/>
    <w:rsid w:val="00853F01"/>
    <w:rsid w:val="008550DD"/>
    <w:rsid w:val="0087465E"/>
    <w:rsid w:val="00874944"/>
    <w:rsid w:val="008E2675"/>
    <w:rsid w:val="008F492D"/>
    <w:rsid w:val="008F6128"/>
    <w:rsid w:val="00954839"/>
    <w:rsid w:val="00965244"/>
    <w:rsid w:val="00985E0A"/>
    <w:rsid w:val="009A1AFB"/>
    <w:rsid w:val="009E422D"/>
    <w:rsid w:val="00A43B65"/>
    <w:rsid w:val="00A52634"/>
    <w:rsid w:val="00A75AA0"/>
    <w:rsid w:val="00AD1C0E"/>
    <w:rsid w:val="00B0107B"/>
    <w:rsid w:val="00B240FA"/>
    <w:rsid w:val="00B506B3"/>
    <w:rsid w:val="00B61FC1"/>
    <w:rsid w:val="00B963A8"/>
    <w:rsid w:val="00C37386"/>
    <w:rsid w:val="00C40D44"/>
    <w:rsid w:val="00C52E00"/>
    <w:rsid w:val="00C81CD6"/>
    <w:rsid w:val="00CC1D2B"/>
    <w:rsid w:val="00CD2D63"/>
    <w:rsid w:val="00CD3754"/>
    <w:rsid w:val="00D029D5"/>
    <w:rsid w:val="00D2108E"/>
    <w:rsid w:val="00D33222"/>
    <w:rsid w:val="00D3587D"/>
    <w:rsid w:val="00DD2D47"/>
    <w:rsid w:val="00E34E6D"/>
    <w:rsid w:val="00E4387B"/>
    <w:rsid w:val="00E445C8"/>
    <w:rsid w:val="00E9188D"/>
    <w:rsid w:val="00E9355E"/>
    <w:rsid w:val="00EA7C38"/>
    <w:rsid w:val="00ED4AAB"/>
    <w:rsid w:val="00F2228C"/>
    <w:rsid w:val="00F23D95"/>
    <w:rsid w:val="00F33DF7"/>
    <w:rsid w:val="00F463AF"/>
    <w:rsid w:val="00F64F0B"/>
    <w:rsid w:val="00F83BC9"/>
    <w:rsid w:val="00F97668"/>
    <w:rsid w:val="00FC028D"/>
    <w:rsid w:val="00FE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983BB-4BE5-2D48-A7E5-A3F95373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668"/>
    <w:rPr>
      <w:lang w:val="en-GB" w:bidi="he-IL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כותרת 3 תו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כותרת 4 תו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כותרת 5 תו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כותרת 6 תו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כותרת 7 תו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כותרת 8 תו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כותרת 9 תו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rsid w:val="00AD1C0E"/>
    <w:pPr>
      <w:pBdr>
        <w:right w:val="single" w:sz="48" w:space="4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כותרת טקסט תו"/>
    <w:basedOn w:val="a0"/>
    <w:link w:val="a8"/>
    <w:uiPriority w:val="2"/>
    <w:rsid w:val="00AD1C0E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  <w:lang w:val="en-GB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תאריך תו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ציטוט חזק תו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ציטוט תו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af7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כותרת משנה תו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8">
    <w:name w:val="Placeholder Text"/>
    <w:basedOn w:val="a0"/>
    <w:uiPriority w:val="99"/>
    <w:semiHidden/>
    <w:rPr>
      <w:color w:val="808080"/>
    </w:rPr>
  </w:style>
  <w:style w:type="character" w:styleId="Hyperlink">
    <w:name w:val="Hyperlink"/>
    <w:basedOn w:val="a0"/>
    <w:uiPriority w:val="99"/>
    <w:unhideWhenUsed/>
    <w:rsid w:val="006311FB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631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65V7DS" Type="http://schemas.openxmlformats.org/officeDocument/2006/relationships/image" Target="media/JTH3HD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20DF39CB-917A-9A44-AB0D-A3343A5EFEFC%7dtf50002044.dotx" TargetMode="External" 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%7b20DF39CB-917A-9A44-AB0D-A3343A5EFEFC%7dtf50002044.dotx</Template>
  <TotalTime>1</TotalTime>
  <Pages>1</Pages>
  <Words>204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yossigur151@gmail.com</dc:creator>
  <cp:keywords/>
  <dc:description/>
  <cp:lastModifiedBy>eyalaviv39@gmail.com</cp:lastModifiedBy>
  <cp:revision>2</cp:revision>
  <dcterms:created xsi:type="dcterms:W3CDTF">2023-02-26T08:11:00Z</dcterms:created>
  <dcterms:modified xsi:type="dcterms:W3CDTF">2023-02-26T08:11:00Z</dcterms:modified>
</cp:coreProperties>
</file>