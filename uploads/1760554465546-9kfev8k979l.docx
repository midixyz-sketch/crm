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772"/>
                    <pic:cNvPicPr/>
                  </pic:nvPicPr>
                  <pic:blipFill>
                    <a:blip xmlns:r="http://schemas.openxmlformats.org/officeDocument/2006/relationships" r:embed="rIdBGJ4F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13B4" w:rsidRPr="00567122" w:rsidP="00F83B4F">
      <w:pPr>
        <w:spacing w:before="120" w:after="120" w:line="240" w:lineRule="auto"/>
        <w:jc w:val="center"/>
        <w:rPr>
          <w:rFonts w:ascii="Arial" w:hAnsi="Arial" w:cs="Arial"/>
          <w:rtl/>
        </w:rPr>
      </w:pPr>
      <w:r w:rsidRPr="00567122" w:rsidR="00B35FFF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2302510" cy="431800"/>
                <wp:effectExtent l="0" t="0" r="1270" b="635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02510" cy="4318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25530">
                              <a:schemeClr val="bg1"/>
                            </a:gs>
                            <a:gs pos="30959">
                              <a:schemeClr val="bg1"/>
                            </a:gs>
                            <a:gs pos="35562">
                              <a:schemeClr val="bg1"/>
                            </a:gs>
                            <a:gs pos="41838">
                              <a:srgbClr val="D4EDE0"/>
                            </a:gs>
                            <a:gs pos="51059">
                              <a:srgbClr val="D4EDE0"/>
                            </a:gs>
                            <a:gs pos="60671">
                              <a:srgbClr val="D4EDE0"/>
                            </a:gs>
                            <a:gs pos="74000">
                              <a:srgbClr val="D4EDE0"/>
                            </a:gs>
                            <a:gs pos="83000">
                              <a:srgbClr val="D4EDE0"/>
                            </a:gs>
                            <a:gs pos="100000">
                              <a:srgbClr val="D4EDE0"/>
                            </a:gs>
                          </a:gsLst>
                          <a:lin ang="5400000" scaled="1"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FFF" w:rsidRPr="00E272BE" w:rsidP="006E3A5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  <w:cs/>
                              </w:rPr>
                            </w:pP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>יונתן</w:t>
                            </w:r>
                            <w:r w:rsidR="006E3A54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 xml:space="preserve">טקלה </w:t>
                            </w:r>
                          </w:p>
                        </w:txbxContent>
                      </wps:txbx>
                      <wps:bodyPr rot="0" vert="horz" wrap="none" lIns="180000" tIns="0" rIns="180000" bIns="0" anchor="ctr" anchorCtr="0"/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i1025" type="#_x0000_t202" style="width:181.3pt;height:34pt;flip:x;mso-wrap-distance-bottom:0;mso-wrap-distance-left:0;mso-wrap-distance-right:0;mso-wrap-distance-top:0;mso-wrap-style:none;v-text-anchor:middle" fillcolor="white" stroked="f" strokeweight="0.75pt">
                <v:fill colors="0 white;16731f white;20289f white;23306f white;27419f #d4ede0;33462f #d4ede0;39761f #d4ede0;48497f #d4ede0;54395f #d4ede0;1 #d4ede0" focus="100%" type="gradient"/>
                <v:textbox inset="14.17pt,0,14.17pt,0">
                  <w:txbxContent>
                    <w:p w:rsidR="00B35FFF" w:rsidRPr="00E272BE" w:rsidP="006E3A54">
                      <w:pPr>
                        <w:spacing w:after="0"/>
                        <w:jc w:val="center"/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  <w:cs/>
                        </w:rPr>
                      </w:pP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>יונתן</w:t>
                      </w:r>
                      <w:r w:rsidR="006E3A54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</w:rPr>
                        <w:t xml:space="preserve"> </w:t>
                      </w: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 xml:space="preserve">טקלה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595C" w:rsidRPr="00567122" w:rsidP="007E57E8">
      <w:pPr>
        <w:bidi w:val="0"/>
        <w:spacing w:before="240" w:after="240" w:line="240" w:lineRule="auto"/>
        <w:jc w:val="center"/>
        <w:rPr>
          <w:rFonts w:ascii="Arial" w:hAnsi="Arial" w:cs="Arial"/>
          <w:color w:val="333333"/>
          <w:sz w:val="24"/>
          <w:szCs w:val="24"/>
        </w:rPr>
      </w:pPr>
      <w:r w:rsidRPr="00567122">
        <w:rPr>
          <w:rFonts w:ascii="Arial" w:hAnsi="Arial" w:cs="Arial"/>
          <w:color w:val="333333"/>
          <w:sz w:val="24"/>
          <w:szCs w:val="24"/>
        </w:rPr>
        <w:t>1996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r w:rsidRPr="00567122">
        <w:rPr>
          <w:rFonts w:ascii="Arial" w:hAnsi="Arial" w:cs="Arial"/>
          <w:color w:val="333333"/>
          <w:sz w:val="24"/>
          <w:szCs w:val="24"/>
          <w:rtl/>
        </w:rPr>
        <w:t>בת ים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fldChar w:fldCharType="begin"/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instrText xml:space="preserve"> HYPERLINK "mailto:yonitakala999@gmail.com" </w:instrText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fldChar w:fldCharType="separate"/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t>yonitakala999@gmail.com</w:t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fldChar w:fldCharType="end"/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r w:rsidRPr="00567122">
        <w:rPr>
          <w:rFonts w:ascii="Arial" w:hAnsi="Arial" w:cs="Arial"/>
          <w:color w:val="333333"/>
          <w:sz w:val="24"/>
          <w:szCs w:val="24"/>
        </w:rPr>
        <w:t>053-5378513</w:t>
      </w:r>
    </w:p>
    <w:p w:rsidR="00433BBE" w:rsidRPr="00F46973" w:rsidP="00F46973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תמצית</w:t>
      </w:r>
    </w:p>
    <w:p w:rsidRPr="0036488A" w:rsidP="002F3658">
      <w:pPr>
        <w:pStyle w:val="ql-align-right"/>
        <w:spacing w:after="0" w:line="240" w:lineRule="auto"/>
        <w:contextualSpacing/>
        <w:rPr>
          <w:rFonts w:ascii="Arial" w:hAnsi="Arial" w:cs="Arial"/>
          <w:color w:val="333333"/>
        </w:rPr>
      </w:pPr>
      <w:r w:rsidRPr="0036488A">
        <w:rPr>
          <w:rFonts w:ascii="Arial" w:hAnsi="Arial" w:cs="Arial"/>
          <w:color w:val="333333"/>
          <w:rtl/>
        </w:rPr>
        <w:t xml:space="preserve">בחור אחראי מוסר עבודה מאוד גבוה קולט מהר את העבודה </w:t>
      </w:r>
    </w:p>
    <w:p w:rsidR="00DD1FED" w:rsidRPr="0036488A" w:rsidP="002F3658">
      <w:pPr>
        <w:spacing w:after="0" w:line="240" w:lineRule="auto"/>
        <w:contextualSpacing/>
        <w:rPr>
          <w:rFonts w:ascii="Arial" w:hAnsi="Arial" w:cs="Arial"/>
        </w:rPr>
      </w:pPr>
    </w:p>
    <w:p w:rsidR="00F16363" w:rsidRPr="00567122" w:rsidP="00F46973">
      <w:pPr>
        <w:spacing w:before="240" w:after="240"/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ניסיון תעסוקתי</w:t>
      </w:r>
    </w:p>
    <w:p w:rsidR="00425F53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06"/>
        <w:gridCol w:w="9166"/>
      </w:tblGrid>
      <w:tr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2022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-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2019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סדרן</w:t>
            </w:r>
          </w:p>
          <w:p w:rsidR="00AD1C1B" w:rsidRPr="00567122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</w:rPr>
              <w:t>AM:PM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2021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מאבטח /שומר /סייר</w:t>
            </w:r>
          </w:p>
          <w:p w:rsidR="00AD1C1B" w:rsidRPr="00567122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רשת מלונות קלאב הוטל</w:t>
            </w:r>
          </w:p>
        </w:tc>
      </w:tr>
    </w:tbl>
    <w:p w:rsidR="00B151C9" w:rsidRPr="005138F0" w:rsidP="005138F0">
      <w:pPr>
        <w:spacing w:before="240" w:after="240"/>
        <w:rPr>
          <w:rFonts w:ascii="Arial" w:hAnsi="Arial" w:cs="Arial"/>
          <w:rtl/>
        </w:rPr>
      </w:pPr>
      <w:r w:rsidRPr="00567122" w:rsidR="00FA067C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השכלה</w:t>
      </w:r>
    </w:p>
    <w:p w:rsidR="00AF71D1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07"/>
        <w:gridCol w:w="9165"/>
      </w:tblGrid>
      <w:tr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843BD0" w:rsidRPr="004F1BDF" w:rsidP="004F1BDF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2015</w:t>
            </w: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-</w:t>
            </w: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2009</w:t>
            </w:r>
          </w:p>
        </w:tc>
        <w:tc>
          <w:tcPr>
            <w:tcW w:w="9633" w:type="dxa"/>
            <w:tcMar>
              <w:bottom w:w="227" w:type="dxa"/>
            </w:tcMar>
          </w:tcPr>
          <w:p w:rsidR="00F44BAC" w:rsidP="00F44BAC">
            <w:pPr>
              <w:bidi w:val="0"/>
              <w:jc w:val="right"/>
              <w:rPr>
                <w:rFonts w:ascii="Arial" w:hAnsi="Arial" w:cs="Arial"/>
                <w:color w:val="666666"/>
                <w:rtl/>
              </w:rPr>
            </w:pP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בגרות מלאה </w:t>
            </w: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בגרות</w:t>
            </w: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 w:val="0"/>
              </w:rPr>
              <w:t xml:space="preserve"> </w:t>
            </w:r>
          </w:p>
          <w:p w:rsidR="00381AB7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 xml:space="preserve">נחלים </w:t>
            </w:r>
          </w:p>
        </w:tc>
      </w:tr>
    </w:tbl>
    <w:p w:rsidR="00B151C9" w:rsidRPr="005138F0" w:rsidP="005138F0">
      <w:pPr>
        <w:spacing w:before="240" w:after="240"/>
        <w:rPr>
          <w:rFonts w:ascii="Arial" w:hAnsi="Arial" w:cs="Arial"/>
          <w:rtl/>
        </w:rPr>
      </w:pPr>
      <w:r w:rsidRPr="00567122" w:rsidR="00FA067C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שירות צבאי</w:t>
      </w:r>
    </w:p>
    <w:p w:rsidR="0062574C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09"/>
        <w:gridCol w:w="9163"/>
      </w:tblGrid>
      <w:tr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551D15" w:rsidRPr="004F1BDF" w:rsidP="004F1BDF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2018</w:t>
            </w: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-</w:t>
            </w: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2015</w:t>
            </w:r>
          </w:p>
        </w:tc>
        <w:tc>
          <w:tcPr>
            <w:tcW w:w="9633" w:type="dxa"/>
            <w:tcMar>
              <w:bottom w:w="227" w:type="dxa"/>
            </w:tcMar>
          </w:tcPr>
          <w:p w:rsidR="00200358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טבח </w:t>
            </w:r>
          </w:p>
        </w:tc>
      </w:tr>
    </w:tbl>
    <w:p w:rsidR="00B151C9" w:rsidRPr="005138F0" w:rsidP="005138F0">
      <w:pPr>
        <w:spacing w:before="240" w:after="240"/>
        <w:rPr>
          <w:rFonts w:ascii="Arial" w:hAnsi="Arial" w:cs="Arial"/>
          <w:rtl/>
        </w:rPr>
      </w:pPr>
      <w:r w:rsidRPr="00567122" w:rsidR="00FA067C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שפות</w:t>
      </w:r>
    </w:p>
    <w:p w:rsidR="00ED55A7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32"/>
        <w:gridCol w:w="9440"/>
      </w:tblGrid>
      <w:tr w:rsidTr="0087572D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עברית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שפת אם</w:t>
            </w:r>
          </w:p>
        </w:tc>
      </w:tr>
      <w:tr w:rsidTr="0087572D">
        <w:tblPrEx>
          <w:tblW w:w="5000" w:type="pct"/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אמהרית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שפת אם</w:t>
            </w:r>
          </w:p>
        </w:tc>
      </w:tr>
    </w:tbl>
    <w:p w:rsidR="00B151C9" w:rsidRPr="005138F0" w:rsidP="00A450D1">
      <w:pPr>
        <w:spacing w:before="240" w:after="240"/>
        <w:rPr>
          <w:rFonts w:ascii="Arial" w:hAnsi="Arial" w:cs="Arial"/>
          <w:rtl/>
        </w:rPr>
      </w:pPr>
      <w:r w:rsidRPr="00567122" w:rsidR="00FA067C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כישורים</w:t>
      </w:r>
    </w:p>
    <w:p w:rsidR="00DD11A5" w:rsidRPr="00707ED0" w:rsidP="00A31850">
      <w:pPr>
        <w:keepNext/>
        <w:spacing w:after="0" w:line="360" w:lineRule="auto"/>
        <w:rPr>
          <w:rFonts w:ascii="Arial" w:hAnsi="Arial" w:cs="Arial"/>
          <w:rtl/>
        </w:rPr>
      </w:pPr>
      <w:r w:rsidRPr="00567122">
        <w:rPr>
          <w:rFonts w:ascii="Arial" w:hAnsi="Arial" w:cs="Arial"/>
          <w:rtl/>
        </w:rPr>
        <w:t>אין מי</w:t>
      </w:r>
      <w:r w:rsidRPr="00707ED0">
        <w:rPr>
          <w:rFonts w:ascii="Arial" w:hAnsi="Arial" w:cs="Arial"/>
          <w:rtl/>
        </w:rPr>
        <w:t>דע</w:t>
      </w:r>
    </w:p>
    <w:sectPr w:rsidSect="001C6A2D">
      <w:headerReference w:type="default" r:id="rId4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FFF"/>
    <w:rsid w:val="00005B0E"/>
    <w:rsid w:val="00012EC3"/>
    <w:rsid w:val="00023402"/>
    <w:rsid w:val="00032AA6"/>
    <w:rsid w:val="00040015"/>
    <w:rsid w:val="00045F7B"/>
    <w:rsid w:val="00047EF4"/>
    <w:rsid w:val="00064BFA"/>
    <w:rsid w:val="00071286"/>
    <w:rsid w:val="000859B8"/>
    <w:rsid w:val="00093273"/>
    <w:rsid w:val="00096FAD"/>
    <w:rsid w:val="000A5364"/>
    <w:rsid w:val="000B017C"/>
    <w:rsid w:val="000C13B4"/>
    <w:rsid w:val="000D3205"/>
    <w:rsid w:val="000D672C"/>
    <w:rsid w:val="000E52A8"/>
    <w:rsid w:val="000F2D69"/>
    <w:rsid w:val="000F342B"/>
    <w:rsid w:val="000F421B"/>
    <w:rsid w:val="00116D73"/>
    <w:rsid w:val="00117D4C"/>
    <w:rsid w:val="00127FC4"/>
    <w:rsid w:val="0013318A"/>
    <w:rsid w:val="00140234"/>
    <w:rsid w:val="0014191F"/>
    <w:rsid w:val="001428AF"/>
    <w:rsid w:val="00146CF5"/>
    <w:rsid w:val="00171E9C"/>
    <w:rsid w:val="001852DC"/>
    <w:rsid w:val="00193340"/>
    <w:rsid w:val="00194EA8"/>
    <w:rsid w:val="001A7303"/>
    <w:rsid w:val="001B2F56"/>
    <w:rsid w:val="001B4C5D"/>
    <w:rsid w:val="001C5968"/>
    <w:rsid w:val="001C6A2D"/>
    <w:rsid w:val="001E24B6"/>
    <w:rsid w:val="00200358"/>
    <w:rsid w:val="0022119F"/>
    <w:rsid w:val="00222B66"/>
    <w:rsid w:val="00224116"/>
    <w:rsid w:val="00230554"/>
    <w:rsid w:val="002505FD"/>
    <w:rsid w:val="00256850"/>
    <w:rsid w:val="00261F46"/>
    <w:rsid w:val="002731B2"/>
    <w:rsid w:val="0029501C"/>
    <w:rsid w:val="002A0112"/>
    <w:rsid w:val="002C25A7"/>
    <w:rsid w:val="002D1E6D"/>
    <w:rsid w:val="002D52BD"/>
    <w:rsid w:val="002D5D6D"/>
    <w:rsid w:val="002D5F46"/>
    <w:rsid w:val="002F3658"/>
    <w:rsid w:val="002F3CC9"/>
    <w:rsid w:val="002F6125"/>
    <w:rsid w:val="00307063"/>
    <w:rsid w:val="003177A7"/>
    <w:rsid w:val="00332995"/>
    <w:rsid w:val="00333577"/>
    <w:rsid w:val="0033699C"/>
    <w:rsid w:val="00343489"/>
    <w:rsid w:val="003442E3"/>
    <w:rsid w:val="0036488A"/>
    <w:rsid w:val="00364F6E"/>
    <w:rsid w:val="0037009F"/>
    <w:rsid w:val="003706F0"/>
    <w:rsid w:val="00381AB7"/>
    <w:rsid w:val="003970B7"/>
    <w:rsid w:val="003B275C"/>
    <w:rsid w:val="003C453B"/>
    <w:rsid w:val="003C7C15"/>
    <w:rsid w:val="003E4AA3"/>
    <w:rsid w:val="003E79D9"/>
    <w:rsid w:val="003F0942"/>
    <w:rsid w:val="003F6504"/>
    <w:rsid w:val="00400DD8"/>
    <w:rsid w:val="00425F53"/>
    <w:rsid w:val="00433BBE"/>
    <w:rsid w:val="00447441"/>
    <w:rsid w:val="00453EB6"/>
    <w:rsid w:val="00456794"/>
    <w:rsid w:val="004626B5"/>
    <w:rsid w:val="00480DBD"/>
    <w:rsid w:val="004933E1"/>
    <w:rsid w:val="00495A07"/>
    <w:rsid w:val="004B7A4E"/>
    <w:rsid w:val="004C04DB"/>
    <w:rsid w:val="004F08F6"/>
    <w:rsid w:val="004F1BDF"/>
    <w:rsid w:val="005138F0"/>
    <w:rsid w:val="00517B97"/>
    <w:rsid w:val="00523C05"/>
    <w:rsid w:val="00534AF9"/>
    <w:rsid w:val="00543EA5"/>
    <w:rsid w:val="00551D15"/>
    <w:rsid w:val="00555CC0"/>
    <w:rsid w:val="00567122"/>
    <w:rsid w:val="00570A45"/>
    <w:rsid w:val="00571557"/>
    <w:rsid w:val="00573BE2"/>
    <w:rsid w:val="00582D9D"/>
    <w:rsid w:val="00587768"/>
    <w:rsid w:val="00590E37"/>
    <w:rsid w:val="005C6516"/>
    <w:rsid w:val="005F3A6A"/>
    <w:rsid w:val="0061443D"/>
    <w:rsid w:val="006152D4"/>
    <w:rsid w:val="0062062E"/>
    <w:rsid w:val="0062574C"/>
    <w:rsid w:val="00637B24"/>
    <w:rsid w:val="00660DC1"/>
    <w:rsid w:val="00670804"/>
    <w:rsid w:val="006721D4"/>
    <w:rsid w:val="006746E1"/>
    <w:rsid w:val="00682D84"/>
    <w:rsid w:val="00685749"/>
    <w:rsid w:val="0068595C"/>
    <w:rsid w:val="00685BFE"/>
    <w:rsid w:val="006A058D"/>
    <w:rsid w:val="006B71C2"/>
    <w:rsid w:val="006B754B"/>
    <w:rsid w:val="006C3325"/>
    <w:rsid w:val="006C5D7C"/>
    <w:rsid w:val="006C6441"/>
    <w:rsid w:val="006E3A54"/>
    <w:rsid w:val="006F60E3"/>
    <w:rsid w:val="006F7EDE"/>
    <w:rsid w:val="00707ED0"/>
    <w:rsid w:val="00722A57"/>
    <w:rsid w:val="00735847"/>
    <w:rsid w:val="007368AB"/>
    <w:rsid w:val="00751E0C"/>
    <w:rsid w:val="007738E2"/>
    <w:rsid w:val="007948A5"/>
    <w:rsid w:val="00797572"/>
    <w:rsid w:val="007A102D"/>
    <w:rsid w:val="007A6C2B"/>
    <w:rsid w:val="007B1C0B"/>
    <w:rsid w:val="007B7714"/>
    <w:rsid w:val="007C4DC6"/>
    <w:rsid w:val="007D69B5"/>
    <w:rsid w:val="007E1638"/>
    <w:rsid w:val="007E57E8"/>
    <w:rsid w:val="00820069"/>
    <w:rsid w:val="00843BD0"/>
    <w:rsid w:val="00844BA5"/>
    <w:rsid w:val="00844FDB"/>
    <w:rsid w:val="0087572D"/>
    <w:rsid w:val="0087651F"/>
    <w:rsid w:val="008772FF"/>
    <w:rsid w:val="008A0DBF"/>
    <w:rsid w:val="008A4A4F"/>
    <w:rsid w:val="008C72D3"/>
    <w:rsid w:val="008E3CD9"/>
    <w:rsid w:val="008F2EBE"/>
    <w:rsid w:val="008F50AA"/>
    <w:rsid w:val="00902AEF"/>
    <w:rsid w:val="00907EFB"/>
    <w:rsid w:val="009555F2"/>
    <w:rsid w:val="009605B8"/>
    <w:rsid w:val="009712EE"/>
    <w:rsid w:val="00972ABE"/>
    <w:rsid w:val="00977E1D"/>
    <w:rsid w:val="00982F4C"/>
    <w:rsid w:val="009863A6"/>
    <w:rsid w:val="00991302"/>
    <w:rsid w:val="009E2CEE"/>
    <w:rsid w:val="009F3355"/>
    <w:rsid w:val="00A03626"/>
    <w:rsid w:val="00A05FDA"/>
    <w:rsid w:val="00A25F67"/>
    <w:rsid w:val="00A26330"/>
    <w:rsid w:val="00A264CF"/>
    <w:rsid w:val="00A31850"/>
    <w:rsid w:val="00A450D1"/>
    <w:rsid w:val="00A45B6B"/>
    <w:rsid w:val="00A55BE8"/>
    <w:rsid w:val="00A912D1"/>
    <w:rsid w:val="00A925FF"/>
    <w:rsid w:val="00A9624B"/>
    <w:rsid w:val="00AA118E"/>
    <w:rsid w:val="00AB796A"/>
    <w:rsid w:val="00AC73B9"/>
    <w:rsid w:val="00AD1C1B"/>
    <w:rsid w:val="00AE025C"/>
    <w:rsid w:val="00AF5C17"/>
    <w:rsid w:val="00AF71D1"/>
    <w:rsid w:val="00B043FE"/>
    <w:rsid w:val="00B151C9"/>
    <w:rsid w:val="00B35FFF"/>
    <w:rsid w:val="00B53CEF"/>
    <w:rsid w:val="00B743A7"/>
    <w:rsid w:val="00B80F6C"/>
    <w:rsid w:val="00B83720"/>
    <w:rsid w:val="00B85774"/>
    <w:rsid w:val="00BA240F"/>
    <w:rsid w:val="00BA7814"/>
    <w:rsid w:val="00BB7CF5"/>
    <w:rsid w:val="00BC0E3B"/>
    <w:rsid w:val="00BC5810"/>
    <w:rsid w:val="00BD73AB"/>
    <w:rsid w:val="00BF6306"/>
    <w:rsid w:val="00BF66D7"/>
    <w:rsid w:val="00C15F03"/>
    <w:rsid w:val="00C24049"/>
    <w:rsid w:val="00C52E64"/>
    <w:rsid w:val="00C55A14"/>
    <w:rsid w:val="00C703FE"/>
    <w:rsid w:val="00C951EA"/>
    <w:rsid w:val="00C96B61"/>
    <w:rsid w:val="00CB23AF"/>
    <w:rsid w:val="00CC2C80"/>
    <w:rsid w:val="00CD003A"/>
    <w:rsid w:val="00CD324A"/>
    <w:rsid w:val="00CE44BF"/>
    <w:rsid w:val="00CF70D7"/>
    <w:rsid w:val="00D05858"/>
    <w:rsid w:val="00D118D6"/>
    <w:rsid w:val="00D233AE"/>
    <w:rsid w:val="00D23D5B"/>
    <w:rsid w:val="00D27496"/>
    <w:rsid w:val="00D36E01"/>
    <w:rsid w:val="00D42626"/>
    <w:rsid w:val="00D54BAB"/>
    <w:rsid w:val="00D83549"/>
    <w:rsid w:val="00D92419"/>
    <w:rsid w:val="00DA2B39"/>
    <w:rsid w:val="00DA7AF8"/>
    <w:rsid w:val="00DC59E4"/>
    <w:rsid w:val="00DC72E7"/>
    <w:rsid w:val="00DD11A5"/>
    <w:rsid w:val="00DD1FED"/>
    <w:rsid w:val="00DD4D1D"/>
    <w:rsid w:val="00E00F4B"/>
    <w:rsid w:val="00E0748B"/>
    <w:rsid w:val="00E1430F"/>
    <w:rsid w:val="00E21DD9"/>
    <w:rsid w:val="00E272BE"/>
    <w:rsid w:val="00E41FAF"/>
    <w:rsid w:val="00E504E7"/>
    <w:rsid w:val="00E64529"/>
    <w:rsid w:val="00E6457C"/>
    <w:rsid w:val="00E654BC"/>
    <w:rsid w:val="00E80D58"/>
    <w:rsid w:val="00E83DFB"/>
    <w:rsid w:val="00E863E2"/>
    <w:rsid w:val="00EA4E88"/>
    <w:rsid w:val="00EB4F32"/>
    <w:rsid w:val="00EC1AB8"/>
    <w:rsid w:val="00ED55A7"/>
    <w:rsid w:val="00EE078C"/>
    <w:rsid w:val="00F16363"/>
    <w:rsid w:val="00F22FAC"/>
    <w:rsid w:val="00F44532"/>
    <w:rsid w:val="00F44BAC"/>
    <w:rsid w:val="00F46973"/>
    <w:rsid w:val="00F71264"/>
    <w:rsid w:val="00F812A8"/>
    <w:rsid w:val="00F83B4F"/>
    <w:rsid w:val="00F95B2A"/>
    <w:rsid w:val="00FA067C"/>
    <w:rsid w:val="00FA474E"/>
    <w:rsid w:val="00FA6957"/>
    <w:rsid w:val="00FC40AC"/>
    <w:rsid w:val="00FC73DF"/>
    <w:rsid w:val="00FD713F"/>
    <w:rsid w:val="00FE522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0761D5F-E9BC-4ED5-9A59-8DB1971B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7E1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4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731B2"/>
  </w:style>
  <w:style w:type="paragraph" w:styleId="Footer">
    <w:name w:val="footer"/>
    <w:basedOn w:val="Normal"/>
    <w:link w:val="a0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731B2"/>
  </w:style>
  <w:style w:type="character" w:styleId="PlaceholderText">
    <w:name w:val="Placeholder Text"/>
    <w:basedOn w:val="DefaultParagraphFont"/>
    <w:uiPriority w:val="99"/>
    <w:semiHidden/>
    <w:rsid w:val="00844BA5"/>
    <w:rPr>
      <w:color w:val="808080"/>
    </w:r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BGJ4FX" Type="http://schemas.openxmlformats.org/officeDocument/2006/relationships/image" Target="media/Z8UB8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דניאל</Template>
  <TotalTime>112</TotalTime>
  <Pages>1</Pages>
  <Words>54</Words>
  <Characters>260</Characters>
  <Application>Microsoft Office Word</Application>
  <DocSecurity>0</DocSecurity>
  <Lines>9</Lines>
  <Paragraphs>25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331</cp:revision>
  <dcterms:created xsi:type="dcterms:W3CDTF">2020-11-11T12:08:00Z</dcterms:created>
  <dcterms:modified xsi:type="dcterms:W3CDTF">2021-02-08T09:38:00Z</dcterms:modified>
</cp:coreProperties>
</file>