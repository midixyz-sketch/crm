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577"/>
                    <pic:cNvPicPr/>
                  </pic:nvPicPr>
                  <pic:blipFill>
                    <a:blip xmlns:r="http://schemas.openxmlformats.org/officeDocument/2006/relationships" r:embed="rIdX6FGK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261"/>
        <w:gridCol w:w="8419"/>
      </w:tblGrid>
      <w:tr w:rsidTr="00517C2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325"/>
        </w:trPr>
        <w:tc>
          <w:tcPr>
            <w:tcW w:w="3261" w:type="dxa"/>
            <w:vAlign w:val="center"/>
          </w:tcPr>
          <w:p w:rsidR="002A28AE" w:rsidP="002A28AE">
            <w:pPr>
              <w:tabs>
                <w:tab w:val="left" w:leader="dot" w:pos="340"/>
                <w:tab w:val="right" w:pos="3402"/>
              </w:tabs>
              <w:bidi w:val="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28AE" w:rsidRPr="00534BB9" w:rsidP="002A28A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6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2A28AE" w:rsidRPr="00534BB9" w:rsidP="002A28AE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:rsidR="002A28AE" w:rsidRPr="007710DD" w:rsidP="002A28AE">
            <w:pPr>
              <w:tabs>
                <w:tab w:val="left" w:leader="dot" w:pos="340"/>
                <w:tab w:val="right" w:pos="3402"/>
              </w:tabs>
              <w:bidi w:val="0"/>
              <w:jc w:val="center"/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</w:pPr>
          </w:p>
        </w:tc>
        <w:tc>
          <w:tcPr>
            <w:tcW w:w="8419" w:type="dxa"/>
            <w:vAlign w:val="center"/>
          </w:tcPr>
          <w:p w:rsidR="002A28AE" w:rsidRPr="00C76A29" w:rsidP="00517C27">
            <w:pPr>
              <w:tabs>
                <w:tab w:val="right" w:pos="1026"/>
              </w:tabs>
              <w:bidi w:val="0"/>
              <w:spacing w:before="360" w:after="840"/>
              <w:ind w:left="454" w:right="374"/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</w:pPr>
            <w:r w:rsidRPr="00C76A29"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  <w:t>oday</w:t>
            </w:r>
            <w:r w:rsidRPr="00C76A29"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  <w:t xml:space="preserve"> </w:t>
            </w:r>
            <w:r w:rsidRPr="00C76A29"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  <w:t>al natsheh</w:t>
            </w:r>
          </w:p>
        </w:tc>
      </w:tr>
      <w:tr w:rsidTr="007666B9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</w:tcPr>
          <w:p w:rsidR="002A28AE" w:rsidRPr="00C710AE" w:rsidP="00C26336">
            <w:pPr>
              <w:tabs>
                <w:tab w:val="left" w:leader="dot" w:pos="340"/>
                <w:tab w:val="right" w:pos="3402"/>
              </w:tabs>
              <w:bidi w:val="0"/>
              <w:spacing w:before="240" w:after="240"/>
              <w:ind w:lef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</w:rPr>
            </w:pPr>
            <w:r w:rsidRPr="00C710AE">
              <w:rPr>
                <w:rFonts w:ascii="Arial" w:hAnsi="Arial" w:cs="Arial"/>
                <w:b/>
                <w:bCs/>
                <w:color w:val="C7994E"/>
                <w:sz w:val="32"/>
                <w:szCs w:val="32"/>
              </w:rPr>
              <w:t>Personal Details</w:t>
            </w:r>
          </w:p>
          <w:p w:rsidR="002A28AE" w:rsidRPr="006B6557" w:rsidP="00FC28B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Kiryat Arba</w:t>
            </w:r>
          </w:p>
          <w:p w:rsidR="002A28AE" w:rsidRPr="006B6557" w:rsidP="00FC28B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 w:rsidRPr="006B655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6B6557">
              <w:rPr>
                <w:rFonts w:ascii="Arial" w:hAnsi="Arial" w:cs="Arial"/>
                <w:color w:val="333333"/>
                <w:u w:val="single"/>
              </w:rPr>
              <w:instrText xml:space="preserve"> HYPERLINK "mailto:oday00022@gmail.com" </w:instrText>
            </w:r>
            <w:r w:rsidRPr="006B655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6B6557">
              <w:rPr>
                <w:rFonts w:ascii="Arial" w:hAnsi="Arial" w:cs="Arial"/>
                <w:color w:val="333333"/>
                <w:u w:val="single"/>
              </w:rPr>
              <w:t>oday00022@gmail.com</w:t>
            </w:r>
            <w:r w:rsidRPr="006B655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  <w:p w:rsidR="002A28AE" w:rsidRPr="006B6557" w:rsidP="00444916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 w:rsidRPr="006B6557">
              <w:rPr>
                <w:rFonts w:ascii="Arial" w:hAnsi="Arial" w:cs="Arial"/>
                <w:color w:val="333333"/>
              </w:rPr>
              <w:t>052-2678024</w:t>
            </w:r>
          </w:p>
          <w:p w:rsidR="002A28AE" w:rsidRPr="004C6ED2" w:rsidP="00E51908">
            <w:pPr>
              <w:tabs>
                <w:tab w:val="left" w:leader="dot" w:pos="340"/>
                <w:tab w:val="right" w:pos="3402"/>
              </w:tabs>
              <w:bidi w:val="0"/>
              <w:ind w:left="113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6B6557">
              <w:rPr>
                <w:rFonts w:ascii="Arial" w:hAnsi="Arial" w:cs="Arial"/>
                <w:color w:val="333333"/>
              </w:rPr>
              <w:t>1994</w:t>
            </w:r>
          </w:p>
        </w:tc>
        <w:tc>
          <w:tcPr>
            <w:tcW w:w="8419" w:type="dxa"/>
            <w:vMerge w:val="restart"/>
          </w:tcPr>
          <w:p w:rsidR="002A28AE" w:rsidRPr="0075103F" w:rsidP="001F7C41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</w:pPr>
            <w:r w:rsidRPr="003266AD"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  <w:t>About</w:t>
            </w:r>
          </w:p>
          <w:p w:rsidRPr="009B168F" w:rsidP="00745E8D">
            <w:pPr>
              <w:pStyle w:val="ql-align-right"/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color w:val="333333"/>
              </w:rPr>
            </w:pPr>
            <w:r w:rsidRPr="009B168F">
              <w:rPr>
                <w:rFonts w:ascii="Arial" w:hAnsi="Arial" w:cs="Arial"/>
                <w:color w:val="333333"/>
                <w:rtl/>
              </w:rPr>
              <w:t>מציאת פתרונות לכל הבעיות המכניות והחשמליות בדרכים הנדסיות חדשניות.זה פרקטי ויכולת לתכנן ולהפעיל מכונות</w:t>
            </w:r>
            <w:r w:rsidRPr="009B168F">
              <w:rPr>
                <w:rFonts w:ascii="Arial" w:hAnsi="Arial" w:cs="Arial"/>
                <w:color w:val="333333"/>
              </w:rPr>
              <w:t xml:space="preserve"> CNC </w:t>
            </w:r>
            <w:r w:rsidRPr="009B168F">
              <w:rPr>
                <w:rFonts w:ascii="Arial" w:hAnsi="Arial" w:cs="Arial"/>
                <w:color w:val="333333"/>
                <w:rtl/>
              </w:rPr>
              <w:t>בצורה פרודוקטיבית וטכנית</w:t>
            </w:r>
            <w:r w:rsidRPr="009B168F">
              <w:rPr>
                <w:rFonts w:ascii="Arial" w:hAnsi="Arial" w:cs="Arial"/>
                <w:color w:val="333333"/>
              </w:rPr>
              <w:t>.</w:t>
            </w:r>
          </w:p>
          <w:p w:rsidRPr="009B168F" w:rsidP="00745E8D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color w:val="333333"/>
              </w:rPr>
            </w:pPr>
          </w:p>
          <w:p w:rsidR="002A28AE" w:rsidRPr="0075103F" w:rsidP="00745E8D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</w:pPr>
            <w:r w:rsidRPr="00C710AE"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  <w:t>Professional Experience</w:t>
            </w:r>
          </w:p>
          <w:p w:rsidR="002A28AE" w:rsidRPr="00626F78" w:rsidP="00344DE3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</w:pPr>
            <w:r w:rsidRPr="00A90526">
              <w:rPr>
                <w:rFonts w:ascii="Arial" w:hAnsi="Arial" w:cs="Arial"/>
                <w:noProof/>
                <w:color w:val="666666"/>
              </w:rPr>
              <w:t>2019</w:t>
            </w:r>
            <w:r w:rsidRPr="00A90526">
              <w:rPr>
                <w:rFonts w:ascii="Arial" w:hAnsi="Arial" w:cs="Arial"/>
                <w:noProof/>
                <w:color w:val="666666"/>
              </w:rPr>
              <w:t>-</w:t>
            </w:r>
            <w:r w:rsidRPr="00A90526">
              <w:rPr>
                <w:rFonts w:ascii="Arial" w:hAnsi="Arial" w:cs="Arial"/>
                <w:noProof/>
                <w:color w:val="666666"/>
              </w:rPr>
              <w:t>2021</w:t>
            </w:r>
            <w:r w:rsidR="00344DE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344DE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Maintenance Mechanic</w:t>
            </w:r>
          </w:p>
          <w:p w:rsidR="002A28AE" w:rsidP="005A7FA4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16590" name="Group 808@3x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noProof/>
                <w:color w:val="666666"/>
              </w:rPr>
              <w:t>Al wafa plastic industries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_Ability to operate injection and blowing machine.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_Identify problems with the machine.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_Repairing problems and assembling parts of the machine from scratch.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_Machine calibration and robot assembly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626F78" w:rsidP="00344DE3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</w:pPr>
            <w:r w:rsidRPr="00A90526">
              <w:rPr>
                <w:rFonts w:ascii="Arial" w:hAnsi="Arial" w:cs="Arial"/>
                <w:noProof/>
                <w:color w:val="666666"/>
              </w:rPr>
              <w:t>2019</w:t>
            </w:r>
            <w:r w:rsidRPr="00A90526">
              <w:rPr>
                <w:rFonts w:ascii="Arial" w:hAnsi="Arial" w:cs="Arial"/>
                <w:noProof/>
                <w:color w:val="666666"/>
              </w:rPr>
              <w:t>-</w:t>
            </w:r>
            <w:r w:rsidRPr="00A90526">
              <w:rPr>
                <w:rFonts w:ascii="Arial" w:hAnsi="Arial" w:cs="Arial"/>
                <w:noProof/>
                <w:color w:val="666666"/>
              </w:rPr>
              <w:t>2021</w:t>
            </w:r>
            <w:r w:rsidR="00344DE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344DE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Management Engineering</w:t>
            </w:r>
          </w:p>
          <w:p w:rsidR="002A28AE" w:rsidP="005A7FA4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429294369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80921" name="Group 808@3x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noProof/>
                <w:color w:val="666666"/>
              </w:rPr>
              <w:t>Rour company for foam board industries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_Designing geometric shapes using AutoCAD program and converting these designs on a CNC machine and cutting them within the required standards with high accuracy.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_Dealing with customers and achieving all their requirements quickly and efficiently.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_Managing employees and defining their work according to the nature of work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626F78" w:rsidP="00344DE3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</w:pPr>
            <w:r w:rsidRPr="00A90526">
              <w:rPr>
                <w:rFonts w:ascii="Arial" w:hAnsi="Arial" w:cs="Arial"/>
                <w:noProof/>
                <w:color w:val="666666"/>
              </w:rPr>
              <w:t>2019</w:t>
            </w:r>
            <w:r w:rsidRPr="00A90526">
              <w:rPr>
                <w:rFonts w:ascii="Arial" w:hAnsi="Arial" w:cs="Arial"/>
                <w:noProof/>
                <w:color w:val="666666"/>
              </w:rPr>
              <w:t>-</w:t>
            </w:r>
            <w:r w:rsidRPr="00A90526">
              <w:rPr>
                <w:rFonts w:ascii="Arial" w:hAnsi="Arial" w:cs="Arial"/>
                <w:noProof/>
                <w:color w:val="666666"/>
              </w:rPr>
              <w:t>2021</w:t>
            </w:r>
            <w:r w:rsidR="00344DE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344DE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CNC Programmer</w:t>
            </w:r>
          </w:p>
          <w:p w:rsidR="002A28AE" w:rsidP="005A7FA4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81574365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2125" name="Group 808@3x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noProof/>
                <w:color w:val="666666"/>
              </w:rPr>
              <w:t>abu qwader stone industry</w:t>
            </w:r>
          </w:p>
          <w:p w:rsidRPr="006811FE" w:rsidP="002A3DCB">
            <w:pPr>
              <w:pStyle w:val="ListParagraph"/>
              <w:numPr>
                <w:ilvl w:val="0"/>
                <w:numId w:val="1"/>
              </w:numPr>
              <w:bidi w:val="0"/>
              <w:spacing w:line="259" w:lineRule="auto"/>
              <w:ind w:left="854" w:right="374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experience as a multoos type CNC milling</w:t>
            </w:r>
          </w:p>
          <w:p w:rsidRPr="006811FE" w:rsidP="002A3DCB">
            <w:pPr>
              <w:pStyle w:val="ListParagraph"/>
              <w:numPr>
                <w:ilvl w:val="0"/>
                <w:numId w:val="1"/>
              </w:numPr>
              <w:bidi w:val="0"/>
              <w:spacing w:line="259" w:lineRule="auto"/>
              <w:ind w:left="854" w:right="374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lathe operator - a huge advantge</w:t>
            </w:r>
          </w:p>
          <w:p w:rsidRPr="006811FE" w:rsidP="002A3DCB">
            <w:pPr>
              <w:pStyle w:val="ListParagraph"/>
              <w:numPr>
                <w:ilvl w:val="0"/>
                <w:numId w:val="1"/>
              </w:numPr>
              <w:bidi w:val="0"/>
              <w:spacing w:line="259" w:lineRule="auto"/>
              <w:ind w:left="854" w:right="374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use of measuring tools</w:t>
            </w:r>
          </w:p>
          <w:p w:rsidRPr="006811FE" w:rsidP="002A3DCB">
            <w:pPr>
              <w:pStyle w:val="ListParagraph"/>
              <w:numPr>
                <w:ilvl w:val="0"/>
                <w:numId w:val="1"/>
              </w:numPr>
              <w:bidi w:val="0"/>
              <w:spacing w:line="259" w:lineRule="auto"/>
              <w:ind w:left="854" w:right="374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understanding of G-cod</w:t>
            </w:r>
          </w:p>
          <w:p w:rsidRPr="006811FE" w:rsidP="002A3DCB">
            <w:pPr>
              <w:pStyle w:val="ListParagraph"/>
              <w:numPr>
                <w:ilvl w:val="0"/>
                <w:numId w:val="1"/>
              </w:numPr>
              <w:bidi w:val="0"/>
              <w:spacing w:line="259" w:lineRule="auto"/>
              <w:ind w:left="854" w:right="374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6811FE">
              <w:rPr>
                <w:rFonts w:ascii="Arial" w:hAnsi="Arial" w:cs="Arial"/>
                <w:noProof/>
                <w:color w:val="333333"/>
              </w:rPr>
              <w:t>an advantage in programming</w:t>
            </w:r>
          </w:p>
          <w:p w:rsidRPr="006811FE" w:rsidP="002A3DC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75103F" w:rsidP="00745E8D">
            <w:pPr>
              <w:pStyle w:val="ListParagraph"/>
              <w:bidi w:val="0"/>
              <w:spacing w:before="240" w:after="240" w:line="259" w:lineRule="auto"/>
              <w:ind w:left="454" w:right="374"/>
              <w:contextualSpacing w:val="0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</w:pPr>
            <w:r w:rsidRPr="00C710AE"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  <w:t>Education</w:t>
            </w:r>
          </w:p>
          <w:p w:rsidR="002A28AE" w:rsidRPr="00A90526" w:rsidP="004979AE">
            <w:pPr>
              <w:bidi w:val="0"/>
              <w:spacing w:line="288" w:lineRule="auto"/>
              <w:ind w:left="454"/>
              <w:rPr>
                <w:rFonts w:ascii="Arial" w:hAnsi="Arial" w:cs="Arial"/>
                <w:noProof/>
                <w:color w:val="666666"/>
              </w:rPr>
            </w:pPr>
            <w:r w:rsidRPr="00A90526">
              <w:rPr>
                <w:rFonts w:ascii="Arial" w:hAnsi="Arial" w:cs="Arial"/>
                <w:noProof/>
                <w:color w:val="666666"/>
              </w:rPr>
              <w:t>2013</w:t>
            </w:r>
            <w:r w:rsidRPr="00A90526">
              <w:rPr>
                <w:rFonts w:ascii="Arial" w:hAnsi="Arial" w:cs="Arial"/>
                <w:noProof/>
                <w:color w:val="666666"/>
              </w:rPr>
              <w:t>-</w:t>
            </w:r>
            <w:r w:rsidRPr="00A90526">
              <w:rPr>
                <w:rFonts w:ascii="Arial" w:hAnsi="Arial" w:cs="Arial"/>
                <w:noProof/>
                <w:color w:val="666666"/>
              </w:rPr>
              <w:t>2019</w:t>
            </w:r>
            <w:r w:rsidRPr="00A9052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Pr="00A9052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bacaloria </w:t>
            </w:r>
            <w:r w:rsidRPr="00A9052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</w:t>
            </w:r>
            <w:r w:rsidRPr="00A9052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Mechanical Engineering (mechatronics)</w:t>
            </w:r>
          </w:p>
          <w:p w:rsidR="002A28AE" w:rsidRPr="002F6560" w:rsidP="005A7FA4">
            <w:pPr>
              <w:bidi w:val="0"/>
              <w:spacing w:after="60" w:line="288" w:lineRule="auto"/>
              <w:ind w:left="454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2" name="תמונה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5087" name="Group 808@3x.pn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</w:rPr>
              <w:t>Arab College for Education</w:t>
            </w:r>
          </w:p>
          <w:p w:rsidRPr="00415DFA" w:rsidP="00A53EE7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2A28AE" w:rsidRPr="002A7201" w:rsidP="00745E8D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</w:pPr>
            <w:r w:rsidRPr="00C710AE"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</w:rPr>
              <w:t>Military Service</w:t>
            </w:r>
          </w:p>
          <w:p w:rsidR="002A28AE" w:rsidRPr="00576C4E" w:rsidP="00745E8D">
            <w:pPr>
              <w:pStyle w:val="ListParagraph"/>
              <w:tabs>
                <w:tab w:val="right" w:pos="0"/>
              </w:tabs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</w:rPr>
              <w:t>No Information</w:t>
            </w:r>
          </w:p>
        </w:tc>
      </w:tr>
      <w:tr w:rsidTr="008F79DC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</w:tcPr>
          <w:p w:rsidR="002A28AE" w:rsidRPr="004F196B" w:rsidP="004F196B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</w:rPr>
            </w:pPr>
            <w:r w:rsidRPr="00C710AE">
              <w:rPr>
                <w:rFonts w:ascii="Arial" w:hAnsi="Arial" w:cs="Arial"/>
                <w:b/>
                <w:bCs/>
                <w:color w:val="C7994E"/>
                <w:sz w:val="32"/>
                <w:szCs w:val="32"/>
              </w:rPr>
              <w:t>Languages</w:t>
            </w:r>
          </w:p>
          <w:p w:rsidR="002A28AE" w:rsidRPr="001E5C77" w:rsidP="001F2D5E">
            <w:pPr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E5C77">
              <w:rPr>
                <w:rFonts w:ascii="Arial" w:hAnsi="Arial" w:cs="Arial"/>
                <w:b/>
                <w:bCs/>
                <w:color w:val="333333"/>
              </w:rPr>
              <w:t>Arabic</w:t>
            </w:r>
            <w:r w:rsidRPr="001E5C77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1E5C77">
              <w:rPr>
                <w:rFonts w:ascii="Arial" w:hAnsi="Arial" w:cs="Arial"/>
                <w:color w:val="333333"/>
              </w:rPr>
              <w:t>Native</w:t>
            </w:r>
          </w:p>
          <w:p w:rsidR="002A28AE" w:rsidRPr="001E5C77" w:rsidP="001F2D5E">
            <w:pPr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E5C77">
              <w:rPr>
                <w:rFonts w:ascii="Arial" w:hAnsi="Arial" w:cs="Arial"/>
                <w:b/>
                <w:bCs/>
                <w:color w:val="333333"/>
              </w:rPr>
              <w:t>Hebrew</w:t>
            </w:r>
            <w:r w:rsidRPr="001E5C77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1E5C77">
              <w:rPr>
                <w:rFonts w:ascii="Arial" w:hAnsi="Arial" w:cs="Arial"/>
                <w:color w:val="333333"/>
              </w:rPr>
              <w:t>Good</w:t>
            </w:r>
          </w:p>
          <w:p w:rsidR="00A76C64" w:rsidP="004F196B">
            <w:pPr>
              <w:bidi w:val="0"/>
              <w:spacing w:line="259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E5C77">
              <w:rPr>
                <w:rFonts w:ascii="Arial" w:hAnsi="Arial" w:cs="Arial"/>
                <w:b/>
                <w:bCs/>
                <w:color w:val="333333"/>
              </w:rPr>
              <w:t>English</w:t>
            </w:r>
            <w:r w:rsidRPr="001E5C77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1E5C77">
              <w:rPr>
                <w:rFonts w:ascii="Arial" w:hAnsi="Arial" w:cs="Arial"/>
                <w:color w:val="333333"/>
              </w:rPr>
              <w:t>Good</w:t>
            </w:r>
          </w:p>
          <w:p w:rsidR="00A76C64" w:rsidP="00A76C64">
            <w:pPr>
              <w:bidi w:val="0"/>
              <w:spacing w:line="259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  <w:tc>
          <w:tcPr>
            <w:tcW w:w="8419" w:type="dxa"/>
            <w:vMerge/>
          </w:tcPr>
          <w:p/>
        </w:tc>
      </w:tr>
      <w:tr w:rsidTr="008F79DC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</w:tcPr>
          <w:p w:rsidR="002A28AE" w:rsidP="00631CD2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</w:rPr>
            </w:pPr>
            <w:r w:rsidRPr="00C710AE">
              <w:rPr>
                <w:rFonts w:ascii="Arial" w:hAnsi="Arial" w:cs="Arial"/>
                <w:b/>
                <w:bCs/>
                <w:color w:val="C7994E"/>
                <w:sz w:val="32"/>
                <w:szCs w:val="32"/>
              </w:rPr>
              <w:t>Skills</w:t>
            </w:r>
          </w:p>
          <w:p w:rsidR="00376C0A" w:rsidRPr="00376C0A" w:rsidP="00476AD6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4"/>
                <w:szCs w:val="4"/>
              </w:rPr>
            </w:pPr>
            <w:r w:rsidRPr="00376C0A">
              <w:rPr>
                <w:rFonts w:ascii="Arial" w:hAnsi="Arial" w:cs="Arial" w:hint="cs"/>
                <w:vanish/>
                <w:color w:val="FFFFFF" w:themeColor="background1"/>
                <w:sz w:val="4"/>
                <w:szCs w:val="4"/>
                <w:rtl/>
              </w:rPr>
              <w:t>כישורים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Excellent work on the program ATR -CAM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Design tests of quality, capabilities, fa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Identify solutions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Provide engineering support to customers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Ensure regulation compliance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Develop prototypes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Analyze problems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Excellent work on the program AUTO-CAD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Train technicians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Develop manufacturing procedures and equi</w:t>
            </w:r>
          </w:p>
          <w:p w:rsidR="00EA435B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Design and develop mechanical devices</w:t>
            </w:r>
          </w:p>
          <w:p w:rsidR="002A28AE" w:rsidRPr="00EA435B" w:rsidP="004F196B">
            <w:pPr>
              <w:tabs>
                <w:tab w:val="left" w:leader="dot" w:pos="340"/>
                <w:tab w:val="right" w:pos="3402"/>
              </w:tabs>
              <w:bidi w:val="0"/>
              <w:spacing w:line="259" w:lineRule="auto"/>
              <w:ind w:left="113"/>
              <w:rPr>
                <w:rFonts w:ascii="Arial" w:hAnsi="Arial" w:cs="Arial"/>
                <w:vanish/>
                <w:color w:val="FFFFFF" w:themeColor="background1"/>
              </w:rPr>
            </w:pPr>
            <w:r>
              <w:rPr>
                <w:rFonts w:ascii="Arial" w:hAnsi="Arial" w:cs="Arial"/>
                <w:color w:val="333333"/>
              </w:rPr>
              <w:t>Evaluate mechanical systems</w:t>
            </w:r>
          </w:p>
        </w:tc>
        <w:tc>
          <w:tcPr>
            <w:tcW w:w="8419" w:type="dxa"/>
            <w:vMerge/>
          </w:tcPr>
          <w:p/>
        </w:tc>
      </w:tr>
      <w:tr w:rsidTr="002A28AE">
        <w:tblPrEx>
          <w:tblW w:w="5000" w:type="pct"/>
          <w:tblLayout w:type="fixed"/>
          <w:tblLook w:val="04A0"/>
        </w:tblPrEx>
        <w:tc>
          <w:tcPr>
            <w:tcW w:w="3261" w:type="dxa"/>
            <w:vAlign w:val="center"/>
          </w:tcPr>
          <w:p/>
        </w:tc>
        <w:tc>
          <w:tcPr>
            <w:tcW w:w="8419" w:type="dxa"/>
            <w:vMerge/>
          </w:tcPr>
          <w:p/>
        </w:tc>
      </w:tr>
      <w:tr w:rsidTr="002664AC">
        <w:tblPrEx>
          <w:tblW w:w="5000" w:type="pct"/>
          <w:tblLayout w:type="fixed"/>
          <w:tblLook w:val="04A0"/>
        </w:tblPrEx>
        <w:trPr>
          <w:trHeight w:val="284"/>
        </w:trPr>
        <w:tc>
          <w:tcPr>
            <w:tcW w:w="3261" w:type="dxa"/>
            <w:vAlign w:val="center"/>
          </w:tcPr>
          <w:p/>
        </w:tc>
        <w:tc>
          <w:tcPr>
            <w:tcW w:w="8419" w:type="dxa"/>
            <w:vMerge/>
          </w:tcPr>
          <w:p/>
        </w:tc>
      </w:tr>
    </w:tbl>
    <w:p w:rsidR="004516A1" w:rsidRPr="007D5424" w:rsidP="007D5424">
      <w:pPr>
        <w:tabs>
          <w:tab w:val="left" w:leader="dot" w:pos="340"/>
        </w:tabs>
        <w:bidi w:val="0"/>
        <w:spacing w:after="0"/>
        <w:rPr>
          <w:rFonts w:ascii="Arial" w:hAnsi="Arial" w:cs="Arial"/>
          <w:vanish/>
          <w:color w:val="333333"/>
          <w:sz w:val="18"/>
          <w:szCs w:val="18"/>
        </w:rPr>
      </w:pPr>
    </w:p>
    <w:sectPr w:rsidSect="00E32308">
      <w:footerReference w:type="default" r:id="rId7"/>
      <w:pgSz w:w="11906" w:h="16838" w:code="9"/>
      <w:pgMar w:top="426" w:right="113" w:bottom="56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65pt;height:6.65pt" o:bullet="t">
        <v:imagedata r:id="rId1" o:title=""/>
      </v:shape>
    </w:pict>
  </w:numPicBullet>
  <w:abstractNum w:abstractNumId="0">
    <w:nsid w:val="6A4703A8"/>
    <w:multiLevelType w:val="hybridMultilevel"/>
    <w:tmpl w:val="6A4703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113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6D"/>
    <w:rsid w:val="00003180"/>
    <w:rsid w:val="00005735"/>
    <w:rsid w:val="000107FA"/>
    <w:rsid w:val="00015E7E"/>
    <w:rsid w:val="00020AB5"/>
    <w:rsid w:val="000246E3"/>
    <w:rsid w:val="000276BD"/>
    <w:rsid w:val="00030FF2"/>
    <w:rsid w:val="0003161E"/>
    <w:rsid w:val="00032CFB"/>
    <w:rsid w:val="000332B3"/>
    <w:rsid w:val="00034F77"/>
    <w:rsid w:val="00043E69"/>
    <w:rsid w:val="00044F84"/>
    <w:rsid w:val="000536FD"/>
    <w:rsid w:val="00072BA9"/>
    <w:rsid w:val="000738ED"/>
    <w:rsid w:val="00080808"/>
    <w:rsid w:val="00080F09"/>
    <w:rsid w:val="00081351"/>
    <w:rsid w:val="000833B9"/>
    <w:rsid w:val="000B19E8"/>
    <w:rsid w:val="000B3B54"/>
    <w:rsid w:val="000C13B4"/>
    <w:rsid w:val="000C7A8C"/>
    <w:rsid w:val="000D2360"/>
    <w:rsid w:val="000D6351"/>
    <w:rsid w:val="000F5B68"/>
    <w:rsid w:val="000F5B8D"/>
    <w:rsid w:val="001042B8"/>
    <w:rsid w:val="00105410"/>
    <w:rsid w:val="00125700"/>
    <w:rsid w:val="00126F07"/>
    <w:rsid w:val="0013099C"/>
    <w:rsid w:val="00141EA7"/>
    <w:rsid w:val="0015046C"/>
    <w:rsid w:val="00150B3B"/>
    <w:rsid w:val="001628C4"/>
    <w:rsid w:val="001711A5"/>
    <w:rsid w:val="0017286D"/>
    <w:rsid w:val="00185D09"/>
    <w:rsid w:val="00186361"/>
    <w:rsid w:val="001865B0"/>
    <w:rsid w:val="001B40BB"/>
    <w:rsid w:val="001B57C3"/>
    <w:rsid w:val="001B57C7"/>
    <w:rsid w:val="001C0CDA"/>
    <w:rsid w:val="001C231A"/>
    <w:rsid w:val="001D30C8"/>
    <w:rsid w:val="001E53BF"/>
    <w:rsid w:val="001E5C77"/>
    <w:rsid w:val="001F2D5E"/>
    <w:rsid w:val="001F4157"/>
    <w:rsid w:val="001F4A29"/>
    <w:rsid w:val="001F76B4"/>
    <w:rsid w:val="001F7C41"/>
    <w:rsid w:val="00205516"/>
    <w:rsid w:val="00206248"/>
    <w:rsid w:val="00222CFA"/>
    <w:rsid w:val="00233D57"/>
    <w:rsid w:val="00234471"/>
    <w:rsid w:val="00241897"/>
    <w:rsid w:val="00250ED1"/>
    <w:rsid w:val="00254848"/>
    <w:rsid w:val="002664AC"/>
    <w:rsid w:val="00271F8C"/>
    <w:rsid w:val="002762A6"/>
    <w:rsid w:val="00277DE7"/>
    <w:rsid w:val="00280D4D"/>
    <w:rsid w:val="00293010"/>
    <w:rsid w:val="00295EE4"/>
    <w:rsid w:val="00297DFE"/>
    <w:rsid w:val="002A28AE"/>
    <w:rsid w:val="002A3DCB"/>
    <w:rsid w:val="002A591D"/>
    <w:rsid w:val="002A7201"/>
    <w:rsid w:val="002B4DFC"/>
    <w:rsid w:val="002C28D2"/>
    <w:rsid w:val="002C3E0A"/>
    <w:rsid w:val="002C7381"/>
    <w:rsid w:val="002C73E0"/>
    <w:rsid w:val="002C74F2"/>
    <w:rsid w:val="002E1A9D"/>
    <w:rsid w:val="002E6CD9"/>
    <w:rsid w:val="002F6560"/>
    <w:rsid w:val="00302B3A"/>
    <w:rsid w:val="0030720A"/>
    <w:rsid w:val="00312E29"/>
    <w:rsid w:val="0032103F"/>
    <w:rsid w:val="003266AD"/>
    <w:rsid w:val="00331ADF"/>
    <w:rsid w:val="003355A2"/>
    <w:rsid w:val="00337F23"/>
    <w:rsid w:val="00340A2E"/>
    <w:rsid w:val="00344DE3"/>
    <w:rsid w:val="003516E0"/>
    <w:rsid w:val="003728A6"/>
    <w:rsid w:val="0037457E"/>
    <w:rsid w:val="00375697"/>
    <w:rsid w:val="00376C0A"/>
    <w:rsid w:val="00381BF7"/>
    <w:rsid w:val="00383CCF"/>
    <w:rsid w:val="00387CFA"/>
    <w:rsid w:val="00395040"/>
    <w:rsid w:val="003B2B11"/>
    <w:rsid w:val="003B611C"/>
    <w:rsid w:val="003B6EFF"/>
    <w:rsid w:val="003D2C21"/>
    <w:rsid w:val="003D6818"/>
    <w:rsid w:val="003F1ECA"/>
    <w:rsid w:val="003F2843"/>
    <w:rsid w:val="00400BDB"/>
    <w:rsid w:val="0040129F"/>
    <w:rsid w:val="00404BCC"/>
    <w:rsid w:val="0040758B"/>
    <w:rsid w:val="00407A39"/>
    <w:rsid w:val="00411D0A"/>
    <w:rsid w:val="00412B36"/>
    <w:rsid w:val="00415DFA"/>
    <w:rsid w:val="00417202"/>
    <w:rsid w:val="0041723B"/>
    <w:rsid w:val="00417A5E"/>
    <w:rsid w:val="004204E6"/>
    <w:rsid w:val="00424488"/>
    <w:rsid w:val="004313DC"/>
    <w:rsid w:val="00431C47"/>
    <w:rsid w:val="00434DC0"/>
    <w:rsid w:val="00435626"/>
    <w:rsid w:val="004419A9"/>
    <w:rsid w:val="00444916"/>
    <w:rsid w:val="004456C7"/>
    <w:rsid w:val="004516A1"/>
    <w:rsid w:val="0045269E"/>
    <w:rsid w:val="004630DE"/>
    <w:rsid w:val="00471524"/>
    <w:rsid w:val="00471A9E"/>
    <w:rsid w:val="00476AD6"/>
    <w:rsid w:val="004809EB"/>
    <w:rsid w:val="0048578B"/>
    <w:rsid w:val="00485910"/>
    <w:rsid w:val="004866E4"/>
    <w:rsid w:val="00490144"/>
    <w:rsid w:val="0049364C"/>
    <w:rsid w:val="00496FD4"/>
    <w:rsid w:val="004979AE"/>
    <w:rsid w:val="004B5D3E"/>
    <w:rsid w:val="004C346F"/>
    <w:rsid w:val="004C3B01"/>
    <w:rsid w:val="004C6ED2"/>
    <w:rsid w:val="004D1F74"/>
    <w:rsid w:val="004E369A"/>
    <w:rsid w:val="004F196B"/>
    <w:rsid w:val="004F1D4B"/>
    <w:rsid w:val="004F4E13"/>
    <w:rsid w:val="004F64B9"/>
    <w:rsid w:val="004F64D7"/>
    <w:rsid w:val="005059AF"/>
    <w:rsid w:val="00517C27"/>
    <w:rsid w:val="00517D0E"/>
    <w:rsid w:val="005233B1"/>
    <w:rsid w:val="005324DA"/>
    <w:rsid w:val="00534BB9"/>
    <w:rsid w:val="005440F4"/>
    <w:rsid w:val="00544F2C"/>
    <w:rsid w:val="0054521F"/>
    <w:rsid w:val="00562EA2"/>
    <w:rsid w:val="0057265F"/>
    <w:rsid w:val="00574403"/>
    <w:rsid w:val="00576C4E"/>
    <w:rsid w:val="00592248"/>
    <w:rsid w:val="00592712"/>
    <w:rsid w:val="005A5B40"/>
    <w:rsid w:val="005A5E21"/>
    <w:rsid w:val="005A7FA4"/>
    <w:rsid w:val="005B7AFC"/>
    <w:rsid w:val="005C0B8B"/>
    <w:rsid w:val="005D2CFE"/>
    <w:rsid w:val="005F1296"/>
    <w:rsid w:val="005F2D7B"/>
    <w:rsid w:val="005F7B71"/>
    <w:rsid w:val="00601FC3"/>
    <w:rsid w:val="006052C3"/>
    <w:rsid w:val="006068F1"/>
    <w:rsid w:val="00611B29"/>
    <w:rsid w:val="006224E8"/>
    <w:rsid w:val="00623D9F"/>
    <w:rsid w:val="00624EFD"/>
    <w:rsid w:val="00626F78"/>
    <w:rsid w:val="00631CD2"/>
    <w:rsid w:val="00632A03"/>
    <w:rsid w:val="00632B85"/>
    <w:rsid w:val="006340B0"/>
    <w:rsid w:val="006430D9"/>
    <w:rsid w:val="00643B8E"/>
    <w:rsid w:val="0064594A"/>
    <w:rsid w:val="006467F5"/>
    <w:rsid w:val="00646A86"/>
    <w:rsid w:val="00652E40"/>
    <w:rsid w:val="00660FD8"/>
    <w:rsid w:val="0066707E"/>
    <w:rsid w:val="006717DA"/>
    <w:rsid w:val="006811FE"/>
    <w:rsid w:val="00685749"/>
    <w:rsid w:val="006A7C1D"/>
    <w:rsid w:val="006A7D37"/>
    <w:rsid w:val="006B5279"/>
    <w:rsid w:val="006B6557"/>
    <w:rsid w:val="006C037E"/>
    <w:rsid w:val="006C2A55"/>
    <w:rsid w:val="006C75AC"/>
    <w:rsid w:val="006D1C5A"/>
    <w:rsid w:val="006F3480"/>
    <w:rsid w:val="006F7813"/>
    <w:rsid w:val="00700691"/>
    <w:rsid w:val="00707433"/>
    <w:rsid w:val="007230D0"/>
    <w:rsid w:val="0072398A"/>
    <w:rsid w:val="00727D74"/>
    <w:rsid w:val="00731349"/>
    <w:rsid w:val="007348FA"/>
    <w:rsid w:val="00737448"/>
    <w:rsid w:val="0073787D"/>
    <w:rsid w:val="00740B01"/>
    <w:rsid w:val="00745E8D"/>
    <w:rsid w:val="0075103F"/>
    <w:rsid w:val="00751143"/>
    <w:rsid w:val="0075196F"/>
    <w:rsid w:val="007622FC"/>
    <w:rsid w:val="0076616F"/>
    <w:rsid w:val="007666B9"/>
    <w:rsid w:val="007710DD"/>
    <w:rsid w:val="0078439C"/>
    <w:rsid w:val="0078749E"/>
    <w:rsid w:val="00791EB4"/>
    <w:rsid w:val="007A5CE4"/>
    <w:rsid w:val="007B3383"/>
    <w:rsid w:val="007C0771"/>
    <w:rsid w:val="007C30EF"/>
    <w:rsid w:val="007C478D"/>
    <w:rsid w:val="007D5424"/>
    <w:rsid w:val="007E151F"/>
    <w:rsid w:val="007E5938"/>
    <w:rsid w:val="007F466B"/>
    <w:rsid w:val="007F49F8"/>
    <w:rsid w:val="00801535"/>
    <w:rsid w:val="008138DD"/>
    <w:rsid w:val="00813DED"/>
    <w:rsid w:val="00815D48"/>
    <w:rsid w:val="0082749F"/>
    <w:rsid w:val="00831CA3"/>
    <w:rsid w:val="008361F9"/>
    <w:rsid w:val="00841E6B"/>
    <w:rsid w:val="008440D2"/>
    <w:rsid w:val="00846184"/>
    <w:rsid w:val="00855388"/>
    <w:rsid w:val="00857FCD"/>
    <w:rsid w:val="00862C75"/>
    <w:rsid w:val="0086479B"/>
    <w:rsid w:val="008679C1"/>
    <w:rsid w:val="00876D38"/>
    <w:rsid w:val="00884BB6"/>
    <w:rsid w:val="008858C2"/>
    <w:rsid w:val="00895055"/>
    <w:rsid w:val="008A2C34"/>
    <w:rsid w:val="008A5601"/>
    <w:rsid w:val="008A6E31"/>
    <w:rsid w:val="008B585F"/>
    <w:rsid w:val="008C0104"/>
    <w:rsid w:val="008C638A"/>
    <w:rsid w:val="008D24AA"/>
    <w:rsid w:val="008E0610"/>
    <w:rsid w:val="008F28F6"/>
    <w:rsid w:val="008F6E3F"/>
    <w:rsid w:val="008F79DC"/>
    <w:rsid w:val="00907E4F"/>
    <w:rsid w:val="00912D1F"/>
    <w:rsid w:val="00917044"/>
    <w:rsid w:val="0092675F"/>
    <w:rsid w:val="00932E71"/>
    <w:rsid w:val="00934EC0"/>
    <w:rsid w:val="009374E2"/>
    <w:rsid w:val="00940EBF"/>
    <w:rsid w:val="009415DE"/>
    <w:rsid w:val="00943634"/>
    <w:rsid w:val="009450F2"/>
    <w:rsid w:val="00947456"/>
    <w:rsid w:val="00947B4A"/>
    <w:rsid w:val="00950ECE"/>
    <w:rsid w:val="00953298"/>
    <w:rsid w:val="00960E8C"/>
    <w:rsid w:val="00961072"/>
    <w:rsid w:val="00965B51"/>
    <w:rsid w:val="0096733B"/>
    <w:rsid w:val="00970000"/>
    <w:rsid w:val="00973E58"/>
    <w:rsid w:val="00982AFC"/>
    <w:rsid w:val="00987947"/>
    <w:rsid w:val="009A03CA"/>
    <w:rsid w:val="009B168F"/>
    <w:rsid w:val="009B2663"/>
    <w:rsid w:val="009B4E46"/>
    <w:rsid w:val="009B7005"/>
    <w:rsid w:val="009C2761"/>
    <w:rsid w:val="009C27BE"/>
    <w:rsid w:val="009C2E44"/>
    <w:rsid w:val="009D1512"/>
    <w:rsid w:val="009D2B90"/>
    <w:rsid w:val="009E752E"/>
    <w:rsid w:val="009F34DE"/>
    <w:rsid w:val="009F727F"/>
    <w:rsid w:val="00A10571"/>
    <w:rsid w:val="00A131F1"/>
    <w:rsid w:val="00A22AD7"/>
    <w:rsid w:val="00A30B9C"/>
    <w:rsid w:val="00A30FAD"/>
    <w:rsid w:val="00A35F99"/>
    <w:rsid w:val="00A370E3"/>
    <w:rsid w:val="00A40A3B"/>
    <w:rsid w:val="00A47447"/>
    <w:rsid w:val="00A511A4"/>
    <w:rsid w:val="00A51943"/>
    <w:rsid w:val="00A53EE7"/>
    <w:rsid w:val="00A55240"/>
    <w:rsid w:val="00A716AD"/>
    <w:rsid w:val="00A76817"/>
    <w:rsid w:val="00A76C64"/>
    <w:rsid w:val="00A90526"/>
    <w:rsid w:val="00AA06D2"/>
    <w:rsid w:val="00AA62B8"/>
    <w:rsid w:val="00AB33A7"/>
    <w:rsid w:val="00AB7222"/>
    <w:rsid w:val="00AB7BFB"/>
    <w:rsid w:val="00AC31E0"/>
    <w:rsid w:val="00AC4EE0"/>
    <w:rsid w:val="00AD0099"/>
    <w:rsid w:val="00AD7423"/>
    <w:rsid w:val="00AD745B"/>
    <w:rsid w:val="00AE33EF"/>
    <w:rsid w:val="00AF20B7"/>
    <w:rsid w:val="00B11A7E"/>
    <w:rsid w:val="00B12C97"/>
    <w:rsid w:val="00B25496"/>
    <w:rsid w:val="00B377A9"/>
    <w:rsid w:val="00B51923"/>
    <w:rsid w:val="00B51ACC"/>
    <w:rsid w:val="00B52680"/>
    <w:rsid w:val="00B579F1"/>
    <w:rsid w:val="00B71647"/>
    <w:rsid w:val="00B80D6C"/>
    <w:rsid w:val="00B93945"/>
    <w:rsid w:val="00BA399B"/>
    <w:rsid w:val="00BA7445"/>
    <w:rsid w:val="00BB6BB7"/>
    <w:rsid w:val="00BC32B0"/>
    <w:rsid w:val="00BC3636"/>
    <w:rsid w:val="00BC5160"/>
    <w:rsid w:val="00BD00D9"/>
    <w:rsid w:val="00BD3BBA"/>
    <w:rsid w:val="00BD3E6C"/>
    <w:rsid w:val="00BD77C3"/>
    <w:rsid w:val="00BE2246"/>
    <w:rsid w:val="00BF3C72"/>
    <w:rsid w:val="00C06C18"/>
    <w:rsid w:val="00C10194"/>
    <w:rsid w:val="00C10AFB"/>
    <w:rsid w:val="00C12908"/>
    <w:rsid w:val="00C15BB4"/>
    <w:rsid w:val="00C20CF4"/>
    <w:rsid w:val="00C26336"/>
    <w:rsid w:val="00C26497"/>
    <w:rsid w:val="00C30C1A"/>
    <w:rsid w:val="00C371F2"/>
    <w:rsid w:val="00C44F16"/>
    <w:rsid w:val="00C45600"/>
    <w:rsid w:val="00C469A6"/>
    <w:rsid w:val="00C47AEC"/>
    <w:rsid w:val="00C57253"/>
    <w:rsid w:val="00C60996"/>
    <w:rsid w:val="00C60BFE"/>
    <w:rsid w:val="00C61FB7"/>
    <w:rsid w:val="00C668CB"/>
    <w:rsid w:val="00C710AE"/>
    <w:rsid w:val="00C73DDE"/>
    <w:rsid w:val="00C76A29"/>
    <w:rsid w:val="00CA120D"/>
    <w:rsid w:val="00CA2D91"/>
    <w:rsid w:val="00CA3C74"/>
    <w:rsid w:val="00CA3CE7"/>
    <w:rsid w:val="00CB2323"/>
    <w:rsid w:val="00CC17D3"/>
    <w:rsid w:val="00CC3019"/>
    <w:rsid w:val="00CC6C10"/>
    <w:rsid w:val="00CE1DA4"/>
    <w:rsid w:val="00CE3674"/>
    <w:rsid w:val="00CE3D42"/>
    <w:rsid w:val="00CF2CDA"/>
    <w:rsid w:val="00CF3E75"/>
    <w:rsid w:val="00D04F68"/>
    <w:rsid w:val="00D05679"/>
    <w:rsid w:val="00D06F47"/>
    <w:rsid w:val="00D16E5E"/>
    <w:rsid w:val="00D22A48"/>
    <w:rsid w:val="00D35C26"/>
    <w:rsid w:val="00D37800"/>
    <w:rsid w:val="00D4015B"/>
    <w:rsid w:val="00D4449D"/>
    <w:rsid w:val="00D50864"/>
    <w:rsid w:val="00D56CAF"/>
    <w:rsid w:val="00D635BF"/>
    <w:rsid w:val="00D7253E"/>
    <w:rsid w:val="00D75A0A"/>
    <w:rsid w:val="00DA186D"/>
    <w:rsid w:val="00DD5120"/>
    <w:rsid w:val="00DD6B50"/>
    <w:rsid w:val="00DE343F"/>
    <w:rsid w:val="00DF2A4D"/>
    <w:rsid w:val="00DF4A19"/>
    <w:rsid w:val="00E00457"/>
    <w:rsid w:val="00E009E1"/>
    <w:rsid w:val="00E0254C"/>
    <w:rsid w:val="00E07517"/>
    <w:rsid w:val="00E149BF"/>
    <w:rsid w:val="00E169C8"/>
    <w:rsid w:val="00E312A3"/>
    <w:rsid w:val="00E3145C"/>
    <w:rsid w:val="00E32308"/>
    <w:rsid w:val="00E434B4"/>
    <w:rsid w:val="00E4624A"/>
    <w:rsid w:val="00E51908"/>
    <w:rsid w:val="00E63705"/>
    <w:rsid w:val="00E7049A"/>
    <w:rsid w:val="00E819B7"/>
    <w:rsid w:val="00E8590C"/>
    <w:rsid w:val="00E87A71"/>
    <w:rsid w:val="00E90E52"/>
    <w:rsid w:val="00E92172"/>
    <w:rsid w:val="00EA3F8D"/>
    <w:rsid w:val="00EA435B"/>
    <w:rsid w:val="00EB5216"/>
    <w:rsid w:val="00EB55D6"/>
    <w:rsid w:val="00EC026F"/>
    <w:rsid w:val="00EE5826"/>
    <w:rsid w:val="00EF7FE8"/>
    <w:rsid w:val="00F003AA"/>
    <w:rsid w:val="00F167EF"/>
    <w:rsid w:val="00F16B49"/>
    <w:rsid w:val="00F25E95"/>
    <w:rsid w:val="00F2624C"/>
    <w:rsid w:val="00F26C92"/>
    <w:rsid w:val="00F425F7"/>
    <w:rsid w:val="00F50AB7"/>
    <w:rsid w:val="00F57EDD"/>
    <w:rsid w:val="00F6191D"/>
    <w:rsid w:val="00F62B1F"/>
    <w:rsid w:val="00F76789"/>
    <w:rsid w:val="00F93338"/>
    <w:rsid w:val="00FA35CA"/>
    <w:rsid w:val="00FA7693"/>
    <w:rsid w:val="00FB0EB2"/>
    <w:rsid w:val="00FB0EEA"/>
    <w:rsid w:val="00FB1C71"/>
    <w:rsid w:val="00FB726F"/>
    <w:rsid w:val="00FC0DAC"/>
    <w:rsid w:val="00FC28B7"/>
    <w:rsid w:val="00FD0568"/>
    <w:rsid w:val="00FD6EB3"/>
    <w:rsid w:val="00FE482E"/>
    <w:rsid w:val="00FE67C1"/>
    <w:rsid w:val="00FF0704"/>
    <w:rsid w:val="00FF4DF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BD648D7-F363-4D7F-B908-240CB6C4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86D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DA186D"/>
    <w:pPr>
      <w:keepNext/>
      <w:keepLines/>
      <w:spacing w:before="240" w:after="0"/>
      <w:outlineLvl w:val="0"/>
    </w:pPr>
    <w:rPr>
      <w:rFonts w:ascii="Arial" w:hAnsi="Arial" w:eastAsiaTheme="majorEastAsia" w:cs="Arial"/>
      <w:b/>
      <w:bCs/>
      <w:color w:val="FFFFFF" w:themeColor="background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DA186D"/>
    <w:rPr>
      <w:rFonts w:ascii="Arial" w:hAnsi="Arial" w:eastAsiaTheme="majorEastAsia" w:cs="Arial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186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A186D"/>
    <w:rPr>
      <w:color w:val="808080"/>
    </w:rPr>
  </w:style>
  <w:style w:type="paragraph" w:styleId="Header">
    <w:name w:val="header"/>
    <w:basedOn w:val="Normal"/>
    <w:link w:val="a"/>
    <w:uiPriority w:val="99"/>
    <w:unhideWhenUsed/>
    <w:rsid w:val="00DA18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A186D"/>
  </w:style>
  <w:style w:type="paragraph" w:styleId="Footer">
    <w:name w:val="footer"/>
    <w:basedOn w:val="Normal"/>
    <w:link w:val="a0"/>
    <w:uiPriority w:val="99"/>
    <w:unhideWhenUsed/>
    <w:rsid w:val="00DA18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A186D"/>
  </w:style>
  <w:style w:type="paragraph" w:styleId="ListParagraph">
    <w:name w:val="List Paragraph"/>
    <w:basedOn w:val="Normal"/>
    <w:uiPriority w:val="34"/>
    <w:qFormat/>
    <w:rsid w:val="00DA186D"/>
    <w:pPr>
      <w:ind w:left="720"/>
      <w:contextualSpacing/>
    </w:pPr>
  </w:style>
  <w:style w:type="table" w:styleId="TableGrid">
    <w:name w:val="Table Grid"/>
    <w:basedOn w:val="TableNormal"/>
    <w:uiPriority w:val="39"/>
    <w:rsid w:val="00BE2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X6FGK4" Type="http://schemas.openxmlformats.org/officeDocument/2006/relationships/image" Target="media/BCZDWZ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ED8D-FA2A-458D-9242-49CA83012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488</TotalTime>
  <Pages>1</Pages>
  <Words>229</Words>
  <Characters>1441</Characters>
  <Application>Microsoft Office Word</Application>
  <DocSecurity>0</DocSecurity>
  <Lines>10</Lines>
  <Paragraphs>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537</cp:revision>
  <dcterms:created xsi:type="dcterms:W3CDTF">2020-11-08T08:46:00Z</dcterms:created>
  <dcterms:modified xsi:type="dcterms:W3CDTF">2021-02-09T13:26:00Z</dcterms:modified>
</cp:coreProperties>
</file>