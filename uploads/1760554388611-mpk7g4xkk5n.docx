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749"/>
                    <pic:cNvPicPr/>
                  </pic:nvPicPr>
                  <pic:blipFill>
                    <a:blip xmlns:r="http://schemas.openxmlformats.org/officeDocument/2006/relationships" r:embed="rId3EXXA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96165F" w14:paraId="59FA8CE6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6F4229D5" w14:textId="0C3EFC4A" w:rsidR="001B2ABD" w:rsidRPr="0096165F" w:rsidRDefault="001B2ABD" w:rsidP="001B2ABD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584BBD8C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14:paraId="6CB396B9" w14:textId="0D12611E" w:rsidR="001B2ABD" w:rsidRPr="0096165F" w:rsidRDefault="001E095D" w:rsidP="001B2ABD">
            <w:pPr>
              <w:pStyle w:val="a3"/>
              <w:bidi/>
              <w:rPr>
                <w:rFonts w:ascii="Tahoma" w:hAnsi="Tahoma"/>
              </w:rPr>
            </w:pPr>
            <w:proofErr w:type="spellStart"/>
            <w:r>
              <w:rPr>
                <w:rFonts w:ascii="Tahoma" w:hAnsi="Tahoma" w:hint="cs"/>
                <w:rtl/>
              </w:rPr>
              <w:t>ג'ואד</w:t>
            </w:r>
            <w:proofErr w:type="spellEnd"/>
            <w:r>
              <w:rPr>
                <w:rFonts w:ascii="Tahoma" w:hAnsi="Tahoma" w:hint="cs"/>
                <w:rtl/>
              </w:rPr>
              <w:t xml:space="preserve"> </w:t>
            </w:r>
            <w:proofErr w:type="spellStart"/>
            <w:r>
              <w:rPr>
                <w:rFonts w:ascii="Tahoma" w:hAnsi="Tahoma" w:hint="cs"/>
                <w:rtl/>
              </w:rPr>
              <w:t>ח'רייס</w:t>
            </w:r>
            <w:proofErr w:type="spellEnd"/>
          </w:p>
          <w:p w14:paraId="40AA2281" w14:textId="66BEC028" w:rsidR="001B2ABD" w:rsidRPr="0096165F" w:rsidRDefault="001E095D" w:rsidP="001B2ABD">
            <w:pPr>
              <w:pStyle w:val="af"/>
              <w:bidi/>
              <w:rPr>
                <w:rFonts w:ascii="Tahoma" w:hAnsi="Tahoma"/>
              </w:rPr>
            </w:pPr>
            <w:r w:rsidRPr="0017268A">
              <w:rPr>
                <w:rFonts w:ascii="Tahoma" w:hAnsi="Tahoma" w:hint="cs"/>
                <w:spacing w:val="0"/>
                <w:w w:val="77"/>
                <w:rtl/>
              </w:rPr>
              <w:t>פקח מוסכים אזור צפו</w:t>
            </w:r>
            <w:r w:rsidRPr="0017268A">
              <w:rPr>
                <w:rFonts w:ascii="Tahoma" w:hAnsi="Tahoma" w:hint="cs"/>
                <w:spacing w:val="21"/>
                <w:w w:val="77"/>
                <w:rtl/>
              </w:rPr>
              <w:t>ן</w:t>
            </w:r>
          </w:p>
        </w:tc>
      </w:tr>
      <w:tr w:rsidR="001B2ABD" w:rsidRPr="0096165F" w14:paraId="0B5340CA" w14:textId="77777777" w:rsidTr="00AE7882">
        <w:tc>
          <w:tcPr>
            <w:tcW w:w="3600" w:type="dxa"/>
          </w:tcPr>
          <w:sdt>
            <w:sdtPr>
              <w:rPr>
                <w:rFonts w:ascii="Tahoma" w:hAnsi="Tahoma"/>
                <w:rtl/>
              </w:rPr>
              <w:id w:val="-1711873194"/>
              <w:placeholder>
                <w:docPart w:val="A5B7159096BE45FFA864E00807881AFF"/>
              </w:placeholder>
              <w:temporary/>
              <w:showingPlcHdr/>
              <w15:appearance w15:val="hidden"/>
            </w:sdtPr>
            <w:sdtEndPr/>
            <w:sdtContent>
              <w:p w14:paraId="7BFC2BD1" w14:textId="77777777" w:rsidR="001B2ABD" w:rsidRPr="0096165F" w:rsidRDefault="00036450" w:rsidP="00036450">
                <w:pPr>
                  <w:pStyle w:val="3"/>
                  <w:bidi/>
                  <w:rPr>
                    <w:rFonts w:ascii="Tahoma" w:hAnsi="Tahoma"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פרופיל</w:t>
                </w:r>
              </w:p>
            </w:sdtContent>
          </w:sdt>
          <w:p w14:paraId="26905230" w14:textId="68B40CD9" w:rsidR="00036450" w:rsidRDefault="00A60FCB" w:rsidP="00A60FCB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תאריך לידה 6.1.1991</w:t>
            </w:r>
          </w:p>
          <w:p w14:paraId="5E5DDAD0" w14:textId="5122BBDA" w:rsidR="00A60FCB" w:rsidRDefault="00A60FCB" w:rsidP="00A60FCB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בן 30 נשוי +ילדה</w:t>
            </w:r>
          </w:p>
          <w:p w14:paraId="3C8D7C21" w14:textId="604FC213" w:rsidR="00A60FCB" w:rsidRDefault="00A60FCB" w:rsidP="00A60FCB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מתגורר במרר כפר דרוזי בגליל תחתון </w:t>
            </w:r>
            <w:r w:rsidR="0017268A">
              <w:rPr>
                <w:rFonts w:ascii="Tahoma" w:hAnsi="Tahoma" w:hint="cs"/>
                <w:rtl/>
              </w:rPr>
              <w:t>ת"ז: 203467493</w:t>
            </w:r>
          </w:p>
          <w:p w14:paraId="4803E057" w14:textId="77777777" w:rsidR="0017268A" w:rsidRPr="0096165F" w:rsidRDefault="0017268A" w:rsidP="0017268A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1954003311"/>
              <w:placeholder>
                <w:docPart w:val="4F9176576E344C139A4A45342C23870F"/>
              </w:placeholder>
              <w:temporary/>
              <w:showingPlcHdr/>
              <w15:appearance w15:val="hidden"/>
            </w:sdtPr>
            <w:sdtEndPr/>
            <w:sdtContent>
              <w:p w14:paraId="6950C986" w14:textId="77777777" w:rsidR="0017268A" w:rsidRDefault="0017268A" w:rsidP="0017268A">
                <w:pPr>
                  <w:pStyle w:val="3"/>
                  <w:bidi/>
                  <w:rPr>
                    <w:rFonts w:asciiTheme="minorHAnsi" w:eastAsiaTheme="minorEastAsia" w:hAnsiTheme="minorHAnsi"/>
                    <w:b w:val="0"/>
                    <w:bCs w:val="0"/>
                    <w:caps w:val="0"/>
                    <w:color w:val="auto"/>
                    <w:sz w:val="18"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p>
            </w:sdtContent>
          </w:sdt>
          <w:p w14:paraId="09ADC04D" w14:textId="77777777" w:rsidR="00036450" w:rsidRPr="0096165F" w:rsidRDefault="00036450" w:rsidP="00036450">
            <w:pPr>
              <w:bidi/>
              <w:rPr>
                <w:rFonts w:ascii="Tahoma" w:hAnsi="Tahoma"/>
              </w:rPr>
            </w:pPr>
          </w:p>
          <w:p w14:paraId="69B6FAAD" w14:textId="4A95603A" w:rsidR="00036450" w:rsidRPr="0096165F" w:rsidRDefault="00036450" w:rsidP="00CB0055">
            <w:pPr>
              <w:pStyle w:val="3"/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1111563247"/>
              <w:placeholder>
                <w:docPart w:val="6CFC06C9B3684DC0A8D3552223CA8DA3"/>
              </w:placeholder>
              <w:temporary/>
              <w:showingPlcHdr/>
              <w15:appearance w15:val="hidden"/>
            </w:sdtPr>
            <w:sdtEndPr/>
            <w:sdtContent>
              <w:p w14:paraId="2BBB9B3C" w14:textId="77777777" w:rsidR="004D3011" w:rsidRPr="0096165F" w:rsidRDefault="004D3011" w:rsidP="004D3011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טלפון:</w:t>
                </w:r>
              </w:p>
            </w:sdtContent>
          </w:sdt>
          <w:p w14:paraId="573F2536" w14:textId="0A8F5A4F" w:rsidR="004D3011" w:rsidRPr="0096165F" w:rsidRDefault="00A60FCB" w:rsidP="004D3011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0525566909</w:t>
            </w:r>
          </w:p>
          <w:p w14:paraId="2C836F58" w14:textId="77777777" w:rsidR="004D3011" w:rsidRPr="0096165F" w:rsidRDefault="004D3011" w:rsidP="004D3011">
            <w:pPr>
              <w:bidi/>
              <w:rPr>
                <w:rFonts w:ascii="Tahoma" w:hAnsi="Tahoma"/>
              </w:rPr>
            </w:pPr>
          </w:p>
          <w:p w14:paraId="335E72C3" w14:textId="77777777" w:rsidR="004D3011" w:rsidRPr="0096165F" w:rsidRDefault="004D3011" w:rsidP="004D3011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59AB332DB2E94627A25AEEBBE5DBAF8B"/>
              </w:placeholder>
              <w:temporary/>
              <w:showingPlcHdr/>
              <w15:appearance w15:val="hidden"/>
            </w:sdtPr>
            <w:sdtEndPr/>
            <w:sdtContent>
              <w:p w14:paraId="496576AF" w14:textId="77777777" w:rsidR="004D3011" w:rsidRPr="0096165F" w:rsidRDefault="004D3011" w:rsidP="004D3011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5960D03D" w14:textId="7A7250DC" w:rsidR="004D3011" w:rsidRPr="0096165F" w:rsidRDefault="00A60FCB" w:rsidP="00CB0055">
            <w:pPr>
              <w:pStyle w:val="3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</w:rPr>
              <w:t>J</w:t>
            </w:r>
            <w:r>
              <w:rPr>
                <w:rFonts w:ascii="Tahoma" w:hAnsi="Tahoma"/>
              </w:rPr>
              <w:t>aawwaad22@gmail.com</w:t>
            </w:r>
          </w:p>
          <w:p w14:paraId="43F668C0" w14:textId="6DA6B80A" w:rsidR="004D3011" w:rsidRPr="0096165F" w:rsidRDefault="004D3011" w:rsidP="004D3011">
            <w:pPr>
              <w:bidi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5F1D79B8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BBF7348561684DE59B268688965B9255"/>
              </w:placeholder>
              <w:temporary/>
              <w:showingPlcHdr/>
              <w15:appearance w15:val="hidden"/>
            </w:sdtPr>
            <w:sdtEndPr/>
            <w:sdtContent>
              <w:p w14:paraId="08D37E3C" w14:textId="77777777" w:rsidR="001B2ABD" w:rsidRPr="0096165F" w:rsidRDefault="00E25A26" w:rsidP="00036450">
                <w:pPr>
                  <w:pStyle w:val="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השכלה</w:t>
                </w:r>
              </w:p>
            </w:sdtContent>
          </w:sdt>
          <w:p w14:paraId="349E76F9" w14:textId="43909493" w:rsidR="00036450" w:rsidRPr="0096165F" w:rsidRDefault="001E095D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המכללה הטכנולוגית </w:t>
            </w:r>
            <w:proofErr w:type="spellStart"/>
            <w:r>
              <w:rPr>
                <w:rFonts w:ascii="Tahoma" w:hAnsi="Tahoma" w:hint="cs"/>
                <w:rtl/>
              </w:rPr>
              <w:t>סח'נין</w:t>
            </w:r>
            <w:proofErr w:type="spellEnd"/>
          </w:p>
          <w:p w14:paraId="1ABFE8FB" w14:textId="3A95E4D4" w:rsidR="001E095D" w:rsidRDefault="001E095D" w:rsidP="001E095D">
            <w:pPr>
              <w:pStyle w:val="a6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2013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/>
                <w:rtl/>
                <w:lang w:eastAsia="he"/>
              </w:rPr>
              <w:t>–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2016</w:t>
            </w:r>
          </w:p>
          <w:p w14:paraId="466F3946" w14:textId="1F81EFF7" w:rsidR="004D3011" w:rsidRPr="0096165F" w:rsidRDefault="001E095D" w:rsidP="001E095D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  <w:lang w:eastAsia="he"/>
              </w:rPr>
              <w:t>הנדסאי מכונות מגמת רכב .</w:t>
            </w:r>
          </w:p>
          <w:p w14:paraId="33F4FF28" w14:textId="77777777" w:rsidR="00036450" w:rsidRPr="0096165F" w:rsidRDefault="00036450" w:rsidP="00036450">
            <w:pPr>
              <w:bidi/>
              <w:rPr>
                <w:rFonts w:ascii="Tahoma" w:hAnsi="Tahoma"/>
              </w:rPr>
            </w:pPr>
          </w:p>
          <w:p w14:paraId="58ED7B5E" w14:textId="1750DEE2" w:rsidR="00036450" w:rsidRDefault="001E095D" w:rsidP="00B359E4">
            <w:pPr>
              <w:pStyle w:val="4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משרד תחבורה </w:t>
            </w:r>
          </w:p>
          <w:p w14:paraId="148347B1" w14:textId="48E4EC2A" w:rsidR="001E095D" w:rsidRDefault="001E095D" w:rsidP="001E095D">
            <w:pPr>
              <w:bidi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אוטוטק</w:t>
            </w:r>
            <w:proofErr w:type="spellEnd"/>
            <w:r>
              <w:rPr>
                <w:rFonts w:hint="cs"/>
                <w:rtl/>
              </w:rPr>
              <w:t xml:space="preserve"> רכב מכונאות חשמל ומזוג כתב הסמכה </w:t>
            </w:r>
          </w:p>
          <w:p w14:paraId="1144EA64" w14:textId="2FED2BFA" w:rsidR="001E095D" w:rsidRPr="001E095D" w:rsidRDefault="001E095D" w:rsidP="001E095D">
            <w:pPr>
              <w:bidi/>
            </w:pPr>
            <w:r>
              <w:rPr>
                <w:rFonts w:hint="cs"/>
                <w:rtl/>
              </w:rPr>
              <w:t>הסמכה 02 03 רכב ה</w:t>
            </w:r>
            <w:r w:rsidR="00A60FCB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 xml:space="preserve">ברידי וחשמלי </w:t>
            </w: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D611C985BB434E2D8FD9E9B3AE70DBE2"/>
              </w:placeholder>
              <w:temporary/>
              <w:showingPlcHdr/>
              <w15:appearance w15:val="hidden"/>
            </w:sdtPr>
            <w:sdtEndPr/>
            <w:sdtContent>
              <w:p w14:paraId="3E7FDC75" w14:textId="77777777" w:rsidR="00036450" w:rsidRPr="0096165F" w:rsidRDefault="00036450" w:rsidP="00036450">
                <w:pPr>
                  <w:pStyle w:val="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14:paraId="4A394042" w14:textId="37E4E4BB" w:rsidR="00036450" w:rsidRPr="00FB0977" w:rsidRDefault="001E095D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צה"ל</w:t>
            </w:r>
            <w:r w:rsidR="00036450"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תפקיד לוחם + מכונאי</w:t>
            </w:r>
          </w:p>
          <w:p w14:paraId="1162EFF5" w14:textId="6A5DE231" w:rsidR="00036450" w:rsidRPr="0096165F" w:rsidRDefault="001E095D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2009</w:t>
            </w:r>
            <w:r w:rsidR="00036450"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>2012</w:t>
            </w:r>
          </w:p>
          <w:p w14:paraId="1B9C4487" w14:textId="6E638F1D" w:rsidR="00036450" w:rsidRPr="0096165F" w:rsidRDefault="001E095D" w:rsidP="00036450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לוחם בהכשרה חימוש בסוף השירות בנוסף במילואים סמ"ל מחלקת חימוש גדוד לוחם 5037 חטיבה 11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</w:p>
          <w:p w14:paraId="54FD9D33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2084832C" w14:textId="0ABCB9C5" w:rsidR="004D3011" w:rsidRPr="00FB0977" w:rsidRDefault="001E095D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צ'יינה מוטורס </w:t>
            </w:r>
            <w:r w:rsidR="004D3011"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 w:rsidR="00306529">
              <w:rPr>
                <w:rFonts w:ascii="Tahoma" w:hAnsi="Tahoma" w:hint="cs"/>
                <w:rtl/>
              </w:rPr>
              <w:t>מנהל עבודה</w:t>
            </w:r>
          </w:p>
          <w:p w14:paraId="16A8FA11" w14:textId="43F859CF" w:rsidR="004D3011" w:rsidRPr="0096165F" w:rsidRDefault="001E095D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2016</w:t>
            </w:r>
            <w:r w:rsidR="004D3011"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>2019</w:t>
            </w:r>
          </w:p>
          <w:p w14:paraId="5542FB45" w14:textId="77777777" w:rsidR="001E095D" w:rsidRDefault="001E095D" w:rsidP="004D3011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מחלץ דרך בצ'יינה </w:t>
            </w:r>
            <w:proofErr w:type="spellStart"/>
            <w:r>
              <w:rPr>
                <w:rFonts w:ascii="Tahoma" w:hAnsi="Tahoma" w:hint="cs"/>
                <w:rtl/>
              </w:rPr>
              <w:t>מטורס</w:t>
            </w:r>
            <w:proofErr w:type="spellEnd"/>
            <w:r>
              <w:rPr>
                <w:rFonts w:ascii="Tahoma" w:hAnsi="Tahoma" w:hint="cs"/>
                <w:rtl/>
              </w:rPr>
              <w:t xml:space="preserve"> למותג </w:t>
            </w:r>
            <w:proofErr w:type="spellStart"/>
            <w:r>
              <w:rPr>
                <w:rFonts w:ascii="Tahoma" w:hAnsi="Tahoma" w:hint="cs"/>
                <w:rtl/>
              </w:rPr>
              <w:t>יוטונג</w:t>
            </w:r>
            <w:proofErr w:type="spellEnd"/>
            <w:r>
              <w:rPr>
                <w:rFonts w:ascii="Tahoma" w:hAnsi="Tahoma" w:hint="cs"/>
                <w:rtl/>
              </w:rPr>
              <w:t xml:space="preserve"> </w:t>
            </w:r>
            <w:r>
              <w:rPr>
                <w:rFonts w:ascii="Tahoma" w:hAnsi="Tahoma" w:hint="cs"/>
              </w:rPr>
              <w:t>JAC</w:t>
            </w:r>
            <w:r>
              <w:rPr>
                <w:rFonts w:ascii="Tahoma" w:hAnsi="Tahoma" w:hint="cs"/>
                <w:rtl/>
              </w:rPr>
              <w:t xml:space="preserve"> מקסוס וסאני </w:t>
            </w:r>
          </w:p>
          <w:p w14:paraId="6B8E11CD" w14:textId="699D304C" w:rsidR="004D3011" w:rsidRPr="0096165F" w:rsidRDefault="001E095D" w:rsidP="001E095D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ניהול מלאי פתחת כרטסי עבודה ומעקב מול לקוחות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</w:p>
          <w:p w14:paraId="444DC515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768E87C6" w14:textId="56F9668B" w:rsidR="004D3011" w:rsidRPr="00DC211E" w:rsidRDefault="001E095D" w:rsidP="00B359E4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rtl/>
              </w:rPr>
              <w:t xml:space="preserve">צ'יינה מוטורס </w:t>
            </w:r>
            <w:r w:rsidR="00306529">
              <w:rPr>
                <w:rFonts w:ascii="Tahoma" w:hAnsi="Tahoma" w:hint="cs"/>
                <w:b w:val="0"/>
                <w:rtl/>
                <w:lang w:eastAsia="he"/>
              </w:rPr>
              <w:t>ניהול</w:t>
            </w:r>
            <w:r w:rsidR="004D3011" w:rsidRPr="00DC211E">
              <w:rPr>
                <w:rFonts w:ascii="Tahoma" w:hAnsi="Tahoma"/>
                <w:b w:val="0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פקח מוסכים</w:t>
            </w:r>
          </w:p>
          <w:p w14:paraId="54FBAC44" w14:textId="6567697E" w:rsidR="004D3011" w:rsidRPr="0096165F" w:rsidRDefault="001E095D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2019</w:t>
            </w:r>
            <w:r w:rsidR="004D3011"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>עד היום</w:t>
            </w:r>
          </w:p>
          <w:p w14:paraId="560C97ED" w14:textId="4526C616" w:rsidR="004D3011" w:rsidRPr="0096165F" w:rsidRDefault="001E095D" w:rsidP="001E095D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לאחר תקופה בתפקיד מחלץ דרך קדמו אותי לתפקיד פקח מוסכים . מתן מענה למוסכים טכני ושירות ,תמחור כרטסים, ואשורי עבודה בנוסף </w:t>
            </w:r>
            <w:r w:rsidR="00A60FCB">
              <w:rPr>
                <w:rFonts w:ascii="Tahoma" w:hAnsi="Tahoma" w:hint="cs"/>
                <w:rtl/>
              </w:rPr>
              <w:t>התכתבויות עם יצרן ובקשת אישור עבודה לתיקון מעל 1300 יורו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</w:p>
          <w:p w14:paraId="3C2D362A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2D83C5A5" w14:textId="6DFC8A98" w:rsidR="00036450" w:rsidRPr="0096165F" w:rsidRDefault="00036450" w:rsidP="00036450">
            <w:pPr>
              <w:pStyle w:val="2"/>
              <w:bidi/>
              <w:rPr>
                <w:rFonts w:ascii="Tahoma" w:hAnsi="Tahoma"/>
              </w:rPr>
            </w:pPr>
          </w:p>
          <w:p w14:paraId="3342235C" w14:textId="0D69C63B" w:rsidR="00036450" w:rsidRPr="0096165F" w:rsidRDefault="00A60FCB" w:rsidP="004D3011">
            <w:pPr>
              <w:bidi/>
              <w:rPr>
                <w:rFonts w:ascii="Tahoma" w:hAnsi="Tahoma"/>
                <w:color w:val="FFFFFF" w:themeColor="background1"/>
              </w:rPr>
            </w:pPr>
            <w:r w:rsidRPr="0096165F">
              <w:rPr>
                <w:rFonts w:ascii="Tahoma" w:hAnsi="Tahoma"/>
                <w:noProof/>
                <w:color w:val="000000" w:themeColor="text1"/>
                <w:rtl/>
                <w:lang w:eastAsia="he"/>
              </w:rPr>
              <w:drawing>
                <wp:inline distT="0" distB="0" distL="0" distR="0" wp14:anchorId="2DE67E3B" wp14:editId="7E856B21">
                  <wp:extent cx="3352800" cy="45720"/>
                  <wp:effectExtent l="0" t="0" r="0" b="0"/>
                  <wp:docPr id="12" name="תרשים 12" descr="תרשים מיומנויות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</w:tbl>
    <w:p w14:paraId="13E939FC" w14:textId="743100EC" w:rsidR="0043117B" w:rsidRPr="00A60FCB" w:rsidRDefault="00A60FCB" w:rsidP="000C45FF">
      <w:pPr>
        <w:tabs>
          <w:tab w:val="left" w:pos="990"/>
        </w:tabs>
        <w:bidi/>
        <w:rPr>
          <w:rFonts w:ascii="Tahoma" w:hAnsi="Tahoma"/>
          <w:color w:val="94B6D2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FCB">
        <w:rPr>
          <w:rFonts w:ascii="Tahoma" w:hAnsi="Tahoma" w:hint="cs"/>
          <w:color w:val="94B6D2" w:themeColor="accent1"/>
          <w:sz w:val="144"/>
          <w:szCs w:val="14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קורות חיים</w:t>
      </w:r>
    </w:p>
    <w:sectPr w:rsidR="0043117B" w:rsidRPr="00A60FCB" w:rsidSect="00AE7882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5E4DB" w14:textId="77777777" w:rsidR="006A417C" w:rsidRDefault="006A417C" w:rsidP="000C45FF">
      <w:r>
        <w:separator/>
      </w:r>
    </w:p>
  </w:endnote>
  <w:endnote w:type="continuationSeparator" w:id="0">
    <w:p w14:paraId="1A28A665" w14:textId="77777777" w:rsidR="006A417C" w:rsidRDefault="006A417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A386E" w14:textId="77777777" w:rsidR="006A417C" w:rsidRDefault="006A417C" w:rsidP="000C45FF">
      <w:r>
        <w:separator/>
      </w:r>
    </w:p>
  </w:footnote>
  <w:footnote w:type="continuationSeparator" w:id="0">
    <w:p w14:paraId="66049A47" w14:textId="77777777" w:rsidR="006A417C" w:rsidRDefault="006A417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02960" w14:textId="77777777" w:rsidR="000C45FF" w:rsidRDefault="000C45FF">
    <w:pPr>
      <w:pStyle w:val="a9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080485E1" wp14:editId="3090AAAF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5D"/>
    <w:rsid w:val="00036450"/>
    <w:rsid w:val="00094499"/>
    <w:rsid w:val="000C45FF"/>
    <w:rsid w:val="000E3FD1"/>
    <w:rsid w:val="00112054"/>
    <w:rsid w:val="001525E1"/>
    <w:rsid w:val="0017268A"/>
    <w:rsid w:val="00180329"/>
    <w:rsid w:val="0019001F"/>
    <w:rsid w:val="001A74A5"/>
    <w:rsid w:val="001B2ABD"/>
    <w:rsid w:val="001E0391"/>
    <w:rsid w:val="001E095D"/>
    <w:rsid w:val="001E1759"/>
    <w:rsid w:val="001F1ECC"/>
    <w:rsid w:val="002400EB"/>
    <w:rsid w:val="00256CF7"/>
    <w:rsid w:val="00281FD5"/>
    <w:rsid w:val="0030481B"/>
    <w:rsid w:val="00306529"/>
    <w:rsid w:val="003156FC"/>
    <w:rsid w:val="003254B5"/>
    <w:rsid w:val="0037121F"/>
    <w:rsid w:val="003A6B7D"/>
    <w:rsid w:val="003B06CA"/>
    <w:rsid w:val="004071FC"/>
    <w:rsid w:val="00445947"/>
    <w:rsid w:val="004779CE"/>
    <w:rsid w:val="004813B3"/>
    <w:rsid w:val="00496591"/>
    <w:rsid w:val="004C63E4"/>
    <w:rsid w:val="004D3011"/>
    <w:rsid w:val="005262AC"/>
    <w:rsid w:val="00533F63"/>
    <w:rsid w:val="005E39D5"/>
    <w:rsid w:val="00600670"/>
    <w:rsid w:val="0062123A"/>
    <w:rsid w:val="00646E75"/>
    <w:rsid w:val="006771D0"/>
    <w:rsid w:val="006A417C"/>
    <w:rsid w:val="00715FCB"/>
    <w:rsid w:val="00743101"/>
    <w:rsid w:val="007775E1"/>
    <w:rsid w:val="007867A0"/>
    <w:rsid w:val="007927F5"/>
    <w:rsid w:val="00802CA0"/>
    <w:rsid w:val="008532F7"/>
    <w:rsid w:val="009203D9"/>
    <w:rsid w:val="009260CD"/>
    <w:rsid w:val="00952C25"/>
    <w:rsid w:val="0096165F"/>
    <w:rsid w:val="00A2118D"/>
    <w:rsid w:val="00A60FCB"/>
    <w:rsid w:val="00AD073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745C1"/>
    <w:rsid w:val="00C9578B"/>
    <w:rsid w:val="00CB0055"/>
    <w:rsid w:val="00D2522B"/>
    <w:rsid w:val="00D422DE"/>
    <w:rsid w:val="00D5459D"/>
    <w:rsid w:val="00DA1F4D"/>
    <w:rsid w:val="00DC211E"/>
    <w:rsid w:val="00DD172A"/>
    <w:rsid w:val="00E25A26"/>
    <w:rsid w:val="00E4381A"/>
    <w:rsid w:val="00E55D74"/>
    <w:rsid w:val="00F60274"/>
    <w:rsid w:val="00F77FB9"/>
    <w:rsid w:val="00FB068F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924A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8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כותרת משנה תו"/>
    <w:basedOn w:val="a0"/>
    <w:link w:val="af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1">
    <w:name w:val="No Spacing"/>
    <w:uiPriority w:val="1"/>
    <w:qFormat/>
    <w:rsid w:val="0096165F"/>
    <w:rPr>
      <w:rFonts w:cs="Tahom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3EXXA2" Type="http://schemas.openxmlformats.org/officeDocument/2006/relationships/image" Target="media/6FEQNN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wadc\AppData\Local\Microsoft\Office\16.0\DTS\he-IL%7bFEF3B137-B3A4-4E9A-B3F2-A9C48648C7A8%7d\%7b7E9FDD7F-52CB-4651-BB40-51877321FB06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1774661534447668E-4"/>
          <c:y val="2.0202020202020204E-2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סידרה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he-IL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מיומנות 5</c:v>
                </c:pt>
                <c:pt idx="1">
                  <c:v>מיומנות 4</c:v>
                </c:pt>
                <c:pt idx="2">
                  <c:v>מיומנות 3</c:v>
                </c:pt>
                <c:pt idx="3">
                  <c:v>מיומנות 2</c:v>
                </c:pt>
                <c:pt idx="4">
                  <c:v>מיומנות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8B-4C5A-8CB5-4BD67E9795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B7159096BE45FFA864E00807881AF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2787F-2A12-41C5-8D61-1B6F2D402C8D}"/>
      </w:docPartPr>
      <w:docPartBody>
        <w:p w:rsidR="00F065BB" w:rsidRDefault="00F065BB">
          <w:pPr>
            <w:pStyle w:val="A5B7159096BE45FFA864E00807881AFF"/>
          </w:pPr>
          <w:r w:rsidRPr="00DC211E">
            <w:rPr>
              <w:rFonts w:ascii="Tahoma" w:hAnsi="Tahoma"/>
              <w:rtl/>
              <w:lang w:eastAsia="he"/>
            </w:rPr>
            <w:t>פרופיל</w:t>
          </w:r>
        </w:p>
      </w:docPartBody>
    </w:docPart>
    <w:docPart>
      <w:docPartPr>
        <w:name w:val="6CFC06C9B3684DC0A8D3552223CA8DA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EBB75B0-591B-4498-99DB-C2BE14F9A02B}"/>
      </w:docPartPr>
      <w:docPartBody>
        <w:p w:rsidR="00F065BB" w:rsidRDefault="00F065BB">
          <w:pPr>
            <w:pStyle w:val="6CFC06C9B3684DC0A8D3552223CA8DA3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59AB332DB2E94627A25AEEBBE5DBAF8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57D653C-122D-4C0B-B771-24FFF1A0ADF6}"/>
      </w:docPartPr>
      <w:docPartBody>
        <w:p w:rsidR="00F065BB" w:rsidRDefault="00F065BB">
          <w:pPr>
            <w:pStyle w:val="59AB332DB2E94627A25AEEBBE5DBAF8B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BBF7348561684DE59B268688965B925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DEF9A88-6F16-4C60-BD57-250B884AF98E}"/>
      </w:docPartPr>
      <w:docPartBody>
        <w:p w:rsidR="00F065BB" w:rsidRDefault="00F065BB">
          <w:pPr>
            <w:pStyle w:val="BBF7348561684DE59B268688965B9255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D611C985BB434E2D8FD9E9B3AE70DBE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EEF6D58-2DDF-4DE3-A7B1-03AF0D191585}"/>
      </w:docPartPr>
      <w:docPartBody>
        <w:p w:rsidR="00F065BB" w:rsidRDefault="00F065BB">
          <w:pPr>
            <w:pStyle w:val="D611C985BB434E2D8FD9E9B3AE70DBE2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4F9176576E344C139A4A45342C2387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854722-89C8-48F2-A964-8BE1F82F0159}"/>
      </w:docPartPr>
      <w:docPartBody>
        <w:p w:rsidR="00F768C0" w:rsidRDefault="00F065BB" w:rsidP="00F065BB">
          <w:pPr>
            <w:pStyle w:val="4F9176576E344C139A4A45342C23870F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BB"/>
    <w:rsid w:val="00837D7C"/>
    <w:rsid w:val="00F065BB"/>
    <w:rsid w:val="00F7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F9176576E344C139A4A45342C23870F">
    <w:name w:val="4F9176576E344C139A4A45342C23870F"/>
    <w:rsid w:val="00F065BB"/>
    <w:pPr>
      <w:bidi/>
    </w:pPr>
  </w:style>
  <w:style w:type="paragraph" w:customStyle="1" w:styleId="A5B7159096BE45FFA864E00807881AFF">
    <w:name w:val="A5B7159096BE45FFA864E00807881AFF"/>
    <w:pPr>
      <w:bidi/>
    </w:pPr>
  </w:style>
  <w:style w:type="paragraph" w:customStyle="1" w:styleId="6CFC06C9B3684DC0A8D3552223CA8DA3">
    <w:name w:val="6CFC06C9B3684DC0A8D3552223CA8DA3"/>
    <w:pPr>
      <w:bidi/>
    </w:pPr>
  </w:style>
  <w:style w:type="paragraph" w:customStyle="1" w:styleId="59AB332DB2E94627A25AEEBBE5DBAF8B">
    <w:name w:val="59AB332DB2E94627A25AEEBBE5DBAF8B"/>
    <w:pPr>
      <w:bidi/>
    </w:pPr>
  </w:style>
  <w:style w:type="character" w:styleId="Hyperlink">
    <w:name w:val="Hyperlink"/>
    <w:basedOn w:val="a0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BBF7348561684DE59B268688965B9255">
    <w:name w:val="BBF7348561684DE59B268688965B9255"/>
    <w:pPr>
      <w:bidi/>
    </w:pPr>
  </w:style>
  <w:style w:type="paragraph" w:customStyle="1" w:styleId="D611C985BB434E2D8FD9E9B3AE70DBE2">
    <w:name w:val="D611C985BB434E2D8FD9E9B3AE70DBE2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{7E9FDD7F-52CB-4651-BB40-51877321FB06}tf00546271_win32</Template>
  <TotalTime>0</TotalTime>
  <Pages>1</Pages>
  <Words>146</Words>
  <Characters>733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2022-05-17T09:36:00Z</dcterms:created>
  <dcterms:modified xsi:type="dcterms:W3CDTF">2022-05-17T09:36:00Z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