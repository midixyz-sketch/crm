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8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807"/>
                    <pic:cNvPicPr/>
                  </pic:nvPicPr>
                  <pic:blipFill>
                    <a:blip xmlns:r="http://schemas.openxmlformats.org/officeDocument/2006/relationships" r:embed="rIdVFR9J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Description w:val="First table is the name and contact info layout table. Second table is the objective table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/>
      </w:tblPr>
      <w:tblGrid>
        <w:gridCol w:w="4896"/>
        <w:gridCol w:w="3744"/>
      </w:tblGrid>
      <w:tr w14:paraId="38CFD55D" w14:textId="77777777" w:rsidTr="00174A87">
        <w:tblPrEx>
          <w:tblW w:w="5000" w:type="pct"/>
          <w:tblInd w:w="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bottom w:w="691" w:type="dxa"/>
            <w:right w:w="0" w:type="dxa"/>
          </w:tblCellMar>
          <w:tblLook w:val="04A0"/>
        </w:tblPrEx>
        <w:trPr>
          <w:trHeight w:hRule="exact" w:val="1944"/>
        </w:trPr>
        <w:tc>
          <w:tcPr>
            <w:tcW w:w="4896" w:type="dxa"/>
            <w:tcMar>
              <w:right w:w="144" w:type="dxa"/>
            </w:tcMar>
            <w:vAlign w:val="bottom"/>
          </w:tcPr>
          <w:p w:rsidR="007A0F44" w:rsidRPr="00DA0BED" w:rsidP="00174A87" w14:paraId="355C1135" w14:textId="77777777">
            <w:pPr>
              <w:pStyle w:val="Title"/>
              <w:rPr>
                <w:sz w:val="56"/>
                <w:szCs w:val="52"/>
              </w:rPr>
            </w:pPr>
            <w:r w:rsidRPr="00DA0BED">
              <w:rPr>
                <w:sz w:val="56"/>
                <w:szCs w:val="52"/>
              </w:rPr>
              <w:t>Junior</w:t>
            </w:r>
          </w:p>
          <w:p w:rsidR="007A0F44" w:rsidRPr="00565B06" w:rsidP="00174A87" w14:paraId="280CE4C3" w14:textId="77777777">
            <w:pPr>
              <w:pStyle w:val="Subtitle"/>
            </w:pPr>
            <w:r w:rsidRPr="00DA0BED">
              <w:rPr>
                <w:sz w:val="56"/>
                <w:szCs w:val="20"/>
              </w:rPr>
              <w:t>Cohavi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p w:rsidR="007A0F44" w:rsidP="00174A87" w14:paraId="11B0E3C3" w14:textId="77777777">
            <w:pPr>
              <w:pStyle w:val="ContactInfo"/>
            </w:pPr>
            <w:sdt>
              <w:sdtPr>
                <w:alias w:val="Enter address:"/>
                <w:tag w:val="Enter address:"/>
                <w:id w:val="-989020281"/>
                <w:placeholder>
                  <w:docPart w:val="11BC0686E46D43A4A53F2254114C034F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 w:multiLine="1"/>
                <w15:appearance w15:val="hidden"/>
              </w:sdtPr>
              <w:sdtContent>
                <w:r w:rsidR="00F76583">
                  <w:t>Alexandroni</w:t>
                </w:r>
                <w:r w:rsidR="00F76583">
                  <w:t xml:space="preserve"> 5, </w:t>
                </w:r>
                <w:r w:rsidR="00F76583">
                  <w:t>Kiryat</w:t>
                </w:r>
                <w:r w:rsidR="00F76583">
                  <w:t xml:space="preserve"> Gat</w:t>
                </w:r>
              </w:sdtContent>
            </w:sdt>
            <w:r>
              <w:t xml:space="preserve">  </w:t>
            </w:r>
            <w:r w:rsidRPr="009D0878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18872" cy="118872"/>
                      <wp:effectExtent l="0" t="0" r="0" b="0"/>
                      <wp:docPr id="54" name="Address icon" descr="Address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fill="norm" h="2833" w="2846" stroke="1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Address icon" o:spid="_x0000_i1025" alt="Address icon" style="width:9.35pt;height:9.35pt;mso-left-percent:-10001;mso-position-horizontal-relative:char;mso-position-vertical-relative:line;mso-top-percent:-10001;mso-wrap-style:square;visibility:visible;v-text-anchor:top" coordsize="2846,2833" path="m1418,l1443,3l1468,11l1493,23l1520,39l1547,60l1575,85l1607,115l1642,147l1678,181l1717,218l1757,256l1799,295l1842,337l1886,379l1931,422l1977,467l2024,512l2071,558l2118,603l2165,649l2213,695l2259,741l2306,787l2351,831l2397,875l2440,918l2482,960l2524,1001l2563,1040l2601,1077l2637,1113l2671,1147l2702,1178l2731,1207l2757,1234l2780,1257l2800,1278l2816,1296l2829,1310l2839,1321l2846,1329l2801,1332l2757,1334l2711,1336l2667,1338l2625,1339l2584,1340l2548,1341l2515,1342l2488,1343l2467,1345l2467,1478l2467,1613l2467,2513l2467,2566l2465,2611l2462,2651l2456,2686l2448,2716l2437,2741l2422,2763l2405,2781l2383,2796l2358,2808l2328,2817l2295,2824l2256,2830l2238,2832l2215,2833l2188,2833l2157,2833l2126,2832l2095,2831l2066,2831l2039,2830l2018,2830l1983,2829l1951,2827l1925,2822l1903,2814l1885,2803l1870,2788l1858,2769l1848,2744l1840,2715l1835,2680l1831,2639l1828,2591l1826,2536l1825,2500l1825,2460l1824,2416l1823,2370l1823,2323l1822,2273l1822,2224l1821,2173l1821,2124l1821,2076l1821,2030l1821,1985l1821,1945l1821,1908l1821,1874l1821,1846l1821,1823l1822,1807l1822,1797l1822,1763l1818,1733l1811,1707l1800,1684l1786,1664l1769,1646l1750,1631l1728,1618l1704,1608l1678,1599l1651,1592l1622,1587l1591,1583l1561,1581l1529,1579l1496,1578l1463,1577l1431,1577l1398,1577l1361,1578l1324,1579l1289,1582l1253,1586l1220,1591l1188,1598l1157,1606l1129,1617l1103,1629l1080,1643l1058,1660l1041,1678l1028,1699l1018,1723l1012,1748l1010,1778l1012,1940l1011,2103l1010,2265l1011,2427l1015,2590l1015,2630l1013,2666l1009,2697l1001,2723l990,2746l976,2767l959,2783l936,2796l910,2807l880,2815l845,2822l804,2826l760,2829l600,2829l562,2828l528,2824l496,2817l468,2806l444,2793l423,2776l406,2755l391,2731l380,2703l373,2672l369,2636l368,2596l372,2285l372,1973l371,1662l371,1350l370,1351l362,1351l348,1352l330,1352l308,1352l281,1353l252,1353l222,1353l191,1353l159,1353l129,1352l100,1352l73,1352l48,1352l29,1352l13,1352l4,1352l,1352l5,1345l14,1334l26,1319l42,1301l61,1280l84,1256l109,1230l137,1199l167,1168l201,1134l236,1097l272,1059l312,1019l352,977l394,934l438,891l482,845l528,800l574,753l621,706l668,660l714,612l762,566l809,518l856,473l901,427l946,383l991,340l1033,297l1076,257l1116,218l1154,180l1191,145l1225,112l1257,81l1287,55l1315,34l1342,18,1367,7l1392,1l1418,xe" fillcolor="#77448b" stroked="f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</w:p>
          <w:p w:rsidR="007A0F44" w:rsidP="00174A87" w14:paraId="4A1E57ED" w14:textId="77777777">
            <w:pPr>
              <w:pStyle w:val="ContactInfo"/>
            </w:pPr>
            <w:sdt>
              <w:sdtPr>
                <w:alias w:val="Enter phone:"/>
                <w:tag w:val="Enter phone:"/>
                <w:id w:val="381135673"/>
                <w:placeholder>
                  <w:docPart w:val="B362171A70C64257947A7869FC3255DA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 w:multiLine="1"/>
                <w15:appearance w15:val="hidden"/>
              </w:sdtPr>
              <w:sdtContent>
                <w:r w:rsidR="00F76583">
                  <w:t>+972-545713006</w:t>
                </w:r>
              </w:sdtContent>
            </w:sdt>
            <w:r>
              <w:t xml:space="preserve">  </w:t>
            </w:r>
            <w:r w:rsidRPr="009D0878"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09728" cy="109728"/>
                      <wp:effectExtent l="0" t="0" r="5080" b="5080"/>
                      <wp:docPr id="55" name="Telephone icon" descr="Phone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fill="norm" h="2616" w="2552" stroke="1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Telephone icon" o:spid="_x0000_i1026" alt="Phone icon" style="width:8.65pt;height:8.65pt;mso-left-percent:-10001;mso-position-horizontal-relative:char;mso-position-vertical-relative:line;mso-top-percent:-10001;mso-wrap-style:square;visibility:visible;v-text-anchor:top" coordsize="2552,2616" path="m410,l443,2l477,11l511,26l545,48l580,77l634,132l688,186l742,241l798,294l829,324l854,356l875,387l890,418l900,449l904,480l901,510l892,540l878,571l857,600l830,629l797,658l758,690l727,723l702,755l683,789l669,823l661,856l659,890l663,925l672,959l687,992l707,1027l731,1060l760,1093l918,1253l1077,1409l1239,1565l1402,1718l1566,1870l1598,1897l1630,1918l1662,1933l1695,1943l1727,1946l1759,1944l1792,1936l1823,1921l1854,1899l1884,1871l1914,1836l1948,1796l1982,1763l2018,1737l2052,1719l2086,1708l2121,1703l2155,1705l2189,1714l2222,1728l2256,1749l2288,1776l2320,1810l2353,1848l2509,2031l2529,2061l2542,2090l2550,2121l2552,2149l2551,2176l2546,2202l2538,2228l2528,2250l2517,2270l2506,2287l2494,2302l2484,2313l2475,2321l2473,2322l2467,2327l2458,2336l2445,2347l2430,2360l2412,2374l2392,2390l2371,2408l2347,2426l2322,2444l2296,2464l2269,2482l2243,2500l2214,2517l2187,2532l2161,2546l2135,2558l2109,2567l2058,2583l2010,2595l1964,2605l1923,2611l1884,2615l1848,2616l1814,2615l1782,2611l1752,2606l1723,2599l1695,2591l1668,2581l1641,2570l1615,2558l1589,2544l1561,2531l1534,2517l1439,2469l1347,2418l1256,2367l1167,2314l1081,2260l997,2203l916,2146l838,2085l762,2024l689,1959l619,1893l551,1823l488,1751l426,1677l369,1600l314,1520l263,1436l214,1351l170,1261l130,1168,92,1072,59,972,29,868,14,801,4,734,,669,2,606l11,543l23,483,41,423,63,365,91,307l124,252l160,197l201,144l247,92,279,61,311,36,345,18,377,6,410,xe" fillcolor="#77448b" stroked="f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</w:p>
          <w:p w:rsidR="007A0F44" w:rsidP="00174A87" w14:paraId="091FFFC2" w14:textId="77777777">
            <w:pPr>
              <w:pStyle w:val="ContactInfo"/>
            </w:pPr>
            <w:sdt>
              <w:sdtPr>
                <w:alias w:val="Enter email:"/>
                <w:tag w:val="Enter email:"/>
                <w:id w:val="479813182"/>
                <w:placeholder>
                  <w:docPart w:val="BBF62C55DEC04B88897050F34F119543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 w:multiLine="1"/>
                <w15:appearance w15:val="hidden"/>
              </w:sdtPr>
              <w:sdtContent>
                <w:r w:rsidR="00F8237D">
                  <w:t>j</w:t>
                </w:r>
                <w:r w:rsidR="00F76583">
                  <w:t>r.</w:t>
                </w:r>
                <w:r w:rsidR="00F76583">
                  <w:t>j.cohavi</w:t>
                </w:r>
              </w:sdtContent>
            </w:sdt>
            <w:r w:rsidR="00F76583">
              <w:t>@gmail.com</w:t>
            </w:r>
            <w: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fill="norm" h="80" w="120" stroke="1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5" o:spid="_x0000_i1027" alt="Email icon" style="width:10.8pt;height:7.2pt;mso-left-percent:-10001;mso-position-horizontal-relative:char;mso-position-vertical-relative:line;mso-top-percent:-10001;mso-wrap-style:square;visibility:visible;v-text-anchor:top" coordsize="120,80" path="m108,21l108,21l60,58,12,21c11,20,11,19,12,18c13,16,14,16,16,17l60,51,104,17c105,16,107,16,108,18c109,19,109,20,108,21l108,21xm114,l114,l6,c3,,,3,,6l,74c,77,3,80,6,80l114,80c117,80,120,77,120,74l120,6c120,3,117,,114,xe" fillcolor="#77448b" stroked="f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wrap type="none"/>
                      <w10:anchorlock/>
                    </v:shape>
                  </w:pict>
                </mc:Fallback>
              </mc:AlternateContent>
            </w:r>
          </w:p>
          <w:p w:rsidR="007A0F44" w:rsidRPr="00565B06" w:rsidP="00F76583" w14:paraId="2BA37518" w14:textId="77777777">
            <w:pPr>
              <w:pStyle w:val="ContactInfo"/>
            </w:pPr>
            <w:sdt>
              <w:sdtPr>
                <w:alias w:val="Enter LinkedIn profile:"/>
                <w:tag w:val="Enter LinkedIn profile:"/>
                <w:id w:val="-1253892234"/>
                <w:placeholder>
                  <w:docPart w:val="5B2DD5D0035F411ABE38E6EF23C02534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 w:multiLine="1"/>
                <w15:appearance w15:val="hidden"/>
              </w:sdtPr>
              <w:sdtContent>
                <w:r w:rsidR="00F76583">
                  <w:t>Married +2 kids</w:t>
                </w:r>
              </w:sdtContent>
            </w:sdt>
            <w:r>
              <w:t xml:space="preserve">  </w:t>
            </w:r>
          </w:p>
        </w:tc>
      </w:tr>
    </w:tbl>
    <w:tbl>
      <w:tblPr>
        <w:tblStyle w:val="PlainTable2"/>
        <w:tblDescription w:val="First table is the name and contact info layout table. Second table is the objective table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/>
      </w:tblPr>
      <w:tblGrid>
        <w:gridCol w:w="730"/>
        <w:gridCol w:w="8644"/>
      </w:tblGrid>
      <w:tr w14:paraId="2A3F73AE" w14:textId="77777777" w:rsidTr="00D85CA4">
        <w:tblPrEx>
          <w:tblW w:w="5425" w:type="pct"/>
          <w:tblInd w:w="-720" w:type="dxa"/>
          <w:tblBorders>
            <w:top w:val="none" w:sz="0" w:space="0" w:color="auto"/>
            <w:bottom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620"/>
        </w:tblPrEx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:rsidR="000E24AC" w:rsidRPr="00565B06" w:rsidP="009D0878" w14:paraId="18391ABE" w14:textId="77777777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 xmlns:wps="http://schemas.microsoft.com/office/word/2010/wordprocessingShape">
                              <wps:cNvPr id="14" name="Objective icon circle" descr="Objective icon circle"/>
                              <wps:cNvSpPr/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fill="norm" h="3246" w="3246" stroke="1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5" name="Objective icon top horizontal line" descr="Objective icon top horizontal line"/>
                              <wps:cNvSpPr/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fill="norm" h="108" w="869" stroke="1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6" name="Objective icon middle horizontal line" descr="Objective icon middle horizontal line"/>
                              <wps:cNvSpPr/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fill="norm" h="108" w="869" stroke="1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17" name="Objective icon bottom horizontal line" descr="Objective icon bottom horizontal line"/>
                              <wps:cNvSpPr/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fill="norm" h="109" w="869" stroke="1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Objective in circle icon" o:spid="_x0000_i1028" alt="Objective icon" style="width:21.6pt;height:21.6pt;mso-position-horizontal-relative:char;mso-position-vertical-relative:line" coordsize="171,171">
                      <v:shape id="Objective icon circle" o:spid="_x0000_s1029" alt="Objective icon circle" style="width:171;height:171;mso-wrap-style:square;position:absolute;visibility:visible;v-text-anchor:top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77448b" stroked="f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30" alt="Objective icon top horizontal line" style="width:46;height:6;left:64;mso-wrap-style:square;position:absolute;top:62;visibility:visible;v-text-anchor:top" coordsize="869,108" path="m54,l815,l832,3l847,10l858,22l866,37l869,54l866,71l858,86l847,98l832,106l815,108l54,108l37,106,22,98,10,86,3,71,,54,3,37,10,22,22,10,37,3,54,xe" fillcolor="white" stroked="f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31" alt="Objective icon middle horizontal line" style="width:46;height:6;left:64;mso-wrap-style:square;position:absolute;top:82;visibility:visible;v-text-anchor:top" coordsize="869,108" path="m54,l815,l832,2l847,10l858,22l866,37l869,54l866,71l858,86l847,98l832,105l815,108l54,108l37,105,22,98,10,86,3,71,,54,3,37,10,22,22,10,37,2,54,xe" fillcolor="white" stroked="f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2" alt="Objective icon bottom horizontal line" style="width:46;height:5;left:64;mso-wrap-style:square;position:absolute;top:103;visibility:visible;v-text-anchor:top" coordsize="869,109" path="m54,l815,l832,3l847,11l858,23l866,37l869,55l866,72l858,87l847,98l832,106l815,109l54,109l37,106,22,98,10,87,3,72,,55,3,37,10,23,22,11,37,3,54,xe" fillcolor="white" stroked="f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:rsidR="000E24AC" w:rsidRPr="00F8237D" w:rsidP="007850D1" w14:paraId="61C3A936" w14:textId="77777777">
            <w:pPr>
              <w:pStyle w:val="Heading1"/>
              <w:outlineLvl w:val="0"/>
              <w:rPr>
                <w:b/>
                <w:bCs w:val="0"/>
              </w:rPr>
            </w:pPr>
            <w:r w:rsidRPr="00F8237D">
              <w:rPr>
                <w:b/>
                <w:bCs w:val="0"/>
              </w:rPr>
              <w:t>My goal</w:t>
            </w:r>
          </w:p>
        </w:tc>
      </w:tr>
    </w:tbl>
    <w:p w:rsidR="00A77B4D" w:rsidRPr="00565B06" w:rsidP="007850D1" w14:paraId="5F45A5BD" w14:textId="77777777">
      <w:r>
        <w:t>Looking for a new project, love to take responsibilities and opportunities to stand out.</w:t>
      </w:r>
    </w:p>
    <w:tbl>
      <w:tblPr>
        <w:tblStyle w:val="TableGrid"/>
        <w:tblDescription w:val="Education layout table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725"/>
        <w:gridCol w:w="8649"/>
      </w:tblGrid>
      <w:tr w14:paraId="33FB1120" w14:textId="77777777" w:rsidTr="00562422">
        <w:tblPrEx>
          <w:tblW w:w="5425" w:type="pct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720" w:type="dxa"/>
            <w:tcMar>
              <w:right w:w="216" w:type="dxa"/>
            </w:tcMar>
            <w:vAlign w:val="bottom"/>
          </w:tcPr>
          <w:p w:rsidR="00A77B4D" w:rsidRPr="00565B06" w:rsidP="00075B13" w14:paraId="0DF42119" w14:textId="77777777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 xmlns:wps="http://schemas.microsoft.com/office/word/2010/wordprocessingShape">
                              <wps:cNvPr id="19" name="Education icon circle" descr="Education icon circle"/>
                              <wps:cNvSpPr/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fill="norm" h="3246" w="3246" stroke="1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fill="norm" h="1079" w="1789" stroke="1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Education in circle icon" o:spid="_x0000_i1033" alt="Education icon" style="width:21.6pt;height:21.6pt;mso-position-horizontal-relative:char;mso-position-vertical-relative:line" coordsize="171,171">
                      <v:shape id="Education icon circle" o:spid="_x0000_s1034" alt="Education icon circle" style="width:171;height:171;mso-wrap-style:square;position:absolute;visibility:visible;v-text-anchor:top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77448b" stroked="f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35" alt="Education icon symbol" style="width:94;height:56;left:40;mso-wrap-style:square;position:absolute;top:57;visibility:visible;v-text-anchor:top" coordsize="1789,1079" path="m123,777l118,779l112,786l104,798l95,813l87,832l80,855l75,881l166,881l162,852l155,828l148,809l140,793l133,783l127,778l123,777xm1400,502l1252,549l1107,594,962,636l932,642l900,645l868,643l838,637,693,594,548,549,401,503l400,509l400,520l400,538l399,560l399,585l398,613l398,643l397,673l397,702l397,730l397,756l397,778l396,795l396,809l396,815l398,838l400,857l404,874l410,887l419,898l432,907l448,914l503,931l554,946l600,959l644,971l685,981l723,989l759,996l793,1001l827,1004l861,1006l894,1006l929,1004l964,1000l1001,995l1041,988l1083,979l1128,968l1178,956l1231,941l1289,925l1352,907l1362,903l1372,896l1382,886l1390,876l1395,865l1398,855l1400,739l1400,622l1400,502xm898,74l864,75l831,78l800,83l772,90l735,100l696,111l655,123l611,136l566,150l521,164l475,178l430,193l385,207l342,221l301,235l261,249l224,261l191,272l161,283l135,291l115,299l99,305l92,309l90,313l90,318l92,323l94,325l109,330l129,337l154,346l183,356l216,367l252,379l291,391l332,405l375,419l419,433l465,447l510,462l556,476l601,490l646,503l688,516l729,528l767,538l802,548l840,556l880,560l921,560l961,555l1000,547l1032,538l1066,529l1103,518l1142,507l1183,495l1225,482l1267,469l1310,456l1353,443l1395,430l1436,417l1476,405l1515,392l1551,381l1585,370l1616,360l1644,351l1668,343l1688,337l1704,332l1715,328l1721,326l1723,322l1724,319l1724,316l1722,313l1721,310l1713,308l1702,304l1686,298l1665,292l1641,284l1612,274l1581,264l1546,253l1509,241l1470,229l1430,216l1388,203l1345,190l1302,177l1259,163l1217,150l1175,138l1133,126l1094,114l1057,104,1022,94,990,85,962,79,930,76,898,74xm877,l922,1l964,6l1004,15l1035,23l1070,33l1106,44l1145,55l1186,67l1227,80l1269,92l1311,105l1353,118l1394,131l1435,144l1474,157l1512,169l1548,180l1581,191l1611,200l1638,209l1661,216l1680,223l1694,227l1704,231l1708,232l1727,239l1743,248l1758,257l1771,268l1780,282l1787,297l1789,316l1788,333l1785,348l1779,361l1770,372l1758,382l1740,392l1716,401l1651,423l1585,445l1519,464l1502,469l1489,476l1480,485l1473,496l1470,511l1469,528l1471,845l1471,862l1469,879l1465,895l1458,910l1448,924l1434,938l1416,950l1394,961l1366,971l1303,989l1245,1006l1193,1021l1144,1034l1099,1046l1058,1056l1020,1064l984,1070l950,1075l917,1078l885,1079l854,1078l822,1076l789,1072l755,1067l719,1059l681,1050l641,1040l596,1027l548,1013,495,998,438,980,411,970,387,957,367,941,351,922,339,900l332,875l328,846l329,814l329,810l329,800l329,783l329,763l329,739l329,713l330,686l330,658l330,631l331,605l331,581l332,562l332,546l332,536l332,533l331,514l328,498l321,486l310,477l296,469l279,464,242,454,201,441,156,428l156,449l156,473l157,498l157,523l157,548l157,571l157,592l158,610l158,623l158,632l158,635l160,650l164,664l171,679l178,693l185,706l191,717l197,725l200,730l220,772l233,815l240,859l243,904l241,951l197,951l149,951,2,951,1,920,,888,2,857,6,825l14,793l27,763,45,733,58,714,69,697l76,679l82,658l85,634l85,631l85,621l85,606l85,588l85,566l85,544l85,520l85,499l85,478l85,462l85,449l85,442l84,433,82,423,79,413,73,403l64,395l46,384,32,371,21,357,14,341,11,324l14,304l21,287,31,272,45,259,60,248l77,239l93,232l121,223l154,212l191,199l231,186l274,172l319,157l366,141l414,126l463,110l510,95,557,81,602,67,646,53,686,41,722,31l754,22l781,15,830,5,877,xe" fillcolor="white" stroked="f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:rsidR="00A77B4D" w:rsidRPr="00565B06" w:rsidP="002146F8" w14:paraId="69A682F6" w14:textId="77777777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1586649636"/>
                <w:placeholder>
                  <w:docPart w:val="E1F483B2E0334475AECD79F737E09232"/>
                </w:placeholder>
                <w:showingPlcHdr/>
                <w:richText/>
                <w:temporary/>
                <w15:appearance w15:val="hidden"/>
              </w:sdtPr>
              <w:sdtContent>
                <w:r w:rsidRPr="00565B06" w:rsidR="00DD2D34">
                  <w:t>Education</w:t>
                </w:r>
              </w:sdtContent>
            </w:sdt>
          </w:p>
        </w:tc>
      </w:tr>
    </w:tbl>
    <w:p w:rsidR="007C0E0E" w:rsidRPr="00565B06" w:rsidP="00B47E1E" w14:paraId="41CCD8D5" w14:textId="77777777">
      <w:pPr>
        <w:pStyle w:val="Heading2"/>
      </w:pPr>
      <w:r>
        <w:t>Practical Engineer in Electricity &amp; Electronics</w:t>
      </w:r>
      <w:r w:rsidRPr="00565B06">
        <w:t xml:space="preserve"> | </w:t>
      </w:r>
      <w:r>
        <w:rPr>
          <w:rStyle w:val="Emphasis"/>
        </w:rPr>
        <w:t>Kfar</w:t>
      </w:r>
      <w:r>
        <w:rPr>
          <w:rStyle w:val="Emphasis"/>
        </w:rPr>
        <w:t xml:space="preserve"> </w:t>
      </w:r>
      <w:r>
        <w:rPr>
          <w:rStyle w:val="Emphasis"/>
        </w:rPr>
        <w:t>Hayarok</w:t>
      </w:r>
      <w:r>
        <w:rPr>
          <w:rStyle w:val="Emphasis"/>
        </w:rPr>
        <w:t xml:space="preserve"> College</w:t>
      </w:r>
      <w:r w:rsidR="0053755E">
        <w:rPr>
          <w:rStyle w:val="Emphasis"/>
        </w:rPr>
        <w:t>.</w:t>
      </w:r>
    </w:p>
    <w:p w:rsidR="007C0E0E" w:rsidRPr="00565B06" w:rsidP="004F199F" w14:paraId="6AA745E8" w14:textId="77777777">
      <w:pPr>
        <w:pStyle w:val="Heading3"/>
      </w:pPr>
      <w:r>
        <w:t>2001</w:t>
      </w:r>
      <w:r w:rsidRPr="00565B06">
        <w:t xml:space="preserve"> – </w:t>
      </w:r>
      <w:r>
        <w:t>2003</w:t>
      </w:r>
    </w:p>
    <w:p w:rsidR="000E24AC" w:rsidRPr="00565B06" w:rsidP="00F76583" w14:paraId="2E31D004" w14:textId="77777777">
      <w:pPr>
        <w:rPr>
          <w:rtl/>
          <w:lang w:bidi="he-IL"/>
        </w:rPr>
      </w:pPr>
      <w:r>
        <w:rPr>
          <w:lang w:bidi="he-IL"/>
        </w:rPr>
        <w:t>Studies Combined with work in the field under Electrical Contractor (Both Private and Industrial)</w:t>
      </w:r>
    </w:p>
    <w:p w:rsidR="007C0E0E" w:rsidRPr="00565B06" w:rsidP="00B47E1E" w14:paraId="4805F129" w14:textId="77777777">
      <w:pPr>
        <w:pStyle w:val="Heading2"/>
      </w:pPr>
      <w:r>
        <w:t>PC Technician</w:t>
      </w:r>
      <w:r w:rsidRPr="00565B06">
        <w:t xml:space="preserve"> | </w:t>
      </w:r>
      <w:r>
        <w:rPr>
          <w:rStyle w:val="Emphasis"/>
        </w:rPr>
        <w:t>Ramat Gan College</w:t>
      </w:r>
      <w:r w:rsidR="0053755E">
        <w:t>.</w:t>
      </w:r>
    </w:p>
    <w:p w:rsidR="007C0E0E" w:rsidRPr="00565B06" w:rsidP="004F199F" w14:paraId="27018537" w14:textId="77777777">
      <w:pPr>
        <w:pStyle w:val="Heading3"/>
      </w:pPr>
      <w:r>
        <w:t>2006</w:t>
      </w:r>
    </w:p>
    <w:tbl>
      <w:tblPr>
        <w:tblStyle w:val="TableGrid"/>
        <w:tblDescription w:val="Experience layout table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725"/>
        <w:gridCol w:w="8649"/>
      </w:tblGrid>
      <w:tr w14:paraId="2B6494A2" w14:textId="77777777" w:rsidTr="00F76583">
        <w:tblPrEx>
          <w:tblW w:w="5425" w:type="pct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725" w:type="dxa"/>
            <w:tcMar>
              <w:right w:w="216" w:type="dxa"/>
            </w:tcMar>
            <w:vAlign w:val="bottom"/>
          </w:tcPr>
          <w:p w:rsidR="005E088C" w:rsidRPr="00565B06" w:rsidP="00075B13" w14:paraId="00606839" w14:textId="77777777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 xmlns:wps="http://schemas.microsoft.com/office/word/2010/wordprocessingShape">
                              <wps:cNvPr id="22" name="Experience icon circle" descr="Experience icon circle"/>
                              <wps:cNvSpPr/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fill="norm" h="3246" w="3246" stroke="1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fill="norm" h="1106" w="1395" stroke="1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Experience in circle icon" o:spid="_x0000_i1036" alt="Experience icon" style="width:21.6pt;height:21.6pt;mso-position-horizontal-relative:char;mso-position-vertical-relative:line" coordsize="171,171">
                      <v:shape id="Experience icon circle" o:spid="_x0000_s1037" alt="Experience icon circle" style="width:171;height:171;mso-wrap-style:square;position:absolute;visibility:visible;v-text-anchor:top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77448b" stroked="f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38" alt="Experience icon symbol" style="width:74;height:59;left:50;mso-wrap-style:square;position:absolute;top:51;visibility:visible;v-text-anchor:top" coordsize="1395,1106" path="m79,655l79,1000l81,1010l87,1018l97,1023l107,1025l1288,1025l1299,1023l1308,1018l1314,1010l1316,1000l1316,655l1301,667l1288,675l1276,681l1263,685l1234,690l1205,691l815,691l815,756l812,770l803,781l791,789l776,792l632,792l617,789l605,781l596,770l593,756l593,691l203,691l174,690l145,685l133,681l119,675l104,668l91,661,79,655xm1293,287l109,288l98,290l89,295l83,304l80,313,79,502l82,523l88,542l99,559l112,574l122,580l135,586l148,591l160,595l181,601l203,603l593,603l593,538l596,525l605,513l617,505l632,502l776,502l791,505l803,513l812,525l815,538l815,603l1205,603l1227,601l1248,595l1267,586l1284,574l1297,559l1307,542l1314,523l1316,502l1322,311l1319,302l1313,294l1304,288l1293,287xm510,80l510,201l900,201l900,80l510,80xm520,l888,l907,1l925,6l941,14l954,25l966,38l975,52l981,68l983,85l983,201l1269,201l1295,203l1317,208l1336,216l1352,226l1365,239l1376,253l1385,270l1390,287l1394,306l1395,326l1395,980l1393,1006l1387,1029l1378,1049l1366,1066l1351,1080l1333,1091l1314,1099l1292,1104l1269,1106l135,1106l104,1105l79,1101l57,1094l40,1085l26,1073,15,1059,7,1042,3,1024,,1003,,980,,326,2,306,6,287l12,269l20,252,31,238,45,225,62,215l82,207l107,203l135,201l426,201l426,85l428,68l433,52l442,38,454,25,467,14,483,6,501,1,520,xe" fillcolor="white" stroked="f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:rsidR="005E088C" w:rsidRPr="00565B06" w:rsidP="0004158B" w14:paraId="0D8B1300" w14:textId="77777777">
            <w:pPr>
              <w:pStyle w:val="Heading1"/>
              <w:outlineLvl w:val="0"/>
            </w:pPr>
            <w:sdt>
              <w:sdtPr>
                <w:alias w:val="Education:"/>
                <w:tag w:val="Education:"/>
                <w:id w:val="-2131392780"/>
                <w:placeholder>
                  <w:docPart w:val="CABBF65CF1B24B4CB128CAD29F122E64"/>
                </w:placeholder>
                <w:showingPlcHdr/>
                <w:richText/>
                <w:temporary/>
                <w15:appearance w15:val="hidden"/>
              </w:sdtPr>
              <w:sdtContent>
                <w:r w:rsidRPr="00565B06">
                  <w:t>Experience</w:t>
                </w:r>
              </w:sdtContent>
            </w:sdt>
          </w:p>
        </w:tc>
      </w:tr>
    </w:tbl>
    <w:p w:rsidR="00DA0BED" w:rsidRPr="00565B06" w:rsidP="00DA0BED" w14:paraId="2DD19AB9" w14:textId="0CD9519D">
      <w:pPr>
        <w:pStyle w:val="Heading2"/>
      </w:pPr>
      <w:r>
        <w:t>Smart Assembly Team Leader</w:t>
      </w:r>
      <w:r w:rsidRPr="00565B06">
        <w:t xml:space="preserve"> | </w:t>
      </w:r>
      <w:r>
        <w:rPr>
          <w:rStyle w:val="Emphasis"/>
        </w:rPr>
        <w:t xml:space="preserve">HP Indigo, </w:t>
      </w:r>
      <w:r>
        <w:rPr>
          <w:rStyle w:val="Emphasis"/>
        </w:rPr>
        <w:t>Kiryat</w:t>
      </w:r>
      <w:r>
        <w:rPr>
          <w:rStyle w:val="Emphasis"/>
        </w:rPr>
        <w:t xml:space="preserve"> Gat</w:t>
      </w:r>
      <w:r w:rsidRPr="0053755E">
        <w:rPr>
          <w:rStyle w:val="Emphasis"/>
        </w:rPr>
        <w:t>.</w:t>
      </w:r>
    </w:p>
    <w:p w:rsidR="00DA0BED" w:rsidP="00DA0BED" w14:paraId="5D296DD1" w14:textId="0F144CFA">
      <w:pPr>
        <w:pStyle w:val="Heading3"/>
      </w:pPr>
      <w:r>
        <w:t>2020</w:t>
      </w:r>
      <w:r w:rsidRPr="00565B06">
        <w:t xml:space="preserve">– </w:t>
      </w:r>
      <w:r>
        <w:t>Today (Management position).</w:t>
      </w:r>
    </w:p>
    <w:p w:rsidR="00DA0BED" w:rsidP="00DA0BED" w14:paraId="0499BE0A" w14:textId="77777777">
      <w:pPr>
        <w:pStyle w:val="ListBullet"/>
      </w:pPr>
      <w:r>
        <w:t>Managing the team on an ongoing basis, work plans and meeting goals.</w:t>
      </w:r>
    </w:p>
    <w:p w:rsidR="00DA0BED" w:rsidP="00DA0BED" w14:paraId="191C30B8" w14:textId="58000709">
      <w:pPr>
        <w:pStyle w:val="ListBullet"/>
      </w:pPr>
      <w:r>
        <w:t xml:space="preserve">Building training programs and </w:t>
      </w:r>
      <w:r>
        <w:t>team</w:t>
      </w:r>
      <w:r>
        <w:t xml:space="preserve"> certification.</w:t>
      </w:r>
    </w:p>
    <w:p w:rsidR="00DA0BED" w:rsidP="00DA0BED" w14:paraId="6985D2D3" w14:textId="1D4BDD1A">
      <w:pPr>
        <w:pStyle w:val="ListBullet"/>
      </w:pPr>
      <w:r>
        <w:t>Direct management of company employees and indirect management of contractor employees</w:t>
      </w:r>
      <w:r>
        <w:t xml:space="preserve"> (20 employees)</w:t>
      </w:r>
    </w:p>
    <w:p w:rsidR="00DA0BED" w:rsidP="00DA0BED" w14:paraId="4DF5CA44" w14:textId="68F91567">
      <w:pPr>
        <w:pStyle w:val="ListBullet"/>
      </w:pPr>
      <w:r>
        <w:t>Leading LEAN processes as part of the Kaizen project and improving processes.</w:t>
      </w:r>
    </w:p>
    <w:p w:rsidR="00DA0BED" w:rsidP="00DA0BED" w14:paraId="4B0420EE" w14:textId="267A70FD">
      <w:pPr>
        <w:pStyle w:val="ListBullet"/>
      </w:pPr>
      <w:r>
        <w:t xml:space="preserve">Work with </w:t>
      </w:r>
      <w:r>
        <w:t>multi-interfaces</w:t>
      </w:r>
      <w:r>
        <w:t xml:space="preserve"> (logistics, material management, </w:t>
      </w:r>
      <w:r>
        <w:t>sourcing</w:t>
      </w:r>
      <w:r>
        <w:t>, engineering and more).</w:t>
      </w:r>
    </w:p>
    <w:p w:rsidR="00DA0BED" w:rsidP="00DA0BED" w14:paraId="5363D01C" w14:textId="77777777">
      <w:pPr>
        <w:pStyle w:val="ListBullet"/>
        <w:numPr>
          <w:ilvl w:val="0"/>
          <w:numId w:val="0"/>
        </w:numPr>
        <w:ind w:left="360"/>
      </w:pPr>
    </w:p>
    <w:p w:rsidR="00DA0BED" w:rsidRPr="00565B06" w:rsidP="00DA0BED" w14:paraId="279BD74A" w14:textId="77777777">
      <w:pPr>
        <w:pStyle w:val="Heading2"/>
      </w:pPr>
      <w:r>
        <w:t>Head of Technical Team</w:t>
      </w:r>
      <w:r w:rsidRPr="00565B06">
        <w:t xml:space="preserve"> | </w:t>
      </w:r>
      <w:r>
        <w:rPr>
          <w:rStyle w:val="Emphasis"/>
        </w:rPr>
        <w:t>RT A</w:t>
      </w:r>
      <w:r w:rsidRPr="00F76583">
        <w:rPr>
          <w:rStyle w:val="Emphasis"/>
        </w:rPr>
        <w:t xml:space="preserve">erostats </w:t>
      </w:r>
      <w:r>
        <w:rPr>
          <w:rStyle w:val="Emphasis"/>
        </w:rPr>
        <w:t>S</w:t>
      </w:r>
      <w:r w:rsidRPr="00F76583">
        <w:rPr>
          <w:rStyle w:val="Emphasis"/>
        </w:rPr>
        <w:t>ystems</w:t>
      </w:r>
      <w:r>
        <w:t xml:space="preserve">, </w:t>
      </w:r>
      <w:r w:rsidRPr="0053755E">
        <w:rPr>
          <w:rStyle w:val="Emphasis"/>
        </w:rPr>
        <w:t>Yavne.</w:t>
      </w:r>
    </w:p>
    <w:p w:rsidR="00DA0BED" w:rsidP="00DA0BED" w14:paraId="209EE729" w14:textId="22E92C0B">
      <w:pPr>
        <w:pStyle w:val="Heading3"/>
      </w:pPr>
      <w:r>
        <w:t>2018</w:t>
      </w:r>
      <w:r w:rsidRPr="00565B06">
        <w:t xml:space="preserve"> – </w:t>
      </w:r>
      <w:r>
        <w:t xml:space="preserve">2020 </w:t>
      </w:r>
      <w:r>
        <w:t>(Management position).</w:t>
      </w:r>
    </w:p>
    <w:p w:rsidR="00DA0BED" w:rsidP="00DA0BED" w14:paraId="0B16C8FE" w14:textId="77777777">
      <w:pPr>
        <w:pStyle w:val="ListBullet"/>
      </w:pPr>
      <w:r>
        <w:t>Responsible for customer service and support (Both locally and globally).</w:t>
      </w:r>
    </w:p>
    <w:p w:rsidR="00DA0BED" w:rsidP="00DA0BED" w14:paraId="04297B7D" w14:textId="77777777">
      <w:pPr>
        <w:pStyle w:val="ListBullet"/>
      </w:pPr>
      <w:r>
        <w:t>Team daily and weekly tasks management.</w:t>
      </w:r>
    </w:p>
    <w:p w:rsidR="00DA0BED" w:rsidP="00DA0BED" w14:paraId="46731B43" w14:textId="77777777">
      <w:pPr>
        <w:pStyle w:val="ListBullet"/>
      </w:pPr>
      <w:r>
        <w:t>Building Technical content and safety courses.</w:t>
      </w:r>
    </w:p>
    <w:p w:rsidR="00F76583" w:rsidRPr="00565B06" w:rsidP="005E088C" w14:paraId="5B798556" w14:textId="77777777">
      <w:pPr>
        <w:rPr>
          <w:rtl/>
          <w:lang w:bidi="he-IL"/>
        </w:rPr>
      </w:pPr>
    </w:p>
    <w:p w:rsidR="005E088C" w:rsidRPr="00565B06" w:rsidP="00B47E1E" w14:paraId="5FFD2DA0" w14:textId="77777777">
      <w:pPr>
        <w:pStyle w:val="Heading2"/>
      </w:pPr>
      <w:r>
        <w:t>Manufacturing Technician</w:t>
      </w:r>
      <w:r w:rsidRPr="00565B06">
        <w:t xml:space="preserve"> | </w:t>
      </w:r>
      <w:r w:rsidR="00F76583">
        <w:rPr>
          <w:rStyle w:val="Emphasis"/>
        </w:rPr>
        <w:t>Intel</w:t>
      </w:r>
      <w:r w:rsidR="0053755E">
        <w:t xml:space="preserve">, </w:t>
      </w:r>
      <w:r w:rsidRPr="0053755E" w:rsidR="0053755E">
        <w:rPr>
          <w:rStyle w:val="Emphasis"/>
        </w:rPr>
        <w:t>Kiryat</w:t>
      </w:r>
      <w:r w:rsidRPr="0053755E" w:rsidR="0053755E">
        <w:rPr>
          <w:rStyle w:val="Emphasis"/>
        </w:rPr>
        <w:t xml:space="preserve"> Gat</w:t>
      </w:r>
      <w:r w:rsidR="0053755E">
        <w:t>.</w:t>
      </w:r>
    </w:p>
    <w:p w:rsidR="00E57270" w:rsidRPr="00565B06" w:rsidP="00E57270" w14:paraId="0ECC36DC" w14:textId="77777777">
      <w:pPr>
        <w:pStyle w:val="Heading3"/>
      </w:pPr>
      <w:r>
        <w:t>2006</w:t>
      </w:r>
      <w:r w:rsidRPr="00565B06" w:rsidR="005E088C">
        <w:t xml:space="preserve"> – </w:t>
      </w:r>
      <w:r>
        <w:t>2018</w:t>
      </w:r>
    </w:p>
    <w:p w:rsidR="00E57270" w:rsidP="00B16CE6" w14:paraId="4B614055" w14:textId="77777777">
      <w:r>
        <w:t>Manufacturing specialist (MS) in CMS,DE,WE and Planar.</w:t>
      </w:r>
    </w:p>
    <w:p w:rsidR="00B16CE6" w:rsidP="00B16CE6" w14:paraId="6CEDCF5F" w14:textId="77777777">
      <w:r>
        <w:t>T</w:t>
      </w:r>
      <w:r w:rsidR="006764CA">
        <w:t xml:space="preserve">aking parts in several factory working groups (Quality, Safety and cost), </w:t>
      </w:r>
    </w:p>
    <w:p w:rsidR="00B16CE6" w:rsidP="00B16CE6" w14:paraId="7A396F30" w14:textId="77777777">
      <w:r>
        <w:t>Support factory Interviews team and Group “Buddy” roles to new employees,</w:t>
      </w:r>
    </w:p>
    <w:p w:rsidR="006764CA" w:rsidP="005E088C" w14:paraId="086B7210" w14:textId="77777777">
      <w:r>
        <w:t>Part of</w:t>
      </w:r>
      <w:r w:rsidRPr="00B16CE6" w:rsidR="00B16CE6">
        <w:t xml:space="preserve"> </w:t>
      </w:r>
      <w:r w:rsidR="00B16CE6">
        <w:t>Epcot in several projects (</w:t>
      </w:r>
      <w:r>
        <w:t>Decon</w:t>
      </w:r>
      <w:r>
        <w:t xml:space="preserve">, Demo, </w:t>
      </w:r>
      <w:r>
        <w:t>Relo</w:t>
      </w:r>
      <w:r>
        <w:t xml:space="preserve"> and Install team),</w:t>
      </w:r>
    </w:p>
    <w:p w:rsidR="006764CA" w:rsidRPr="00565B06" w:rsidP="005E088C" w14:paraId="1D037966" w14:textId="77777777">
      <w:r>
        <w:t xml:space="preserve">Leading Shift as ERT Leader and </w:t>
      </w:r>
      <w:r w:rsidR="00B16CE6">
        <w:t>Group</w:t>
      </w:r>
      <w:r>
        <w:t xml:space="preserve"> as Safety champion.</w:t>
      </w:r>
    </w:p>
    <w:tbl>
      <w:tblPr>
        <w:tblStyle w:val="TableGrid"/>
        <w:tblDescription w:val="Top table has skills heading, second table has list of skills and bottom table has activities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725"/>
        <w:gridCol w:w="8649"/>
      </w:tblGrid>
      <w:tr w14:paraId="20754148" w14:textId="77777777" w:rsidTr="00562422">
        <w:tblPrEx>
          <w:tblW w:w="5425" w:type="pct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720" w:type="dxa"/>
            <w:tcMar>
              <w:right w:w="216" w:type="dxa"/>
            </w:tcMar>
            <w:vAlign w:val="bottom"/>
          </w:tcPr>
          <w:p w:rsidR="00143224" w:rsidRPr="00565B06" w:rsidP="00075B13" w14:paraId="295510A1" w14:textId="77777777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 xmlns:wps="http://schemas.microsoft.com/office/word/2010/wordprocessingShape">
                              <wps:cNvPr id="25" name="Skills icon circle" descr="Skills icon circle"/>
                              <wps:cNvSpPr/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fill="norm" h="3246" w="3246" stroke="1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26" name="Skills icon symbol part 1" descr="Skills icon symbol part 1"/>
                              <wps:cNvSpPr/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fill="norm" h="70" w="70" stroke="1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fill="norm" h="1356" w="1362" stroke="1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4" name="Skills icon symbol part 3" descr="Skills icon symbol part 3"/>
                              <wps:cNvSpPr/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fill="norm" h="662" w="640" stroke="1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5" name="Skills icon symbol part 4" descr="Skills icon symbol part 4"/>
                              <wps:cNvSpPr/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fill="norm" h="601" w="578" stroke="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kills in circle icon" o:spid="_x0000_i1039" alt="Skills icon" style="width:21.6pt;height:21.6pt;mso-position-horizontal-relative:char;mso-position-vertical-relative:line" coordsize="171,171">
                      <v:shape id="Skills icon circle" o:spid="_x0000_s1040" alt="Skills icon circle" style="width:171;height:171;mso-wrap-style:square;position:absolute;visibility:visible;v-text-anchor:top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77448b" stroked="f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41" alt="Skills icon symbol part 1" style="width:4;height:4;left:109;mso-wrap-style:square;position:absolute;top:111;visibility:visible;v-text-anchor:top" coordsize="70,70" path="m35,l49,2l60,10l67,21l70,35l67,48,60,60,49,67,35,70,21,67,10,60,3,48,,35,3,21,10,10,21,2,35,xe" fillcolor="white" stroked="f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42" alt="Skills icon symbol part 2" style="width:72;height:71;left:49;mso-wrap-style:square;position:absolute;top:51;visibility:visible;v-text-anchor:top" coordsize="1362,1356" path="m342,68l400,128l424,155l444,181l457,205l465,229l468,252l467,274l461,296l450,319l435,341l417,366l395,390l370,416l342,439l314,456l285,466l256,470l232,467l209,461l188,452,169,441,151,429,136,416,122,403,70,352l76,383l87,413l101,442l121,471l144,496l170,517l198,534l228,545l259,552l301,558l341,569l379,583l415,601l450,624l484,650l517,681,685,852l855,1022l1026,1189l1068,1230l1091,1251l1113,1267l1135,1279l1155,1286l1175,1288l1198,1285l1221,1276l1245,1260l1258,1249l1271,1235l1282,1219l1290,1201l1294,1180l1292,1156l1284,1131l1270,1106l1249,1082,1108,939,965,796,804,635,645,473,627,453,609,428,593,400,579,369l570,334l566,300l562,263l553,228,540,195,522,165,500,139,474,116,445,97,412,83,378,73,342,68xm327,l368,3l407,10l445,22l480,39l512,60l541,84l567,112l589,144l607,179l620,216l629,256l633,298l636,321l642,343l652,367l664,389l678,409l693,426,894,629l1097,831l1298,1035l1322,1063l1341,1092l1353,1122l1360,1152l1362,1182l1357,1211l1348,1239l1332,1265l1312,1291l1286,1314l1259,1332l1231,1345l1203,1353l1175,1356l1145,1353l1114,1343l1083,1328l1052,1306l1020,1278l835,1097,651,914,468,729,442,703,413,681,385,662,355,646,323,634l289,625l252,619l214,611l178,599,145,581,114,560,86,534,62,505,41,474,24,440,12,404,4,366,,327,2,289,9,250,22,212l72,260l121,307l169,353l188,371l206,385l223,394l240,400l256,402l272,400l289,393l306,383l323,368l345,344l363,325l378,307l389,291l396,276l400,263l400,249l397,236l391,222l381,208,368,192,352,175,303,125,254,75,204,23,246,10,287,3,327,xe" fillcolor="white" stroked="f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43" alt="Skills icon symbol part 3" style="width:34;height:34;left:89;mso-wrap-style:square;position:absolute;top:49;visibility:visible;v-text-anchor:top" coordsize="640,662" path="m451,l480,3l508,10l536,22l562,38l586,58l606,80l621,104l631,129l638,156l640,183l638,211l632,239l622,266l607,291l588,316l576,329l561,344l545,361l526,380l506,401l485,422l463,444l441,466l418,488l395,510l373,532l351,553l330,573l311,591l293,608l277,624l263,637l252,647l244,655l239,660l237,662,182,610l183,609l189,604l197,596l208,585l222,572l239,557l256,540l276,521l296,501l318,481l340,459l363,437l386,415l408,392l430,370l451,349l471,330l489,311l506,294l520,279l532,265l549,244l560,221l565,198l565,174l560,152,550,131,534,112,519,99,503,89,485,81,466,76,447,74l428,75l409,81l391,90l374,104l360,119l343,137l325,158l305,181l284,206l262,233l239,260l216,288l193,315l171,342l150,369l130,393l112,417l96,437,82,454,70,468l61,478l,424l7,416l17,404,30,388,45,370,61,350,80,328l100,305l120,280l142,254l164,228l186,201l208,176l230,151l252,127l271,104l290,84,307,66,321,51,344,32,369,17,395,7,423,1,451,xe" fillcolor="white" stroked="f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44" alt="Skills icon symbol part 4" style="width:30;height:32;left:52;mso-wrap-style:square;position:absolute;top:93;visibility:visible;v-text-anchor:top" coordsize="578,601" path="m366,l424,58l232,281l222,284l201,293l182,307l164,325l147,346l132,369l119,394l106,420,96,446l87,471l79,494l73,515l69,533l77,533l103,523l132,511l161,497l191,481l219,463l245,445l268,425l286,405l298,384l304,363l306,349,519,146l578,206l376,387l367,415l353,440l335,464l314,485l290,505l266,523l241,538l216,552l193,563l172,573l153,580l139,586l129,589l118,592l104,595l88,598l72,600l55,601l40,601l27,599,16,595l10,590l5,580,2,566,1,551,,535,1,520,2,505,4,494l5,486l5,483l6,481l8,473l12,460l17,444l24,425l33,403,43,380,55,356,69,331,84,307l102,284l121,262l142,243l165,228l189,216l366,xe" fillcolor="white" stroked="f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:rsidR="00143224" w:rsidRPr="00565B06" w:rsidP="00AD6216" w14:paraId="3F6BAA69" w14:textId="77777777">
            <w:pPr>
              <w:pStyle w:val="Heading1"/>
              <w:outlineLvl w:val="0"/>
            </w:pPr>
            <w:sdt>
              <w:sdtPr>
                <w:alias w:val="Skills:"/>
                <w:tag w:val="Skills:"/>
                <w:id w:val="-925109897"/>
                <w:placeholder>
                  <w:docPart w:val="44834DFA687C456BA56803F1CCA3D92E"/>
                </w:placeholder>
                <w:showingPlcHdr/>
                <w:richText/>
                <w:temporary/>
                <w15:appearance w15:val="hidden"/>
              </w:sdtPr>
              <w:sdtContent>
                <w:r w:rsidRPr="00565B06">
                  <w:t>Skills</w:t>
                </w:r>
              </w:sdtContent>
            </w:sdt>
          </w:p>
        </w:tc>
      </w:tr>
    </w:tbl>
    <w:tbl>
      <w:tblPr>
        <w:tblStyle w:val="GridTableLight"/>
        <w:tblDescription w:val="Top table has skills heading, second table has list of skills and bottom table has activities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4320"/>
        <w:gridCol w:w="4320"/>
      </w:tblGrid>
      <w:tr w14:paraId="75685AF1" w14:textId="77777777" w:rsidTr="00565B06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4320" w:type="dxa"/>
          </w:tcPr>
          <w:p w:rsidR="00143224" w:rsidRPr="00565B06" w:rsidP="00565B06" w14:paraId="4D563767" w14:textId="77777777">
            <w:pPr>
              <w:pStyle w:val="ListBullet"/>
              <w:spacing w:after="80"/>
            </w:pPr>
            <w:r w:rsidRPr="006764CA">
              <w:t>Can work as an individual or part of a team</w:t>
            </w:r>
            <w:r>
              <w:t>.</w:t>
            </w:r>
          </w:p>
          <w:p w:rsidR="00316CE4" w:rsidP="00316CE4" w14:paraId="7F9858DC" w14:textId="77777777">
            <w:pPr>
              <w:pStyle w:val="ListBullet"/>
              <w:spacing w:after="80"/>
            </w:pPr>
            <w:r>
              <w:t>“Big Head” and love to help.</w:t>
            </w:r>
          </w:p>
          <w:p w:rsidR="00B16CE6" w:rsidRPr="00565B06" w:rsidP="00B16CE6" w14:paraId="1295E616" w14:textId="77777777">
            <w:pPr>
              <w:pStyle w:val="ListBullet"/>
              <w:spacing w:after="80"/>
            </w:pPr>
            <w:r>
              <w:t>Great technical skills (T\S and Maintenance)</w:t>
            </w:r>
          </w:p>
        </w:tc>
        <w:tc>
          <w:tcPr>
            <w:tcW w:w="4320" w:type="dxa"/>
            <w:tcMar>
              <w:left w:w="576" w:type="dxa"/>
            </w:tcMar>
          </w:tcPr>
          <w:p w:rsidR="00B16CE6" w:rsidP="00565B06" w14:paraId="1BA89EB4" w14:textId="77777777">
            <w:pPr>
              <w:pStyle w:val="ListBullet"/>
              <w:spacing w:after="80"/>
            </w:pPr>
            <w:r w:rsidRPr="00B16CE6">
              <w:t xml:space="preserve">High </w:t>
            </w:r>
            <w:r>
              <w:rPr>
                <w:rFonts w:hint="cs"/>
              </w:rPr>
              <w:t>D</w:t>
            </w:r>
            <w:r w:rsidRPr="00B16CE6">
              <w:t>ocumentation capabilities</w:t>
            </w:r>
          </w:p>
          <w:p w:rsidR="00F904FC" w:rsidRPr="00565B06" w:rsidP="00565B06" w14:paraId="2EDD2886" w14:textId="77777777">
            <w:pPr>
              <w:pStyle w:val="ListBullet"/>
              <w:spacing w:after="80"/>
            </w:pPr>
            <w:r w:rsidRPr="00B16CE6">
              <w:t>Ability to work with many interfaces</w:t>
            </w:r>
            <w:r w:rsidR="0053755E">
              <w:t>/</w:t>
            </w:r>
          </w:p>
        </w:tc>
      </w:tr>
    </w:tbl>
    <w:tbl>
      <w:tblPr>
        <w:tblStyle w:val="TableGrid"/>
        <w:tblDescription w:val="Top table has skills heading, second table has list of skills and bottom table has activities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725"/>
        <w:gridCol w:w="8649"/>
      </w:tblGrid>
      <w:tr w14:paraId="6BC0E952" w14:textId="77777777" w:rsidTr="00562422">
        <w:tblPrEx>
          <w:tblW w:w="5425" w:type="pct"/>
          <w:tblInd w:w="-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725" w:type="dxa"/>
            <w:tcMar>
              <w:right w:w="216" w:type="dxa"/>
            </w:tcMar>
            <w:vAlign w:val="bottom"/>
          </w:tcPr>
          <w:p w:rsidR="00AC7C34" w:rsidRPr="00565B06" w:rsidP="00075B13" w14:paraId="3F75CD95" w14:textId="77777777">
            <w:pPr>
              <w:pStyle w:val="Icons"/>
            </w:pPr>
            <w:r w:rsidRPr="00565B06"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 xmlns:wps="http://schemas.microsoft.com/office/word/2010/wordprocessingShape">
                              <wps:cNvPr id="47" name="Activities icon circle" descr="Activities icon circle"/>
                              <wps:cNvSpPr/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fill="norm" h="3246" w="3246" stroke="1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8" name="Activities icon symbol part 1" descr="Activities icon symbol part 1"/>
                              <wps:cNvSpPr/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fill="norm" h="261" w="261" stroke="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49" name="Activities icon symbol part 2" descr="Activities icon symbol part 2"/>
                              <wps:cNvSpPr/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fill="norm" h="261" w="262" stroke="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50" name="Activities icon symbol part 3" descr="Activities icon symbol part 3"/>
                              <wps:cNvSpPr/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fill="norm" h="261" w="261" stroke="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Activities in circle icon" o:spid="_x0000_i1045" alt="Activities icon" style="width:21.6pt;height:21.6pt;mso-position-horizontal-relative:char;mso-position-vertical-relative:line" coordsize="171,171">
                      <v:shape id="Activities icon circle" o:spid="_x0000_s1046" alt="Activities icon circle" style="width:171;height:171;mso-wrap-style:square;position:absolute;visibility:visible;v-text-anchor:top" coordsize="3246,3246" path="m1623,l1725,3l1826,13l1925,28l2023,49l2117,77l2210,109l2299,147l2386,190l2469,239l2551,291l2628,348l2701,410l2771,475l2836,545l2898,618l2955,695l3007,777l3056,860l3099,947l3137,1036l3169,1129l3197,1223l3218,1321l3233,1420l3243,1521l3246,1623l3243,1725l3233,1826l3218,1926l3197,2023l3169,2117l3137,2210l3099,2299l3056,2386l3007,2470l2955,2551l2898,2628l2836,2701l2771,2771l2701,2836l2628,2898l2551,2955l2469,3008l2386,3056l2299,3099l2210,3137l2117,3169l2023,3197l1925,3218l1826,3233l1725,3243l1623,3246l1521,3243l1420,3233l1320,3218l1223,3197l1129,3169l1036,3137l947,3099l860,3056l776,3008l695,2955l618,2898l545,2836l475,2771l410,2701l348,2628l291,2551l238,2470l190,2386l147,2299l109,2210,77,2117,49,2023,28,1926,13,1826,3,1725,,1623,3,1521,13,1420l28,1321l49,1223l77,1129l109,1036l147,947l190,860l238,777l291,695l348,618l410,545l475,475l545,410l618,348l695,291l776,239l860,190l947,147l1036,109l1129,77l1223,49l1320,28l1420,13,1521,3,1623,xe" fillcolor="#77448b" stroked="f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47" alt="Activities icon symbol part 1" style="width:14;height:13;left:56;mso-wrap-style:square;position:absolute;top:80;visibility:visible;v-text-anchor:top" coordsize="261,261" path="m130,l157,3l181,10l203,22l223,38l239,58l251,80l258,104l261,131l258,157l251,181l239,204l223,223l203,239l181,251l157,259l130,261l104,259l80,251,57,239,38,223,22,204,10,181,2,157,,131,2,104,10,80,22,58,38,38,57,22,80,10,104,3,130,xe" fillcolor="white" stroked="f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48" alt="Activities icon symbol part 2" style="width:14;height:13;left:80;mso-wrap-style:square;position:absolute;top:80;visibility:visible;v-text-anchor:top" coordsize="262,261" path="m131,l157,3l182,10l204,22l223,38l239,58l251,80l259,104l262,131l259,157l251,181l239,204l223,223l204,239l182,251l157,259l131,261l105,259l80,251,58,239,39,223,23,204,11,181,3,157,,131,3,104,11,80,23,58,39,38,58,22,80,10,105,3,131,xe" fillcolor="white" stroked="f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49" alt="Activities icon symbol part 3" style="width:14;height:13;left:105;mso-wrap-style:square;position:absolute;top:80;visibility:visible;v-text-anchor:top" coordsize="261,261" path="m130,l157,3l181,10l204,22l223,38l239,58l251,80l258,104l261,131l258,157l251,181l239,204l223,223l204,239l181,251l157,259l130,261l104,259l80,251,58,239,38,223,22,204,10,181,3,157,,131,3,104,10,80,22,58,38,38,58,22,80,10,104,3,130,xe" fillcolor="white" stroked="f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:rsidR="00AC7C34" w:rsidRPr="00565B06" w:rsidP="00AD6216" w14:paraId="255C94B0" w14:textId="77777777">
            <w:pPr>
              <w:pStyle w:val="Heading1"/>
              <w:outlineLvl w:val="0"/>
              <w:rPr>
                <w:lang w:bidi="he-IL"/>
              </w:rPr>
            </w:pPr>
            <w:r>
              <w:rPr>
                <w:rFonts w:hint="cs"/>
              </w:rPr>
              <w:t>P</w:t>
            </w:r>
            <w:r>
              <w:t>ERSONALITY</w:t>
            </w:r>
          </w:p>
        </w:tc>
      </w:tr>
    </w:tbl>
    <w:p w:rsidR="007A0F44" w:rsidP="00316CE4" w14:paraId="62C3D045" w14:textId="77777777">
      <w:r>
        <w:t>Writer – Kids books, Songs and short stories.</w:t>
      </w:r>
    </w:p>
    <w:p w:rsidR="00B16CE6" w:rsidRPr="00565B06" w:rsidP="00F8237D" w14:paraId="0D19CD0C" w14:textId="77777777">
      <w:r>
        <w:rPr>
          <w:rFonts w:hint="cs"/>
          <w:lang w:bidi="he-IL"/>
        </w:rPr>
        <w:t>E</w:t>
      </w:r>
      <w:r w:rsidRPr="00B16CE6">
        <w:t>ducator</w:t>
      </w:r>
      <w:r>
        <w:t xml:space="preserve"> – “Inventing” </w:t>
      </w:r>
      <w:r w:rsidRPr="00F8237D" w:rsidR="00F8237D">
        <w:t>learning methods for children with learning problems</w:t>
      </w:r>
      <w:r w:rsidR="00F8237D">
        <w:t>.</w:t>
      </w:r>
    </w:p>
    <w:sectPr w:rsidSect="00FE18B2">
      <w:footerReference w:type="default" r:id="rId8"/>
      <w:headerReference w:type="first" r:id="rId9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6FE7" w14:paraId="7ED1C2EC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>
    <w:r/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324B1" w14:paraId="536E071C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xmlns:a="http://schemas.openxmlformats.org/drawingml/2006/main"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o:spid="_x0000_s2050" style="width:612pt;height:157.5pt;margin-top:0;margin-left:560.8pt;mso-height-percent:0;mso-height-relative:margin;mso-position-horizontal:right;mso-position-horizontal-relative:page;mso-position-vertical:top;mso-position-vertical-relative:page;mso-width-percent:1000;mso-width-relative:page;mso-wrap-distance-bottom:0;mso-wrap-distance-left:9pt;mso-wrap-distance-right:9pt;mso-wrap-distance-top:0;mso-wrap-style:square;position:absolute;visibility:visible;v-text-anchor:middle;z-index:-251655168" fillcolor="#f7f7f7" stroked="f" strokeweight="1pt"/>
          </w:pict>
        </mc:Fallback>
      </mc:AlternateContent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6C019B7"/>
    <w:multiLevelType w:val="hybridMultilevel"/>
    <w:tmpl w:val="77FC8C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10"/>
  </w:num>
  <w:num w:numId="4">
    <w:abstractNumId w:val="14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2"/>
  </w:num>
  <w:num w:numId="16">
    <w:abstractNumId w:val="1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83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1C1E"/>
    <w:rsid w:val="0006454B"/>
    <w:rsid w:val="00075B13"/>
    <w:rsid w:val="00092692"/>
    <w:rsid w:val="00096203"/>
    <w:rsid w:val="000A0229"/>
    <w:rsid w:val="000E24AC"/>
    <w:rsid w:val="000E4A73"/>
    <w:rsid w:val="000F79EA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74A87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D48EF"/>
    <w:rsid w:val="001E08A4"/>
    <w:rsid w:val="0020735F"/>
    <w:rsid w:val="002146F8"/>
    <w:rsid w:val="00215593"/>
    <w:rsid w:val="00217917"/>
    <w:rsid w:val="002372E8"/>
    <w:rsid w:val="0023768B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01E3"/>
    <w:rsid w:val="002B3FC8"/>
    <w:rsid w:val="002D0E0D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71C8"/>
    <w:rsid w:val="00383057"/>
    <w:rsid w:val="0039703C"/>
    <w:rsid w:val="003974BB"/>
    <w:rsid w:val="003A091E"/>
    <w:rsid w:val="003E5D64"/>
    <w:rsid w:val="00403149"/>
    <w:rsid w:val="004037EF"/>
    <w:rsid w:val="00405BAD"/>
    <w:rsid w:val="004113D8"/>
    <w:rsid w:val="00416463"/>
    <w:rsid w:val="00416789"/>
    <w:rsid w:val="00423827"/>
    <w:rsid w:val="00437B8B"/>
    <w:rsid w:val="0044267C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2794"/>
    <w:rsid w:val="004E77A5"/>
    <w:rsid w:val="004F1057"/>
    <w:rsid w:val="004F199F"/>
    <w:rsid w:val="005106C0"/>
    <w:rsid w:val="005247B7"/>
    <w:rsid w:val="005324B1"/>
    <w:rsid w:val="005372FA"/>
    <w:rsid w:val="0053755E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D0108"/>
    <w:rsid w:val="005E088C"/>
    <w:rsid w:val="005E6E43"/>
    <w:rsid w:val="005F4455"/>
    <w:rsid w:val="006104FF"/>
    <w:rsid w:val="00614B7C"/>
    <w:rsid w:val="0062239B"/>
    <w:rsid w:val="00625B8A"/>
    <w:rsid w:val="00644D4E"/>
    <w:rsid w:val="00646D01"/>
    <w:rsid w:val="00663536"/>
    <w:rsid w:val="006648D4"/>
    <w:rsid w:val="00673F18"/>
    <w:rsid w:val="006764CA"/>
    <w:rsid w:val="00676CEB"/>
    <w:rsid w:val="00683A86"/>
    <w:rsid w:val="0069300B"/>
    <w:rsid w:val="006A4C72"/>
    <w:rsid w:val="006D65F8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EB"/>
    <w:rsid w:val="00785FF6"/>
    <w:rsid w:val="00790E98"/>
    <w:rsid w:val="007A0F44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12148"/>
    <w:rsid w:val="00814B43"/>
    <w:rsid w:val="00814FA5"/>
    <w:rsid w:val="0083016A"/>
    <w:rsid w:val="00846AAE"/>
    <w:rsid w:val="00867081"/>
    <w:rsid w:val="008978E8"/>
    <w:rsid w:val="008A02C4"/>
    <w:rsid w:val="008A49A0"/>
    <w:rsid w:val="008A6538"/>
    <w:rsid w:val="008D4FC8"/>
    <w:rsid w:val="008D5A80"/>
    <w:rsid w:val="008E5483"/>
    <w:rsid w:val="008F4532"/>
    <w:rsid w:val="00933CCA"/>
    <w:rsid w:val="0093795C"/>
    <w:rsid w:val="009411E8"/>
    <w:rsid w:val="00952C89"/>
    <w:rsid w:val="009540F4"/>
    <w:rsid w:val="00956B75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050A"/>
    <w:rsid w:val="00A42CE4"/>
    <w:rsid w:val="00A56B81"/>
    <w:rsid w:val="00A6314E"/>
    <w:rsid w:val="00A77B4D"/>
    <w:rsid w:val="00A8052D"/>
    <w:rsid w:val="00A9077F"/>
    <w:rsid w:val="00AA04BD"/>
    <w:rsid w:val="00AA276C"/>
    <w:rsid w:val="00AB673E"/>
    <w:rsid w:val="00AC7C34"/>
    <w:rsid w:val="00AD121E"/>
    <w:rsid w:val="00AD3D20"/>
    <w:rsid w:val="00AD518A"/>
    <w:rsid w:val="00AD6216"/>
    <w:rsid w:val="00AE2F61"/>
    <w:rsid w:val="00AE313B"/>
    <w:rsid w:val="00AE7650"/>
    <w:rsid w:val="00B04F39"/>
    <w:rsid w:val="00B112B1"/>
    <w:rsid w:val="00B1221A"/>
    <w:rsid w:val="00B16CE6"/>
    <w:rsid w:val="00B204FE"/>
    <w:rsid w:val="00B25746"/>
    <w:rsid w:val="00B47E1E"/>
    <w:rsid w:val="00B54661"/>
    <w:rsid w:val="00B55487"/>
    <w:rsid w:val="00B763B5"/>
    <w:rsid w:val="00B90654"/>
    <w:rsid w:val="00B91175"/>
    <w:rsid w:val="00BA71B3"/>
    <w:rsid w:val="00BB34BE"/>
    <w:rsid w:val="00BC0E1A"/>
    <w:rsid w:val="00BC1472"/>
    <w:rsid w:val="00BD2DD6"/>
    <w:rsid w:val="00BD55EE"/>
    <w:rsid w:val="00C011BF"/>
    <w:rsid w:val="00C0155C"/>
    <w:rsid w:val="00C3233C"/>
    <w:rsid w:val="00C3763A"/>
    <w:rsid w:val="00C60281"/>
    <w:rsid w:val="00C779DA"/>
    <w:rsid w:val="00C814F7"/>
    <w:rsid w:val="00C81C04"/>
    <w:rsid w:val="00C91B4B"/>
    <w:rsid w:val="00C93DE1"/>
    <w:rsid w:val="00CA1ED0"/>
    <w:rsid w:val="00CA2E0A"/>
    <w:rsid w:val="00CB3192"/>
    <w:rsid w:val="00CC1E5C"/>
    <w:rsid w:val="00CD1043"/>
    <w:rsid w:val="00CE2C76"/>
    <w:rsid w:val="00D046EF"/>
    <w:rsid w:val="00D22E33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A0BED"/>
    <w:rsid w:val="00DB0B61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57270"/>
    <w:rsid w:val="00E61D86"/>
    <w:rsid w:val="00E61FB1"/>
    <w:rsid w:val="00E63862"/>
    <w:rsid w:val="00E665C1"/>
    <w:rsid w:val="00E72DA3"/>
    <w:rsid w:val="00E97BD9"/>
    <w:rsid w:val="00EE0848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76583"/>
    <w:rsid w:val="00F8237D"/>
    <w:rsid w:val="00F904FC"/>
    <w:rsid w:val="00F935BF"/>
    <w:rsid w:val="00F94EB5"/>
    <w:rsid w:val="00FA4359"/>
    <w:rsid w:val="00FA4C84"/>
    <w:rsid w:val="00FB0F18"/>
    <w:rsid w:val="00FE18B2"/>
    <w:rsid w:val="00FE744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1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2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3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a">
    <w:name w:val="טקסט מאקרו תו"/>
    <w:basedOn w:val="DefaultParagraphFont"/>
    <w:link w:val="Macro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a0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a0">
    <w:name w:val="כותרת טקסט תו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a1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a2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a2">
    <w:name w:val="כותרת עליונה תו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a3"/>
    <w:uiPriority w:val="99"/>
    <w:unhideWhenUsed/>
    <w:rsid w:val="00297ED0"/>
    <w:pPr>
      <w:spacing w:after="0"/>
    </w:pPr>
  </w:style>
  <w:style w:type="character" w:customStyle="1" w:styleId="a3">
    <w:name w:val="כותרת תחתונה תו"/>
    <w:basedOn w:val="DefaultParagraphFont"/>
    <w:link w:val="Footer"/>
    <w:uiPriority w:val="99"/>
    <w:rsid w:val="00297ED0"/>
  </w:style>
  <w:style w:type="character" w:customStyle="1" w:styleId="2">
    <w:name w:val="כותרת 2 תו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1">
    <w:name w:val="כותרת 1 תו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GridTable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a4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a4">
    <w:name w:val="כותרת משנה תו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a5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a5">
    <w:name w:val="ציטוט חזק תו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a6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a6">
    <w:name w:val="ציטוט תו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8">
    <w:name w:val="כותרת 8 תו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30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30">
    <w:name w:val="גוף טקסט 3 תו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31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31">
    <w:name w:val="כניסה בגוף טקסט 3 תו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a7"/>
    <w:uiPriority w:val="99"/>
    <w:semiHidden/>
    <w:unhideWhenUsed/>
    <w:rsid w:val="00581515"/>
    <w:rPr>
      <w:szCs w:val="20"/>
    </w:rPr>
  </w:style>
  <w:style w:type="character" w:customStyle="1" w:styleId="a7">
    <w:name w:val="טקסט הערה תו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a8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a8">
    <w:name w:val="מפת מסמך תו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a9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a9">
    <w:name w:val="טקסט הערת סיום תו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10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a10">
    <w:name w:val="טקסט הערת שוליים תו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a11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a11">
    <w:name w:val="טקסט רגיל תו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a12"/>
    <w:uiPriority w:val="99"/>
    <w:semiHidden/>
    <w:unhideWhenUsed/>
    <w:rsid w:val="001B720C"/>
    <w:rPr>
      <w:b/>
      <w:bCs/>
    </w:rPr>
  </w:style>
  <w:style w:type="character" w:customStyle="1" w:styleId="a12">
    <w:name w:val="נושא הערה תו"/>
    <w:basedOn w:val="a7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rsid w:val="00F823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glossaryDocument" Target="glossary/document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footer" Target="footer1.xml" /><Relationship Id="rId9" Type="http://schemas.openxmlformats.org/officeDocument/2006/relationships/header" Target="header1.xml" /><Relationship Id="rIdVFR9JW" Type="http://schemas.openxmlformats.org/officeDocument/2006/relationships/image" Target="media/L7TK9R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jjcoh\Downloads\TF16402487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11BC0686E46D43A4A53F2254114C034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2F84217-88B3-4269-B9BB-A0A46668403E}"/>
      </w:docPartPr>
      <w:docPartBody>
        <w:p w:rsidR="001D48EF">
          <w:pPr>
            <w:pStyle w:val="11BC0686E46D43A4A53F2254114C034F"/>
          </w:pPr>
          <w:r w:rsidRPr="009D0878">
            <w:t>Address</w:t>
          </w:r>
        </w:p>
      </w:docPartBody>
    </w:docPart>
    <w:docPart>
      <w:docPartPr>
        <w:name w:val="B362171A70C64257947A7869FC3255D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A44562F-79B5-47CA-93AF-FE82FD2206E6}"/>
      </w:docPartPr>
      <w:docPartBody>
        <w:p w:rsidR="001D48EF">
          <w:pPr>
            <w:pStyle w:val="B362171A70C64257947A7869FC3255DA"/>
          </w:pPr>
          <w:r w:rsidRPr="009D0878">
            <w:t>Phone</w:t>
          </w:r>
        </w:p>
      </w:docPartBody>
    </w:docPart>
    <w:docPart>
      <w:docPartPr>
        <w:name w:val="BBF62C55DEC04B88897050F34F11954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4D32437-7DC0-4AB4-BA14-CBA92A1CB1C7}"/>
      </w:docPartPr>
      <w:docPartBody>
        <w:p w:rsidR="001D48EF">
          <w:pPr>
            <w:pStyle w:val="BBF62C55DEC04B88897050F34F119543"/>
          </w:pPr>
          <w:r w:rsidRPr="009D0878">
            <w:t>Email</w:t>
          </w:r>
        </w:p>
      </w:docPartBody>
    </w:docPart>
    <w:docPart>
      <w:docPartPr>
        <w:name w:val="5B2DD5D0035F411ABE38E6EF23C0253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09DF9AB-6E8D-49C6-8502-4864636B9353}"/>
      </w:docPartPr>
      <w:docPartBody>
        <w:p w:rsidR="001D48EF">
          <w:pPr>
            <w:pStyle w:val="5B2DD5D0035F411ABE38E6EF23C02534"/>
          </w:pPr>
          <w:r w:rsidRPr="009D0878">
            <w:t>LinkedIn Profile</w:t>
          </w:r>
        </w:p>
      </w:docPartBody>
    </w:docPart>
    <w:docPart>
      <w:docPartPr>
        <w:name w:val="E1F483B2E0334475AECD79F737E0923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1412D33-BC2C-48D4-8933-32A8AE7BE310}"/>
      </w:docPartPr>
      <w:docPartBody>
        <w:p w:rsidR="001D48EF">
          <w:pPr>
            <w:pStyle w:val="E1F483B2E0334475AECD79F737E09232"/>
          </w:pPr>
          <w:r w:rsidRPr="00565B06">
            <w:t>Education</w:t>
          </w:r>
        </w:p>
      </w:docPartBody>
    </w:docPart>
    <w:docPart>
      <w:docPartPr>
        <w:name w:val="CABBF65CF1B24B4CB128CAD29F122E6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613F8E3-B456-4B2F-8AF0-A1E27BBA8959}"/>
      </w:docPartPr>
      <w:docPartBody>
        <w:p w:rsidR="001D48EF">
          <w:pPr>
            <w:pStyle w:val="CABBF65CF1B24B4CB128CAD29F122E64"/>
          </w:pPr>
          <w:r w:rsidRPr="00565B06">
            <w:t>Experience</w:t>
          </w:r>
        </w:p>
      </w:docPartBody>
    </w:docPart>
    <w:docPart>
      <w:docPartPr>
        <w:name w:val="44834DFA687C456BA56803F1CCA3D92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93D544F-1AD7-4B90-8BE8-D7A3CB04A299}"/>
      </w:docPartPr>
      <w:docPartBody>
        <w:p w:rsidR="001D48EF">
          <w:pPr>
            <w:pStyle w:val="44834DFA687C456BA56803F1CCA3D92E"/>
          </w:pPr>
          <w:r w:rsidRPr="00565B06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09"/>
    <w:rsid w:val="001D48EF"/>
    <w:rsid w:val="005464C4"/>
    <w:rsid w:val="00B90609"/>
    <w:rsid w:val="00EB588C"/>
    <w:rsid w:val="00FC73B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1BC0686E46D43A4A53F2254114C034F">
    <w:name w:val="11BC0686E46D43A4A53F2254114C034F"/>
  </w:style>
  <w:style w:type="paragraph" w:customStyle="1" w:styleId="B362171A70C64257947A7869FC3255DA">
    <w:name w:val="B362171A70C64257947A7869FC3255DA"/>
  </w:style>
  <w:style w:type="paragraph" w:customStyle="1" w:styleId="BBF62C55DEC04B88897050F34F119543">
    <w:name w:val="BBF62C55DEC04B88897050F34F119543"/>
  </w:style>
  <w:style w:type="paragraph" w:customStyle="1" w:styleId="5B2DD5D0035F411ABE38E6EF23C02534">
    <w:name w:val="5B2DD5D0035F411ABE38E6EF23C02534"/>
  </w:style>
  <w:style w:type="paragraph" w:customStyle="1" w:styleId="E1F483B2E0334475AECD79F737E09232">
    <w:name w:val="E1F483B2E0334475AECD79F737E09232"/>
  </w:style>
  <w:style w:type="character" w:styleId="Emphasis">
    <w:name w:val="Emphasis"/>
    <w:basedOn w:val="DefaultParagraphFont"/>
    <w:uiPriority w:val="11"/>
    <w:qFormat/>
    <w:rPr>
      <w:b w:val="0"/>
      <w:iCs/>
      <w:color w:val="657C9C" w:themeColor="text2" w:themeTint="BF"/>
      <w:sz w:val="26"/>
    </w:rPr>
  </w:style>
  <w:style w:type="paragraph" w:customStyle="1" w:styleId="CABBF65CF1B24B4CB128CAD29F122E64">
    <w:name w:val="CABBF65CF1B24B4CB128CAD29F122E64"/>
  </w:style>
  <w:style w:type="paragraph" w:customStyle="1" w:styleId="44834DFA687C456BA56803F1CCA3D92E">
    <w:name w:val="44834DFA687C456BA56803F1CCA3D9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overPageProperties xmlns="http://schemas.microsoft.com/office/2006/coverPageProps">
  <PublishDate/>
  <Abstract/>
  <CompanyAddress>Alexandroni 5, Kiryat Gat</CompanyAddress>
  <CompanyPhone>+972-545713006</CompanyPhone>
  <CompanyFax/>
  <CompanyEmail>jr.j.cohavi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TF16402487.dotx</Template>
  <TotalTime>0</TotalTime>
  <Pages>2</Pages>
  <Words>321</Words>
  <Characters>1609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>Married +2 kids</cp:keywords>
  <cp:revision>1</cp:revision>
  <dcterms:created xsi:type="dcterms:W3CDTF">2019-04-09T15:29:00Z</dcterms:created>
  <dcterms:modified xsi:type="dcterms:W3CDTF">2021-07-16T17:01:00Z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