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032"/>
                    <pic:cNvPicPr/>
                  </pic:nvPicPr>
                  <pic:blipFill>
                    <a:blip xmlns:r="http://schemas.openxmlformats.org/officeDocument/2006/relationships" r:embed="rId6G4V7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1289" w:rsidRPr="00425197" w:rsidP="00941289">
      <w:pPr>
        <w:pStyle w:val="CommentText"/>
        <w:spacing w:after="60"/>
        <w:jc w:val="center"/>
        <w:rPr>
          <w:rFonts w:eastAsia="Arial Unicode MS" w:asciiTheme="minorBidi" w:hAnsiTheme="minorBidi" w:cstheme="minorBidi"/>
          <w:b/>
          <w:bCs/>
          <w:color w:val="548DD4" w:themeColor="text2" w:themeTint="99"/>
          <w:sz w:val="28"/>
          <w:szCs w:val="28"/>
          <w:u w:val="single"/>
        </w:rPr>
      </w:pPr>
      <w:bookmarkStart w:id="0" w:name="_Toc228476519"/>
      <w:r w:rsidRPr="00425197">
        <w:rPr>
          <w:rFonts w:eastAsia="Arial Unicode MS" w:asciiTheme="minorBidi" w:hAnsiTheme="minorBidi" w:cstheme="minorBidi"/>
          <w:b/>
          <w:bCs/>
          <w:color w:val="548DD4" w:themeColor="text2" w:themeTint="99"/>
          <w:sz w:val="28"/>
          <w:szCs w:val="28"/>
          <w:u w:val="single"/>
          <w:rtl/>
        </w:rPr>
        <w:t xml:space="preserve">קורות חיים – </w:t>
      </w:r>
      <w:r w:rsidR="005F6806">
        <w:rPr>
          <w:rFonts w:eastAsia="Arial Unicode MS" w:asciiTheme="minorBidi" w:hAnsiTheme="minorBidi" w:cstheme="minorBidi" w:hint="cs"/>
          <w:b/>
          <w:bCs/>
          <w:color w:val="548DD4" w:themeColor="text2" w:themeTint="99"/>
          <w:sz w:val="28"/>
          <w:szCs w:val="28"/>
          <w:u w:val="single"/>
          <w:rtl/>
        </w:rPr>
        <w:t>חנה חנוכייב</w:t>
      </w:r>
    </w:p>
    <w:p w:rsidR="00941289" w:rsidRPr="00425197" w:rsidP="00941289">
      <w:pPr>
        <w:spacing w:after="60" w:line="240" w:lineRule="auto"/>
        <w:jc w:val="both"/>
        <w:rPr>
          <w:rFonts w:eastAsia="Arial Unicode MS" w:asciiTheme="minorBidi" w:hAnsiTheme="minorBidi"/>
          <w:b/>
          <w:bCs/>
          <w:color w:val="548DD4" w:themeColor="text2" w:themeTint="99"/>
          <w:rtl/>
        </w:rPr>
      </w:pPr>
    </w:p>
    <w:p w:rsidR="00941289" w:rsidRPr="00425197" w:rsidP="00941289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 w:rsidRPr="00425197">
        <w:rPr>
          <w:rFonts w:eastAsia="Arial Unicode MS" w:asciiTheme="minorBidi" w:hAnsiTheme="minorBidi"/>
          <w:b/>
          <w:bCs/>
          <w:color w:val="548DD4" w:themeColor="text2" w:themeTint="99"/>
          <w:rtl/>
        </w:rPr>
        <w:t>פרטים אישיים:</w:t>
      </w:r>
    </w:p>
    <w:p w:rsidR="00941289" w:rsidRPr="00425197" w:rsidP="00941289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 w:rsidRPr="00425197">
        <w:rPr>
          <w:rFonts w:eastAsia="Arial Unicode MS" w:asciiTheme="minorBidi" w:hAnsiTheme="minorBidi"/>
          <w:color w:val="000000"/>
          <w:sz w:val="18"/>
          <w:szCs w:val="18"/>
          <w:rtl/>
        </w:rPr>
        <w:t>טלפון : 05</w:t>
      </w:r>
      <w:r w:rsidRPr="00425197">
        <w:rPr>
          <w:rFonts w:eastAsia="Arial Unicode MS" w:asciiTheme="minorBidi" w:hAnsiTheme="minorBidi" w:hint="cs"/>
          <w:color w:val="000000"/>
          <w:sz w:val="18"/>
          <w:szCs w:val="18"/>
          <w:rtl/>
        </w:rPr>
        <w:t>2-5674683</w:t>
      </w:r>
    </w:p>
    <w:p w:rsidR="00AE4353" w:rsidRPr="00AE4353" w:rsidP="00AE4353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</w:rPr>
      </w:pP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>מייל:</w:t>
      </w:r>
      <w:r w:rsidR="00634B6E">
        <w:rPr>
          <w:rFonts w:eastAsia="Arial Unicode MS" w:asciiTheme="minorBidi" w:hAnsiTheme="minorBidi"/>
          <w:color w:val="000000"/>
          <w:sz w:val="18"/>
          <w:szCs w:val="18"/>
        </w:rPr>
        <w:t>khanaknanucaev</w:t>
      </w:r>
      <w:r w:rsidR="00C05530">
        <w:rPr>
          <w:rFonts w:eastAsia="Arial Unicode MS" w:asciiTheme="minorBidi" w:hAnsiTheme="minorBidi"/>
          <w:color w:val="000000"/>
          <w:sz w:val="18"/>
          <w:szCs w:val="18"/>
        </w:rPr>
        <w:t>82@gmail.com</w:t>
      </w:r>
    </w:p>
    <w:p w:rsidR="00AE4353" w:rsidRPr="00425197" w:rsidP="00AE4353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>כתובת: בת ים</w:t>
      </w:r>
    </w:p>
    <w:p w:rsidR="00AE4353" w:rsidRPr="00425197" w:rsidP="00AE4353">
      <w:pPr>
        <w:spacing w:after="60" w:line="360" w:lineRule="auto"/>
        <w:jc w:val="both"/>
        <w:rPr>
          <w:rFonts w:eastAsia="Arial Unicode MS" w:asciiTheme="minorBidi" w:hAnsiTheme="minorBidi"/>
          <w:color w:val="000000"/>
          <w:sz w:val="18"/>
          <w:szCs w:val="18"/>
        </w:rPr>
      </w:pPr>
    </w:p>
    <w:p w:rsidR="00AE4353" w:rsidP="00AE4353">
      <w:pPr>
        <w:spacing w:after="60" w:line="240" w:lineRule="auto"/>
        <w:jc w:val="both"/>
        <w:rPr>
          <w:rFonts w:eastAsia="Arial Unicode MS" w:asciiTheme="minorBidi" w:hAnsiTheme="minorBidi"/>
          <w:b/>
          <w:bCs/>
          <w:color w:val="548DD4" w:themeColor="text2" w:themeTint="99"/>
          <w:rtl/>
        </w:rPr>
      </w:pPr>
      <w:r w:rsidRPr="00425197">
        <w:rPr>
          <w:rFonts w:eastAsia="Arial Unicode MS" w:asciiTheme="minorBidi" w:hAnsiTheme="minorBidi" w:hint="cs"/>
          <w:b/>
          <w:bCs/>
          <w:color w:val="548DD4" w:themeColor="text2" w:themeTint="99"/>
          <w:rtl/>
        </w:rPr>
        <w:t>ניסיון תעסוקתי:</w:t>
      </w:r>
    </w:p>
    <w:p w:rsidR="00FB2352" w:rsidP="00AE4353">
      <w:pPr>
        <w:spacing w:after="60" w:line="240" w:lineRule="auto"/>
        <w:jc w:val="both"/>
        <w:rPr>
          <w:rFonts w:eastAsia="Arial Unicode MS" w:asciiTheme="minorBidi" w:hAnsiTheme="minorBidi"/>
          <w:color w:val="000000" w:themeColor="text1"/>
          <w:rtl/>
        </w:rPr>
      </w:pPr>
      <w:r>
        <w:rPr>
          <w:rFonts w:eastAsia="Arial Unicode MS" w:asciiTheme="minorBidi" w:hAnsiTheme="minorBidi" w:hint="cs"/>
          <w:color w:val="000000" w:themeColor="text1"/>
          <w:rtl/>
        </w:rPr>
        <w:t>כר</w:t>
      </w:r>
      <w:r w:rsidR="00634B6E">
        <w:rPr>
          <w:rFonts w:eastAsia="Arial Unicode MS" w:asciiTheme="minorBidi" w:hAnsiTheme="minorBidi" w:hint="cs"/>
          <w:color w:val="000000" w:themeColor="text1"/>
          <w:rtl/>
        </w:rPr>
        <w:t xml:space="preserve">גע אני עובדת </w:t>
      </w:r>
      <w:r w:rsidR="00634B6E">
        <w:rPr>
          <w:rFonts w:eastAsia="Arial Unicode MS" w:asciiTheme="minorBidi" w:hAnsiTheme="minorBidi" w:hint="cs"/>
          <w:color w:val="000000" w:themeColor="text1"/>
          <w:rtl/>
        </w:rPr>
        <w:t>בבאק</w:t>
      </w:r>
      <w:r w:rsidR="00634B6E">
        <w:rPr>
          <w:rFonts w:eastAsia="Arial Unicode MS" w:asciiTheme="minorBidi" w:hAnsiTheme="minorBidi" w:hint="cs"/>
          <w:color w:val="000000" w:themeColor="text1"/>
          <w:rtl/>
        </w:rPr>
        <w:t xml:space="preserve"> אופיס </w:t>
      </w:r>
      <w:r w:rsidR="00634B6E">
        <w:rPr>
          <w:rFonts w:eastAsia="Arial Unicode MS" w:asciiTheme="minorBidi" w:hAnsiTheme="minorBidi" w:hint="cs"/>
          <w:color w:val="000000" w:themeColor="text1"/>
          <w:rtl/>
        </w:rPr>
        <w:t>כמפקלית</w:t>
      </w:r>
      <w:r w:rsidR="001F312E">
        <w:rPr>
          <w:rFonts w:eastAsia="Arial Unicode MS" w:asciiTheme="minorBidi" w:hAnsiTheme="minorBidi" w:hint="cs"/>
          <w:color w:val="000000" w:themeColor="text1"/>
          <w:rtl/>
        </w:rPr>
        <w:t xml:space="preserve"> שזה עבודה אדמיניסטרטיבית.</w:t>
      </w:r>
    </w:p>
    <w:p w:rsidR="001F312E" w:rsidRPr="00FB2352" w:rsidP="00AE4353">
      <w:pPr>
        <w:spacing w:after="60" w:line="240" w:lineRule="auto"/>
        <w:jc w:val="both"/>
        <w:rPr>
          <w:rFonts w:eastAsia="Arial Unicode MS" w:asciiTheme="minorBidi" w:hAnsiTheme="minorBidi"/>
          <w:color w:val="000000" w:themeColor="text1"/>
          <w:rtl/>
        </w:rPr>
      </w:pPr>
      <w:r>
        <w:rPr>
          <w:rFonts w:eastAsia="Arial Unicode MS" w:asciiTheme="minorBidi" w:hAnsiTheme="minorBidi" w:hint="cs"/>
          <w:color w:val="000000" w:themeColor="text1"/>
          <w:rtl/>
        </w:rPr>
        <w:t xml:space="preserve">תפקידי כוללים כגון: </w:t>
      </w:r>
      <w:r w:rsidR="00634B6E">
        <w:rPr>
          <w:rFonts w:eastAsia="Arial Unicode MS" w:asciiTheme="minorBidi" w:hAnsiTheme="minorBidi" w:hint="cs"/>
          <w:color w:val="000000" w:themeColor="text1"/>
          <w:rtl/>
        </w:rPr>
        <w:t>הפקדות,</w:t>
      </w:r>
      <w:r>
        <w:rPr>
          <w:rFonts w:eastAsia="Arial Unicode MS" w:asciiTheme="minorBidi" w:hAnsiTheme="minorBidi" w:hint="cs"/>
          <w:color w:val="000000" w:themeColor="text1"/>
          <w:rtl/>
        </w:rPr>
        <w:t xml:space="preserve"> מיילים, הדפסות, עבודה מול ספקים , הזמנות הקלדות חשבוניות , בניית שילוטים וכו'.</w:t>
      </w:r>
    </w:p>
    <w:p w:rsidR="00941289" w:rsidP="003C119B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 w:rsidRPr="00937D8C">
        <w:rPr>
          <w:rFonts w:eastAsia="Arial Unicode MS" w:asciiTheme="minorBidi" w:hAnsiTheme="minorBidi" w:hint="cs"/>
          <w:b/>
          <w:bCs/>
          <w:color w:val="000000"/>
          <w:sz w:val="18"/>
          <w:szCs w:val="18"/>
          <w:rtl/>
        </w:rPr>
        <w:t>2017-2019</w:t>
      </w: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 xml:space="preserve"> נציגת מכירות בחנות תכשיטים ושעוני יוקרה באימפרס,</w:t>
      </w:r>
    </w:p>
    <w:p w:rsidR="00AE4353" w:rsidP="003C119B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>ועמידה ביעדים אישיים וצוותיים , הקלדת נתונים במחשב ותוכנות כמו פריוריטי ואקסל.</w:t>
      </w:r>
    </w:p>
    <w:p w:rsidR="00AE4353" w:rsidP="003C119B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 w:rsidRPr="00937D8C">
        <w:rPr>
          <w:rFonts w:eastAsia="Arial Unicode MS" w:asciiTheme="minorBidi" w:hAnsiTheme="minorBidi" w:hint="cs"/>
          <w:b/>
          <w:bCs/>
          <w:color w:val="000000"/>
          <w:sz w:val="18"/>
          <w:szCs w:val="18"/>
          <w:rtl/>
        </w:rPr>
        <w:t>2012-2017</w:t>
      </w: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 xml:space="preserve"> עבודה בקוסמטיקה כדיילת .</w:t>
      </w:r>
    </w:p>
    <w:p w:rsidR="00E07426" w:rsidP="003C119B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 w:rsidRPr="00937D8C">
        <w:rPr>
          <w:rFonts w:eastAsia="Arial Unicode MS" w:asciiTheme="minorBidi" w:hAnsiTheme="minorBidi" w:hint="cs"/>
          <w:b/>
          <w:bCs/>
          <w:color w:val="000000"/>
          <w:sz w:val="18"/>
          <w:szCs w:val="18"/>
          <w:rtl/>
        </w:rPr>
        <w:t>2009-2012</w:t>
      </w: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 xml:space="preserve"> מוכרת בחנות תכשיטים בבעלות פרטית</w:t>
      </w:r>
      <w:r w:rsidR="00244258">
        <w:rPr>
          <w:rFonts w:eastAsia="Arial Unicode MS" w:asciiTheme="minorBidi" w:hAnsiTheme="minorBidi" w:hint="cs"/>
          <w:color w:val="000000"/>
          <w:sz w:val="18"/>
          <w:szCs w:val="18"/>
          <w:rtl/>
        </w:rPr>
        <w:t xml:space="preserve"> בתכשיטי רפי</w:t>
      </w:r>
    </w:p>
    <w:p w:rsidR="00E07426" w:rsidRPr="00425197" w:rsidP="003C119B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 w:rsidRPr="00937D8C">
        <w:rPr>
          <w:rFonts w:eastAsia="Arial Unicode MS" w:asciiTheme="minorBidi" w:hAnsiTheme="minorBidi" w:hint="cs"/>
          <w:b/>
          <w:bCs/>
          <w:color w:val="000000"/>
          <w:sz w:val="18"/>
          <w:szCs w:val="18"/>
          <w:rtl/>
        </w:rPr>
        <w:t>2007-2009</w:t>
      </w: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 xml:space="preserve">  </w:t>
      </w:r>
      <w:r w:rsidR="00937D8C">
        <w:rPr>
          <w:rFonts w:eastAsia="Arial Unicode MS" w:asciiTheme="minorBidi" w:hAnsiTheme="minorBidi" w:hint="cs"/>
          <w:color w:val="000000"/>
          <w:sz w:val="18"/>
          <w:szCs w:val="18"/>
          <w:rtl/>
        </w:rPr>
        <w:t>מוכרת בחנות נעליים נמרוד וקלרקס</w:t>
      </w:r>
    </w:p>
    <w:p w:rsidR="00941289" w:rsidRPr="00425197" w:rsidP="00941289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</w:p>
    <w:p w:rsidR="008F1EDF" w:rsidRPr="004C3CE4" w:rsidP="001E5C4A">
      <w:pPr>
        <w:spacing w:after="60" w:line="360" w:lineRule="auto"/>
        <w:jc w:val="both"/>
        <w:rPr>
          <w:rFonts w:eastAsia="Arial Unicode MS" w:asciiTheme="minorBidi" w:hAnsiTheme="minorBidi"/>
          <w:b/>
          <w:bCs/>
          <w:color w:val="548DD4" w:themeColor="text2" w:themeTint="99"/>
          <w:u w:val="single"/>
          <w:rtl/>
        </w:rPr>
      </w:pPr>
      <w:r w:rsidRPr="004C3CE4">
        <w:rPr>
          <w:rFonts w:eastAsia="Arial Unicode MS" w:asciiTheme="minorBidi" w:hAnsiTheme="minorBidi" w:hint="cs"/>
          <w:b/>
          <w:bCs/>
          <w:color w:val="548DD4" w:themeColor="text2" w:themeTint="99"/>
          <w:u w:val="single"/>
          <w:rtl/>
        </w:rPr>
        <w:t>מאפיינים האישיים:</w:t>
      </w:r>
    </w:p>
    <w:p w:rsidR="00E07426" w:rsidP="001E5C4A">
      <w:pPr>
        <w:spacing w:after="60" w:line="36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>נ</w:t>
      </w:r>
      <w:r w:rsidR="009B4F7E">
        <w:rPr>
          <w:rFonts w:eastAsia="Arial Unicode MS" w:asciiTheme="minorBidi" w:hAnsiTheme="minorBidi" w:hint="cs"/>
          <w:color w:val="000000"/>
          <w:sz w:val="18"/>
          <w:szCs w:val="18"/>
          <w:rtl/>
        </w:rPr>
        <w:t>י</w:t>
      </w: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 xml:space="preserve">סיון רב שנים במכירות בעלת כושר שכנוע ויכולת ניהול </w:t>
      </w: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>מו''ם</w:t>
      </w: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 xml:space="preserve"> , אחראית, רצינית.</w:t>
      </w:r>
    </w:p>
    <w:p w:rsidR="00E07426" w:rsidP="001E5C4A">
      <w:pPr>
        <w:spacing w:after="60" w:line="36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 xml:space="preserve">בעלת אופי אדמיניסטרטיבית </w:t>
      </w:r>
      <w:r w:rsidR="00937D8C">
        <w:rPr>
          <w:rFonts w:eastAsia="Arial Unicode MS" w:asciiTheme="minorBidi" w:hAnsiTheme="minorBidi" w:hint="cs"/>
          <w:color w:val="000000"/>
          <w:sz w:val="18"/>
          <w:szCs w:val="18"/>
          <w:rtl/>
        </w:rPr>
        <w:t>, מסודרת, מאורגנת, שירותית. בעלת יכולת לבצע מספר משימות במקביל.</w:t>
      </w:r>
    </w:p>
    <w:p w:rsidR="00937D8C" w:rsidRPr="00937D8C" w:rsidP="00937D8C">
      <w:pPr>
        <w:spacing w:after="60" w:line="36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>ובעלת יחסי אנוש טובים.</w:t>
      </w:r>
    </w:p>
    <w:p w:rsidR="00937D8C" w:rsidP="00937D8C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2"/>
          <w:szCs w:val="12"/>
          <w:rtl/>
        </w:rPr>
      </w:pPr>
    </w:p>
    <w:p w:rsidR="00937D8C" w:rsidRPr="00425197" w:rsidP="00937D8C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2"/>
          <w:szCs w:val="12"/>
          <w:rtl/>
        </w:rPr>
      </w:pPr>
    </w:p>
    <w:p w:rsidR="00937D8C" w:rsidRPr="00425197" w:rsidP="00937D8C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 w:rsidRPr="00425197">
        <w:rPr>
          <w:rFonts w:eastAsia="Arial Unicode MS" w:asciiTheme="minorBidi" w:hAnsiTheme="minorBidi"/>
          <w:b/>
          <w:bCs/>
          <w:color w:val="548DD4" w:themeColor="text2" w:themeTint="99"/>
          <w:rtl/>
        </w:rPr>
        <w:t>השכלה</w:t>
      </w:r>
      <w:r w:rsidRPr="00425197">
        <w:rPr>
          <w:rFonts w:eastAsia="Arial Unicode MS" w:asciiTheme="minorBidi" w:hAnsiTheme="minorBidi"/>
          <w:color w:val="000000"/>
          <w:sz w:val="18"/>
          <w:szCs w:val="18"/>
          <w:rtl/>
        </w:rPr>
        <w:t>:</w:t>
      </w:r>
    </w:p>
    <w:p w:rsidR="00937D8C" w:rsidRPr="00425197" w:rsidP="00937D8C">
      <w:pPr>
        <w:spacing w:after="60" w:line="240" w:lineRule="auto"/>
        <w:ind w:left="-19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 w:rsidRPr="00425197">
        <w:rPr>
          <w:rFonts w:eastAsia="Arial Unicode MS" w:asciiTheme="minorBidi" w:hAnsiTheme="minorBidi" w:hint="cs"/>
          <w:color w:val="000000"/>
          <w:sz w:val="18"/>
          <w:szCs w:val="18"/>
          <w:rtl/>
        </w:rPr>
        <w:t>12 שנות לימוד -  ובגרות חלקית.</w:t>
      </w:r>
    </w:p>
    <w:p w:rsidR="00E07426" w:rsidRPr="00425197" w:rsidP="001E5C4A">
      <w:pPr>
        <w:spacing w:after="60" w:line="360" w:lineRule="auto"/>
        <w:jc w:val="both"/>
        <w:rPr>
          <w:rFonts w:eastAsia="Arial Unicode MS" w:asciiTheme="minorBidi" w:hAnsiTheme="minorBidi"/>
          <w:color w:val="000000"/>
          <w:sz w:val="18"/>
          <w:szCs w:val="18"/>
        </w:rPr>
      </w:pPr>
    </w:p>
    <w:p w:rsidR="00937D8C" w:rsidRPr="00425197" w:rsidP="00937D8C">
      <w:pPr>
        <w:spacing w:after="60" w:line="240" w:lineRule="auto"/>
        <w:jc w:val="both"/>
        <w:rPr>
          <w:rFonts w:eastAsia="Arial Unicode MS" w:asciiTheme="minorBidi" w:hAnsiTheme="minorBidi"/>
          <w:b/>
          <w:bCs/>
          <w:color w:val="548DD4" w:themeColor="text2" w:themeTint="99"/>
          <w:rtl/>
        </w:rPr>
      </w:pPr>
      <w:r w:rsidRPr="00425197">
        <w:rPr>
          <w:rFonts w:eastAsia="Arial Unicode MS" w:asciiTheme="minorBidi" w:hAnsiTheme="minorBidi"/>
          <w:b/>
          <w:bCs/>
          <w:color w:val="548DD4" w:themeColor="text2" w:themeTint="99"/>
          <w:rtl/>
        </w:rPr>
        <w:t> </w:t>
      </w:r>
    </w:p>
    <w:p w:rsidR="00937D8C" w:rsidRPr="00FD4A14" w:rsidP="00937D8C">
      <w:pPr>
        <w:spacing w:after="60" w:line="240" w:lineRule="auto"/>
        <w:jc w:val="both"/>
        <w:rPr>
          <w:rFonts w:eastAsia="Arial Unicode MS" w:asciiTheme="minorBidi" w:hAnsiTheme="minorBidi" w:hint="cs"/>
          <w:b/>
          <w:bCs/>
          <w:color w:val="548DD4" w:themeColor="text2" w:themeTint="99"/>
          <w:sz w:val="28"/>
          <w:szCs w:val="28"/>
          <w:rtl/>
        </w:rPr>
      </w:pPr>
      <w:r w:rsidRPr="00FD4A14">
        <w:rPr>
          <w:rFonts w:eastAsia="Arial Unicode MS" w:asciiTheme="minorBidi" w:hAnsiTheme="minorBidi"/>
          <w:b/>
          <w:bCs/>
          <w:color w:val="548DD4" w:themeColor="text2" w:themeTint="99"/>
          <w:sz w:val="28"/>
          <w:szCs w:val="28"/>
          <w:rtl/>
        </w:rPr>
        <w:t>קורסים</w:t>
      </w:r>
      <w:r w:rsidRPr="00FD4A14">
        <w:rPr>
          <w:rFonts w:eastAsia="Arial Unicode MS" w:asciiTheme="minorBidi" w:hAnsiTheme="minorBidi" w:hint="cs"/>
          <w:b/>
          <w:bCs/>
          <w:color w:val="548DD4" w:themeColor="text2" w:themeTint="99"/>
          <w:sz w:val="28"/>
          <w:szCs w:val="28"/>
          <w:rtl/>
        </w:rPr>
        <w:t>/הכשרות:</w:t>
      </w:r>
      <w:r w:rsidRPr="00FD4A14" w:rsidR="00FD4A14">
        <w:rPr>
          <w:rFonts w:eastAsia="Arial Unicode MS" w:asciiTheme="minorBidi" w:hAnsiTheme="minorBidi" w:hint="cs"/>
          <w:b/>
          <w:bCs/>
          <w:color w:val="548DD4" w:themeColor="text2" w:themeTint="99"/>
          <w:sz w:val="28"/>
          <w:szCs w:val="28"/>
          <w:rtl/>
        </w:rPr>
        <w:t xml:space="preserve"> </w:t>
      </w:r>
    </w:p>
    <w:p w:rsidR="00FD4A14" w:rsidRPr="00FD4A14" w:rsidP="00937D8C">
      <w:pPr>
        <w:spacing w:after="60" w:line="240" w:lineRule="auto"/>
        <w:jc w:val="both"/>
        <w:rPr>
          <w:rFonts w:eastAsia="Arial Unicode MS" w:asciiTheme="minorBidi" w:hAnsiTheme="minorBidi"/>
          <w:b/>
          <w:bCs/>
          <w:color w:val="000000" w:themeColor="text1"/>
          <w:rtl/>
        </w:rPr>
      </w:pPr>
      <w:r>
        <w:rPr>
          <w:rFonts w:eastAsia="Arial Unicode MS" w:asciiTheme="minorBidi" w:hAnsiTheme="minorBidi" w:hint="cs"/>
          <w:b/>
          <w:bCs/>
          <w:color w:val="000000" w:themeColor="text1"/>
          <w:rtl/>
        </w:rPr>
        <w:t xml:space="preserve"> 2023 </w:t>
      </w:r>
      <w:r w:rsidRPr="00FD4A14">
        <w:rPr>
          <w:rFonts w:eastAsia="Arial Unicode MS" w:asciiTheme="minorBidi" w:hAnsiTheme="minorBidi" w:hint="cs"/>
          <w:b/>
          <w:bCs/>
          <w:color w:val="000000" w:themeColor="text1"/>
          <w:rtl/>
        </w:rPr>
        <w:t xml:space="preserve">קורס </w:t>
      </w:r>
      <w:r w:rsidRPr="00FD4A14">
        <w:rPr>
          <w:rFonts w:eastAsia="Arial Unicode MS" w:asciiTheme="minorBidi" w:hAnsiTheme="minorBidi" w:hint="cs"/>
          <w:b/>
          <w:bCs/>
          <w:color w:val="000000" w:themeColor="text1"/>
        </w:rPr>
        <w:t>QA</w:t>
      </w:r>
      <w:r w:rsidRPr="00FD4A14">
        <w:rPr>
          <w:rFonts w:eastAsia="Arial Unicode MS" w:asciiTheme="minorBidi" w:hAnsiTheme="minorBidi" w:hint="cs"/>
          <w:b/>
          <w:bCs/>
          <w:color w:val="000000" w:themeColor="text1"/>
          <w:rtl/>
        </w:rPr>
        <w:t xml:space="preserve"> בדיקות תוכנה </w:t>
      </w:r>
    </w:p>
    <w:p w:rsidR="006862E1" w:rsidRPr="00425197" w:rsidP="006862E1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 w:rsidRPr="00425197">
        <w:rPr>
          <w:rFonts w:eastAsia="Arial Unicode MS" w:asciiTheme="minorBidi" w:hAnsiTheme="minorBidi" w:hint="cs"/>
          <w:color w:val="000000"/>
          <w:sz w:val="18"/>
          <w:szCs w:val="18"/>
          <w:rtl/>
        </w:rPr>
        <w:t>.</w:t>
      </w:r>
      <w:r w:rsidRPr="006862E1">
        <w:rPr>
          <w:rFonts w:eastAsia="Arial Unicode MS" w:asciiTheme="minorBidi" w:hAnsiTheme="minorBidi" w:hint="cs"/>
          <w:b/>
          <w:bCs/>
          <w:color w:val="000000"/>
          <w:sz w:val="18"/>
          <w:szCs w:val="18"/>
          <w:rtl/>
        </w:rPr>
        <w:t xml:space="preserve"> </w:t>
      </w:r>
      <w:r w:rsidRPr="004C3CE4">
        <w:rPr>
          <w:rFonts w:eastAsia="Arial Unicode MS" w:asciiTheme="minorBidi" w:hAnsiTheme="minorBidi" w:hint="cs"/>
          <w:b/>
          <w:bCs/>
          <w:color w:val="000000"/>
          <w:sz w:val="18"/>
          <w:szCs w:val="18"/>
          <w:rtl/>
        </w:rPr>
        <w:t>2019</w:t>
      </w: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 xml:space="preserve"> </w:t>
      </w:r>
      <w:r w:rsidRPr="00425197">
        <w:rPr>
          <w:rFonts w:eastAsia="Arial Unicode MS" w:asciiTheme="minorBidi" w:hAnsiTheme="minorBidi" w:hint="cs"/>
          <w:color w:val="000000"/>
          <w:sz w:val="18"/>
          <w:szCs w:val="18"/>
          <w:rtl/>
        </w:rPr>
        <w:t>קורס למחשבים אוריינות דיגיטלית.</w:t>
      </w: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>( אופיס )</w:t>
      </w:r>
    </w:p>
    <w:p w:rsidR="00941289" w:rsidRPr="006862E1" w:rsidP="006862E1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 w:rsidRPr="004C3CE4">
        <w:rPr>
          <w:rFonts w:eastAsia="Arial Unicode MS" w:asciiTheme="minorBidi" w:hAnsiTheme="minorBidi" w:hint="cs"/>
          <w:b/>
          <w:bCs/>
          <w:color w:val="000000"/>
          <w:sz w:val="18"/>
          <w:szCs w:val="18"/>
          <w:rtl/>
        </w:rPr>
        <w:t>2012</w:t>
      </w: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 xml:space="preserve"> </w:t>
      </w:r>
      <w:r w:rsidRPr="00425197">
        <w:rPr>
          <w:rFonts w:eastAsia="Arial Unicode MS" w:asciiTheme="minorBidi" w:hAnsiTheme="minorBidi" w:hint="cs"/>
          <w:color w:val="000000"/>
          <w:sz w:val="18"/>
          <w:szCs w:val="18"/>
          <w:rtl/>
        </w:rPr>
        <w:t>קורס עיצוב והפקת אירועים .</w:t>
      </w:r>
    </w:p>
    <w:p w:rsidR="00937D8C" w:rsidRPr="00937D8C" w:rsidP="00937D8C">
      <w:pPr>
        <w:spacing w:after="60" w:line="240" w:lineRule="auto"/>
        <w:jc w:val="both"/>
        <w:rPr>
          <w:rFonts w:eastAsia="Arial Unicode MS" w:asciiTheme="minorBidi" w:hAnsiTheme="minorBidi"/>
          <w:b/>
          <w:bCs/>
          <w:color w:val="548DD4" w:themeColor="text2" w:themeTint="99"/>
          <w:rtl/>
        </w:rPr>
      </w:pPr>
    </w:p>
    <w:p w:rsidR="00937D8C" w:rsidRPr="004C3CE4" w:rsidP="00937D8C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u w:val="single"/>
          <w:rtl/>
        </w:rPr>
      </w:pPr>
    </w:p>
    <w:p w:rsidR="00937D8C" w:rsidRPr="004C3CE4" w:rsidP="00937D8C">
      <w:pPr>
        <w:spacing w:after="60" w:line="240" w:lineRule="auto"/>
        <w:jc w:val="both"/>
        <w:rPr>
          <w:rFonts w:eastAsia="Arial Unicode MS" w:asciiTheme="minorBidi" w:hAnsiTheme="minorBidi"/>
          <w:b/>
          <w:bCs/>
          <w:color w:val="548DD4" w:themeColor="text2" w:themeTint="99"/>
          <w:u w:val="single"/>
          <w:rtl/>
        </w:rPr>
      </w:pPr>
      <w:r w:rsidRPr="004C3CE4">
        <w:rPr>
          <w:rFonts w:eastAsia="Arial Unicode MS" w:asciiTheme="minorBidi" w:hAnsiTheme="minorBidi" w:hint="cs"/>
          <w:b/>
          <w:bCs/>
          <w:color w:val="548DD4" w:themeColor="text2" w:themeTint="99"/>
          <w:u w:val="single"/>
          <w:rtl/>
        </w:rPr>
        <w:t>שפות:</w:t>
      </w:r>
    </w:p>
    <w:p w:rsidR="00937D8C" w:rsidRPr="00425197" w:rsidP="00937D8C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 w:rsidRPr="00425197">
        <w:rPr>
          <w:rFonts w:eastAsia="Arial Unicode MS" w:asciiTheme="minorBidi" w:hAnsiTheme="minorBidi" w:hint="cs"/>
          <w:color w:val="000000"/>
          <w:sz w:val="18"/>
          <w:szCs w:val="18"/>
          <w:rtl/>
        </w:rPr>
        <w:t>עברית- שפת אם.</w:t>
      </w:r>
    </w:p>
    <w:p w:rsidR="00937D8C" w:rsidRPr="00425197" w:rsidP="00937D8C">
      <w:pPr>
        <w:spacing w:after="60" w:line="240" w:lineRule="auto"/>
        <w:jc w:val="both"/>
        <w:rPr>
          <w:rFonts w:eastAsia="Arial Unicode MS" w:asciiTheme="minorBidi" w:hAnsiTheme="minorBidi"/>
          <w:color w:val="000000"/>
          <w:rtl/>
        </w:rPr>
      </w:pPr>
      <w:r w:rsidRPr="00425197">
        <w:rPr>
          <w:rFonts w:eastAsia="Arial Unicode MS" w:asciiTheme="minorBidi" w:hAnsiTheme="minorBidi" w:hint="cs"/>
          <w:color w:val="000000"/>
          <w:sz w:val="18"/>
          <w:szCs w:val="18"/>
          <w:rtl/>
        </w:rPr>
        <w:t>רוסית שפת אם.</w:t>
      </w:r>
    </w:p>
    <w:p w:rsidR="00937D8C" w:rsidP="00937D8C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 w:rsidRPr="00425197">
        <w:rPr>
          <w:rFonts w:eastAsia="Arial Unicode MS" w:asciiTheme="minorBidi" w:hAnsiTheme="minorBidi" w:hint="cs"/>
          <w:color w:val="000000"/>
          <w:sz w:val="18"/>
          <w:szCs w:val="18"/>
          <w:rtl/>
        </w:rPr>
        <w:t>אנגלית- בסיסית טובה.</w:t>
      </w:r>
    </w:p>
    <w:p w:rsidR="004C3CE4" w:rsidRPr="00425197" w:rsidP="00937D8C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</w:p>
    <w:p w:rsidR="001E5C4A" w:rsidRPr="004C3CE4" w:rsidP="004C3CE4">
      <w:pPr>
        <w:spacing w:after="60" w:line="240" w:lineRule="auto"/>
        <w:jc w:val="both"/>
        <w:rPr>
          <w:rFonts w:eastAsia="Arial Unicode MS" w:asciiTheme="minorBidi" w:hAnsiTheme="minorBidi"/>
          <w:b/>
          <w:bCs/>
          <w:color w:val="548DD4" w:themeColor="text2" w:themeTint="99"/>
          <w:u w:val="single"/>
          <w:rtl/>
        </w:rPr>
      </w:pPr>
      <w:bookmarkStart w:id="1" w:name="_GoBack"/>
      <w:bookmarkEnd w:id="0"/>
      <w:bookmarkEnd w:id="1"/>
      <w:r w:rsidRPr="004C3CE4">
        <w:rPr>
          <w:rFonts w:eastAsia="Arial Unicode MS" w:asciiTheme="minorBidi" w:hAnsiTheme="minorBidi" w:hint="cs"/>
          <w:b/>
          <w:bCs/>
          <w:color w:val="548DD4" w:themeColor="text2" w:themeTint="99"/>
          <w:u w:val="single"/>
          <w:rtl/>
        </w:rPr>
        <w:t>ידע במחשב:</w:t>
      </w:r>
    </w:p>
    <w:p w:rsidR="001E5C4A" w:rsidRPr="00425197" w:rsidP="001E5C4A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 w:rsidRPr="00425197">
        <w:rPr>
          <w:rFonts w:eastAsia="Arial Unicode MS" w:asciiTheme="minorBidi" w:hAnsiTheme="minorBidi" w:hint="cs"/>
          <w:color w:val="000000"/>
          <w:sz w:val="18"/>
          <w:szCs w:val="18"/>
          <w:rtl/>
        </w:rPr>
        <w:t xml:space="preserve">שליטה ברמה טובה תוכנות </w:t>
      </w:r>
      <w:r w:rsidRPr="00425197">
        <w:rPr>
          <w:rFonts w:eastAsia="Arial Unicode MS" w:asciiTheme="minorBidi" w:hAnsiTheme="minorBidi"/>
          <w:color w:val="000000"/>
          <w:sz w:val="18"/>
          <w:szCs w:val="18"/>
        </w:rPr>
        <w:t xml:space="preserve"> OFFICE </w:t>
      </w:r>
      <w:r w:rsidRPr="00425197">
        <w:rPr>
          <w:rFonts w:eastAsia="Arial Unicode MS" w:asciiTheme="minorBidi" w:hAnsiTheme="minorBidi" w:hint="cs"/>
          <w:color w:val="000000"/>
          <w:sz w:val="18"/>
          <w:szCs w:val="18"/>
          <w:rtl/>
        </w:rPr>
        <w:t>.</w:t>
      </w:r>
    </w:p>
    <w:p w:rsidR="001E5C4A" w:rsidP="001E5C4A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 w:rsidRPr="00425197">
        <w:rPr>
          <w:rFonts w:eastAsia="Arial Unicode MS" w:asciiTheme="minorBidi" w:hAnsiTheme="minorBidi" w:hint="cs"/>
          <w:color w:val="000000"/>
          <w:sz w:val="18"/>
          <w:szCs w:val="18"/>
          <w:rtl/>
        </w:rPr>
        <w:t>יכולת הקלדה מהירה.</w:t>
      </w:r>
    </w:p>
    <w:p w:rsidR="006251CB" w:rsidP="001E5C4A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 xml:space="preserve">שליטה טובה </w:t>
      </w: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>בפריורטי</w:t>
      </w:r>
      <w:r w:rsidR="00FD4A14">
        <w:rPr>
          <w:rFonts w:eastAsia="Arial Unicode MS" w:asciiTheme="minorBidi" w:hAnsiTheme="minorBidi" w:hint="cs"/>
          <w:color w:val="000000"/>
          <w:sz w:val="18"/>
          <w:szCs w:val="18"/>
          <w:rtl/>
        </w:rPr>
        <w:t xml:space="preserve"> </w:t>
      </w:r>
      <w:r w:rsidR="00FD4A14">
        <w:rPr>
          <w:rFonts w:eastAsia="Arial Unicode MS" w:asciiTheme="minorBidi" w:hAnsiTheme="minorBidi" w:hint="cs"/>
          <w:color w:val="000000"/>
          <w:sz w:val="18"/>
          <w:szCs w:val="18"/>
          <w:rtl/>
        </w:rPr>
        <w:t>וסאפ</w:t>
      </w:r>
    </w:p>
    <w:p w:rsidR="00634B6E" w:rsidRPr="00425197" w:rsidP="001E5C4A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8"/>
          <w:szCs w:val="18"/>
          <w:rtl/>
        </w:rPr>
      </w:pPr>
      <w:r>
        <w:rPr>
          <w:rFonts w:eastAsia="Arial Unicode MS" w:asciiTheme="minorBidi" w:hAnsiTheme="minorBidi" w:hint="cs"/>
          <w:color w:val="000000"/>
          <w:sz w:val="18"/>
          <w:szCs w:val="18"/>
          <w:rtl/>
        </w:rPr>
        <w:t>ועוד תוכנות נוספות.</w:t>
      </w:r>
    </w:p>
    <w:p w:rsidR="001E5C4A" w:rsidP="001E5C4A">
      <w:pPr>
        <w:spacing w:after="60" w:line="240" w:lineRule="auto"/>
        <w:jc w:val="both"/>
        <w:rPr>
          <w:rFonts w:eastAsia="Arial Unicode MS" w:asciiTheme="minorBidi" w:hAnsiTheme="minorBidi"/>
          <w:color w:val="000000"/>
          <w:sz w:val="14"/>
          <w:szCs w:val="14"/>
          <w:rtl/>
        </w:rPr>
      </w:pPr>
      <w:r w:rsidRPr="00425197">
        <w:rPr>
          <w:rFonts w:eastAsia="Arial Unicode MS" w:asciiTheme="minorBidi" w:hAnsiTheme="minorBidi" w:hint="cs"/>
          <w:color w:val="000000"/>
          <w:sz w:val="18"/>
          <w:szCs w:val="18"/>
          <w:rtl/>
        </w:rPr>
        <w:t>המלצות ימסרו לפי דרישה.</w:t>
      </w:r>
    </w:p>
    <w:p w:rsidR="009B4F7E" w:rsidRPr="009B4F7E" w:rsidP="001E5C4A">
      <w:pPr>
        <w:spacing w:after="60" w:line="240" w:lineRule="auto"/>
        <w:jc w:val="both"/>
        <w:rPr>
          <w:rFonts w:eastAsia="Arial Unicode MS" w:asciiTheme="minorBidi" w:hAnsiTheme="minorBidi"/>
          <w:b/>
          <w:bCs/>
          <w:color w:val="548DD4" w:themeColor="text2" w:themeTint="99"/>
          <w:sz w:val="24"/>
          <w:szCs w:val="24"/>
          <w:u w:val="single"/>
          <w:rtl/>
        </w:rPr>
      </w:pPr>
      <w:r w:rsidRPr="009B4F7E">
        <w:rPr>
          <w:rFonts w:eastAsia="Arial Unicode MS" w:asciiTheme="minorBidi" w:hAnsiTheme="minorBidi" w:hint="cs"/>
          <w:b/>
          <w:bCs/>
          <w:color w:val="548DD4" w:themeColor="text2" w:themeTint="99"/>
          <w:sz w:val="24"/>
          <w:szCs w:val="24"/>
          <w:u w:val="single"/>
          <w:rtl/>
        </w:rPr>
        <w:t xml:space="preserve"> </w:t>
      </w:r>
    </w:p>
    <w:p w:rsidR="009B4F7E" w:rsidP="009B4F7E">
      <w:pPr>
        <w:spacing w:after="60" w:line="240" w:lineRule="auto"/>
        <w:jc w:val="both"/>
        <w:rPr>
          <w:rFonts w:eastAsia="Arial Unicode MS" w:asciiTheme="minorBidi" w:hAnsiTheme="minorBidi"/>
          <w:b/>
          <w:bCs/>
          <w:color w:val="548DD4" w:themeColor="text2" w:themeTint="99"/>
          <w:sz w:val="24"/>
          <w:szCs w:val="24"/>
          <w:u w:val="single"/>
          <w:rtl/>
        </w:rPr>
      </w:pPr>
    </w:p>
    <w:p w:rsidR="009B4F7E" w:rsidRPr="009B4F7E" w:rsidP="001E5C4A">
      <w:pPr>
        <w:spacing w:after="60" w:line="240" w:lineRule="auto"/>
        <w:jc w:val="both"/>
        <w:rPr>
          <w:rFonts w:eastAsia="Arial Unicode MS" w:asciiTheme="minorBidi" w:hAnsiTheme="minorBidi"/>
          <w:b/>
          <w:bCs/>
          <w:color w:val="548DD4" w:themeColor="text2" w:themeTint="99"/>
          <w:sz w:val="24"/>
          <w:szCs w:val="24"/>
          <w:u w:val="single"/>
          <w:rtl/>
        </w:rPr>
      </w:pPr>
    </w:p>
    <w:sectPr w:rsidSect="00425197">
      <w:headerReference w:type="default" r:id="rId5"/>
      <w:footerReference w:type="default" r:id="rId6"/>
      <w:pgSz w:w="11906" w:h="16838"/>
      <w:pgMar w:top="1440" w:right="1800" w:bottom="1440" w:left="1800" w:header="1134" w:footer="255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5C4A" w:rsidP="00265D7C">
    <w:pPr>
      <w:pStyle w:val="Footer"/>
      <w:tabs>
        <w:tab w:val="center" w:pos="645"/>
      </w:tabs>
      <w:ind w:firstLine="1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2049" type="#_x0000_t202" style="width:287.5pt;height:22pt;margin-top:2.05pt;margin-left:95.3pt;mso-position-horizontal-relative:margin;position:absolute;visibility:visible;z-index:251658240" filled="f" stroked="f">
          <v:textbox>
            <w:txbxContent>
              <w:p w:rsidR="001E5C4A" w:rsidRPr="00CA33AF" w:rsidP="003368EB">
                <w:pPr>
                  <w:jc w:val="center"/>
                  <w:rPr>
                    <w:sz w:val="16"/>
                    <w:szCs w:val="16"/>
                    <w:rtl/>
                  </w:rPr>
                </w:pPr>
                <w:r w:rsidRPr="00CA33AF">
                  <w:rPr>
                    <w:rFonts w:hint="cs"/>
                    <w:sz w:val="16"/>
                    <w:szCs w:val="16"/>
                    <w:rtl/>
                  </w:rPr>
                  <w:t>© כל הזכויות שמורות ל</w:t>
                </w:r>
                <w:r>
                  <w:rPr>
                    <w:rFonts w:hint="cs"/>
                    <w:sz w:val="16"/>
                    <w:szCs w:val="16"/>
                    <w:rtl/>
                  </w:rPr>
                  <w:t>עמותת תפוח-</w:t>
                </w:r>
                <w:r w:rsidRPr="00CA33AF">
                  <w:rPr>
                    <w:sz w:val="16"/>
                    <w:szCs w:val="16"/>
                  </w:rPr>
                  <w:t>Appleseeds</w:t>
                </w:r>
                <w:r w:rsidRPr="00CA33AF">
                  <w:rPr>
                    <w:sz w:val="16"/>
                    <w:szCs w:val="16"/>
                  </w:rPr>
                  <w:t xml:space="preserve"> Academy</w:t>
                </w:r>
                <w:r w:rsidRPr="00CA33AF">
                  <w:rPr>
                    <w:rFonts w:hint="cs"/>
                    <w:sz w:val="16"/>
                    <w:szCs w:val="16"/>
                    <w:rtl/>
                  </w:rPr>
                  <w:t xml:space="preserve"> </w:t>
                </w:r>
              </w:p>
              <w:p w:rsidR="001E5C4A" w:rsidP="005E4120">
                <w:pPr>
                  <w:jc w:val="center"/>
                </w:pPr>
              </w:p>
            </w:txbxContent>
          </v:textbox>
          <w10:wrap anchorx="margin"/>
        </v:shape>
      </w:pict>
    </w:r>
    <w:r>
      <w:rPr>
        <w:rFonts w:hint="cs"/>
        <w:rtl/>
      </w:rPr>
      <w:t xml:space="preserve"> </w:t>
    </w:r>
    <w:r>
      <w:rPr>
        <w:rFonts w:hint="cs"/>
        <w:rtl/>
      </w:rPr>
      <w:tab/>
    </w:r>
  </w:p>
  <w:p w:rsidR="001E5C4A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4464C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">
    <w:nsid w:val="03161532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2">
    <w:nsid w:val="043C154A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3">
    <w:nsid w:val="04927DCA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4">
    <w:nsid w:val="049C0D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04BC3D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05054E95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7">
    <w:nsid w:val="074E6199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8">
    <w:nsid w:val="077E15FC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9">
    <w:nsid w:val="0B1014C9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0">
    <w:nsid w:val="0C6120F2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1">
    <w:nsid w:val="0E6C7D04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2">
    <w:nsid w:val="0ED3704D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3">
    <w:nsid w:val="0F044C68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4">
    <w:nsid w:val="0F7A66C0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5">
    <w:nsid w:val="10C33D84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6">
    <w:nsid w:val="124B05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125A375E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8">
    <w:nsid w:val="132819A4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9">
    <w:nsid w:val="13E74AA1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20">
    <w:nsid w:val="147A4621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21">
    <w:nsid w:val="15616BBC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22">
    <w:nsid w:val="172D514F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23">
    <w:nsid w:val="172F0CB9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24">
    <w:nsid w:val="18C743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19EF0D2D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26">
    <w:nsid w:val="1A766840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27">
    <w:nsid w:val="1B390CE3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28">
    <w:nsid w:val="1B577D3E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29">
    <w:nsid w:val="1B815C43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30">
    <w:nsid w:val="1C0F2F15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31">
    <w:nsid w:val="1C134D9E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32">
    <w:nsid w:val="1CA63A5B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33">
    <w:nsid w:val="1FBC2EA4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34">
    <w:nsid w:val="20092A8B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35">
    <w:nsid w:val="200F2119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36">
    <w:nsid w:val="21015B95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37">
    <w:nsid w:val="21B31496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38">
    <w:nsid w:val="220D773F"/>
    <w:multiLevelType w:val="multilevel"/>
    <w:tmpl w:val="E61EA7B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>
    <w:nsid w:val="225E1D4B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40">
    <w:nsid w:val="22CB10F2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41">
    <w:nsid w:val="230A6560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42">
    <w:nsid w:val="231177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>
    <w:nsid w:val="23466E1C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44">
    <w:nsid w:val="23470E1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>
    <w:nsid w:val="24102F8B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46">
    <w:nsid w:val="24DD6B91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47">
    <w:nsid w:val="26A36C5B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48">
    <w:nsid w:val="28075D2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>
    <w:nsid w:val="28824F50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50">
    <w:nsid w:val="28F042F4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51">
    <w:nsid w:val="2A4A1AC5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52">
    <w:nsid w:val="2A5C41D4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53">
    <w:nsid w:val="2AC8714E"/>
    <w:multiLevelType w:val="multilevel"/>
    <w:tmpl w:val="C1B489DE"/>
    <w:styleLink w:val="a7"/>
    <w:lvl w:ilvl="0">
      <w:start w:val="1"/>
      <w:numFmt w:val="bullet"/>
      <w:lvlText w:val=""/>
      <w:lvlJc w:val="left"/>
      <w:pPr>
        <w:ind w:left="720" w:hanging="26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21" w:hanging="28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47" w:hanging="2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>
    <w:nsid w:val="2B550EB7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55">
    <w:nsid w:val="2C1E280A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56">
    <w:nsid w:val="2C7A1137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57">
    <w:nsid w:val="2CD11A18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58">
    <w:nsid w:val="2CE75560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59">
    <w:nsid w:val="2D05487F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60">
    <w:nsid w:val="2EC85BAB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61">
    <w:nsid w:val="3027779A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62">
    <w:nsid w:val="312B0D73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63">
    <w:nsid w:val="32424B48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64">
    <w:nsid w:val="327E3621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65">
    <w:nsid w:val="32942596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66">
    <w:nsid w:val="34BD7DD2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67">
    <w:nsid w:val="356116F8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68">
    <w:nsid w:val="36DE3288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69">
    <w:nsid w:val="374F0A02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70">
    <w:nsid w:val="376306B5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71">
    <w:nsid w:val="37B6108F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72">
    <w:nsid w:val="392A326F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73">
    <w:nsid w:val="39571080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74">
    <w:nsid w:val="39B92E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>
    <w:nsid w:val="39BC27F6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76">
    <w:nsid w:val="39F82013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77">
    <w:nsid w:val="3A2E2487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78">
    <w:nsid w:val="3AA0418C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79">
    <w:nsid w:val="3AF50E24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80">
    <w:nsid w:val="3B2A02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>
    <w:nsid w:val="3B6F4FD4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82">
    <w:nsid w:val="3B7D6C34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83">
    <w:nsid w:val="3C0E34FC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84">
    <w:nsid w:val="3C8C1A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>
    <w:nsid w:val="3CFA76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6">
    <w:nsid w:val="3DEA0AB4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87">
    <w:nsid w:val="3E33764C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88">
    <w:nsid w:val="3E3F24DD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89">
    <w:nsid w:val="3F074057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90">
    <w:nsid w:val="40054E03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91">
    <w:nsid w:val="40455C0F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92">
    <w:nsid w:val="4342755C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93">
    <w:nsid w:val="43974842"/>
    <w:multiLevelType w:val="hybridMultilevel"/>
    <w:tmpl w:val="A44C7D92"/>
    <w:lvl w:ilvl="0">
      <w:start w:val="1"/>
      <w:numFmt w:val="bullet"/>
      <w:pStyle w:val="ListParagraph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">
    <w:nsid w:val="45AA439F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95">
    <w:nsid w:val="489248F9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96">
    <w:nsid w:val="489E0E7B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97">
    <w:nsid w:val="48B75BE4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98">
    <w:nsid w:val="48D67F96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99">
    <w:nsid w:val="49771D1C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00">
    <w:nsid w:val="4A1419B0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01">
    <w:nsid w:val="4A1546C8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02">
    <w:nsid w:val="4A421983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03">
    <w:nsid w:val="4B4551CB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04">
    <w:nsid w:val="4B66561C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05">
    <w:nsid w:val="4BCE7547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06">
    <w:nsid w:val="4DE163AF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07">
    <w:nsid w:val="4E7B146D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08">
    <w:nsid w:val="4F111016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09">
    <w:nsid w:val="4F6821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0">
    <w:nsid w:val="50F8764A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11">
    <w:nsid w:val="53A23B94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12">
    <w:nsid w:val="53AB03DD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13">
    <w:nsid w:val="5425493C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14">
    <w:nsid w:val="559C15DF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15">
    <w:nsid w:val="55C07931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16">
    <w:nsid w:val="55D75AED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17">
    <w:nsid w:val="564305B0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18">
    <w:nsid w:val="5A511870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19">
    <w:nsid w:val="5AC21301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20">
    <w:nsid w:val="5AFC4D55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21">
    <w:nsid w:val="5BC324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2">
    <w:nsid w:val="5C322DD6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23">
    <w:nsid w:val="5CA04299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24">
    <w:nsid w:val="5D8454FC"/>
    <w:multiLevelType w:val="multilevel"/>
    <w:tmpl w:val="CA584D3A"/>
    <w:lvl w:ilvl="0">
      <w:start w:val="1"/>
      <w:numFmt w:val="decimal"/>
      <w:pStyle w:val="Heading3"/>
      <w:lvlText w:val="%1."/>
      <w:lvlJc w:val="left"/>
      <w:pPr>
        <w:tabs>
          <w:tab w:val="num" w:pos="360"/>
        </w:tabs>
        <w:ind w:left="360" w:hanging="360"/>
      </w:pPr>
      <w:rPr>
        <w:rFonts w:ascii="Arial Unicode MS" w:eastAsia="Arial Unicode MS" w:hAnsi="Arial Unicode MS" w:cs="Arial Unicode MS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25">
    <w:nsid w:val="5DFF47FC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26">
    <w:nsid w:val="5EBB6CD5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27">
    <w:nsid w:val="5F9D4786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28">
    <w:nsid w:val="5FC26EB0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29">
    <w:nsid w:val="6213305F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30">
    <w:nsid w:val="634A52CE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31">
    <w:nsid w:val="634E00DF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32">
    <w:nsid w:val="635327B6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33">
    <w:nsid w:val="63601C3E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34">
    <w:nsid w:val="644875BC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35">
    <w:nsid w:val="65941AB0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36">
    <w:nsid w:val="664C3484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37">
    <w:nsid w:val="66854444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38">
    <w:nsid w:val="66E702F0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39">
    <w:nsid w:val="67A3255F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40">
    <w:nsid w:val="67B66F38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41">
    <w:nsid w:val="67BA1C20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42">
    <w:nsid w:val="68735CA4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43">
    <w:nsid w:val="6BF55DFD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44">
    <w:nsid w:val="6E127A5B"/>
    <w:multiLevelType w:val="hybridMultilevel"/>
    <w:tmpl w:val="CD280D34"/>
    <w:lvl w:ilvl="0">
      <w:start w:val="1"/>
      <w:numFmt w:val="decimal"/>
      <w:pStyle w:val="reference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6E2D1181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46">
    <w:nsid w:val="6E417181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47">
    <w:nsid w:val="6EF5746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8">
    <w:nsid w:val="6F1E2301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49">
    <w:nsid w:val="6F9F0899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50">
    <w:nsid w:val="7030420D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51">
    <w:nsid w:val="70FC4516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52">
    <w:nsid w:val="71575A8A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53">
    <w:nsid w:val="717849A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4">
    <w:nsid w:val="72015A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5">
    <w:nsid w:val="72614885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56">
    <w:nsid w:val="728473B9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57">
    <w:nsid w:val="729D4388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58">
    <w:nsid w:val="73E441F9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59">
    <w:nsid w:val="740239AD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60">
    <w:nsid w:val="74176053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61">
    <w:nsid w:val="749A7E67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62">
    <w:nsid w:val="752B3176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63">
    <w:nsid w:val="757E2B2C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64">
    <w:nsid w:val="75DD7C0B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65">
    <w:nsid w:val="76126376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66">
    <w:nsid w:val="763821B9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67">
    <w:nsid w:val="799D46C3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68">
    <w:nsid w:val="79D93E0F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69">
    <w:nsid w:val="7B6B0C9D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70">
    <w:nsid w:val="7DA32CC8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71">
    <w:nsid w:val="7EE913BF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72">
    <w:nsid w:val="7F63556E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abstractNum w:abstractNumId="173">
    <w:nsid w:val="7FC02E1A"/>
    <w:multiLevelType w:val="multilevel"/>
    <w:tmpl w:val="AC4EC738"/>
    <w:lvl w:ilvl="0">
      <w:start w:val="1"/>
      <w:numFmt w:val="bullet"/>
      <w:lvlText w:val=""/>
      <w:lvlJc w:val="left"/>
      <w:pPr>
        <w:ind w:left="363" w:hanging="363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726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9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52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15" w:hanging="36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78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04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67" w:hanging="363"/>
      </w:pPr>
      <w:rPr>
        <w:rFonts w:ascii="Wingdings" w:hAnsi="Wingdings" w:hint="default"/>
      </w:rPr>
    </w:lvl>
  </w:abstractNum>
  <w:num w:numId="1">
    <w:abstractNumId w:val="93"/>
  </w:num>
  <w:num w:numId="2">
    <w:abstractNumId w:val="53"/>
  </w:num>
  <w:num w:numId="3">
    <w:abstractNumId w:val="124"/>
  </w:num>
  <w:num w:numId="4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6"/>
  </w:num>
  <w:num w:numId="6">
    <w:abstractNumId w:val="48"/>
  </w:num>
  <w:num w:numId="7">
    <w:abstractNumId w:val="54"/>
  </w:num>
  <w:num w:numId="8">
    <w:abstractNumId w:val="33"/>
  </w:num>
  <w:num w:numId="9">
    <w:abstractNumId w:val="120"/>
  </w:num>
  <w:num w:numId="10">
    <w:abstractNumId w:val="60"/>
  </w:num>
  <w:num w:numId="11">
    <w:abstractNumId w:val="134"/>
  </w:num>
  <w:num w:numId="12">
    <w:abstractNumId w:val="110"/>
  </w:num>
  <w:num w:numId="13">
    <w:abstractNumId w:val="38"/>
  </w:num>
  <w:num w:numId="14">
    <w:abstractNumId w:val="5"/>
  </w:num>
  <w:num w:numId="15">
    <w:abstractNumId w:val="109"/>
  </w:num>
  <w:num w:numId="16">
    <w:abstractNumId w:val="154"/>
  </w:num>
  <w:num w:numId="17">
    <w:abstractNumId w:val="121"/>
  </w:num>
  <w:num w:numId="18">
    <w:abstractNumId w:val="85"/>
  </w:num>
  <w:num w:numId="19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2"/>
  </w:num>
  <w:num w:numId="21">
    <w:abstractNumId w:val="4"/>
  </w:num>
  <w:num w:numId="22">
    <w:abstractNumId w:val="122"/>
  </w:num>
  <w:num w:numId="23">
    <w:abstractNumId w:val="97"/>
  </w:num>
  <w:num w:numId="24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</w:num>
  <w:num w:numId="26">
    <w:abstractNumId w:val="117"/>
  </w:num>
  <w:num w:numId="27">
    <w:abstractNumId w:val="81"/>
  </w:num>
  <w:num w:numId="28">
    <w:abstractNumId w:val="7"/>
  </w:num>
  <w:num w:numId="29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5"/>
  </w:num>
  <w:num w:numId="31">
    <w:abstractNumId w:val="9"/>
  </w:num>
  <w:num w:numId="32">
    <w:abstractNumId w:val="170"/>
  </w:num>
  <w:num w:numId="33">
    <w:abstractNumId w:val="80"/>
  </w:num>
  <w:num w:numId="34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84"/>
  </w:num>
  <w:num w:numId="36">
    <w:abstractNumId w:val="148"/>
  </w:num>
  <w:num w:numId="37">
    <w:abstractNumId w:val="35"/>
  </w:num>
  <w:num w:numId="38">
    <w:abstractNumId w:val="158"/>
  </w:num>
  <w:num w:numId="39">
    <w:abstractNumId w:val="41"/>
  </w:num>
  <w:num w:numId="40">
    <w:abstractNumId w:val="96"/>
  </w:num>
  <w:num w:numId="41">
    <w:abstractNumId w:val="19"/>
  </w:num>
  <w:num w:numId="42">
    <w:abstractNumId w:val="76"/>
  </w:num>
  <w:num w:numId="43">
    <w:abstractNumId w:val="66"/>
  </w:num>
  <w:num w:numId="44">
    <w:abstractNumId w:val="142"/>
  </w:num>
  <w:num w:numId="45">
    <w:abstractNumId w:val="55"/>
  </w:num>
  <w:num w:numId="46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77"/>
  </w:num>
  <w:num w:numId="50">
    <w:abstractNumId w:val="162"/>
  </w:num>
  <w:num w:numId="51">
    <w:abstractNumId w:val="78"/>
  </w:num>
  <w:num w:numId="52">
    <w:abstractNumId w:val="111"/>
  </w:num>
  <w:num w:numId="53">
    <w:abstractNumId w:val="50"/>
  </w:num>
  <w:num w:numId="54">
    <w:abstractNumId w:val="40"/>
  </w:num>
  <w:num w:numId="55">
    <w:abstractNumId w:val="13"/>
  </w:num>
  <w:num w:numId="56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29"/>
  </w:num>
  <w:num w:numId="58">
    <w:abstractNumId w:val="167"/>
  </w:num>
  <w:num w:numId="59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47"/>
  </w:num>
  <w:num w:numId="61">
    <w:abstractNumId w:val="14"/>
  </w:num>
  <w:num w:numId="62">
    <w:abstractNumId w:val="69"/>
  </w:num>
  <w:num w:numId="63">
    <w:abstractNumId w:val="152"/>
  </w:num>
  <w:num w:numId="64">
    <w:abstractNumId w:val="1"/>
  </w:num>
  <w:num w:numId="65">
    <w:abstractNumId w:val="98"/>
  </w:num>
  <w:num w:numId="66">
    <w:abstractNumId w:val="68"/>
  </w:num>
  <w:num w:numId="67">
    <w:abstractNumId w:val="70"/>
  </w:num>
  <w:num w:numId="68">
    <w:abstractNumId w:val="159"/>
  </w:num>
  <w:num w:numId="69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131"/>
  </w:num>
  <w:num w:numId="71">
    <w:abstractNumId w:val="65"/>
  </w:num>
  <w:num w:numId="72">
    <w:abstractNumId w:val="169"/>
  </w:num>
  <w:num w:numId="73">
    <w:abstractNumId w:val="123"/>
  </w:num>
  <w:num w:numId="74">
    <w:abstractNumId w:val="139"/>
  </w:num>
  <w:num w:numId="75">
    <w:abstractNumId w:val="56"/>
  </w:num>
  <w:num w:numId="76">
    <w:abstractNumId w:val="165"/>
  </w:num>
  <w:num w:numId="77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136"/>
  </w:num>
  <w:num w:numId="79">
    <w:abstractNumId w:val="157"/>
  </w:num>
  <w:num w:numId="80">
    <w:abstractNumId w:val="8"/>
  </w:num>
  <w:num w:numId="81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75"/>
  </w:num>
  <w:num w:numId="83">
    <w:abstractNumId w:val="99"/>
  </w:num>
  <w:num w:numId="84">
    <w:abstractNumId w:val="146"/>
  </w:num>
  <w:num w:numId="85">
    <w:abstractNumId w:val="67"/>
  </w:num>
  <w:num w:numId="86">
    <w:abstractNumId w:val="119"/>
  </w:num>
  <w:num w:numId="87">
    <w:abstractNumId w:val="132"/>
  </w:num>
  <w:num w:numId="88">
    <w:abstractNumId w:val="57"/>
  </w:num>
  <w:num w:numId="89">
    <w:abstractNumId w:val="89"/>
  </w:num>
  <w:num w:numId="90">
    <w:abstractNumId w:val="129"/>
  </w:num>
  <w:num w:numId="91">
    <w:abstractNumId w:val="141"/>
  </w:num>
  <w:num w:numId="92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43"/>
  </w:num>
  <w:num w:numId="94">
    <w:abstractNumId w:val="0"/>
  </w:num>
  <w:num w:numId="95">
    <w:abstractNumId w:val="149"/>
  </w:num>
  <w:num w:numId="96">
    <w:abstractNumId w:val="2"/>
  </w:num>
  <w:num w:numId="97">
    <w:abstractNumId w:val="10"/>
  </w:num>
  <w:num w:numId="98">
    <w:abstractNumId w:val="36"/>
  </w:num>
  <w:num w:numId="99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90"/>
  </w:num>
  <w:num w:numId="101">
    <w:abstractNumId w:val="86"/>
  </w:num>
  <w:num w:numId="102">
    <w:abstractNumId w:val="39"/>
  </w:num>
  <w:num w:numId="103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3"/>
  </w:num>
  <w:num w:numId="105">
    <w:abstractNumId w:val="64"/>
  </w:num>
  <w:num w:numId="106">
    <w:abstractNumId w:val="63"/>
  </w:num>
  <w:num w:numId="107">
    <w:abstractNumId w:val="126"/>
  </w:num>
  <w:num w:numId="108">
    <w:abstractNumId w:val="128"/>
  </w:num>
  <w:num w:numId="109">
    <w:abstractNumId w:val="95"/>
  </w:num>
  <w:num w:numId="110">
    <w:abstractNumId w:val="45"/>
  </w:num>
  <w:num w:numId="111">
    <w:abstractNumId w:val="150"/>
  </w:num>
  <w:num w:numId="112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143"/>
  </w:num>
  <w:num w:numId="114">
    <w:abstractNumId w:val="72"/>
  </w:num>
  <w:num w:numId="115">
    <w:abstractNumId w:val="106"/>
  </w:num>
  <w:num w:numId="116">
    <w:abstractNumId w:val="161"/>
  </w:num>
  <w:num w:numId="117">
    <w:abstractNumId w:val="173"/>
  </w:num>
  <w:num w:numId="118">
    <w:abstractNumId w:val="140"/>
  </w:num>
  <w:num w:numId="119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133"/>
  </w:num>
  <w:num w:numId="121">
    <w:abstractNumId w:val="172"/>
  </w:num>
  <w:num w:numId="122">
    <w:abstractNumId w:val="21"/>
  </w:num>
  <w:num w:numId="123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113"/>
  </w:num>
  <w:num w:numId="125">
    <w:abstractNumId w:val="34"/>
  </w:num>
  <w:num w:numId="126">
    <w:abstractNumId w:val="107"/>
  </w:num>
  <w:num w:numId="127">
    <w:abstractNumId w:val="100"/>
  </w:num>
  <w:num w:numId="128">
    <w:abstractNumId w:val="82"/>
  </w:num>
  <w:num w:numId="129">
    <w:abstractNumId w:val="138"/>
  </w:num>
  <w:num w:numId="130">
    <w:abstractNumId w:val="101"/>
  </w:num>
  <w:num w:numId="131">
    <w:abstractNumId w:val="73"/>
  </w:num>
  <w:num w:numId="132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135"/>
  </w:num>
  <w:num w:numId="134">
    <w:abstractNumId w:val="61"/>
  </w:num>
  <w:num w:numId="135">
    <w:abstractNumId w:val="130"/>
  </w:num>
  <w:num w:numId="136">
    <w:abstractNumId w:val="15"/>
  </w:num>
  <w:num w:numId="137">
    <w:abstractNumId w:val="28"/>
  </w:num>
  <w:num w:numId="138">
    <w:abstractNumId w:val="94"/>
  </w:num>
  <w:num w:numId="139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92"/>
  </w:num>
  <w:num w:numId="141">
    <w:abstractNumId w:val="26"/>
  </w:num>
  <w:num w:numId="142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>
    <w:abstractNumId w:val="114"/>
  </w:num>
  <w:num w:numId="144">
    <w:abstractNumId w:val="125"/>
  </w:num>
  <w:num w:numId="145">
    <w:abstractNumId w:val="116"/>
  </w:num>
  <w:num w:numId="146">
    <w:abstractNumId w:val="166"/>
  </w:num>
  <w:num w:numId="147">
    <w:abstractNumId w:val="118"/>
  </w:num>
  <w:num w:numId="148">
    <w:abstractNumId w:val="137"/>
  </w:num>
  <w:num w:numId="149">
    <w:abstractNumId w:val="22"/>
  </w:num>
  <w:num w:numId="150">
    <w:abstractNumId w:val="115"/>
  </w:num>
  <w:num w:numId="151">
    <w:abstractNumId w:val="153"/>
  </w:num>
  <w:num w:numId="152">
    <w:abstractNumId w:val="163"/>
  </w:num>
  <w:num w:numId="153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>
    <w:abstractNumId w:val="51"/>
  </w:num>
  <w:num w:numId="155">
    <w:abstractNumId w:val="83"/>
  </w:num>
  <w:num w:numId="156">
    <w:abstractNumId w:val="155"/>
  </w:num>
  <w:num w:numId="157">
    <w:abstractNumId w:val="156"/>
  </w:num>
  <w:num w:numId="158">
    <w:abstractNumId w:val="37"/>
  </w:num>
  <w:num w:numId="159">
    <w:abstractNumId w:val="25"/>
  </w:num>
  <w:num w:numId="160">
    <w:abstractNumId w:val="151"/>
  </w:num>
  <w:num w:numId="161">
    <w:abstractNumId w:val="160"/>
  </w:num>
  <w:num w:numId="162">
    <w:abstractNumId w:val="44"/>
  </w:num>
  <w:num w:numId="163">
    <w:abstractNumId w:val="16"/>
  </w:num>
  <w:num w:numId="164">
    <w:abstractNumId w:val="147"/>
  </w:num>
  <w:num w:numId="165">
    <w:abstractNumId w:val="74"/>
  </w:num>
  <w:num w:numId="166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>
    <w:abstractNumId w:val="62"/>
  </w:num>
  <w:num w:numId="168">
    <w:abstractNumId w:val="145"/>
  </w:num>
  <w:num w:numId="169">
    <w:abstractNumId w:val="12"/>
  </w:num>
  <w:num w:numId="170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>
    <w:abstractNumId w:val="88"/>
  </w:num>
  <w:num w:numId="172">
    <w:abstractNumId w:val="171"/>
  </w:num>
  <w:num w:numId="173">
    <w:abstractNumId w:val="164"/>
  </w:num>
  <w:num w:numId="174">
    <w:abstractNumId w:val="20"/>
  </w:num>
  <w:num w:numId="175">
    <w:abstractNumId w:val="49"/>
  </w:num>
  <w:num w:numId="176">
    <w:abstractNumId w:val="52"/>
  </w:num>
  <w:num w:numId="177">
    <w:abstractNumId w:val="31"/>
  </w:num>
  <w:num w:numId="178">
    <w:abstractNumId w:val="24"/>
  </w:num>
  <w:num w:numId="179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>
    <w:abstractNumId w:val="23"/>
  </w:num>
  <w:num w:numId="181">
    <w:abstractNumId w:val="87"/>
  </w:num>
  <w:num w:numId="182">
    <w:abstractNumId w:val="71"/>
  </w:num>
  <w:num w:numId="183">
    <w:abstractNumId w:val="108"/>
  </w:num>
  <w:num w:numId="184">
    <w:abstractNumId w:val="11"/>
  </w:num>
  <w:num w:numId="185">
    <w:abstractNumId w:val="17"/>
  </w:num>
  <w:num w:numId="186">
    <w:abstractNumId w:val="58"/>
  </w:num>
  <w:num w:numId="187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>
    <w:abstractNumId w:val="104"/>
  </w:num>
  <w:num w:numId="189">
    <w:abstractNumId w:val="102"/>
  </w:num>
  <w:num w:numId="190">
    <w:abstractNumId w:val="27"/>
  </w:num>
  <w:num w:numId="191">
    <w:abstractNumId w:val="103"/>
  </w:num>
  <w:num w:numId="192">
    <w:abstractNumId w:val="91"/>
  </w:num>
  <w:num w:numId="193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>
    <w:abstractNumId w:val="168"/>
  </w:num>
  <w:num w:numId="195">
    <w:abstractNumId w:val="30"/>
  </w:num>
  <w:num w:numId="196">
    <w:abstractNumId w:val="127"/>
  </w:num>
  <w:num w:numId="197">
    <w:abstractNumId w:val="79"/>
  </w:num>
  <w:num w:numId="198">
    <w:abstractNumId w:val="32"/>
  </w:num>
  <w:num w:numId="199">
    <w:abstractNumId w:val="6"/>
  </w:num>
  <w:num w:numId="200">
    <w:abstractNumId w:val="59"/>
  </w:num>
  <w:num w:numId="201">
    <w:abstractNumId w:val="112"/>
  </w:num>
  <w:num w:numId="202">
    <w:abstractNumId w:val="144"/>
  </w:num>
  <w:numIdMacAtCleanup w:val="20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/>
  <w:attachedTemplate r:id="rId1"/>
  <w:defaultTabStop w:val="720"/>
  <w:drawingGridHorizontalSpacing w:val="110"/>
  <w:displayHorizontalDrawingGridEvery w:val="2"/>
  <w:characterSpacingControl w:val="doNotCompress"/>
  <w:compat/>
  <w:rsids>
    <w:rsidRoot w:val="00941289"/>
    <w:rsid w:val="0000257F"/>
    <w:rsid w:val="000055B3"/>
    <w:rsid w:val="00010051"/>
    <w:rsid w:val="00017229"/>
    <w:rsid w:val="00020C55"/>
    <w:rsid w:val="000249D0"/>
    <w:rsid w:val="000267BC"/>
    <w:rsid w:val="000313B2"/>
    <w:rsid w:val="0003253C"/>
    <w:rsid w:val="00046A31"/>
    <w:rsid w:val="00072802"/>
    <w:rsid w:val="00083E6A"/>
    <w:rsid w:val="000B13D4"/>
    <w:rsid w:val="000D21E3"/>
    <w:rsid w:val="000D3742"/>
    <w:rsid w:val="000D78DD"/>
    <w:rsid w:val="000F11F1"/>
    <w:rsid w:val="000F7F48"/>
    <w:rsid w:val="0010362C"/>
    <w:rsid w:val="00116CB8"/>
    <w:rsid w:val="00132437"/>
    <w:rsid w:val="0014567A"/>
    <w:rsid w:val="00153EDE"/>
    <w:rsid w:val="001640DB"/>
    <w:rsid w:val="00164AEB"/>
    <w:rsid w:val="00167786"/>
    <w:rsid w:val="0017253B"/>
    <w:rsid w:val="001741A4"/>
    <w:rsid w:val="001923E9"/>
    <w:rsid w:val="00196386"/>
    <w:rsid w:val="001B1575"/>
    <w:rsid w:val="001C08AD"/>
    <w:rsid w:val="001C2FD2"/>
    <w:rsid w:val="001C4B5A"/>
    <w:rsid w:val="001E5C4A"/>
    <w:rsid w:val="001E653D"/>
    <w:rsid w:val="001F312E"/>
    <w:rsid w:val="002021DC"/>
    <w:rsid w:val="00203F6E"/>
    <w:rsid w:val="0021528A"/>
    <w:rsid w:val="00242330"/>
    <w:rsid w:val="00244258"/>
    <w:rsid w:val="00250D25"/>
    <w:rsid w:val="0025489B"/>
    <w:rsid w:val="00255690"/>
    <w:rsid w:val="002559EB"/>
    <w:rsid w:val="002567CF"/>
    <w:rsid w:val="00263F40"/>
    <w:rsid w:val="00265D7C"/>
    <w:rsid w:val="00266C8B"/>
    <w:rsid w:val="002706D7"/>
    <w:rsid w:val="00274110"/>
    <w:rsid w:val="00287D9F"/>
    <w:rsid w:val="00297171"/>
    <w:rsid w:val="002A4F39"/>
    <w:rsid w:val="002C716F"/>
    <w:rsid w:val="002E12E5"/>
    <w:rsid w:val="002E58BE"/>
    <w:rsid w:val="002E7BCB"/>
    <w:rsid w:val="003033D4"/>
    <w:rsid w:val="003047D4"/>
    <w:rsid w:val="003328AD"/>
    <w:rsid w:val="0033526C"/>
    <w:rsid w:val="003368EB"/>
    <w:rsid w:val="0034661D"/>
    <w:rsid w:val="003557C4"/>
    <w:rsid w:val="003636DF"/>
    <w:rsid w:val="003721E8"/>
    <w:rsid w:val="00375B69"/>
    <w:rsid w:val="003972EE"/>
    <w:rsid w:val="003A04E8"/>
    <w:rsid w:val="003A57D3"/>
    <w:rsid w:val="003B2AC6"/>
    <w:rsid w:val="003B33C8"/>
    <w:rsid w:val="003C119B"/>
    <w:rsid w:val="003D61BD"/>
    <w:rsid w:val="003E25E3"/>
    <w:rsid w:val="003E2658"/>
    <w:rsid w:val="00400CBB"/>
    <w:rsid w:val="00413480"/>
    <w:rsid w:val="004134C3"/>
    <w:rsid w:val="00425197"/>
    <w:rsid w:val="0044454C"/>
    <w:rsid w:val="00452F84"/>
    <w:rsid w:val="00464C0D"/>
    <w:rsid w:val="00466582"/>
    <w:rsid w:val="004848FE"/>
    <w:rsid w:val="00487B41"/>
    <w:rsid w:val="004A16FB"/>
    <w:rsid w:val="004A5AF2"/>
    <w:rsid w:val="004B146D"/>
    <w:rsid w:val="004B30EF"/>
    <w:rsid w:val="004C3CE4"/>
    <w:rsid w:val="004C713F"/>
    <w:rsid w:val="004D0797"/>
    <w:rsid w:val="004D78E5"/>
    <w:rsid w:val="005036D6"/>
    <w:rsid w:val="005139CA"/>
    <w:rsid w:val="005344B1"/>
    <w:rsid w:val="0055524A"/>
    <w:rsid w:val="005628D8"/>
    <w:rsid w:val="00565CE6"/>
    <w:rsid w:val="005715D3"/>
    <w:rsid w:val="005905EC"/>
    <w:rsid w:val="005A11E0"/>
    <w:rsid w:val="005A5D4C"/>
    <w:rsid w:val="005B0B9D"/>
    <w:rsid w:val="005B3AFF"/>
    <w:rsid w:val="005B3FA6"/>
    <w:rsid w:val="005B41D0"/>
    <w:rsid w:val="005D177A"/>
    <w:rsid w:val="005D2CB2"/>
    <w:rsid w:val="005D41DC"/>
    <w:rsid w:val="005E4120"/>
    <w:rsid w:val="005F6806"/>
    <w:rsid w:val="006036CD"/>
    <w:rsid w:val="00612F39"/>
    <w:rsid w:val="006251CB"/>
    <w:rsid w:val="00634B6E"/>
    <w:rsid w:val="0064595A"/>
    <w:rsid w:val="00653C10"/>
    <w:rsid w:val="006544CE"/>
    <w:rsid w:val="0065608F"/>
    <w:rsid w:val="006862E1"/>
    <w:rsid w:val="006956E9"/>
    <w:rsid w:val="006A1DCE"/>
    <w:rsid w:val="006B4984"/>
    <w:rsid w:val="0072680D"/>
    <w:rsid w:val="007716AB"/>
    <w:rsid w:val="00792284"/>
    <w:rsid w:val="007B374F"/>
    <w:rsid w:val="007C2A90"/>
    <w:rsid w:val="008078E8"/>
    <w:rsid w:val="00853C64"/>
    <w:rsid w:val="00856B67"/>
    <w:rsid w:val="008750F3"/>
    <w:rsid w:val="008758EA"/>
    <w:rsid w:val="00887266"/>
    <w:rsid w:val="008D0522"/>
    <w:rsid w:val="008D2ADC"/>
    <w:rsid w:val="008E48A1"/>
    <w:rsid w:val="008F1EDF"/>
    <w:rsid w:val="008F7D8A"/>
    <w:rsid w:val="009130E3"/>
    <w:rsid w:val="009143A7"/>
    <w:rsid w:val="0091634D"/>
    <w:rsid w:val="00935883"/>
    <w:rsid w:val="00937D8C"/>
    <w:rsid w:val="00941289"/>
    <w:rsid w:val="00945095"/>
    <w:rsid w:val="00956596"/>
    <w:rsid w:val="009642B9"/>
    <w:rsid w:val="00966204"/>
    <w:rsid w:val="00990900"/>
    <w:rsid w:val="009A2687"/>
    <w:rsid w:val="009B4F7E"/>
    <w:rsid w:val="009B7520"/>
    <w:rsid w:val="009F5785"/>
    <w:rsid w:val="00A0100E"/>
    <w:rsid w:val="00A11989"/>
    <w:rsid w:val="00A22E4B"/>
    <w:rsid w:val="00A33232"/>
    <w:rsid w:val="00A42D34"/>
    <w:rsid w:val="00A708B5"/>
    <w:rsid w:val="00A9193A"/>
    <w:rsid w:val="00AB5585"/>
    <w:rsid w:val="00AC3C92"/>
    <w:rsid w:val="00AE4353"/>
    <w:rsid w:val="00AE5AA2"/>
    <w:rsid w:val="00AF6A7E"/>
    <w:rsid w:val="00B10A24"/>
    <w:rsid w:val="00B44A1C"/>
    <w:rsid w:val="00B4669F"/>
    <w:rsid w:val="00B602D8"/>
    <w:rsid w:val="00B91C87"/>
    <w:rsid w:val="00BD1324"/>
    <w:rsid w:val="00BF5954"/>
    <w:rsid w:val="00C02E21"/>
    <w:rsid w:val="00C05530"/>
    <w:rsid w:val="00C072B9"/>
    <w:rsid w:val="00C16522"/>
    <w:rsid w:val="00C26559"/>
    <w:rsid w:val="00C45B05"/>
    <w:rsid w:val="00C460C4"/>
    <w:rsid w:val="00C520A6"/>
    <w:rsid w:val="00C94598"/>
    <w:rsid w:val="00CA2E31"/>
    <w:rsid w:val="00CA33AF"/>
    <w:rsid w:val="00CB34E2"/>
    <w:rsid w:val="00CB396C"/>
    <w:rsid w:val="00CF5624"/>
    <w:rsid w:val="00D178C2"/>
    <w:rsid w:val="00D20E17"/>
    <w:rsid w:val="00D21B91"/>
    <w:rsid w:val="00D37D1E"/>
    <w:rsid w:val="00D40235"/>
    <w:rsid w:val="00D40A96"/>
    <w:rsid w:val="00D467EB"/>
    <w:rsid w:val="00D6073C"/>
    <w:rsid w:val="00D86267"/>
    <w:rsid w:val="00D92126"/>
    <w:rsid w:val="00DB11C8"/>
    <w:rsid w:val="00DC5EA6"/>
    <w:rsid w:val="00DD420B"/>
    <w:rsid w:val="00DE1103"/>
    <w:rsid w:val="00DF50E8"/>
    <w:rsid w:val="00E00A8A"/>
    <w:rsid w:val="00E07426"/>
    <w:rsid w:val="00E16221"/>
    <w:rsid w:val="00E34581"/>
    <w:rsid w:val="00E82EC5"/>
    <w:rsid w:val="00E83106"/>
    <w:rsid w:val="00E87772"/>
    <w:rsid w:val="00EB69EE"/>
    <w:rsid w:val="00EC0EAD"/>
    <w:rsid w:val="00ED1C5A"/>
    <w:rsid w:val="00EE5C35"/>
    <w:rsid w:val="00F04BB8"/>
    <w:rsid w:val="00F165B2"/>
    <w:rsid w:val="00F27B3E"/>
    <w:rsid w:val="00F4769F"/>
    <w:rsid w:val="00F57720"/>
    <w:rsid w:val="00F72907"/>
    <w:rsid w:val="00F92E83"/>
    <w:rsid w:val="00FA0860"/>
    <w:rsid w:val="00FB06DE"/>
    <w:rsid w:val="00FB2352"/>
    <w:rsid w:val="00FB4C76"/>
    <w:rsid w:val="00FB53E3"/>
    <w:rsid w:val="00FC2A3D"/>
    <w:rsid w:val="00FC59AF"/>
    <w:rsid w:val="00FD4A14"/>
    <w:rsid w:val="00FE6E1C"/>
    <w:rsid w:val="00FE7750"/>
    <w:rsid w:val="00FF69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35" w:qFormat="1"/>
    <w:lsdException w:name="annotation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annotation subjec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289"/>
    <w:pPr>
      <w:bidi/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1"/>
    <w:qFormat/>
    <w:rsid w:val="002E7BCB"/>
    <w:pPr>
      <w:spacing w:before="480" w:after="840" w:line="240" w:lineRule="auto"/>
      <w:jc w:val="center"/>
      <w:outlineLvl w:val="0"/>
    </w:pPr>
    <w:rPr>
      <w:rFonts w:ascii="Arial Unicode MS" w:eastAsia="Arial Unicode MS" w:hAnsi="Arial Unicode MS" w:cs="David"/>
      <w:b/>
      <w:bCs/>
      <w:color w:val="4B4B4D"/>
      <w:sz w:val="52"/>
      <w:szCs w:val="52"/>
      <w:lang w:eastAsia="he-IL"/>
    </w:rPr>
  </w:style>
  <w:style w:type="paragraph" w:styleId="Heading2">
    <w:name w:val="heading 2"/>
    <w:basedOn w:val="Normal"/>
    <w:next w:val="Normal"/>
    <w:link w:val="2"/>
    <w:qFormat/>
    <w:rsid w:val="00D86267"/>
    <w:pPr>
      <w:spacing w:before="480" w:after="840"/>
      <w:ind w:left="2658" w:right="2693"/>
      <w:jc w:val="center"/>
      <w:outlineLvl w:val="1"/>
    </w:pPr>
    <w:rPr>
      <w:rFonts w:ascii="Arial Unicode MS" w:eastAsia="Calibri" w:hAnsi="Arial Unicode MS" w:cs="David"/>
      <w:bCs/>
      <w:color w:val="4B4B4D"/>
      <w:sz w:val="40"/>
      <w:szCs w:val="40"/>
    </w:rPr>
  </w:style>
  <w:style w:type="paragraph" w:styleId="Heading3">
    <w:name w:val="heading 3"/>
    <w:basedOn w:val="Normal"/>
    <w:next w:val="Normal"/>
    <w:link w:val="3"/>
    <w:qFormat/>
    <w:rsid w:val="008D0522"/>
    <w:pPr>
      <w:keepNext/>
      <w:numPr>
        <w:numId w:val="3"/>
      </w:numPr>
      <w:pBdr>
        <w:bottom w:val="single" w:sz="4" w:space="1" w:color="auto"/>
      </w:pBdr>
      <w:tabs>
        <w:tab w:val="clear" w:pos="360"/>
        <w:tab w:val="num" w:pos="388"/>
      </w:tabs>
      <w:spacing w:before="240" w:after="240"/>
      <w:ind w:left="386" w:hanging="386"/>
      <w:outlineLvl w:val="2"/>
    </w:pPr>
    <w:rPr>
      <w:rFonts w:ascii="Arial Unicode MS" w:eastAsia="Arial Unicode MS" w:hAnsi="Arial Unicode MS" w:cs="Arial Unicode MS"/>
      <w:b/>
      <w:bCs/>
      <w:color w:val="008000"/>
      <w:sz w:val="20"/>
      <w:szCs w:val="20"/>
    </w:rPr>
  </w:style>
  <w:style w:type="paragraph" w:styleId="Heading4">
    <w:name w:val="heading 4"/>
    <w:basedOn w:val="Normal"/>
    <w:next w:val="Normal"/>
    <w:link w:val="4"/>
    <w:uiPriority w:val="9"/>
    <w:qFormat/>
    <w:rsid w:val="00C94598"/>
    <w:pPr>
      <w:spacing w:after="120"/>
      <w:outlineLvl w:val="3"/>
    </w:pPr>
    <w:rPr>
      <w:rFonts w:ascii="Arial Unicode MS" w:eastAsia="Arial Unicode MS" w:hAnsi="Arial Unicode MS" w:cs="Arial Unicode MS"/>
      <w:b/>
      <w:bCs/>
      <w:color w:val="008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link w:val="Heading2"/>
    <w:rsid w:val="00D86267"/>
    <w:rPr>
      <w:rFonts w:ascii="Arial Unicode MS" w:hAnsi="Arial Unicode MS" w:cs="David"/>
      <w:bCs/>
      <w:color w:val="4B4B4D"/>
      <w:sz w:val="40"/>
      <w:szCs w:val="40"/>
    </w:rPr>
  </w:style>
  <w:style w:type="character" w:customStyle="1" w:styleId="1">
    <w:name w:val="כותרת 1 תו"/>
    <w:link w:val="Heading1"/>
    <w:rsid w:val="002E7BCB"/>
    <w:rPr>
      <w:rFonts w:ascii="Arial Unicode MS" w:eastAsia="Arial Unicode MS" w:hAnsi="Arial Unicode MS" w:cs="David"/>
      <w:b/>
      <w:bCs/>
      <w:color w:val="4B4B4D"/>
      <w:sz w:val="52"/>
      <w:szCs w:val="52"/>
      <w:lang w:eastAsia="he-IL"/>
    </w:rPr>
  </w:style>
  <w:style w:type="paragraph" w:styleId="Header">
    <w:name w:val="header"/>
    <w:basedOn w:val="Normal"/>
    <w:link w:val="a"/>
    <w:unhideWhenUsed/>
    <w:rsid w:val="00046A31"/>
    <w:pPr>
      <w:tabs>
        <w:tab w:val="center" w:pos="4153"/>
        <w:tab w:val="right" w:pos="8306"/>
      </w:tabs>
      <w:spacing w:after="0" w:line="240" w:lineRule="auto"/>
    </w:pPr>
    <w:rPr>
      <w:rFonts w:ascii="Arial Unicode MS" w:eastAsia="Calibri" w:hAnsi="Arial Unicode MS" w:cs="Arial Unicode MS"/>
      <w:sz w:val="20"/>
      <w:szCs w:val="20"/>
    </w:rPr>
  </w:style>
  <w:style w:type="character" w:customStyle="1" w:styleId="a">
    <w:name w:val="כותרת עליונה תו"/>
    <w:basedOn w:val="DefaultParagraphFont"/>
    <w:link w:val="Header"/>
    <w:rsid w:val="00046A31"/>
  </w:style>
  <w:style w:type="paragraph" w:styleId="Footer">
    <w:name w:val="footer"/>
    <w:basedOn w:val="Normal"/>
    <w:link w:val="a0"/>
    <w:unhideWhenUsed/>
    <w:rsid w:val="00046A31"/>
    <w:pPr>
      <w:tabs>
        <w:tab w:val="center" w:pos="4153"/>
        <w:tab w:val="right" w:pos="8306"/>
      </w:tabs>
      <w:spacing w:after="0" w:line="240" w:lineRule="auto"/>
    </w:pPr>
    <w:rPr>
      <w:rFonts w:ascii="Arial Unicode MS" w:eastAsia="Calibri" w:hAnsi="Arial Unicode MS" w:cs="Arial Unicode MS"/>
      <w:sz w:val="20"/>
      <w:szCs w:val="20"/>
    </w:rPr>
  </w:style>
  <w:style w:type="character" w:customStyle="1" w:styleId="a0">
    <w:name w:val="כותרת תחתונה תו"/>
    <w:basedOn w:val="DefaultParagraphFont"/>
    <w:link w:val="Footer"/>
    <w:rsid w:val="00046A31"/>
  </w:style>
  <w:style w:type="character" w:customStyle="1" w:styleId="3">
    <w:name w:val="כותרת 3 תו"/>
    <w:basedOn w:val="DefaultParagraphFont"/>
    <w:link w:val="Heading3"/>
    <w:rsid w:val="008D0522"/>
    <w:rPr>
      <w:rFonts w:ascii="Arial Unicode MS" w:eastAsia="Arial Unicode MS" w:hAnsi="Arial Unicode MS" w:cs="Arial Unicode MS"/>
      <w:b/>
      <w:bCs/>
      <w:color w:val="008000"/>
    </w:rPr>
  </w:style>
  <w:style w:type="character" w:customStyle="1" w:styleId="4">
    <w:name w:val="כותרת 4 תו"/>
    <w:basedOn w:val="DefaultParagraphFont"/>
    <w:link w:val="Heading4"/>
    <w:uiPriority w:val="9"/>
    <w:rsid w:val="00C94598"/>
    <w:rPr>
      <w:rFonts w:ascii="Arial Unicode MS" w:eastAsia="Arial Unicode MS" w:hAnsi="Arial Unicode MS" w:cs="Arial Unicode MS"/>
      <w:b/>
      <w:bCs/>
      <w:color w:val="008000"/>
    </w:rPr>
  </w:style>
  <w:style w:type="paragraph" w:customStyle="1" w:styleId="ListParagraph1">
    <w:name w:val="List Paragraph1"/>
    <w:basedOn w:val="Normal"/>
    <w:uiPriority w:val="34"/>
    <w:qFormat/>
    <w:rsid w:val="0017253B"/>
    <w:pPr>
      <w:numPr>
        <w:numId w:val="1"/>
      </w:numPr>
      <w:spacing w:after="0" w:line="240" w:lineRule="auto"/>
      <w:contextualSpacing/>
    </w:pPr>
    <w:rPr>
      <w:rFonts w:ascii="Arial Unicode MS" w:eastAsia="Times New Roman" w:hAnsi="Arial Unicode MS" w:cs="Arial Unicode MS"/>
      <w:sz w:val="20"/>
      <w:szCs w:val="20"/>
      <w:lang w:eastAsia="he-IL"/>
    </w:rPr>
  </w:style>
  <w:style w:type="character" w:styleId="CommentReference">
    <w:name w:val="annotation reference"/>
    <w:semiHidden/>
    <w:rsid w:val="0017253B"/>
    <w:rPr>
      <w:rFonts w:cs="Times New Roman"/>
      <w:sz w:val="16"/>
    </w:rPr>
  </w:style>
  <w:style w:type="paragraph" w:styleId="CommentText">
    <w:name w:val="annotation text"/>
    <w:basedOn w:val="Normal"/>
    <w:link w:val="a1"/>
    <w:semiHidden/>
    <w:rsid w:val="001725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a1">
    <w:name w:val="טקסט הערה תו"/>
    <w:basedOn w:val="DefaultParagraphFont"/>
    <w:link w:val="CommentText"/>
    <w:semiHidden/>
    <w:rsid w:val="0017253B"/>
    <w:rPr>
      <w:rFonts w:ascii="Times New Roman" w:eastAsia="Times New Roman" w:hAnsi="Times New Roman" w:cs="Times New Roman"/>
      <w:lang w:eastAsia="he-IL"/>
    </w:rPr>
  </w:style>
  <w:style w:type="paragraph" w:styleId="BalloonText">
    <w:name w:val="Balloon Text"/>
    <w:basedOn w:val="Normal"/>
    <w:link w:val="a2"/>
    <w:semiHidden/>
    <w:rsid w:val="0017253B"/>
    <w:pPr>
      <w:spacing w:after="0" w:line="240" w:lineRule="auto"/>
    </w:pPr>
    <w:rPr>
      <w:rFonts w:ascii="Tahoma" w:eastAsia="Times New Roman" w:hAnsi="Tahoma" w:cs="Times New Roman"/>
      <w:sz w:val="16"/>
      <w:lang w:eastAsia="he-IL"/>
    </w:rPr>
  </w:style>
  <w:style w:type="character" w:customStyle="1" w:styleId="a2">
    <w:name w:val="טקסט בלונים תו"/>
    <w:basedOn w:val="DefaultParagraphFont"/>
    <w:link w:val="BalloonText"/>
    <w:semiHidden/>
    <w:rsid w:val="0017253B"/>
    <w:rPr>
      <w:rFonts w:ascii="Tahoma" w:eastAsia="Times New Roman" w:hAnsi="Tahoma" w:cs="Times New Roman"/>
      <w:sz w:val="16"/>
      <w:lang w:eastAsia="he-IL"/>
    </w:rPr>
  </w:style>
  <w:style w:type="character" w:styleId="Hyperlink">
    <w:name w:val="Hyperlink"/>
    <w:uiPriority w:val="99"/>
    <w:rsid w:val="0017253B"/>
    <w:rPr>
      <w:rFonts w:cs="Times New Roman"/>
      <w:color w:val="0000FF"/>
      <w:u w:val="single"/>
    </w:rPr>
  </w:style>
  <w:style w:type="paragraph" w:customStyle="1" w:styleId="a3">
    <w:name w:val="כותרת מה קורה"/>
    <w:basedOn w:val="Heading2"/>
    <w:link w:val="a4"/>
    <w:rsid w:val="0017253B"/>
    <w:rPr>
      <w:rFonts w:eastAsia="Times New Roman"/>
      <w:b/>
      <w:bCs w:val="0"/>
      <w:color w:val="76923C"/>
      <w:szCs w:val="20"/>
      <w:lang w:eastAsia="he-IL"/>
    </w:rPr>
  </w:style>
  <w:style w:type="character" w:customStyle="1" w:styleId="a4">
    <w:name w:val="כותרת מה קורה תו"/>
    <w:link w:val="a3"/>
    <w:locked/>
    <w:rsid w:val="0017253B"/>
    <w:rPr>
      <w:rFonts w:ascii="Arial Unicode MS" w:eastAsia="Times New Roman" w:hAnsi="Arial Unicode MS" w:cs="Times New Roman"/>
      <w:b/>
      <w:color w:val="76923C"/>
      <w:lang w:eastAsia="he-IL"/>
    </w:rPr>
  </w:style>
  <w:style w:type="paragraph" w:styleId="CommentSubject">
    <w:name w:val="annotation subject"/>
    <w:basedOn w:val="CommentText"/>
    <w:next w:val="CommentText"/>
    <w:link w:val="a5"/>
    <w:semiHidden/>
    <w:rsid w:val="0017253B"/>
    <w:rPr>
      <w:rFonts w:ascii="Arial Unicode MS" w:hAnsi="Arial Unicode MS"/>
      <w:b/>
    </w:rPr>
  </w:style>
  <w:style w:type="character" w:customStyle="1" w:styleId="a5">
    <w:name w:val="נושא הערה תו"/>
    <w:basedOn w:val="a1"/>
    <w:link w:val="CommentSubject"/>
    <w:semiHidden/>
    <w:rsid w:val="0017253B"/>
    <w:rPr>
      <w:rFonts w:ascii="Arial Unicode MS" w:eastAsia="Times New Roman" w:hAnsi="Arial Unicode MS" w:cs="Times New Roman"/>
      <w:b/>
      <w:lang w:eastAsia="he-IL"/>
    </w:rPr>
  </w:style>
  <w:style w:type="paragraph" w:customStyle="1" w:styleId="10">
    <w:name w:val="פיסקת רשימה1"/>
    <w:basedOn w:val="Normal"/>
    <w:uiPriority w:val="34"/>
    <w:qFormat/>
    <w:rsid w:val="0017253B"/>
    <w:pPr>
      <w:spacing w:after="0" w:line="240" w:lineRule="auto"/>
      <w:ind w:left="720"/>
      <w:contextualSpacing/>
    </w:pPr>
    <w:rPr>
      <w:rFonts w:ascii="Times New Roman" w:eastAsia="Times New Roman" w:hAnsi="Times New Roman" w:cs="Arial"/>
      <w:sz w:val="24"/>
      <w:szCs w:val="24"/>
      <w:lang w:eastAsia="he-IL"/>
    </w:rPr>
  </w:style>
  <w:style w:type="paragraph" w:styleId="Subtitle">
    <w:name w:val="Subtitle"/>
    <w:basedOn w:val="Normal"/>
    <w:next w:val="Normal"/>
    <w:link w:val="a6"/>
    <w:uiPriority w:val="11"/>
    <w:qFormat/>
    <w:rsid w:val="0017253B"/>
    <w:pPr>
      <w:numPr>
        <w:ilvl w:val="1"/>
      </w:numPr>
      <w:spacing w:after="0" w:line="240" w:lineRule="auto"/>
    </w:pPr>
    <w:rPr>
      <w:rFonts w:ascii="Cambria" w:eastAsia="Times New Roman" w:hAnsi="Cambria" w:cs="Times New Roman"/>
      <w:i/>
      <w:color w:val="4F81BD"/>
      <w:spacing w:val="15"/>
      <w:sz w:val="24"/>
      <w:szCs w:val="20"/>
      <w:lang w:eastAsia="he-IL"/>
    </w:rPr>
  </w:style>
  <w:style w:type="character" w:customStyle="1" w:styleId="a6">
    <w:name w:val="כותרת משנה תו"/>
    <w:basedOn w:val="DefaultParagraphFont"/>
    <w:link w:val="Subtitle"/>
    <w:uiPriority w:val="11"/>
    <w:rsid w:val="0017253B"/>
    <w:rPr>
      <w:rFonts w:ascii="Cambria" w:eastAsia="Times New Roman" w:hAnsi="Cambria" w:cs="Times New Roman"/>
      <w:i/>
      <w:color w:val="4F81BD"/>
      <w:spacing w:val="15"/>
      <w:sz w:val="24"/>
      <w:lang w:eastAsia="he-IL"/>
    </w:rPr>
  </w:style>
  <w:style w:type="paragraph" w:styleId="NormalWeb">
    <w:name w:val="Normal (Web)"/>
    <w:basedOn w:val="Normal"/>
    <w:rsid w:val="0017253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qFormat/>
    <w:rsid w:val="0017253B"/>
    <w:pPr>
      <w:spacing w:after="120" w:line="240" w:lineRule="auto"/>
    </w:pPr>
    <w:rPr>
      <w:rFonts w:ascii="Arial Unicode MS" w:eastAsia="Times New Roman" w:hAnsi="Arial Unicode MS" w:cs="Arial Unicode MS"/>
      <w:b/>
      <w:bCs/>
      <w:color w:val="4F81BD"/>
      <w:sz w:val="18"/>
      <w:szCs w:val="18"/>
      <w:lang w:eastAsia="he-IL"/>
    </w:rPr>
  </w:style>
  <w:style w:type="paragraph" w:customStyle="1" w:styleId="ListParagraph2">
    <w:name w:val="List Paragraph2"/>
    <w:basedOn w:val="Normal"/>
    <w:rsid w:val="0017253B"/>
    <w:pPr>
      <w:spacing w:after="0" w:line="240" w:lineRule="auto"/>
      <w:ind w:left="720"/>
      <w:contextualSpacing/>
    </w:pPr>
    <w:rPr>
      <w:rFonts w:ascii="Arial Unicode MS" w:eastAsia="Times New Roman" w:hAnsi="Arial Unicode MS" w:cs="Arial Unicode MS"/>
      <w:sz w:val="20"/>
      <w:szCs w:val="20"/>
      <w:lang w:eastAsia="he-IL"/>
    </w:rPr>
  </w:style>
  <w:style w:type="table" w:styleId="TableGrid">
    <w:name w:val="Table Grid"/>
    <w:basedOn w:val="TableNormal"/>
    <w:rsid w:val="0017253B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0">
    <w:name w:val="פיסקת רשימה2"/>
    <w:basedOn w:val="Normal"/>
    <w:uiPriority w:val="34"/>
    <w:qFormat/>
    <w:rsid w:val="0017253B"/>
    <w:pPr>
      <w:spacing w:after="0" w:line="240" w:lineRule="auto"/>
      <w:ind w:left="1440" w:hanging="360"/>
      <w:contextualSpacing/>
    </w:pPr>
    <w:rPr>
      <w:rFonts w:ascii="Arial Unicode MS" w:eastAsia="Times New Roman" w:hAnsi="Arial Unicode MS" w:cs="Arial Unicode MS"/>
      <w:sz w:val="20"/>
      <w:szCs w:val="20"/>
      <w:lang w:eastAsia="he-IL"/>
    </w:rPr>
  </w:style>
  <w:style w:type="numbering" w:customStyle="1" w:styleId="a7">
    <w:name w:val="רשימות"/>
    <w:uiPriority w:val="99"/>
    <w:rsid w:val="0017253B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856B67"/>
    <w:pPr>
      <w:spacing w:after="120" w:line="300" w:lineRule="exact"/>
      <w:ind w:left="1434" w:hanging="357"/>
      <w:contextualSpacing/>
    </w:pPr>
    <w:rPr>
      <w:rFonts w:ascii="Arial Unicode MS" w:eastAsia="Times New Roman" w:hAnsi="Arial Unicode MS" w:cs="Arial Unicode MS"/>
      <w:sz w:val="20"/>
      <w:szCs w:val="20"/>
      <w:lang w:eastAsia="he-IL"/>
    </w:rPr>
  </w:style>
  <w:style w:type="paragraph" w:customStyle="1" w:styleId="30">
    <w:name w:val="פיסקת רשימה3"/>
    <w:basedOn w:val="Normal"/>
    <w:uiPriority w:val="34"/>
    <w:qFormat/>
    <w:rsid w:val="004848FE"/>
    <w:pPr>
      <w:spacing w:after="0" w:line="240" w:lineRule="auto"/>
      <w:ind w:left="1440" w:hanging="360"/>
      <w:contextualSpacing/>
    </w:pPr>
    <w:rPr>
      <w:rFonts w:ascii="Arial Unicode MS" w:eastAsia="Times New Roman" w:hAnsi="Arial Unicode MS" w:cs="Arial Unicode MS"/>
      <w:sz w:val="20"/>
      <w:szCs w:val="20"/>
      <w:lang w:eastAsia="he-IL"/>
    </w:rPr>
  </w:style>
  <w:style w:type="paragraph" w:styleId="TOCHeading">
    <w:name w:val="TOC Heading"/>
    <w:basedOn w:val="Heading1"/>
    <w:next w:val="Normal"/>
    <w:uiPriority w:val="39"/>
    <w:unhideWhenUsed/>
    <w:qFormat/>
    <w:rsid w:val="0091634D"/>
    <w:pPr>
      <w:keepNext/>
      <w:keepLines/>
      <w:bidi w:val="0"/>
      <w:spacing w:line="276" w:lineRule="auto"/>
      <w:jc w:val="left"/>
      <w:outlineLvl w:val="9"/>
    </w:pPr>
    <w:rPr>
      <w:rFonts w:ascii="Cambria" w:eastAsia="Times New Roman" w:hAnsi="Cambria"/>
      <w:color w:val="365F91"/>
      <w:sz w:val="28"/>
      <w:szCs w:val="28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741A4"/>
    <w:pPr>
      <w:spacing w:after="120"/>
    </w:pPr>
    <w:rPr>
      <w:rFonts w:ascii="Arial Unicode MS" w:eastAsia="Calibri" w:hAnsi="Arial Unicode MS" w:cs="Arial Unicode MS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1741A4"/>
    <w:pPr>
      <w:spacing w:after="120"/>
      <w:ind w:left="200"/>
    </w:pPr>
    <w:rPr>
      <w:rFonts w:ascii="Arial Unicode MS" w:eastAsia="Calibri" w:hAnsi="Arial Unicode MS" w:cs="Arial Unicode MS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91634D"/>
    <w:pPr>
      <w:spacing w:after="120"/>
      <w:ind w:left="400"/>
    </w:pPr>
    <w:rPr>
      <w:rFonts w:ascii="Arial Unicode MS" w:eastAsia="Calibri" w:hAnsi="Arial Unicode MS" w:cs="Arial Unicode MS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1634D"/>
    <w:pPr>
      <w:spacing w:after="100"/>
      <w:ind w:left="660"/>
    </w:pPr>
    <w:rPr>
      <w:rFonts w:ascii="Calibri" w:eastAsia="Times New Roman" w:hAnsi="Calibri" w:cs="Arial"/>
    </w:rPr>
  </w:style>
  <w:style w:type="paragraph" w:styleId="TOC5">
    <w:name w:val="toc 5"/>
    <w:basedOn w:val="Normal"/>
    <w:next w:val="Normal"/>
    <w:autoRedefine/>
    <w:uiPriority w:val="39"/>
    <w:unhideWhenUsed/>
    <w:rsid w:val="0091634D"/>
    <w:pPr>
      <w:spacing w:after="100"/>
      <w:ind w:left="880"/>
    </w:pPr>
    <w:rPr>
      <w:rFonts w:ascii="Calibri" w:eastAsia="Times New Roman" w:hAnsi="Calibri" w:cs="Arial"/>
    </w:rPr>
  </w:style>
  <w:style w:type="paragraph" w:styleId="TOC6">
    <w:name w:val="toc 6"/>
    <w:basedOn w:val="Normal"/>
    <w:next w:val="Normal"/>
    <w:autoRedefine/>
    <w:uiPriority w:val="39"/>
    <w:unhideWhenUsed/>
    <w:rsid w:val="0091634D"/>
    <w:pPr>
      <w:spacing w:after="100"/>
      <w:ind w:left="1100"/>
    </w:pPr>
    <w:rPr>
      <w:rFonts w:ascii="Calibri" w:eastAsia="Times New Roman" w:hAnsi="Calibri" w:cs="Arial"/>
    </w:rPr>
  </w:style>
  <w:style w:type="paragraph" w:styleId="TOC7">
    <w:name w:val="toc 7"/>
    <w:basedOn w:val="Normal"/>
    <w:next w:val="Normal"/>
    <w:autoRedefine/>
    <w:uiPriority w:val="39"/>
    <w:unhideWhenUsed/>
    <w:rsid w:val="0091634D"/>
    <w:pPr>
      <w:spacing w:after="100"/>
      <w:ind w:left="1320"/>
    </w:pPr>
    <w:rPr>
      <w:rFonts w:ascii="Calibri" w:eastAsia="Times New Roman" w:hAnsi="Calibri" w:cs="Arial"/>
    </w:rPr>
  </w:style>
  <w:style w:type="paragraph" w:styleId="TOC8">
    <w:name w:val="toc 8"/>
    <w:basedOn w:val="Normal"/>
    <w:next w:val="Normal"/>
    <w:autoRedefine/>
    <w:uiPriority w:val="39"/>
    <w:unhideWhenUsed/>
    <w:rsid w:val="0091634D"/>
    <w:pPr>
      <w:spacing w:after="100"/>
      <w:ind w:left="1540"/>
    </w:pPr>
    <w:rPr>
      <w:rFonts w:ascii="Calibri" w:eastAsia="Times New Roman" w:hAnsi="Calibri" w:cs="Arial"/>
    </w:rPr>
  </w:style>
  <w:style w:type="paragraph" w:styleId="TOC9">
    <w:name w:val="toc 9"/>
    <w:basedOn w:val="Normal"/>
    <w:next w:val="Normal"/>
    <w:autoRedefine/>
    <w:uiPriority w:val="39"/>
    <w:unhideWhenUsed/>
    <w:rsid w:val="0091634D"/>
    <w:pPr>
      <w:spacing w:after="100"/>
      <w:ind w:left="1760"/>
    </w:pPr>
    <w:rPr>
      <w:rFonts w:ascii="Calibri" w:eastAsia="Times New Roman" w:hAnsi="Calibri" w:cs="Arial"/>
    </w:rPr>
  </w:style>
  <w:style w:type="paragraph" w:customStyle="1" w:styleId="3A5B8D0E64CA4985BBFCEFDF165F36CC">
    <w:name w:val="3A5B8D0E64CA4985BBFCEFDF165F36CC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4D3FC6A7267447BDB5359E4E033ED01D">
    <w:name w:val="4D3FC6A7267447BDB5359E4E033ED01D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7A3AA4F82F84F2E8D122C3B6DBBE8C9">
    <w:name w:val="B7A3AA4F82F84F2E8D122C3B6DBBE8C9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B0ACCEC1AB64382860E628D30FF91C4">
    <w:name w:val="DB0ACCEC1AB64382860E628D30FF91C4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46BB8CDA7AD04FB8A925DA5B3F1E796A">
    <w:name w:val="46BB8CDA7AD04FB8A925DA5B3F1E796A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76608A07321344F88504CED91DFFE135">
    <w:name w:val="76608A07321344F88504CED91DFFE135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NoSpacing">
    <w:name w:val="No Spacing"/>
    <w:link w:val="a8"/>
    <w:uiPriority w:val="1"/>
    <w:qFormat/>
    <w:rsid w:val="001741A4"/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2C96251DF7254AB9B7587D59CAF4CF7A">
    <w:name w:val="2C96251DF7254AB9B7587D59CAF4CF7A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56B76DA6AACA4A03BBB08986E67173CD">
    <w:name w:val="56B76DA6AACA4A03BBB08986E67173CD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FDB239797424B1EBA6C4753EC568DC8">
    <w:name w:val="BFDB239797424B1EBA6C4753EC568DC8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11E3E688A4464964B8CB7016D86E4AC1">
    <w:name w:val="11E3E688A4464964B8CB7016D86E4AC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3E38668A6744F8FB246D67D068BFD18">
    <w:name w:val="C3E38668A6744F8FB246D67D068BFD18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F35420032CCA4960B7C3A559F54F6180">
    <w:name w:val="F35420032CCA4960B7C3A559F54F6180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88009C1BC3754F7EB9D97104ACC5F23B">
    <w:name w:val="88009C1BC3754F7EB9D97104ACC5F23B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49B2F71DA4C4A7986703E84F5C2D60F">
    <w:name w:val="B49B2F71DA4C4A7986703E84F5C2D60F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698FFA612904E94AE58900D62BE995D">
    <w:name w:val="C698FFA612904E94AE58900D62BE995D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8F00C6B09284D198B4F38825812E7F3">
    <w:name w:val="D8F00C6B09284D198B4F38825812E7F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0E609831FED48EB94937DD10D23D6A9">
    <w:name w:val="D0E609831FED48EB94937DD10D23D6A9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312A347DEFA42859851F8C91E0063DE">
    <w:name w:val="6312A347DEFA42859851F8C91E0063D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FDDE39E843764C188F31BF165BCEA78F">
    <w:name w:val="FDDE39E843764C188F31BF165BCEA78F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F9C0D89C6C84DA28525CD0352CAF9E2">
    <w:name w:val="AF9C0D89C6C84DA28525CD0352CAF9E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4918C77659B4CAFA2795479DC84778C">
    <w:name w:val="B4918C77659B4CAFA2795479DC84778C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E18665DD4A4491C8B748381D05F7B65">
    <w:name w:val="DE18665DD4A4491C8B748381D05F7B65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7492FB4E59FE47F2B1901BA72A294960">
    <w:name w:val="7492FB4E59FE47F2B1901BA72A294960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2EC62DD09C97450791A53DDCC0815CDA">
    <w:name w:val="2EC62DD09C97450791A53DDCC0815CDA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2AF19136CF5B477B8C0D7447401D4899">
    <w:name w:val="2AF19136CF5B477B8C0D7447401D4899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971F307F72674AE2AB57F8148DCC0A9D">
    <w:name w:val="971F307F72674AE2AB57F8148DCC0A9D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0C66E2AE1DB543FAA3C86D175D5D224A">
    <w:name w:val="0C66E2AE1DB543FAA3C86D175D5D224A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EF5642802D8F4C18B99D7FBEA210A3D7">
    <w:name w:val="EF5642802D8F4C18B99D7FBEA210A3D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20E612ABD85E40DFA22BC88DC033A3C8">
    <w:name w:val="20E612ABD85E40DFA22BC88DC033A3C8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4738C80D58C49D39886C3A7923022A3">
    <w:name w:val="64738C80D58C49D39886C3A7923022A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ED24B9D5650E45B3926CB5EC57EA1BD8">
    <w:name w:val="ED24B9D5650E45B3926CB5EC57EA1BD8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5A3212B8C5D64E80B565551A65C5B9F1">
    <w:name w:val="5A3212B8C5D64E80B565551A65C5B9F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821FA1E7EDA14E89B4F3337D31C19702">
    <w:name w:val="821FA1E7EDA14E89B4F3337D31C1970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9400803BB2F84D8F9D0D40DC602479C2">
    <w:name w:val="9400803BB2F84D8F9D0D40DC602479C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EDE8E2830284F2EBC21DAE1CB269E41">
    <w:name w:val="CEDE8E2830284F2EBC21DAE1CB269E4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3FDFAFBDFFE540C3951270E2F35736C0">
    <w:name w:val="3FDFAFBDFFE540C3951270E2F35736C0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2427BFBDCC944E6980760DD5FAC15DFF">
    <w:name w:val="2427BFBDCC944E6980760DD5FAC15DFF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82B6346D30494BAA8FAFA39E680916F9">
    <w:name w:val="82B6346D30494BAA8FAFA39E680916F9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2D29AC5E1034480E80CAB944BF3F2CE7">
    <w:name w:val="2D29AC5E1034480E80CAB944BF3F2CE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33B286856BBF45648B0F3FD3E5224306">
    <w:name w:val="33B286856BBF45648B0F3FD3E5224306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EA17C90D8E704EB1AC29BDCDEBFA9903">
    <w:name w:val="EA17C90D8E704EB1AC29BDCDEBFA990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0E8DFF48D4FD47E1991F8E9D1BE62FA5">
    <w:name w:val="0E8DFF48D4FD47E1991F8E9D1BE62FA5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BC25C2EAFAF4740BF223D40786D5F23">
    <w:name w:val="6BC25C2EAFAF4740BF223D40786D5F2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a8">
    <w:name w:val="ללא מרווח תו"/>
    <w:basedOn w:val="DefaultParagraphFont"/>
    <w:link w:val="NoSpacing"/>
    <w:uiPriority w:val="1"/>
    <w:rsid w:val="001741A4"/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881234526F3B4055BD120D3064D6411F">
    <w:name w:val="881234526F3B4055BD120D3064D6411F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87AE820D00B440C9A423C285CF757D90">
    <w:name w:val="87AE820D00B440C9A423C285CF757D90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A6EE96E1B52411F80487063BCFF5832">
    <w:name w:val="6A6EE96E1B52411F80487063BCFF583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0773FBD5362E48E2877920904DE6FF0F">
    <w:name w:val="0773FBD5362E48E2877920904DE6FF0F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5AF23B6072C34A5398E6F427A31638AF">
    <w:name w:val="5AF23B6072C34A5398E6F427A31638AF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ranscend">
    <w:name w:val="Transcend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B518DF599C74AB983E7F3EFDD3F8994">
    <w:name w:val="AB518DF599C74AB983E7F3EFDD3F8994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23E334A1A44A441B92C213F5BD329323">
    <w:name w:val="23E334A1A44A441B92C213F5BD32932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FD19B2DFC1645B5B7FA42982B40CDA5">
    <w:name w:val="AFD19B2DFC1645B5B7FA42982B40CDA5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0BA79098586B479299B952A2D828A4C0">
    <w:name w:val="0BA79098586B479299B952A2D828A4C0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3A9961636C5840E0817DC9EDD6AE99B6">
    <w:name w:val="3A9961636C5840E0817DC9EDD6AE99B6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42033F9EAB8411585DF7369D23305B6">
    <w:name w:val="A42033F9EAB8411585DF7369D23305B6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E190484EE44D417A8DBDE71420428597">
    <w:name w:val="E190484EE44D417A8DBDE7142042859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E8006B1129BB455C90DF685AD605B94F">
    <w:name w:val="E8006B1129BB455C90DF685AD605B94F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466F3CAE46547468A2530E04BB80C43">
    <w:name w:val="A466F3CAE46547468A2530E04BB80C4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E6D671BC133546ACA3B2D0B1D7B16EA7">
    <w:name w:val="E6D671BC133546ACA3B2D0B1D7B16EA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76C2074B24E4F43A223682B4658F9E2">
    <w:name w:val="676C2074B24E4F43A223682B4658F9E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7020613E7F454F659D5777EDBBC590F9">
    <w:name w:val="7020613E7F454F659D5777EDBBC590F9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E2996BA37C6049D0A1C504D3CD7D410F">
    <w:name w:val="E2996BA37C6049D0A1C504D3CD7D410F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F151A7F96C4F45E1830F562CBA13E68B">
    <w:name w:val="F151A7F96C4F45E1830F562CBA13E68B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93E41C6F625C429DAC82727DAC30F856">
    <w:name w:val="93E41C6F625C429DAC82727DAC30F856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60E5BBC7A694D6CBD1391CEBDE96538">
    <w:name w:val="C60E5BBC7A694D6CBD1391CEBDE96538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9357B673C37476CB41215893BDEECF1">
    <w:name w:val="A9357B673C37476CB41215893BDEECF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3987F43E69F14AC2B334C08C4776AFBF">
    <w:name w:val="3987F43E69F14AC2B334C08C4776AFBF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FEA638DA5614058A559D7A8814661DD">
    <w:name w:val="CFEA638DA5614058A559D7A8814661DD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A612C9074A54CC18A1516616D4E1E74">
    <w:name w:val="BA612C9074A54CC18A1516616D4E1E74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Motion">
    <w:name w:val="Motion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0EBBD87183A2436AA551EBE37141E68C">
    <w:name w:val="0EBBD87183A2436AA551EBE37141E68C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844518DF3A8947429DA6FD61D1EF1628">
    <w:name w:val="844518DF3A8947429DA6FD61D1EF1628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AAED3D298DB4E77A1926967A36A2A1D">
    <w:name w:val="CAAED3D298DB4E77A1926967A36A2A1D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7A25312C8A4746B8A796BE007496748A">
    <w:name w:val="7A25312C8A4746B8A796BE007496748A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960F208D8B04D80B74C2BB3C37B7D18">
    <w:name w:val="A960F208D8B04D80B74C2BB3C37B7D18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24DC2762418A4FBABB5B933829147651">
    <w:name w:val="24DC2762418A4FBABB5B93382914765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1D0FE358DE0A466BBE70EA3070B9E68C">
    <w:name w:val="1D0FE358DE0A466BBE70EA3070B9E68C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4AA05D30EBF34DD295643A846E3A9B90">
    <w:name w:val="4AA05D30EBF34DD295643A846E3A9B90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F20A7B215252421D97677C11C4E1623C">
    <w:name w:val="F20A7B215252421D97677C11C4E1623C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F9FD7013FB15467184AFD741C56D1D63">
    <w:name w:val="F9FD7013FB15467184AFD741C56D1D6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43C562AD1F744A8E8AB0A4CF770C3401">
    <w:name w:val="43C562AD1F744A8E8AB0A4CF770C340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F465B53C0B4F44A3BDF2B8BC376E2F29">
    <w:name w:val="F465B53C0B4F44A3BDF2B8BC376E2F29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3AB853AD3134C7EA7FD322375028096">
    <w:name w:val="63AB853AD3134C7EA7FD322375028096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0496288F6784B8B9DE9CF8D7E561D8A">
    <w:name w:val="60496288F6784B8B9DE9CF8D7E561D8A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reaofCircle">
    <w:name w:val="Area of Circl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inomialTheorem">
    <w:name w:val="Binomial Theorem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ExpansionofaSum">
    <w:name w:val="Expansion of a Sum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FourierSeries">
    <w:name w:val="Fourier Series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PythagoreanTheorem">
    <w:name w:val="Pythagorean Theorem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QuadraticFormula">
    <w:name w:val="Quadratic Formula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aylorExpansion">
    <w:name w:val="Taylor Expansion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rigIdentity1">
    <w:name w:val="Trig Identity 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rigIdentity2">
    <w:name w:val="Trig Identity 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64630D7227748E9ABE59535A796BCC7">
    <w:name w:val="A64630D7227748E9ABE59535A796BCC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7E0A8A11A284C1DBE2056E927E72701">
    <w:name w:val="A7E0A8A11A284C1DBE2056E927E7270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14283B5715F451DB2ACECB26E67FF84">
    <w:name w:val="614283B5715F451DB2ACECB26E67FF84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9AADCEA03689492285FCB7E49E561BA2">
    <w:name w:val="9AADCEA03689492285FCB7E49E561BA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0369121AA5AA4D5893B90F4E3FDC4987">
    <w:name w:val="0369121AA5AA4D5893B90F4E3FDC498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2026AF948CB74F4D8A90FE191F859731">
    <w:name w:val="2026AF948CB74F4D8A90FE191F85973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5F5450880A91481CA085F3EA350B5443">
    <w:name w:val="5F5450880A91481CA085F3EA350B544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0DC70928AA474214A1022CA8D271BE9B">
    <w:name w:val="0DC70928AA474214A1022CA8D271BE9B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ModEvenPage">
    <w:name w:val="Mod (Even Page)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ModOddPage">
    <w:name w:val="Mod (Odd Page)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22650ABCD62D442B8015FA966EBA2597">
    <w:name w:val="22650ABCD62D442B8015FA966EBA259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Pinstripes">
    <w:name w:val="Pinstripes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3B761ABF057948949B7D483A7062C966">
    <w:name w:val="3B761ABF057948949B7D483A7062C966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925355F8C9A14FACBD4275F9606443C8">
    <w:name w:val="925355F8C9A14FACBD4275F9606443C8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21B207367BF48DB9D650EAB5768AAC8">
    <w:name w:val="C21B207367BF48DB9D650EAB5768AAC8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MotionEvenPage">
    <w:name w:val="Motion (Even Page)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0E408BF7B4C4C33B9B8C01AE4803343">
    <w:name w:val="D0E408BF7B4C4C33B9B8C01AE480334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MotionOddPage">
    <w:name w:val="Motion (Odd Page)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750074C7DDC2498D88BA3D57C189EC17">
    <w:name w:val="750074C7DDC2498D88BA3D57C189EC1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iles">
    <w:name w:val="Tiles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56EB68B69E2B4730A59E2CA45E06C78C">
    <w:name w:val="56EB68B69E2B4730A59E2CA45E06C78C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ontrastEvenPage">
    <w:name w:val="Contrast (Even Page)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406EB0B1CBF64EA59B098C9130B89874">
    <w:name w:val="406EB0B1CBF64EA59B098C9130B89874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ontrastOddPage">
    <w:name w:val="Contrast (Odd Page)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4E368320FB34B72BB1D2A067E11F0DD">
    <w:name w:val="64E368320FB34B72BB1D2A067E11F0DD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72F83D75E369455B8900613E672EE950">
    <w:name w:val="72F83D75E369455B8900613E672EE950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31D40AE22A2145B89638B999786AC1FB">
    <w:name w:val="31D40AE22A2145B89638B999786AC1FB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2FC34B466A240419FA6CB4C8C70932B">
    <w:name w:val="B2FC34B466A240419FA6CB4C8C70932B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lankThreeColumns">
    <w:name w:val="Blank (Three Columns)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4904062802E47AC8B9F4A985F079069">
    <w:name w:val="64904062802E47AC8B9F4A985F079069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11D7D5216BD4B0E8EA0036BD6051D39">
    <w:name w:val="611D7D5216BD4B0E8EA0036BD6051D39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0E6B9D7B9C0643B69126255AD2B3A01B">
    <w:name w:val="0E6B9D7B9C0643B69126255AD2B3A01B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9D23E17D11204AA09828AF359DF0B1EE">
    <w:name w:val="9D23E17D11204AA09828AF359DF0B1E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E9C89C6AE20749F79A12E91952F3203C">
    <w:name w:val="E9C89C6AE20749F79A12E91952F3203C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5EE2473DC924B7292379E551205E9A8">
    <w:name w:val="B5EE2473DC924B7292379E551205E9A8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556E93DD1FB419ABC3991420D1F73BB">
    <w:name w:val="D556E93DD1FB419ABC3991420D1F73BB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3CD3280970FF4BAC93D8D1DD32D0C3A2">
    <w:name w:val="3CD3280970FF4BAC93D8D1DD32D0C3A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94C2DF6365B4A8C8347CE8A6C1F5CBC">
    <w:name w:val="694C2DF6365B4A8C8347CE8A6C1F5CBC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9BEF8F6F7FF646E0B4969D048E5B9261">
    <w:name w:val="9BEF8F6F7FF646E0B4969D048E5B926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8A9DB4931B254644955B05CA2FE7BD67">
    <w:name w:val="8A9DB4931B254644955B05CA2FE7BD6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FFE0A5334D844E7F8823EC021831C9FA">
    <w:name w:val="FFE0A5334D844E7F8823EC021831C9FA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47CE8AF00A384687A3253E89D7E9311A">
    <w:name w:val="47CE8AF00A384687A3253E89D7E9311A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58A01878A695413E87E3E46C304A2B30">
    <w:name w:val="58A01878A695413E87E3E46C304A2B30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4DDD9B6FC0A4D659B777B864C872007">
    <w:name w:val="D4DDD9B6FC0A4D659B777B864C87200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67BF94777F64451AD131DA60D40F92A">
    <w:name w:val="A67BF94777F64451AD131DA60D40F92A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A030A9CBEEE4080BF1B21975F207CA2">
    <w:name w:val="AA030A9CBEEE4080BF1B21975F207CA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E3DB98D313CB41CDA94DD825C6A24A85">
    <w:name w:val="E3DB98D313CB41CDA94DD825C6A24A85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0E919878967645128299D1DC52C98600">
    <w:name w:val="0E919878967645128299D1DC52C98600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854B69C2A52547AFA2E505F5C6F5B23E">
    <w:name w:val="854B69C2A52547AFA2E505F5C6F5B23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776F2C9FB2E42C6B637CB78528F61E3">
    <w:name w:val="B776F2C9FB2E42C6B637CB78528F61E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9E6E3E87001A4CEE9259D247E55E3BDF">
    <w:name w:val="9E6E3E87001A4CEE9259D247E55E3BDF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Pinstripes1">
    <w:name w:val="Pinstripes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5B73800FF4CB456FBAA64C55547248EC">
    <w:name w:val="5B73800FF4CB456FBAA64C55547248EC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9D907194E0F45C692D2286D32B09417">
    <w:name w:val="B9D907194E0F45C692D2286D32B0941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5F4E3CC855342E8BA1C9D71C93149E5">
    <w:name w:val="A5F4E3CC855342E8BA1C9D71C93149E5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3C4BCD62D8F442E8B5F3AC90CED94AAF">
    <w:name w:val="3C4BCD62D8F442E8B5F3AC90CED94AAF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0C6A2B7D1DA94F34AAF1504460C4A964">
    <w:name w:val="0C6A2B7D1DA94F34AAF1504460C4A964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78E1440146A84B54A4C73FEF06CA4F87">
    <w:name w:val="78E1440146A84B54A4C73FEF06CA4F8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Exposure">
    <w:name w:val="Exposure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8D0E51696E534EF785AF394FDDFCCB48">
    <w:name w:val="8D0E51696E534EF785AF394FDDFCCB48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358D1C053B2B4A77B182967D691B8071">
    <w:name w:val="358D1C053B2B4A77B182967D691B807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FCA6419ABC59454EB1DE5BB55B1D4F31">
    <w:name w:val="FCA6419ABC59454EB1DE5BB55B1D4F3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MotionEvenPage1">
    <w:name w:val="Motion (Even Page)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MotionOddPage1">
    <w:name w:val="Motion (Odd Page)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182CC2023AC4EA084F4620205256BA7">
    <w:name w:val="D182CC2023AC4EA084F4620205256BA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B1EE9B27B9947CD8B8998772489E383">
    <w:name w:val="6B1EE9B27B9947CD8B8998772489E38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iles1">
    <w:name w:val="Tiles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28D4086315764CF9A1EF45579F0B3DF5">
    <w:name w:val="28D4086315764CF9A1EF45579F0B3DF5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0FCC92D5AA204409B7081FDDE9097DD6">
    <w:name w:val="0FCC92D5AA204409B7081FDDE9097DD6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21902217873B4AD3A9EE76CC7C5395BB">
    <w:name w:val="21902217873B4AD3A9EE76CC7C5395BB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4D1D5222009349CFB885A133301BDF35">
    <w:name w:val="4D1D5222009349CFB885A133301BDF35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9E67DEB82F1B46569D18BB13D6FCE1F4">
    <w:name w:val="9E67DEB82F1B46569D18BB13D6FCE1F4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1764AD88692B4CF692164C7A4C7B519E">
    <w:name w:val="1764AD88692B4CF692164C7A4C7B519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lankThreeColumns1">
    <w:name w:val="Blank (Three Columns)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ccentBar1">
    <w:name w:val="Accent Bar 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ccentBar2">
    <w:name w:val="Accent Bar 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ccentBar3">
    <w:name w:val="Accent Bar 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rackets">
    <w:name w:val="Brackets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ots">
    <w:name w:val="Dots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LargeItalics">
    <w:name w:val="Large Italics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LargeColor">
    <w:name w:val="Large Colo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Mosaic">
    <w:name w:val="Mosaic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PgNumber1">
    <w:name w:val="Pg. Number 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PlainNumber">
    <w:name w:val="Plain Numbe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Roman">
    <w:name w:val="Roman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RoundedRectangle">
    <w:name w:val="Rounded Rectangl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ildes">
    <w:name w:val="Tildes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opLine">
    <w:name w:val="Top Lin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woBars">
    <w:name w:val="Two Bars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rrow1">
    <w:name w:val="Arrow 1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rrow2">
    <w:name w:val="Arrow 2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oxItalics1">
    <w:name w:val="Box Italics 1"/>
    <w:rsid w:val="001741A4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oxItalics2">
    <w:name w:val="Box Italics 2"/>
    <w:rsid w:val="001741A4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rackets2">
    <w:name w:val="Brackets 2"/>
    <w:rsid w:val="001741A4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ogEar">
    <w:name w:val="Dog Ear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Large1">
    <w:name w:val="Large 1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Large2">
    <w:name w:val="Large 2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Mosaic1">
    <w:name w:val="Mosaic 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Mosaic2">
    <w:name w:val="Mosaic 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Mosaic3">
    <w:name w:val="Mosaic 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OutlineCircle1">
    <w:name w:val="Outline Circle 1"/>
    <w:rsid w:val="001741A4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OutlineCircle2">
    <w:name w:val="Outline Circle 2"/>
    <w:rsid w:val="001741A4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OutlineCircle3">
    <w:name w:val="Outline Circle 3"/>
    <w:rsid w:val="001741A4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Ribbon">
    <w:name w:val="Ribbon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DocumentMap">
    <w:name w:val="Document Map"/>
    <w:basedOn w:val="Normal"/>
    <w:link w:val="a9"/>
    <w:uiPriority w:val="99"/>
    <w:unhideWhenUsed/>
    <w:rsid w:val="001741A4"/>
    <w:pPr>
      <w:bidi w:val="0"/>
      <w:spacing w:after="0" w:line="240" w:lineRule="auto"/>
    </w:pPr>
    <w:rPr>
      <w:rFonts w:hAnsi="Tahoma" w:eastAsiaTheme="minorEastAsia"/>
      <w:sz w:val="16"/>
      <w:szCs w:val="16"/>
      <w:lang w:bidi="ar-SA"/>
    </w:rPr>
  </w:style>
  <w:style w:type="character" w:customStyle="1" w:styleId="a9">
    <w:name w:val="מפת מסמך תו"/>
    <w:basedOn w:val="DefaultParagraphFont"/>
    <w:link w:val="DocumentMap"/>
    <w:uiPriority w:val="99"/>
    <w:rsid w:val="001741A4"/>
    <w:rPr>
      <w:rFonts w:hAnsi="Tahoma" w:asciiTheme="minorHAnsi" w:eastAsiaTheme="minorEastAsia" w:cstheme="minorBidi"/>
      <w:sz w:val="16"/>
      <w:szCs w:val="16"/>
      <w:lang w:bidi="ar-SA"/>
    </w:rPr>
  </w:style>
  <w:style w:type="paragraph" w:customStyle="1" w:styleId="Square1">
    <w:name w:val="Square 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Square2">
    <w:name w:val="Square 2"/>
    <w:rsid w:val="001741A4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Square3">
    <w:name w:val="Square 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StackedPages1">
    <w:name w:val="Stacked Pages 1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StackedPages2">
    <w:name w:val="Stacked Pages 2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Star">
    <w:name w:val="Star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ab1">
    <w:name w:val="Tab 1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ab2">
    <w:name w:val="Tab 2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opLine1">
    <w:name w:val="Top Line 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opLine2">
    <w:name w:val="Top Line 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Oval">
    <w:name w:val="Oval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Scroll">
    <w:name w:val="Scroll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riangle1">
    <w:name w:val="Triangle 1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riangle2">
    <w:name w:val="Triangle 2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woBars1">
    <w:name w:val="Two Bars 1"/>
    <w:rsid w:val="001741A4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woBars2">
    <w:name w:val="Two Bars 2"/>
    <w:rsid w:val="001741A4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VerticalOutline1">
    <w:name w:val="Vertical Outline 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VerticalOutline2">
    <w:name w:val="Vertical Outline 2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ccentBarLeft">
    <w:name w:val="Accent Bar  Left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ccentBarRight">
    <w:name w:val="Accent Bar  Right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rrowLeft">
    <w:name w:val="Arrow  Left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rrowRight">
    <w:name w:val="Arrow  Right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orderLeft">
    <w:name w:val="Border  Left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orderRight">
    <w:name w:val="Border  Right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styleId="PageNumber">
    <w:name w:val="page number"/>
    <w:basedOn w:val="DefaultParagraphFont"/>
    <w:rsid w:val="001741A4"/>
  </w:style>
  <w:style w:type="paragraph" w:customStyle="1" w:styleId="CircleLeft">
    <w:name w:val="Circle  Left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ircleRight">
    <w:name w:val="Circle  Right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LargeLeft">
    <w:name w:val="Large  Left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LargeRight">
    <w:name w:val="Large  Right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OrbitLeft">
    <w:name w:val="Orbit  Left"/>
    <w:rsid w:val="001741A4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OrbitRight">
    <w:name w:val="Orbit  Right"/>
    <w:rsid w:val="001741A4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VerticalLeft">
    <w:name w:val="Vertical  Left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VerticalRight">
    <w:name w:val="Vertical  Right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rackets21">
    <w:name w:val="Brackets 21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ircle">
    <w:name w:val="Circle"/>
    <w:rsid w:val="001741A4"/>
    <w:pPr>
      <w:tabs>
        <w:tab w:val="center" w:pos="4320"/>
        <w:tab w:val="right" w:pos="864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LargeItalics1">
    <w:name w:val="Large Italics 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VerticalOutline11">
    <w:name w:val="Vertical Outline 1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VerticalOutline21">
    <w:name w:val="Vertical Outline 2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VeryLarge">
    <w:name w:val="Very Larg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table" w:customStyle="1" w:styleId="LightList1">
    <w:name w:val="Light List1"/>
    <w:basedOn w:val="TableNormal"/>
    <w:uiPriority w:val="61"/>
    <w:rsid w:val="001741A4"/>
    <w:rPr>
      <w:rFonts w:asciiTheme="minorHAnsi" w:eastAsiaTheme="minorEastAsia" w:hAnsiTheme="minorHAnsi" w:cstheme="minorBidi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3">
    <w:name w:val="Light List Accent 3"/>
    <w:basedOn w:val="TableNormal"/>
    <w:uiPriority w:val="61"/>
    <w:rsid w:val="001741A4"/>
    <w:rPr>
      <w:rFonts w:asciiTheme="minorHAnsi" w:eastAsiaTheme="minorEastAsia" w:hAnsiTheme="minorHAnsi" w:cstheme="minorBidi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List2Accent1">
    <w:name w:val="Medium List 2 Accent 1"/>
    <w:basedOn w:val="TableNormal"/>
    <w:uiPriority w:val="66"/>
    <w:rsid w:val="001741A4"/>
    <w:rPr>
      <w:rFonts w:asciiTheme="majorHAnsi" w:eastAsiaTheme="majorEastAsia" w:hAnsiTheme="majorHAnsi" w:cstheme="majorBidi"/>
      <w:color w:val="000000" w:themeColor="text1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1741A4"/>
    <w:pPr>
      <w:tabs>
        <w:tab w:val="decimal" w:pos="360"/>
      </w:tabs>
      <w:bidi w:val="0"/>
    </w:pPr>
    <w:rPr>
      <w:rFonts w:eastAsiaTheme="minorEastAsia"/>
      <w:lang w:bidi="ar-SA"/>
    </w:rPr>
  </w:style>
  <w:style w:type="paragraph" w:styleId="FootnoteText">
    <w:name w:val="footnote text"/>
    <w:basedOn w:val="Normal"/>
    <w:link w:val="a10"/>
    <w:uiPriority w:val="99"/>
    <w:unhideWhenUsed/>
    <w:rsid w:val="001741A4"/>
    <w:pPr>
      <w:bidi w:val="0"/>
      <w:spacing w:after="0" w:line="240" w:lineRule="auto"/>
    </w:pPr>
    <w:rPr>
      <w:rFonts w:eastAsiaTheme="minorEastAsia"/>
      <w:sz w:val="20"/>
      <w:szCs w:val="20"/>
      <w:lang w:bidi="ar-SA"/>
    </w:rPr>
  </w:style>
  <w:style w:type="character" w:customStyle="1" w:styleId="a10">
    <w:name w:val="טקסט הערת שוליים תו"/>
    <w:basedOn w:val="DefaultParagraphFont"/>
    <w:link w:val="FootnoteText"/>
    <w:uiPriority w:val="99"/>
    <w:rsid w:val="001741A4"/>
    <w:rPr>
      <w:rFonts w:asciiTheme="minorHAnsi" w:eastAsiaTheme="minorEastAsia" w:hAnsiTheme="minorHAnsi" w:cstheme="minorBidi"/>
      <w:lang w:bidi="ar-SA"/>
    </w:rPr>
  </w:style>
  <w:style w:type="character" w:styleId="SubtleEmphasis">
    <w:name w:val="Subtle Emphasis"/>
    <w:basedOn w:val="DefaultParagraphFont"/>
    <w:uiPriority w:val="19"/>
    <w:qFormat/>
    <w:rsid w:val="001741A4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customStyle="1" w:styleId="LightShading-Accent11">
    <w:name w:val="Light Shading - Accent 11"/>
    <w:basedOn w:val="TableNormal"/>
    <w:uiPriority w:val="60"/>
    <w:rsid w:val="001741A4"/>
    <w:rPr>
      <w:rFonts w:asciiTheme="minorHAnsi" w:eastAsiaTheme="minorEastAsia" w:hAnsiTheme="minorHAnsi" w:cstheme="minorBidi"/>
      <w:color w:val="365F91" w:themeColor="accent1" w:themeShade="BF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2Accent5">
    <w:name w:val="Medium Shading 2 Accent 5"/>
    <w:basedOn w:val="TableNormal"/>
    <w:uiPriority w:val="64"/>
    <w:rsid w:val="001741A4"/>
    <w:rPr>
      <w:rFonts w:asciiTheme="minorHAnsi" w:eastAsiaTheme="minorEastAsia" w:hAnsiTheme="minorHAnsi" w:cstheme="minorBidi"/>
      <w:sz w:val="22"/>
      <w:szCs w:val="22"/>
      <w:lang w:bidi="en-U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Calendar1">
    <w:name w:val="Calendar 1"/>
    <w:basedOn w:val="TableNormal"/>
    <w:uiPriority w:val="99"/>
    <w:qFormat/>
    <w:rsid w:val="001741A4"/>
    <w:rPr>
      <w:rFonts w:asciiTheme="minorHAnsi" w:eastAsiaTheme="minorEastAsia" w:hAnsiTheme="minorHAnsi" w:cstheme="minorBidi"/>
      <w:sz w:val="22"/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Calendar2">
    <w:name w:val="Calendar 2"/>
    <w:basedOn w:val="TableNormal"/>
    <w:uiPriority w:val="99"/>
    <w:qFormat/>
    <w:rsid w:val="001741A4"/>
    <w:pPr>
      <w:jc w:val="center"/>
    </w:pPr>
    <w:rPr>
      <w:rFonts w:asciiTheme="minorHAnsi" w:eastAsiaTheme="minorEastAsia" w:hAnsiTheme="minorHAnsi" w:cstheme="minorBidi"/>
      <w:sz w:val="28"/>
      <w:szCs w:val="28"/>
      <w:lang w:bidi="en-US"/>
    </w:rPr>
    <w:tblPr>
      <w:tblInd w:w="0" w:type="dxa"/>
      <w:tblBorders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aps/>
        <w:color w:val="4F81BD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Normal"/>
    <w:uiPriority w:val="99"/>
    <w:qFormat/>
    <w:rsid w:val="001741A4"/>
    <w:pPr>
      <w:jc w:val="right"/>
    </w:pPr>
    <w:rPr>
      <w:rFonts w:asciiTheme="majorHAnsi" w:eastAsiaTheme="majorEastAsia" w:hAnsiTheme="majorHAnsi" w:cstheme="majorBidi"/>
      <w:color w:val="7F7F7F" w:themeColor="text1" w:themeTint="80"/>
      <w:sz w:val="22"/>
      <w:szCs w:val="22"/>
      <w:lang w:bidi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jc w:val="right"/>
      </w:pPr>
      <w:rPr>
        <w:color w:val="365F91" w:themeColor="accent1" w:themeShade="BF"/>
        <w:sz w:val="44"/>
        <w:szCs w:val="44"/>
      </w:rPr>
    </w:tblStylePr>
    <w:tblStylePr w:type="firstCol">
      <w:rPr>
        <w:color w:val="365F91" w:themeColor="accent1" w:themeShade="BF"/>
      </w:rPr>
    </w:tblStylePr>
    <w:tblStylePr w:type="lastCol">
      <w:rPr>
        <w:color w:val="365F91" w:themeColor="accent1" w:themeShade="BF"/>
      </w:rPr>
    </w:tblStylePr>
  </w:style>
  <w:style w:type="table" w:customStyle="1" w:styleId="Calendar4">
    <w:name w:val="Calendar 4"/>
    <w:basedOn w:val="TableNormal"/>
    <w:uiPriority w:val="99"/>
    <w:qFormat/>
    <w:rsid w:val="001741A4"/>
    <w:pPr>
      <w:snapToGrid w:val="0"/>
    </w:pPr>
    <w:rPr>
      <w:rFonts w:asciiTheme="minorHAnsi" w:eastAsiaTheme="minorEastAsia" w:hAnsiTheme="minorHAnsi" w:cstheme="minorBidi"/>
      <w:b/>
      <w:bCs/>
      <w:color w:val="D9D9D9" w:themeColor="background1" w:themeShade="D9"/>
      <w:sz w:val="16"/>
      <w:szCs w:val="16"/>
      <w:lang w:bidi="en-US"/>
    </w:rPr>
    <w:tblPr>
      <w:tblStyleRowBandSize w:val="1"/>
      <w:tblInd w:w="0" w:type="dxa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44061" w:themeFill="accent1" w:themeFillShade="80"/>
    </w:tcPr>
    <w:tblStylePr w:type="firstRow">
      <w:rPr>
        <w:sz w:val="8"/>
        <w:szCs w:val="8"/>
      </w:rPr>
    </w:tblStylePr>
    <w:tblStylePr w:type="firstCol">
      <w:pPr>
        <w:wordWrap/>
        <w:ind w:right="144" w:rightChars="0"/>
        <w:jc w:val="right"/>
      </w:pPr>
      <w:rPr>
        <w:sz w:val="72"/>
        <w:szCs w:val="72"/>
      </w:rPr>
    </w:tblStylePr>
    <w:tblStylePr w:type="band2Horz">
      <w:rPr>
        <w:sz w:val="40"/>
        <w:szCs w:val="40"/>
      </w:rPr>
      <w:tblPr/>
      <w:tcPr>
        <w:tcMar>
          <w:left w:w="115" w:type="dxa"/>
          <w:bottom w:w="86" w:type="dxa"/>
          <w:right w:w="115" w:type="dxa"/>
        </w:tcMar>
      </w:tcPr>
    </w:tblStylePr>
    <w:tblStylePr w:type="nwCell">
      <w:rPr>
        <w:sz w:val="8"/>
        <w:szCs w:val="8"/>
      </w:rPr>
    </w:tblStylePr>
  </w:style>
  <w:style w:type="paragraph" w:customStyle="1" w:styleId="0BCBDF0B42524EAF8A7133ABC80730E8">
    <w:name w:val="0BCBDF0B42524EAF8A7133ABC80730E8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onservativeQuote">
    <w:name w:val="Conservative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3315D618B2954D0B8D75EFA1176DC868">
    <w:name w:val="3315D618B2954D0B8D75EFA1176DC868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onservativeSidebar">
    <w:name w:val="Conservative Sideba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A62C53A72E94C66BA6D4FBCB0D84264">
    <w:name w:val="AA62C53A72E94C66BA6D4FBCB0D84264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SidelineQuote">
    <w:name w:val="Sideline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9D7BF44912544262A673F97E0A136E34">
    <w:name w:val="9D7BF44912544262A673F97E0A136E34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SidelineSidebar">
    <w:name w:val="Sideline Sideba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FDB8B1CB7C7548A5983A2D98399E3113">
    <w:name w:val="FDB8B1CB7C7548A5983A2D98399E311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StacksQuote">
    <w:name w:val="Stacks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72C5E72105D44AA1AEA91497868A64AF">
    <w:name w:val="72C5E72105D44AA1AEA91497868A64AF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StacksSidebar">
    <w:name w:val="Stacks Sideba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536EF36785ED467794330A387AA61CC2">
    <w:name w:val="536EF36785ED467794330A387AA61CC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ustereQuote">
    <w:name w:val="Austere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32B380DBED844B58A48A53A16BFB75F2">
    <w:name w:val="32B380DBED844B58A48A53A16BFB75F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ustereSidebar">
    <w:name w:val="Austere Sideba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77FB586FAB8B4BA5BCA9238D81CE7EA7">
    <w:name w:val="77FB586FAB8B4BA5BCA9238D81CE7EA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lphabetQuote">
    <w:name w:val="Alphabet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20DC929AE59462B96F49F6BAF17168A">
    <w:name w:val="D20DC929AE59462B96F49F6BAF17168A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lphabetSidebar">
    <w:name w:val="Alphabet Sideba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20F112A2123404FADC525D64D726FAA">
    <w:name w:val="A20F112A2123404FADC525D64D726FAA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nnualQuote">
    <w:name w:val="Annual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79627E53018A4688A9877B1D5A5195E4">
    <w:name w:val="79627E53018A4688A9877B1D5A5195E4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nnualSidebar">
    <w:name w:val="Annual Sideba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2F4D7DF0C2C84241A8F0F53860D89229">
    <w:name w:val="2F4D7DF0C2C84241A8F0F53860D89229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ubiclesQuote">
    <w:name w:val="Cubicles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0EC5104CB9F44563B3B44B4957F3F0E6">
    <w:name w:val="0EC5104CB9F44563B3B44B4957F3F0E6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ubiclesSidebar">
    <w:name w:val="Cubicles Sideba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2A57F34D00404AAC8DC53AB23626E890">
    <w:name w:val="2A57F34D00404AAC8DC53AB23626E890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ModQuote">
    <w:name w:val="Mod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1AFDB1AC8E5E4E458B6898CFBBB05A7B">
    <w:name w:val="1AFDB1AC8E5E4E458B6898CFBBB05A7B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ModSidebar">
    <w:name w:val="Mod Sideba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8B0C022D54174CBE9D94C95D7C6D96FE">
    <w:name w:val="8B0C022D54174CBE9D94C95D7C6D96F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PinstripesQuote">
    <w:name w:val="Pinstripes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7FAE909BCA374AE6A87629A8E487DD89">
    <w:name w:val="7FAE909BCA374AE6A87629A8E487DD89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PinstripesSidebar">
    <w:name w:val="Pinstripes Sideba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482643A475644CFA40407D0635BB7E6">
    <w:name w:val="D482643A475644CFA40407D0635BB7E6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ranscendQuote">
    <w:name w:val="Transcend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38AC0F502094AFB8AFE269C9B241078">
    <w:name w:val="638AC0F502094AFB8AFE269C9B241078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ranscendSidebar">
    <w:name w:val="Transcend Sideba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69C220DF9514A80A0900DA15B84F6DA">
    <w:name w:val="D69C220DF9514A80A0900DA15B84F6DA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ExposureQuote">
    <w:name w:val="Exposure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5C0E238DE69642219906CD6194DECCA2">
    <w:name w:val="5C0E238DE69642219906CD6194DECCA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ExposureSidebar">
    <w:name w:val="Exposure Sideba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E3DEEDF6C71F4D61BB5CD01CFB90ECCD">
    <w:name w:val="E3DEEDF6C71F4D61BB5CD01CFB90ECCD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PuzzleQuote">
    <w:name w:val="Puzzle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8205AC8454A4414BD58AB52B84FED5D">
    <w:name w:val="A8205AC8454A4414BD58AB52B84FED5D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PuzzleSidebar">
    <w:name w:val="Puzzle Sideba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C3048A9632E4002BB51B1CD65517A26">
    <w:name w:val="6C3048A9632E4002BB51B1CD65517A26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MotionQuote">
    <w:name w:val="Motion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8F2D8A8A6AD14913866E81D5A11F8624">
    <w:name w:val="8F2D8A8A6AD14913866E81D5A11F8624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MotionSidebar">
    <w:name w:val="Motion Sideba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125CBC3509CA48219778F8C8A8A12ACE">
    <w:name w:val="125CBC3509CA48219778F8C8A8A12AC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ilesQuote">
    <w:name w:val="Tiles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CACE56027B84688A54931CC2CB56046">
    <w:name w:val="BCACE56027B84688A54931CC2CB56046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TilesSidebar">
    <w:name w:val="Tiles Sideba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363E79BBA38418888D2BE92F43072C8">
    <w:name w:val="D363E79BBA38418888D2BE92F43072C8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ontrastQuote">
    <w:name w:val="Contrast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24D37152E5144E380C5780A36891D23">
    <w:name w:val="B24D37152E5144E380C5780A36891D23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ontrastSidebar">
    <w:name w:val="Contrast Sidebar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863C7EC8D89444F9A0D90D575C71385">
    <w:name w:val="B863C7EC8D89444F9A0D90D575C71385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ecorativeQuote">
    <w:name w:val="Decorative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E956CC34ACE9460480EEF4FA7216F6E7">
    <w:name w:val="E956CC34ACE9460480EEF4FA7216F6E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StarsQuote">
    <w:name w:val="Stars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4805F690701443A3B8A5B1E31AB98507">
    <w:name w:val="4805F690701443A3B8A5B1E31AB98507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StickyQuote">
    <w:name w:val="Sticky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F14BFB5A1EB4CD9AD0444483AF07A1C">
    <w:name w:val="DF14BFB5A1EB4CD9AD0444483AF07A1C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racesQuote">
    <w:name w:val="Braces Quote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1CE9E3F2C9794462B899745177C66AE9">
    <w:name w:val="1CE9E3F2C9794462B899745177C66AE9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BracesQuote2">
    <w:name w:val="Braces Quote 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9B4A34D3963D49F5948ED4D74716C491">
    <w:name w:val="9B4A34D3963D49F5948ED4D74716C49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SimpleTextBox">
    <w:name w:val="Simple Text Box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FE8B4A45B17042D7A0560408F5172FD1">
    <w:name w:val="FE8B4A45B17042D7A0560408F5172FD1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1FEE62407F324D2F86B865615B91D7A2">
    <w:name w:val="1FEE62407F324D2F86B865615B91D7A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847B22E1955B417CA85530CBCDB5D32C">
    <w:name w:val="847B22E1955B417CA85530CBCDB5D32C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6FFEFEF8AC6B43A3B375052216E7AA62">
    <w:name w:val="6FFEFEF8AC6B43A3B375052216E7AA6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F43EC779A4094BB6BEE9F5BC31C13C12">
    <w:name w:val="F43EC779A4094BB6BEE9F5BC31C13C12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3C503A30DA574B288DC1AFE92D3123B6">
    <w:name w:val="3C503A30DA574B288DC1AFE92D3123B6"/>
    <w:rsid w:val="001741A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SAP1">
    <w:name w:val="ASAP 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ASAP2">
    <w:name w:val="ASAP 2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ONFIDENTIAL1">
    <w:name w:val="CONFIDENTIAL 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CONFIDENTIAL2">
    <w:name w:val="CONFIDENTIAL 2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ONOTCOPY1">
    <w:name w:val="DO NOT COPY 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ONOTCOPY2">
    <w:name w:val="DO NOT COPY 2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RAFT1">
    <w:name w:val="DRAFT 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DRAFT2">
    <w:name w:val="DRAFT 2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SAMPLE1">
    <w:name w:val="SAMPLE 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SAMPLE2">
    <w:name w:val="SAMPLE 2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URGENT1">
    <w:name w:val="URGENT 1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URGENT2">
    <w:name w:val="URGENT 2"/>
    <w:rsid w:val="001741A4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40">
    <w:name w:val="תו תו4"/>
    <w:basedOn w:val="DefaultParagraphFont"/>
    <w:rsid w:val="001741A4"/>
    <w:rPr>
      <w:rFonts w:ascii="Cambria" w:eastAsia="Times New Roman" w:hAnsi="Cambria" w:cs="Arial"/>
      <w:b/>
      <w:bCs/>
      <w:color w:val="365F91"/>
      <w:sz w:val="28"/>
      <w:szCs w:val="28"/>
    </w:rPr>
  </w:style>
  <w:style w:type="paragraph" w:customStyle="1" w:styleId="a11">
    <w:name w:val="תו תו תו"/>
    <w:basedOn w:val="Normal"/>
    <w:rsid w:val="001741A4"/>
    <w:pPr>
      <w:bidi w:val="0"/>
      <w:spacing w:after="160" w:line="240" w:lineRule="exact"/>
    </w:pPr>
    <w:rPr>
      <w:rFonts w:ascii="Verdana" w:eastAsia="Times New Roman" w:hAnsi="Verdana" w:cs="Times New Roman"/>
      <w:sz w:val="20"/>
      <w:szCs w:val="20"/>
      <w:lang w:bidi="ar-SA"/>
    </w:rPr>
  </w:style>
  <w:style w:type="paragraph" w:customStyle="1" w:styleId="CharChar1">
    <w:name w:val="Char Char1"/>
    <w:basedOn w:val="Normal"/>
    <w:rsid w:val="001741A4"/>
    <w:pPr>
      <w:bidi w:val="0"/>
      <w:spacing w:after="160" w:line="240" w:lineRule="exact"/>
    </w:pPr>
    <w:rPr>
      <w:rFonts w:ascii="Verdana" w:eastAsia="Times New Roman" w:hAnsi="Verdana" w:cs="Times New Roman"/>
      <w:sz w:val="20"/>
      <w:szCs w:val="20"/>
      <w:lang w:bidi="ar-SA"/>
    </w:rPr>
  </w:style>
  <w:style w:type="character" w:styleId="FollowedHyperlink">
    <w:name w:val="FollowedHyperlink"/>
    <w:basedOn w:val="DefaultParagraphFont"/>
    <w:rsid w:val="001741A4"/>
    <w:rPr>
      <w:color w:val="800080"/>
      <w:u w:val="single"/>
    </w:rPr>
  </w:style>
  <w:style w:type="paragraph" w:customStyle="1" w:styleId="CharChar">
    <w:name w:val="Char Char"/>
    <w:basedOn w:val="Normal"/>
    <w:rsid w:val="001741A4"/>
    <w:pPr>
      <w:bidi w:val="0"/>
      <w:spacing w:after="160" w:line="240" w:lineRule="exact"/>
    </w:pPr>
    <w:rPr>
      <w:rFonts w:ascii="Verdana" w:eastAsia="Times New Roman" w:hAnsi="Verdana" w:cs="Times New Roman"/>
      <w:sz w:val="20"/>
      <w:szCs w:val="20"/>
      <w:lang w:bidi="ar-SA"/>
    </w:rPr>
  </w:style>
  <w:style w:type="character" w:customStyle="1" w:styleId="EmailStyle403">
    <w:name w:val="EmailStyle403"/>
    <w:basedOn w:val="DefaultParagraphFont"/>
    <w:semiHidden/>
    <w:rsid w:val="001741A4"/>
    <w:rPr>
      <w:rFonts w:ascii="Tahoma" w:cs="Tahom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paragraph" w:styleId="PlainText">
    <w:name w:val="Plain Text"/>
    <w:basedOn w:val="Normal"/>
    <w:link w:val="a12"/>
    <w:rsid w:val="001741A4"/>
    <w:pPr>
      <w:spacing w:after="0" w:line="360" w:lineRule="auto"/>
    </w:pPr>
    <w:rPr>
      <w:rFonts w:ascii="Courier New" w:eastAsia="MS Mincho" w:hAnsi="Courier New" w:cs="Courier New"/>
      <w:sz w:val="20"/>
      <w:szCs w:val="20"/>
      <w:lang w:eastAsia="ja-JP"/>
    </w:rPr>
  </w:style>
  <w:style w:type="character" w:customStyle="1" w:styleId="a12">
    <w:name w:val="טקסט רגיל תו"/>
    <w:basedOn w:val="DefaultParagraphFont"/>
    <w:link w:val="PlainText"/>
    <w:rsid w:val="001741A4"/>
    <w:rPr>
      <w:rFonts w:ascii="Courier New" w:eastAsia="MS Mincho" w:hAnsi="Courier New" w:cs="Courier New"/>
      <w:lang w:eastAsia="ja-JP"/>
    </w:rPr>
  </w:style>
  <w:style w:type="paragraph" w:customStyle="1" w:styleId="reference">
    <w:name w:val="reference"/>
    <w:basedOn w:val="Normal"/>
    <w:link w:val="referenceChar"/>
    <w:qFormat/>
    <w:rsid w:val="001741A4"/>
    <w:pPr>
      <w:numPr>
        <w:numId w:val="202"/>
      </w:numPr>
      <w:spacing w:before="60" w:after="60" w:line="360" w:lineRule="auto"/>
    </w:pPr>
    <w:rPr>
      <w:rFonts w:ascii="Tahoma" w:eastAsia="Arial Unicode MS" w:hAnsi="Tahoma" w:cs="Tahoma"/>
      <w:color w:val="0000FF"/>
      <w:sz w:val="18"/>
      <w:szCs w:val="18"/>
    </w:rPr>
  </w:style>
  <w:style w:type="character" w:styleId="HTMLCite">
    <w:name w:val="HTML Cite"/>
    <w:basedOn w:val="DefaultParagraphFont"/>
    <w:uiPriority w:val="99"/>
    <w:semiHidden/>
    <w:unhideWhenUsed/>
    <w:rsid w:val="001741A4"/>
    <w:rPr>
      <w:i/>
      <w:iCs/>
    </w:rPr>
  </w:style>
  <w:style w:type="character" w:customStyle="1" w:styleId="referenceChar">
    <w:name w:val="reference Char"/>
    <w:basedOn w:val="DefaultParagraphFont"/>
    <w:link w:val="reference"/>
    <w:rsid w:val="001741A4"/>
    <w:rPr>
      <w:rFonts w:ascii="Tahoma" w:eastAsia="Arial Unicode MS" w:hAnsi="Tahoma" w:cs="Tahoma"/>
      <w:color w:val="0000FF"/>
      <w:sz w:val="18"/>
      <w:szCs w:val="18"/>
    </w:rPr>
  </w:style>
  <w:style w:type="paragraph" w:customStyle="1" w:styleId="a13">
    <w:name w:val="תוכן העניינים"/>
    <w:rsid w:val="001741A4"/>
    <w:pPr>
      <w:bidi/>
      <w:spacing w:before="60" w:after="60" w:line="360" w:lineRule="auto"/>
    </w:pPr>
    <w:rPr>
      <w:rFonts w:ascii="Tahoma" w:eastAsia="Times New Roman" w:hAnsi="Tahoma" w:cs="Tahoma"/>
      <w:sz w:val="18"/>
    </w:rPr>
  </w:style>
  <w:style w:type="paragraph" w:styleId="Title">
    <w:name w:val="Title"/>
    <w:basedOn w:val="Normal"/>
    <w:next w:val="Normal"/>
    <w:link w:val="a14"/>
    <w:uiPriority w:val="10"/>
    <w:qFormat/>
    <w:rsid w:val="0025489B"/>
    <w:pPr>
      <w:spacing w:after="300" w:line="240" w:lineRule="auto"/>
      <w:contextualSpacing/>
      <w:jc w:val="center"/>
    </w:pPr>
    <w:rPr>
      <w:rFonts w:ascii="Arial Unicode MS" w:hAnsi="Arial Unicode MS" w:eastAsiaTheme="majorEastAsia" w:cs="David"/>
      <w:bCs/>
      <w:color w:val="4B4B4D"/>
      <w:spacing w:val="5"/>
      <w:kern w:val="28"/>
      <w:sz w:val="52"/>
      <w:szCs w:val="132"/>
    </w:rPr>
  </w:style>
  <w:style w:type="character" w:customStyle="1" w:styleId="a14">
    <w:name w:val="תואר תו"/>
    <w:basedOn w:val="DefaultParagraphFont"/>
    <w:link w:val="Title"/>
    <w:uiPriority w:val="10"/>
    <w:rsid w:val="0025489B"/>
    <w:rPr>
      <w:rFonts w:ascii="Arial Unicode MS" w:hAnsi="Arial Unicode MS" w:eastAsiaTheme="majorEastAsia" w:cs="David"/>
      <w:bCs/>
      <w:color w:val="4B4B4D"/>
      <w:spacing w:val="5"/>
      <w:kern w:val="28"/>
      <w:sz w:val="52"/>
      <w:szCs w:val="1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6G4V7L" Type="http://schemas.openxmlformats.org/officeDocument/2006/relationships/image" Target="media/YY9AWX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Documents\&#1508;&#1497;&#1514;&#1493;&#1495;%20&#1492;&#1491;&#1512;&#1499;&#1492;\&#1491;&#1508;&#1497;%20&#1504;&#1493;&#1513;&#1488;,%20&#1513;&#1497;&#1506;&#1493;&#1512;,%20&#1514;&#1512;&#1490;&#1493;&#1500;\&#1491;&#1507;%20&#1512;&#1490;&#1497;&#1500;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7CADFD-7AB8-434C-8EEE-BFE1240B3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דף רגיל</Template>
  <TotalTime>9362</TotalTime>
  <Pages>2</Pages>
  <Words>188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Hobbit</Company>
  <LinksUpToDate>false</LinksUpToDate>
  <CharactersWithSpaces>1127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Orit Boyer</dc:creator>
  <cp:lastModifiedBy>רואל</cp:lastModifiedBy>
  <cp:revision>26</cp:revision>
  <cp:lastPrinted>2010-08-29T14:38:00Z</cp:lastPrinted>
  <dcterms:created xsi:type="dcterms:W3CDTF">2019-09-17T05:01:00Z</dcterms:created>
  <dcterms:modified xsi:type="dcterms:W3CDTF">2023-08-15T14:01:00Z</dcterms:modified>
</cp:coreProperties>
</file>