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964"/>
                    <pic:cNvPicPr/>
                  </pic:nvPicPr>
                  <pic:blipFill>
                    <a:blip xmlns:r="http://schemas.openxmlformats.org/officeDocument/2006/relationships" r:embed="rId5HQX6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5E5" w:rsidP="00804319" w14:paraId="3F13C0D3" w14:textId="3E95A0DE">
      <w:pPr>
        <w:pStyle w:val="a4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אלי יפרח</w:t>
      </w:r>
    </w:p>
    <w:p w:rsidR="00105B49" w:rsidP="00105B49" w14:paraId="0D4945FC" w14:textId="77777777">
      <w:pPr>
        <w:pStyle w:val="a4"/>
        <w:bidi/>
        <w:rPr>
          <w:rFonts w:cs="Arial"/>
          <w:rtl/>
          <w:lang w:bidi="he-IL"/>
        </w:rPr>
      </w:pPr>
    </w:p>
    <w:p w:rsidR="00804319" w:rsidP="00804319" w14:paraId="723699FD" w14:textId="46A683D4">
      <w:pPr>
        <w:pStyle w:val="a4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מושב </w:t>
      </w:r>
      <w:r>
        <w:rPr>
          <w:rFonts w:cs="Arial" w:hint="cs"/>
          <w:rtl/>
          <w:lang w:bidi="he-IL"/>
        </w:rPr>
        <w:t xml:space="preserve">יגל </w:t>
      </w:r>
    </w:p>
    <w:p w:rsidR="00105B49" w:rsidP="00105B49" w14:paraId="7D1C37CD" w14:textId="77777777">
      <w:pPr>
        <w:pStyle w:val="a4"/>
        <w:bidi/>
        <w:rPr>
          <w:rFonts w:cs="Arial"/>
          <w:rtl/>
          <w:lang w:bidi="he-IL"/>
        </w:rPr>
      </w:pPr>
    </w:p>
    <w:p w:rsidR="00804319" w:rsidRPr="00804319" w:rsidP="00804319" w14:paraId="0ECBE13B" w14:textId="792A4186">
      <w:pPr>
        <w:pStyle w:val="a4"/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>0525999608</w:t>
      </w:r>
    </w:p>
    <w:p w:rsidR="00FE1B5D" w:rsidP="00FE1B5D" w14:paraId="7674E043" w14:textId="35D2EBDA">
      <w:pPr>
        <w:pStyle w:val="Heading1"/>
        <w:bidi/>
        <w:rPr>
          <w:rFonts w:cs="Tahoma"/>
          <w:rtl/>
          <w:lang w:bidi="he-IL"/>
        </w:rPr>
      </w:pPr>
      <w:r>
        <w:rPr>
          <w:rFonts w:cs="Arial" w:hint="cs"/>
          <w:rtl/>
          <w:lang w:bidi="he-IL"/>
        </w:rPr>
        <w:t>תמצית</w:t>
      </w:r>
      <w:r>
        <w:rPr>
          <w:rFonts w:cs="Tahoma" w:hint="cs"/>
          <w:rtl/>
          <w:lang w:bidi="he-IL"/>
        </w:rPr>
        <w:t xml:space="preserve"> </w:t>
      </w:r>
    </w:p>
    <w:p w:rsidR="00001B6F" w:rsidRPr="00001B6F" w:rsidP="00FE1B5D" w14:paraId="3DC0F16A" w14:textId="57586DB0">
      <w:pPr>
        <w:pStyle w:val="Heading1"/>
        <w:bidi/>
      </w:pPr>
      <w:r w:rsidRPr="00001B6F">
        <w:rPr>
          <w:rFonts w:ascii="Arial" w:eastAsia="Times New Roman" w:hAnsi="Arial" w:cs="Arial"/>
          <w:bCs/>
          <w:color w:val="000000"/>
          <w:sz w:val="27"/>
          <w:szCs w:val="27"/>
          <w:rtl/>
          <w:lang w:val="en-US" w:eastAsia="en-US" w:bidi="he-IL"/>
        </w:rPr>
        <w:t>אחראי עם ראש גדול ורצון להתקדם. בעל ראיה מרחבית,  בעל תקשורת בין אישית ותודעת שירות גבוהה, יסודי, אסטרטגי ומקצועי. תפקידיי דרשו ממני אחריות, עמידה בלחצים, ועבודת צוות.</w:t>
      </w:r>
    </w:p>
    <w:p w:rsidR="008115E5" w:rsidP="00657C8E" w14:paraId="6FAC67B1" w14:textId="5FEE7C95">
      <w:pPr>
        <w:bidi/>
      </w:pPr>
    </w:p>
    <w:p w:rsidR="008115E5" w:rsidRPr="003C2FA5" w:rsidP="003C2FA5" w14:paraId="250FBBE4" w14:textId="2F76BF9C">
      <w:pPr>
        <w:pStyle w:val="Heading1"/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ניסיון </w:t>
      </w:r>
    </w:p>
    <w:p w:rsidR="00F25F66" w:rsidP="00BB566F" w14:paraId="0669B768" w14:textId="61A4A2EC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2016-2019 </w:t>
      </w:r>
      <w:r w:rsidR="00A04074">
        <w:rPr>
          <w:rFonts w:cs="Arial" w:hint="cs"/>
          <w:rtl/>
          <w:lang w:bidi="he-IL"/>
        </w:rPr>
        <w:t xml:space="preserve">עובד </w:t>
      </w:r>
      <w:r>
        <w:rPr>
          <w:rFonts w:cs="Arial" w:hint="cs"/>
          <w:rtl/>
          <w:lang w:bidi="he-IL"/>
        </w:rPr>
        <w:t xml:space="preserve">דרך קבלן ״אלי יפרח שירותי ביוב ״ </w:t>
      </w:r>
    </w:p>
    <w:p w:rsidR="00486F71" w:rsidRPr="0068146A" w:rsidP="0068146A" w14:paraId="250E139A" w14:textId="7272845A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במסגרת התפקיד </w:t>
      </w:r>
      <w:r w:rsidR="004A0A4B">
        <w:rPr>
          <w:rFonts w:cs="Arial" w:hint="cs"/>
          <w:rtl/>
          <w:lang w:bidi="he-IL"/>
        </w:rPr>
        <w:t xml:space="preserve">ביצעתי עבודות </w:t>
      </w:r>
      <w:r w:rsidR="00A04074">
        <w:rPr>
          <w:rFonts w:cs="Arial" w:hint="cs"/>
          <w:rtl/>
          <w:lang w:bidi="he-IL"/>
        </w:rPr>
        <w:t>אינסטלציה</w:t>
      </w:r>
      <w:r w:rsidR="00460104">
        <w:rPr>
          <w:rFonts w:cs="Arial" w:hint="cs"/>
          <w:rtl/>
          <w:lang w:bidi="he-IL"/>
        </w:rPr>
        <w:t xml:space="preserve"> </w:t>
      </w:r>
      <w:r w:rsidR="00EA0B67">
        <w:rPr>
          <w:rFonts w:cs="Arial" w:hint="cs"/>
          <w:rtl/>
          <w:lang w:bidi="he-IL"/>
        </w:rPr>
        <w:t xml:space="preserve">מים </w:t>
      </w:r>
      <w:r w:rsidR="00460104">
        <w:rPr>
          <w:rFonts w:cs="Arial" w:hint="cs"/>
          <w:rtl/>
          <w:lang w:bidi="he-IL"/>
        </w:rPr>
        <w:t>וצנ</w:t>
      </w:r>
      <w:r w:rsidR="00EC0164">
        <w:rPr>
          <w:rFonts w:cs="Arial" w:hint="cs"/>
          <w:rtl/>
          <w:lang w:bidi="he-IL"/>
        </w:rPr>
        <w:t>ורות</w:t>
      </w:r>
      <w:r w:rsidR="00460104">
        <w:rPr>
          <w:rFonts w:cs="Arial" w:hint="cs"/>
          <w:rtl/>
          <w:lang w:bidi="he-IL"/>
        </w:rPr>
        <w:t xml:space="preserve"> </w:t>
      </w:r>
      <w:r w:rsidR="00EA0B67">
        <w:rPr>
          <w:rFonts w:cs="Arial" w:hint="cs"/>
          <w:rtl/>
          <w:lang w:bidi="he-IL"/>
        </w:rPr>
        <w:t>ביוב</w:t>
      </w:r>
      <w:r w:rsidR="00312E77">
        <w:rPr>
          <w:rFonts w:cs="Arial" w:hint="cs"/>
          <w:rtl/>
          <w:lang w:bidi="he-IL"/>
        </w:rPr>
        <w:t xml:space="preserve"> בגני אביב</w:t>
      </w:r>
      <w:r w:rsidR="0068146A">
        <w:rPr>
          <w:rFonts w:cs="Arial" w:hint="cs"/>
          <w:rtl/>
          <w:lang w:bidi="he-IL"/>
        </w:rPr>
        <w:t>.</w:t>
      </w:r>
    </w:p>
    <w:p w:rsidR="00E82384" w:rsidP="00805FBC" w14:paraId="70F36624" w14:textId="2FB27F65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ידע כללי בעבודות הנדי מן . </w:t>
      </w:r>
    </w:p>
    <w:p w:rsidR="00BB566F" w:rsidP="00BB566F" w14:paraId="03592531" w14:textId="6DCE065A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עבודות שיפוצים  - צבע ושפכטלים</w:t>
      </w:r>
      <w:r w:rsidR="008404F1">
        <w:rPr>
          <w:rFonts w:cs="Arial" w:hint="cs"/>
          <w:rtl/>
          <w:lang w:bidi="he-IL"/>
        </w:rPr>
        <w:t xml:space="preserve"> ,</w:t>
      </w:r>
      <w:r>
        <w:rPr>
          <w:rFonts w:cs="Arial" w:hint="cs"/>
          <w:rtl/>
          <w:lang w:bidi="he-IL"/>
        </w:rPr>
        <w:t xml:space="preserve"> </w:t>
      </w:r>
      <w:r w:rsidR="008404F1">
        <w:rPr>
          <w:rFonts w:cs="Arial" w:hint="cs"/>
          <w:rtl/>
          <w:lang w:bidi="he-IL"/>
        </w:rPr>
        <w:t xml:space="preserve">עבודות גבס  , ריצוף </w:t>
      </w:r>
    </w:p>
    <w:p w:rsidR="00805FBC" w:rsidP="00805FBC" w14:paraId="13D6A189" w14:textId="39000FE9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תחזוקה ושיקום</w:t>
      </w:r>
      <w:r w:rsidR="00840AC6">
        <w:rPr>
          <w:rFonts w:cs="Arial" w:hint="cs"/>
          <w:rtl/>
          <w:lang w:bidi="he-IL"/>
        </w:rPr>
        <w:t xml:space="preserve"> גינות.</w:t>
      </w:r>
    </w:p>
    <w:p w:rsidR="0068146A" w:rsidP="0068146A" w14:paraId="68DC9995" w14:textId="5D0CCF54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 </w:t>
      </w:r>
      <w:r w:rsidR="002B7666">
        <w:rPr>
          <w:rFonts w:cs="Arial" w:hint="cs"/>
          <w:rtl/>
          <w:lang w:bidi="he-IL"/>
        </w:rPr>
        <w:t xml:space="preserve">-2019 </w:t>
      </w:r>
      <w:r w:rsidR="00444894">
        <w:rPr>
          <w:rFonts w:cs="Arial" w:hint="cs"/>
          <w:rtl/>
          <w:lang w:bidi="he-IL"/>
        </w:rPr>
        <w:t xml:space="preserve">נהג משאית בעבודות עפר </w:t>
      </w:r>
      <w:r>
        <w:rPr>
          <w:rFonts w:cs="Arial" w:hint="cs"/>
          <w:rtl/>
          <w:lang w:bidi="he-IL"/>
        </w:rPr>
        <w:t xml:space="preserve"> </w:t>
      </w:r>
      <w:r w:rsidR="002B7666">
        <w:rPr>
          <w:rFonts w:cs="Arial" w:hint="cs"/>
          <w:rtl/>
          <w:lang w:bidi="he-IL"/>
        </w:rPr>
        <w:t xml:space="preserve">. </w:t>
      </w:r>
    </w:p>
    <w:p w:rsidR="002B7666" w:rsidP="002B7666" w14:paraId="4F7AAF58" w14:textId="77777777">
      <w:pPr>
        <w:bidi/>
        <w:rPr>
          <w:rFonts w:cs="Arial"/>
          <w:rtl/>
          <w:lang w:bidi="he-IL"/>
        </w:rPr>
      </w:pPr>
    </w:p>
    <w:p w:rsidR="008115E5" w:rsidP="00FE1B5D" w14:paraId="36ACD89A" w14:textId="65847630">
      <w:pPr>
        <w:pStyle w:val="ListBullet"/>
        <w:numPr>
          <w:ilvl w:val="0"/>
          <w:numId w:val="0"/>
        </w:numPr>
        <w:bidi/>
      </w:pPr>
    </w:p>
    <w:sdt>
      <w:sdtPr>
        <w:rPr>
          <w:rtl/>
        </w:rPr>
        <w:id w:val="720946933"/>
        <w:placeholder>
          <w:docPart w:val="020B21BCDB52564288E4107EF4C9A3EA"/>
        </w:placeholder>
        <w:showingPlcHdr/>
        <w:richText/>
        <w:temporary/>
      </w:sdtPr>
      <w:sdtContent>
        <w:p w:rsidR="008115E5" w:rsidP="0060023E" w14:paraId="1FFE62CA" w14:textId="77777777">
          <w:pPr>
            <w:pStyle w:val="Heading1"/>
            <w:bidi/>
          </w:pPr>
          <w:r>
            <w:rPr>
              <w:rFonts w:cs="Tahoma"/>
              <w:bCs/>
              <w:szCs w:val="24"/>
              <w:rtl/>
              <w:lang w:bidi="he-IL"/>
            </w:rPr>
            <w:t>השכלה</w:t>
          </w:r>
        </w:p>
      </w:sdtContent>
    </w:sdt>
    <w:p w:rsidR="000C2184" w:rsidRPr="00D8311C" w:rsidP="000C2184" w14:paraId="022384C3" w14:textId="27A8D142">
      <w:pPr>
        <w:bidi/>
        <w:rPr>
          <w:rFonts w:cs="Tahoma"/>
          <w:lang w:bidi="he-IL"/>
        </w:rPr>
      </w:pPr>
      <w:r>
        <w:rPr>
          <w:rFonts w:cs="Tahoma" w:hint="cs"/>
          <w:rtl/>
          <w:lang w:bidi="he-IL"/>
        </w:rPr>
        <w:t xml:space="preserve">12 שנות לימוד </w:t>
      </w:r>
    </w:p>
    <w:sdt>
      <w:sdtPr>
        <w:rPr>
          <w:rtl/>
        </w:rPr>
        <w:id w:val="520597245"/>
        <w:placeholder>
          <w:docPart w:val="7D68C0B11FB3854892B79B167FC28302"/>
        </w:placeholder>
        <w:showingPlcHdr/>
        <w:richText/>
        <w:temporary/>
      </w:sdtPr>
      <w:sdtContent>
        <w:p w:rsidR="008115E5" w:rsidP="0060023E" w14:paraId="68AE5110" w14:textId="77777777">
          <w:pPr>
            <w:pStyle w:val="Heading1"/>
            <w:bidi/>
          </w:pPr>
          <w:r>
            <w:rPr>
              <w:rFonts w:cs="Tahoma"/>
              <w:bCs/>
              <w:szCs w:val="24"/>
              <w:rtl/>
              <w:lang w:bidi="he-IL"/>
            </w:rPr>
            <w:t>פרסים</w:t>
          </w:r>
          <w:r>
            <w:t xml:space="preserve"> </w:t>
          </w:r>
          <w:r>
            <w:rPr>
              <w:rFonts w:cs="Tahoma"/>
              <w:bCs/>
              <w:szCs w:val="24"/>
              <w:rtl/>
              <w:lang w:bidi="he-IL"/>
            </w:rPr>
            <w:t>והישגים</w:t>
          </w:r>
        </w:p>
      </w:sdtContent>
    </w:sdt>
    <w:p w:rsidR="00557E22" w:rsidRPr="00FE1B5D" w:rsidP="000C2184" w14:paraId="067A7FE9" w14:textId="526F4306">
      <w:pPr>
        <w:pStyle w:val="ListBullet"/>
        <w:bidi/>
      </w:pPr>
      <w:r>
        <w:rPr>
          <w:rFonts w:cs="Arial" w:hint="cs"/>
          <w:rtl/>
          <w:lang w:bidi="he-IL"/>
        </w:rPr>
        <w:t xml:space="preserve">רישיון  נהיגה </w:t>
      </w:r>
      <w:r>
        <w:rPr>
          <w:rFonts w:cs="Arial"/>
          <w:lang w:val="en-US" w:bidi="he-IL"/>
        </w:rPr>
        <w:t>c</w:t>
      </w:r>
    </w:p>
    <w:p w:rsidR="00FE1B5D" w:rsidRPr="000C2184" w:rsidP="00FE1B5D" w14:paraId="795BC9B5" w14:textId="77777777">
      <w:pPr>
        <w:pStyle w:val="ListBullet"/>
        <w:numPr>
          <w:ilvl w:val="0"/>
          <w:numId w:val="0"/>
        </w:numPr>
        <w:bidi/>
      </w:pPr>
    </w:p>
    <w:p w:rsidR="000C2184" w:rsidRPr="00557E22" w:rsidP="00444894" w14:paraId="0DE3D9B1" w14:textId="77777777">
      <w:pPr>
        <w:pStyle w:val="ListBullet"/>
        <w:numPr>
          <w:ilvl w:val="0"/>
          <w:numId w:val="0"/>
        </w:numPr>
        <w:bidi/>
        <w:ind w:left="216"/>
      </w:pPr>
    </w:p>
    <w:sectPr w:rsidSect="00691927">
      <w:headerReference w:type="default" r:id="rId5"/>
      <w:footerReference w:type="default" r:id="rId6"/>
      <w:headerReference w:type="first" r:id="rId7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83056444"/>
      <w:docPartObj>
        <w:docPartGallery w:val="Page Numbers (Bottom of Page)"/>
        <w:docPartUnique/>
      </w:docPartObj>
    </w:sdtPr>
    <w:sdtEndPr>
      <w:rPr>
        <w:cs/>
      </w:rPr>
    </w:sdtEndPr>
    <w:sdtContent>
      <w:p w:rsidR="00557E22" w14:paraId="3D24E52E" w14:textId="77777777">
        <w:pPr>
          <w:pStyle w:val="Footer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557E22">
          <w:rPr>
            <w:noProof/>
            <w:lang w:val="he-IL" w:bidi="he-IL"/>
          </w:rPr>
          <w:t>2</w:t>
        </w:r>
        <w:r>
          <w:fldChar w:fldCharType="end"/>
        </w:r>
      </w:p>
    </w:sdtContent>
  </w:sdt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15E5" w14:paraId="494DB28D" w14:textId="77777777"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13600" cy="10198800"/>
              <wp:effectExtent l="0" t="0" r="0" b="0"/>
              <wp:wrapNone/>
              <wp:docPr id="1" name="מסגרת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113600" cy="1019880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>
                        <a:noFill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מסגרת 1" o:spid="_x0000_s2049" style="width:560.15pt;height:803.05pt;margin-top:0;margin-left:0;mso-height-percent:0;mso-height-relative:margin;mso-position-horizontal:center;mso-position-horizontal-relative:page;mso-position-vertical:center;mso-position-vertical-relative:page;mso-width-percent:0;mso-width-relative:margin;mso-wrap-distance-bottom:0;mso-wrap-distance-left:9pt;mso-wrap-distance-right:9pt;mso-wrap-distance-top:0;mso-wrap-style:square;position:absolute;visibility:visible;v-text-anchor:middle;z-index:-251654144" coordsize="7113600,10198800" path="m,l7113600,l7113600,10198800l,10198800,,xm185238,185238l185238,10013562l6928362,10013562l6928362,185238l185238,185238xe" fillcolor="#e3ab47" stroked="f" strokeweight="1pt">
              <v:stroke joinstyle="miter"/>
              <v:path arrowok="t" o:connecttype="custom" o:connectlocs="0,0;7113600,0;7113600,10198800;0,10198800;0,0;185238,185238;185238,10013562;6928362,10013562;6928362,185238;185238,185238" o:connectangles="0,0,0,0,0,0,0,0,0,0"/>
            </v:shape>
          </w:pict>
        </mc:Fallback>
      </mc:AlternateContent>
    </w: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15E5" w14:paraId="77997C44" w14:textId="77777777">
    <w:r>
      <w:rPr>
        <w:noProof/>
        <w:lang w:val="en-US" w:eastAsia="en-US" w:bidi="he-IL"/>
      </w:rPr>
      <w:pict>
        <v:group id="קבוצה 4" o:spid="_x0000_s2052" alt="כותרת: מסגרת עמוד עם לשונית" style="width:560.22pt;height:803.22pt;margin-top:0;margin-left:0;flip:x;mso-height-percent:954;mso-position-horizontal:center;mso-position-horizontal-relative:page;mso-position-vertical:center;mso-position-vertical-relative:page;mso-width-percent:941;position:absolute;z-index:-251653120" coordorigin="1333,0" coordsize="73152,96012">
          <v:shape id="מסגרת 5" o:spid="_x0000_s2053" style="width:73152;height:96012;left:1333;mso-wrap-style:square;position:absolute;visibility:visible;v-text-anchor:middle" coordsize="7315200,9601200" o:spt="100" adj="0,,0" path="m,l7315200,l7315200,9601200l,9601200,,xm190488,190488l190488,9410712l7124712,9410712l7124712,190488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2054" style="width:3581;height:8020;left:2286;mso-wrap-style:square;position:absolute;top:4286;visibility:visible;v-text-anchor:top" coordsize="240,528" o:spt="100" adj="-11796480,,5400" path="m2,l169,l240,246l169,480l59,480l59,528,,480l2,480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:rsidR="008115E5" w14:paraId="53761926" w14:textId="77777777">
                  <w:pPr>
                    <w:jc w:val="center"/>
                  </w:pPr>
                </w:p>
              </w:txbxContent>
            </v:textbox>
          </v:shape>
        </v:group>
      </w:pic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366419"/>
    <w:multiLevelType w:val="hybridMultilevel"/>
    <w:tmpl w:val="AC56CE1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1EC75B2"/>
    <w:multiLevelType w:val="hybridMultilevel"/>
    <w:tmpl w:val="2006D516"/>
    <w:lvl w:ilvl="0">
      <w:start w:val="2016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4416C3"/>
    <w:multiLevelType w:val="hybridMultilevel"/>
    <w:tmpl w:val="1884BEFA"/>
    <w:lvl w:ilvl="0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454655"/>
    <w:multiLevelType w:val="hybridMultilevel"/>
    <w:tmpl w:val="7AB01E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attachedTemplate r:id="rId1"/>
  <w:revisionView w:comments="1" w:formatting="1" w:inkAnnotations="0" w:insDel="1" w:markup="1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19"/>
    <w:rsid w:val="000002D4"/>
    <w:rsid w:val="00001B6F"/>
    <w:rsid w:val="000C2184"/>
    <w:rsid w:val="00105B49"/>
    <w:rsid w:val="00113CB2"/>
    <w:rsid w:val="00183AD2"/>
    <w:rsid w:val="001B7870"/>
    <w:rsid w:val="00252207"/>
    <w:rsid w:val="002B7666"/>
    <w:rsid w:val="00312E77"/>
    <w:rsid w:val="003C2FA5"/>
    <w:rsid w:val="003E5584"/>
    <w:rsid w:val="00444894"/>
    <w:rsid w:val="00460104"/>
    <w:rsid w:val="00486F71"/>
    <w:rsid w:val="004A0A4B"/>
    <w:rsid w:val="00535B23"/>
    <w:rsid w:val="00557E22"/>
    <w:rsid w:val="005F33A4"/>
    <w:rsid w:val="0060023E"/>
    <w:rsid w:val="00624BF9"/>
    <w:rsid w:val="00633EF3"/>
    <w:rsid w:val="00657C8E"/>
    <w:rsid w:val="0068146A"/>
    <w:rsid w:val="0073010F"/>
    <w:rsid w:val="007711EE"/>
    <w:rsid w:val="00795BA2"/>
    <w:rsid w:val="007C7D9C"/>
    <w:rsid w:val="00804319"/>
    <w:rsid w:val="00805FBC"/>
    <w:rsid w:val="008115E5"/>
    <w:rsid w:val="008404F1"/>
    <w:rsid w:val="00840AC6"/>
    <w:rsid w:val="008A404F"/>
    <w:rsid w:val="00930511"/>
    <w:rsid w:val="00A04074"/>
    <w:rsid w:val="00AA432C"/>
    <w:rsid w:val="00BA7F07"/>
    <w:rsid w:val="00BB566F"/>
    <w:rsid w:val="00BC4E58"/>
    <w:rsid w:val="00BE45F0"/>
    <w:rsid w:val="00D75355"/>
    <w:rsid w:val="00D8311C"/>
    <w:rsid w:val="00DB1FEA"/>
    <w:rsid w:val="00E433B5"/>
    <w:rsid w:val="00E732F4"/>
    <w:rsid w:val="00E82384"/>
    <w:rsid w:val="00EA0B67"/>
    <w:rsid w:val="00EC0164"/>
    <w:rsid w:val="00EF48A8"/>
    <w:rsid w:val="00F125D2"/>
    <w:rsid w:val="00F25F66"/>
    <w:rsid w:val="00FE1B5D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47A2B7C-5058-E345-8E3D-1355A751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">
    <w:name w:val="פרטי קשר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a5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a1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Footer">
    <w:name w:val="footer"/>
    <w:basedOn w:val="Normal"/>
    <w:link w:val="a0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a0">
    <w:name w:val="כותרת תחתונה תו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a1">
    <w:name w:val="כותרת משנה תו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a2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a2">
    <w:name w:val="ציטוט תו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a3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a3">
    <w:name w:val="ציטוט חזק תו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4">
    <w:name w:val="שם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a5">
    <w:name w:val="כותרת טקסט תו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2">
    <w:name w:val="כותרת 2 תו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3">
    <w:name w:val="כותרת 3 תו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a7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a7">
    <w:name w:val="תאריך תו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a8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a8">
    <w:name w:val="ברכה תו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a9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9">
    <w:name w:val="חתימה תו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5HQX6E" Type="http://schemas.openxmlformats.org/officeDocument/2006/relationships/image" Target="media/J2NUVK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F32F6384-65D7-3143-A5A9-5B9F1EE6D032%7dtf16392110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20B21BCDB52564288E4107EF4C9A3E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A07EDAF-F5C3-AC4E-A62B-DFB2541CB8BD}"/>
      </w:docPartPr>
      <w:docPartBody>
        <w:p w:rsidR="00183AD2">
          <w:pPr>
            <w:pStyle w:val="020B21BCDB52564288E4107EF4C9A3EA"/>
          </w:pPr>
          <w:r>
            <w:rPr>
              <w:rFonts w:cs="Tahoma"/>
              <w:bCs/>
              <w:szCs w:val="24"/>
              <w:rtl/>
            </w:rPr>
            <w:t>השכלה</w:t>
          </w:r>
        </w:p>
      </w:docPartBody>
    </w:docPart>
    <w:docPart>
      <w:docPartPr>
        <w:name w:val="7D68C0B11FB3854892B79B167FC2830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3CA3F3-07E5-EB47-80A4-98E320467AA7}"/>
      </w:docPartPr>
      <w:docPartBody>
        <w:p w:rsidR="00183AD2">
          <w:pPr>
            <w:pStyle w:val="7D68C0B11FB3854892B79B167FC28302"/>
          </w:pPr>
          <w:r>
            <w:rPr>
              <w:rFonts w:cs="Tahoma"/>
              <w:bCs/>
              <w:szCs w:val="24"/>
              <w:rtl/>
            </w:rPr>
            <w:t>פרסים</w:t>
          </w:r>
          <w:r>
            <w:t xml:space="preserve"> </w:t>
          </w:r>
          <w:r>
            <w:rPr>
              <w:rFonts w:cs="Tahoma"/>
              <w:bCs/>
              <w:szCs w:val="24"/>
              <w:rtl/>
            </w:rPr>
            <w:t>והישגים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4416C3"/>
    <w:multiLevelType w:val="hybridMultilevel"/>
    <w:tmpl w:val="1884BEFA"/>
    <w:lvl w:ilvl="0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D2"/>
    <w:rsid w:val="00183AD2"/>
    <w:rsid w:val="004D0819"/>
    <w:rsid w:val="00586A8A"/>
    <w:rsid w:val="009747C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  <w:bidi w:val="0"/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 w:bidi="ar-SA"/>
    </w:rPr>
  </w:style>
  <w:style w:type="paragraph" w:customStyle="1" w:styleId="020B21BCDB52564288E4107EF4C9A3EA">
    <w:name w:val="020B21BCDB52564288E4107EF4C9A3EA"/>
    <w:pPr>
      <w:bidi/>
    </w:pPr>
  </w:style>
  <w:style w:type="paragraph" w:customStyle="1" w:styleId="7D68C0B11FB3854892B79B167FC28302">
    <w:name w:val="7D68C0B11FB3854892B79B167FC2830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34FF5-AADF-4756-BBD1-38B8A620AB8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%7bF32F6384-65D7-3143-A5A9-5B9F1EE6D032%7dtf16392110.dotx</Template>
  <TotalTime>1</TotalTime>
  <Pages>1</Pages>
  <Words>87</Words>
  <Characters>439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 laviany</dc:creator>
  <cp:lastModifiedBy>eliifrah246@gmail.com</cp:lastModifiedBy>
  <cp:revision>2</cp:revision>
  <dcterms:created xsi:type="dcterms:W3CDTF">2022-10-18T14:35:00Z</dcterms:created>
  <dcterms:modified xsi:type="dcterms:W3CDTF">2022-10-18T14:35:00Z</dcterms:modified>
</cp:coreProperties>
</file>