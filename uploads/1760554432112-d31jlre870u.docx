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081"/>
                    <pic:cNvPicPr/>
                  </pic:nvPicPr>
                  <pic:blipFill>
                    <a:blip xmlns:r="http://schemas.openxmlformats.org/officeDocument/2006/relationships" r:embed="rIdZAKEX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Y="-346"/>
        <w:bidiVisual/>
        <w:tblW w:w="10651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3600"/>
        <w:gridCol w:w="720"/>
        <w:gridCol w:w="6331"/>
      </w:tblGrid>
      <w:tr w14:paraId="77651DA9" w14:textId="77777777" w:rsidTr="004B6C67">
        <w:tblPrEx>
          <w:tblW w:w="10651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410"/>
        </w:trPr>
        <w:tc>
          <w:tcPr>
            <w:tcW w:w="3600" w:type="dxa"/>
            <w:vAlign w:val="bottom"/>
          </w:tcPr>
          <w:p w:rsidR="001B2ABD" w:rsidRPr="0096165F" w:rsidP="00C72F15" w14:paraId="254DCECF" w14:textId="1654B3EE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720" w:type="dxa"/>
          </w:tcPr>
          <w:p w:rsidR="001B2ABD" w:rsidRPr="0096165F" w:rsidP="00C72F15" w14:paraId="3503A694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331" w:type="dxa"/>
            <w:vAlign w:val="bottom"/>
          </w:tcPr>
          <w:p w:rsidR="003C3675" w:rsidRPr="003C3675" w:rsidP="003C3675" w14:paraId="4EF24CB2" w14:textId="2EFBE890">
            <w:pPr>
              <w:pStyle w:val="Title"/>
              <w:bidi/>
              <w:jc w:val="center"/>
              <w:rPr>
                <w:rFonts w:ascii="Tahoma" w:hAnsi="Tahoma"/>
                <w:b/>
                <w:bCs/>
                <w:sz w:val="60"/>
                <w:szCs w:val="60"/>
                <w:rtl/>
              </w:rPr>
            </w:pPr>
            <w:r w:rsidRPr="003C3675">
              <w:rPr>
                <w:rFonts w:ascii="Tahoma" w:hAnsi="Tahoma" w:hint="cs"/>
                <w:b/>
                <w:bCs/>
                <w:sz w:val="60"/>
                <w:szCs w:val="60"/>
                <w:rtl/>
              </w:rPr>
              <w:t>חיים דהן</w:t>
            </w:r>
          </w:p>
          <w:p w:rsidR="003C3675" w:rsidP="003C3675" w14:paraId="6306984D" w14:textId="77777777">
            <w:pPr>
              <w:pStyle w:val="Title"/>
              <w:bidi/>
              <w:jc w:val="center"/>
              <w:rPr>
                <w:rFonts w:ascii="Tahoma" w:hAnsi="Tahoma"/>
                <w:sz w:val="60"/>
                <w:szCs w:val="60"/>
                <w:rtl/>
              </w:rPr>
            </w:pPr>
          </w:p>
          <w:p w:rsidR="001B2ABD" w:rsidP="003C3675" w14:paraId="681A4B43" w14:textId="1D8A61E6">
            <w:pPr>
              <w:pStyle w:val="Title"/>
              <w:bidi/>
              <w:jc w:val="center"/>
              <w:rPr>
                <w:rFonts w:ascii="Tahoma" w:hAnsi="Tahoma"/>
                <w:sz w:val="60"/>
                <w:szCs w:val="60"/>
                <w:rtl/>
              </w:rPr>
            </w:pPr>
            <w:r>
              <w:rPr>
                <w:rFonts w:ascii="Tahoma" w:hAnsi="Tahoma" w:hint="cs"/>
                <w:sz w:val="60"/>
                <w:szCs w:val="60"/>
                <w:rtl/>
              </w:rPr>
              <w:t xml:space="preserve">קורות חיים </w:t>
            </w:r>
          </w:p>
          <w:p w:rsidR="003C3675" w:rsidP="003C3675" w14:paraId="5A8A3D62" w14:textId="0461B60B">
            <w:pPr>
              <w:bidi/>
              <w:rPr>
                <w:rtl/>
              </w:rPr>
            </w:pPr>
          </w:p>
          <w:p w:rsidR="003C3675" w:rsidRPr="003C3675" w:rsidP="003C3675" w14:paraId="53C63ED4" w14:textId="144CFDB3">
            <w:pPr>
              <w:pStyle w:val="Subtitle"/>
              <w:bidi/>
            </w:pPr>
          </w:p>
        </w:tc>
      </w:tr>
      <w:tr w14:paraId="4855EA61" w14:textId="77777777" w:rsidTr="004B6C67">
        <w:tblPrEx>
          <w:tblW w:w="10651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3600" w:type="dxa"/>
          </w:tcPr>
          <w:p w:rsidR="001B2ABD" w:rsidRPr="003C3675" w:rsidP="00C72F15" w14:paraId="7D2FC3A4" w14:textId="12387C3F">
            <w:pPr>
              <w:pStyle w:val="Heading3"/>
              <w:bidi/>
              <w:rPr>
                <w:rFonts w:ascii="Tahoma" w:hAnsi="Tahoma"/>
                <w:sz w:val="30"/>
                <w:szCs w:val="30"/>
                <w:u w:val="single"/>
                <w:rtl/>
              </w:rPr>
            </w:pPr>
            <w:r w:rsidRPr="003C3675">
              <w:rPr>
                <w:rFonts w:ascii="Tahoma" w:hAnsi="Tahoma" w:hint="cs"/>
                <w:sz w:val="30"/>
                <w:szCs w:val="30"/>
                <w:u w:val="single"/>
                <w:rtl/>
              </w:rPr>
              <w:t xml:space="preserve">פרטים אישיים </w:t>
            </w:r>
          </w:p>
          <w:p w:rsidR="002575B6" w:rsidP="00C72F15" w14:paraId="00D71244" w14:textId="77777777">
            <w:pPr>
              <w:bidi/>
              <w:rPr>
                <w:rFonts w:ascii="Tahoma" w:hAnsi="Tahoma"/>
                <w:sz w:val="26"/>
                <w:szCs w:val="26"/>
                <w:rtl/>
              </w:rPr>
            </w:pPr>
          </w:p>
          <w:p w:rsidR="00036450" w:rsidRPr="002575B6" w:rsidP="002575B6" w14:paraId="3CDA72B8" w14:textId="2E940D82">
            <w:pPr>
              <w:bidi/>
              <w:rPr>
                <w:rFonts w:ascii="Tahoma" w:hAnsi="Tahoma"/>
                <w:sz w:val="26"/>
                <w:szCs w:val="26"/>
                <w:rtl/>
              </w:rPr>
            </w:pPr>
            <w:r>
              <w:rPr>
                <w:rFonts w:ascii="Tahoma" w:hAnsi="Tahoma" w:hint="cs"/>
                <w:sz w:val="26"/>
                <w:szCs w:val="26"/>
                <w:rtl/>
              </w:rPr>
              <w:t xml:space="preserve">שם: </w:t>
            </w:r>
            <w:r w:rsidRPr="002575B6" w:rsidR="00C72F15">
              <w:rPr>
                <w:rFonts w:ascii="Tahoma" w:hAnsi="Tahoma"/>
                <w:sz w:val="26"/>
                <w:szCs w:val="26"/>
                <w:rtl/>
              </w:rPr>
              <w:t xml:space="preserve">חיים דהן </w:t>
            </w:r>
          </w:p>
          <w:p w:rsidR="002575B6" w:rsidP="002575B6" w14:paraId="53C4ADA9" w14:textId="77777777">
            <w:pPr>
              <w:bidi/>
              <w:rPr>
                <w:rFonts w:ascii="Tahoma" w:hAnsi="Tahoma"/>
                <w:sz w:val="26"/>
                <w:szCs w:val="26"/>
                <w:rtl/>
              </w:rPr>
            </w:pPr>
          </w:p>
          <w:p w:rsidR="00C72F15" w:rsidRPr="002575B6" w:rsidP="002575B6" w14:paraId="4670B2BC" w14:textId="6C525BAE">
            <w:pPr>
              <w:bidi/>
              <w:rPr>
                <w:rFonts w:ascii="Tahoma" w:hAnsi="Tahoma"/>
                <w:sz w:val="24"/>
                <w:szCs w:val="24"/>
                <w:rtl/>
              </w:rPr>
            </w:pPr>
            <w:r w:rsidRPr="002575B6">
              <w:rPr>
                <w:rFonts w:ascii="Tahoma" w:hAnsi="Tahoma" w:hint="cs"/>
                <w:sz w:val="24"/>
                <w:szCs w:val="24"/>
                <w:rtl/>
              </w:rPr>
              <w:t xml:space="preserve">כתובת: </w:t>
            </w:r>
            <w:r w:rsidRPr="002575B6">
              <w:rPr>
                <w:rFonts w:ascii="Tahoma" w:hAnsi="Tahoma"/>
                <w:sz w:val="24"/>
                <w:szCs w:val="24"/>
                <w:rtl/>
              </w:rPr>
              <w:t>בתיה מקוב</w:t>
            </w:r>
            <w:r w:rsidRPr="002575B6">
              <w:rPr>
                <w:rFonts w:ascii="Tahoma" w:hAnsi="Tahoma" w:hint="cs"/>
                <w:sz w:val="24"/>
                <w:szCs w:val="24"/>
                <w:rtl/>
              </w:rPr>
              <w:t xml:space="preserve"> 25 </w:t>
            </w:r>
            <w:r w:rsidRPr="002575B6">
              <w:rPr>
                <w:rFonts w:ascii="Tahoma" w:hAnsi="Tahoma"/>
                <w:sz w:val="24"/>
                <w:szCs w:val="24"/>
                <w:rtl/>
              </w:rPr>
              <w:t xml:space="preserve">רחובות </w:t>
            </w:r>
          </w:p>
          <w:p w:rsidR="00C72F15" w:rsidRPr="002575B6" w:rsidP="00C72F15" w14:paraId="26745D03" w14:textId="77777777">
            <w:pPr>
              <w:bidi/>
              <w:rPr>
                <w:rFonts w:ascii="Tahoma" w:hAnsi="Tahoma"/>
                <w:sz w:val="26"/>
                <w:szCs w:val="26"/>
              </w:rPr>
            </w:pPr>
          </w:p>
          <w:p w:rsidR="00036450" w:rsidRPr="002575B6" w:rsidP="00C72F15" w14:paraId="236FDB08" w14:textId="1DD36E17">
            <w:pPr>
              <w:bidi/>
              <w:rPr>
                <w:rFonts w:ascii="Tahoma" w:hAnsi="Tahoma"/>
                <w:sz w:val="26"/>
                <w:szCs w:val="26"/>
              </w:rPr>
            </w:pPr>
            <w:r>
              <w:rPr>
                <w:rFonts w:ascii="Tahoma" w:hAnsi="Tahoma" w:hint="cs"/>
                <w:sz w:val="26"/>
                <w:szCs w:val="26"/>
                <w:rtl/>
              </w:rPr>
              <w:t xml:space="preserve">נייד: </w:t>
            </w:r>
            <w:r w:rsidRPr="002575B6" w:rsidR="00C72F15">
              <w:rPr>
                <w:rFonts w:ascii="Tahoma" w:hAnsi="Tahoma"/>
                <w:sz w:val="26"/>
                <w:szCs w:val="26"/>
                <w:rtl/>
              </w:rPr>
              <w:t>054-3081310</w:t>
            </w:r>
          </w:p>
          <w:p w:rsidR="004D3011" w:rsidRPr="002575B6" w:rsidP="00C72F15" w14:paraId="23D3C7F9" w14:textId="77777777">
            <w:pPr>
              <w:bidi/>
              <w:rPr>
                <w:rFonts w:ascii="Tahoma" w:hAnsi="Tahoma"/>
                <w:sz w:val="26"/>
                <w:szCs w:val="26"/>
              </w:rPr>
            </w:pPr>
          </w:p>
          <w:p w:rsidR="004D3011" w:rsidRPr="002575B6" w:rsidP="00C72F15" w14:paraId="5FCBB84B" w14:textId="4E726AC1">
            <w:pPr>
              <w:bidi/>
              <w:rPr>
                <w:rFonts w:ascii="Tahoma" w:hAnsi="Tahoma"/>
                <w:sz w:val="26"/>
                <w:szCs w:val="26"/>
              </w:rPr>
            </w:pPr>
            <w:r>
              <w:rPr>
                <w:rFonts w:ascii="Tahoma" w:hAnsi="Tahoma" w:hint="cs"/>
                <w:sz w:val="26"/>
                <w:szCs w:val="26"/>
                <w:rtl/>
              </w:rPr>
              <w:t>מ. משפחתי: רווק</w:t>
            </w:r>
          </w:p>
          <w:p w:rsidR="004D3011" w:rsidP="00C72F15" w14:paraId="2569F84E" w14:textId="3687F08E">
            <w:pPr>
              <w:bidi/>
              <w:rPr>
                <w:rFonts w:ascii="Tahoma" w:hAnsi="Tahoma"/>
                <w:sz w:val="26"/>
                <w:szCs w:val="26"/>
                <w:rtl/>
              </w:rPr>
            </w:pPr>
          </w:p>
          <w:p w:rsidR="002575B6" w:rsidP="002575B6" w14:paraId="18245540" w14:textId="76000279">
            <w:pPr>
              <w:bidi/>
              <w:rPr>
                <w:rFonts w:ascii="Tahoma" w:hAnsi="Tahoma"/>
                <w:sz w:val="26"/>
                <w:szCs w:val="26"/>
                <w:rtl/>
              </w:rPr>
            </w:pPr>
            <w:r>
              <w:rPr>
                <w:rFonts w:ascii="Tahoma" w:hAnsi="Tahoma" w:hint="cs"/>
                <w:sz w:val="26"/>
                <w:szCs w:val="26"/>
                <w:rtl/>
              </w:rPr>
              <w:t>שנת לידה: 1970</w:t>
            </w:r>
          </w:p>
          <w:p w:rsidR="002575B6" w:rsidP="002575B6" w14:paraId="55764D7F" w14:textId="3D922E51">
            <w:pPr>
              <w:bidi/>
              <w:rPr>
                <w:rFonts w:ascii="Tahoma" w:hAnsi="Tahoma"/>
                <w:sz w:val="26"/>
                <w:szCs w:val="26"/>
                <w:rtl/>
              </w:rPr>
            </w:pPr>
          </w:p>
          <w:p w:rsidR="002575B6" w:rsidP="002575B6" w14:paraId="2C07BECE" w14:textId="402FB576">
            <w:pPr>
              <w:bidi/>
              <w:rPr>
                <w:rFonts w:ascii="Tahoma" w:hAnsi="Tahoma"/>
                <w:sz w:val="26"/>
                <w:szCs w:val="26"/>
                <w:rtl/>
              </w:rPr>
            </w:pPr>
          </w:p>
          <w:p w:rsidR="002575B6" w:rsidRPr="002575B6" w:rsidP="002575B6" w14:paraId="0151346E" w14:textId="77777777">
            <w:pPr>
              <w:bidi/>
              <w:rPr>
                <w:rFonts w:ascii="Tahoma" w:hAnsi="Tahoma"/>
                <w:sz w:val="26"/>
                <w:szCs w:val="26"/>
              </w:rPr>
            </w:pPr>
          </w:p>
          <w:sdt>
            <w:sdtPr>
              <w:rPr>
                <w:rFonts w:ascii="Tahoma" w:hAnsi="Tahoma"/>
                <w:sz w:val="26"/>
                <w:szCs w:val="26"/>
                <w:rtl/>
              </w:rPr>
              <w:id w:val="-240260293"/>
              <w:placeholder>
                <w:docPart w:val="D5085D6C67444F62845BFB9EC359B221"/>
              </w:placeholder>
              <w:showingPlcHdr/>
              <w:richText/>
              <w:temporary/>
              <w15:appearance w15:val="hidden"/>
            </w:sdtPr>
            <w:sdtContent>
              <w:p w:rsidR="004D3011" w:rsidRPr="002575B6" w:rsidP="00C72F15" w14:paraId="6D6780C1" w14:textId="77777777">
                <w:pPr>
                  <w:bidi/>
                  <w:rPr>
                    <w:rFonts w:ascii="Tahoma" w:hAnsi="Tahoma"/>
                    <w:sz w:val="26"/>
                    <w:szCs w:val="26"/>
                    <w:rtl/>
                  </w:rPr>
                </w:pPr>
                <w:r w:rsidRPr="002575B6">
                  <w:rPr>
                    <w:rFonts w:ascii="Tahoma" w:hAnsi="Tahoma"/>
                    <w:sz w:val="26"/>
                    <w:szCs w:val="26"/>
                    <w:u w:val="single"/>
                    <w:rtl/>
                    <w:lang w:eastAsia="he"/>
                  </w:rPr>
                  <w:t>דואר אלקטרוני:</w:t>
                </w:r>
              </w:p>
            </w:sdtContent>
          </w:sdt>
          <w:p w:rsidR="002575B6" w:rsidRPr="002575B6" w:rsidP="002575B6" w14:paraId="6A178A4D" w14:textId="77777777">
            <w:pPr>
              <w:bidi/>
              <w:rPr>
                <w:rFonts w:ascii="Tahoma" w:hAnsi="Tahoma"/>
                <w:sz w:val="26"/>
                <w:szCs w:val="26"/>
              </w:rPr>
            </w:pPr>
          </w:p>
          <w:p w:rsidR="00036450" w:rsidRPr="002575B6" w:rsidP="00C72F15" w14:paraId="36C363B3" w14:textId="66A7A1BE">
            <w:pPr>
              <w:bidi/>
              <w:rPr>
                <w:rStyle w:val="Hyperlink"/>
                <w:rFonts w:ascii="Tahoma" w:hAnsi="Tahoma"/>
                <w:sz w:val="26"/>
                <w:szCs w:val="26"/>
              </w:rPr>
            </w:pPr>
            <w:r w:rsidRPr="002575B6">
              <w:rPr>
                <w:rFonts w:ascii="Tahoma" w:hAnsi="Tahoma"/>
                <w:sz w:val="26"/>
                <w:szCs w:val="26"/>
              </w:rPr>
              <w:t>Haimdahen10@gmail.com</w:t>
            </w:r>
          </w:p>
          <w:p w:rsidR="004D3011" w:rsidP="00C72F15" w14:paraId="25066795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5406FBC8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3E5EA2E0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133C7AD6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6707A6CC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534B2FB6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684A3974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2D47B9ED" w14:textId="77777777">
            <w:pPr>
              <w:bidi/>
              <w:rPr>
                <w:rFonts w:ascii="Tahoma" w:hAnsi="Tahoma"/>
                <w:rtl/>
              </w:rPr>
            </w:pPr>
          </w:p>
          <w:p w:rsidR="006659AE" w:rsidP="006659AE" w14:paraId="02D30853" w14:textId="77A64119">
            <w:pPr>
              <w:pStyle w:val="ListParagraph"/>
              <w:numPr>
                <w:ilvl w:val="0"/>
                <w:numId w:val="2"/>
              </w:numPr>
              <w:bidi/>
              <w:rPr>
                <w:rFonts w:ascii="Tahoma" w:hAnsi="Tahoma"/>
              </w:rPr>
            </w:pPr>
            <w:r w:rsidRPr="006659AE">
              <w:rPr>
                <w:rFonts w:ascii="Tahoma" w:hAnsi="Tahoma" w:hint="cs"/>
                <w:rtl/>
              </w:rPr>
              <w:t xml:space="preserve">נהג אחראי וזהיר </w:t>
            </w:r>
            <w:r>
              <w:rPr>
                <w:rFonts w:ascii="Tahoma" w:hAnsi="Tahoma" w:hint="cs"/>
                <w:rtl/>
              </w:rPr>
              <w:t>.</w:t>
            </w:r>
          </w:p>
          <w:p w:rsidR="006659AE" w:rsidP="006659AE" w14:paraId="401C4462" w14:textId="77777777">
            <w:pPr>
              <w:pStyle w:val="ListParagraph"/>
              <w:bidi/>
              <w:rPr>
                <w:rFonts w:ascii="Tahoma" w:hAnsi="Tahoma"/>
              </w:rPr>
            </w:pPr>
          </w:p>
          <w:p w:rsidR="006659AE" w:rsidP="006659AE" w14:paraId="5261062F" w14:textId="17783773">
            <w:pPr>
              <w:pStyle w:val="ListParagraph"/>
              <w:numPr>
                <w:ilvl w:val="0"/>
                <w:numId w:val="2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בעל יחסי אנוש טובים.</w:t>
            </w:r>
          </w:p>
          <w:p w:rsidR="006659AE" w:rsidRPr="006659AE" w:rsidP="006659AE" w14:paraId="1EE72059" w14:textId="77777777">
            <w:pPr>
              <w:pStyle w:val="ListParagraph"/>
              <w:rPr>
                <w:rFonts w:ascii="Tahoma" w:hAnsi="Tahoma"/>
                <w:rtl/>
              </w:rPr>
            </w:pPr>
          </w:p>
          <w:p w:rsidR="006659AE" w:rsidRPr="0096165F" w:rsidP="006659AE" w14:paraId="3FAE35B5" w14:textId="2F700616">
            <w:pPr>
              <w:pStyle w:val="ListParagraph"/>
              <w:numPr>
                <w:ilvl w:val="0"/>
                <w:numId w:val="2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תודעת שירות גבוהה ומקצועיות בתחום.</w:t>
            </w:r>
          </w:p>
        </w:tc>
        <w:tc>
          <w:tcPr>
            <w:tcW w:w="720" w:type="dxa"/>
          </w:tcPr>
          <w:p w:rsidR="001B2ABD" w:rsidRPr="0096165F" w:rsidP="00C72F15" w14:paraId="194F3773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331" w:type="dxa"/>
          </w:tcPr>
          <w:sdt>
            <w:sdtPr>
              <w:rPr>
                <w:rFonts w:ascii="Tahoma" w:hAnsi="Tahoma"/>
                <w:rtl/>
              </w:rPr>
              <w:id w:val="1049110328"/>
              <w:placeholder>
                <w:docPart w:val="AEBA3C18FBDD4A40BA8593DD866D8FD8"/>
              </w:placeholder>
              <w:showingPlcHdr/>
              <w:richText/>
              <w:temporary/>
              <w15:appearance w15:val="hidden"/>
            </w:sdtPr>
            <w:sdtContent>
              <w:p w:rsidR="001B2ABD" w:rsidRPr="0096165F" w:rsidP="00C72F15" w14:paraId="0F0EF053" w14:textId="77777777">
                <w:pPr>
                  <w:pStyle w:val="Heading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השכלה</w:t>
                </w:r>
              </w:p>
            </w:sdtContent>
          </w:sdt>
          <w:p w:rsidR="00036450" w:rsidRPr="0096165F" w:rsidP="00C72F15" w14:paraId="4B2666CF" w14:textId="5C415160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ביה"ס תל נוף</w:t>
            </w:r>
          </w:p>
          <w:p w:rsidR="002575B6" w:rsidP="00C72F15" w14:paraId="11C64734" w14:textId="77777777">
            <w:pPr>
              <w:bidi/>
              <w:rPr>
                <w:rFonts w:ascii="Tahoma" w:hAnsi="Tahoma"/>
                <w:rtl/>
                <w:lang w:eastAsia="he"/>
              </w:rPr>
            </w:pPr>
          </w:p>
          <w:p w:rsidR="004D3011" w:rsidRPr="0096165F" w:rsidP="002575B6" w14:paraId="7332F74A" w14:textId="3C46C2D8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  <w:lang w:eastAsia="he"/>
              </w:rPr>
              <w:t>12 שנות לימוד בביה"ס מקצועי תל נוף .</w:t>
            </w:r>
          </w:p>
          <w:p w:rsidR="00036450" w:rsidRPr="0096165F" w:rsidP="00C72F15" w14:paraId="0545D9A8" w14:textId="77777777">
            <w:pPr>
              <w:bidi/>
              <w:rPr>
                <w:rFonts w:ascii="Tahoma" w:hAnsi="Tahoma"/>
              </w:rPr>
            </w:pPr>
          </w:p>
          <w:p w:rsidR="00D41BA2" w:rsidRPr="005E6548" w:rsidP="00D41BA2" w14:paraId="1BAE1BA1" w14:textId="77777777">
            <w:pPr>
              <w:pStyle w:val="Heading2"/>
              <w:bidi/>
              <w:rPr>
                <w:rFonts w:ascii="Tahoma" w:hAnsi="Tahoma"/>
                <w:rtl/>
              </w:rPr>
            </w:pPr>
            <w:r w:rsidRPr="005E6548">
              <w:rPr>
                <w:rFonts w:ascii="Tahoma" w:hAnsi="Tahoma" w:hint="cs"/>
                <w:rtl/>
              </w:rPr>
              <w:t xml:space="preserve">בעל רישיון נהיגה ג' </w:t>
            </w:r>
            <w:r w:rsidRPr="005E6548">
              <w:rPr>
                <w:rFonts w:ascii="Tahoma" w:hAnsi="Tahoma" w:hint="cs"/>
                <w:u w:val="single"/>
                <w:rtl/>
              </w:rPr>
              <w:t>עד 15</w:t>
            </w:r>
            <w:r w:rsidRPr="005E6548">
              <w:rPr>
                <w:rFonts w:ascii="Tahoma" w:hAnsi="Tahoma" w:hint="cs"/>
                <w:rtl/>
              </w:rPr>
              <w:t xml:space="preserve"> טון משנת 1988    </w:t>
            </w:r>
          </w:p>
          <w:p w:rsidR="00D41BA2" w:rsidRPr="005E6548" w:rsidP="00D41BA2" w14:paraId="47770E10" w14:textId="3D63683C">
            <w:pPr>
              <w:pStyle w:val="Heading2"/>
              <w:bidi/>
              <w:rPr>
                <w:rFonts w:ascii="Tahoma" w:hAnsi="Tahoma"/>
                <w:rtl/>
              </w:rPr>
            </w:pPr>
            <w:r w:rsidRPr="005E6548">
              <w:rPr>
                <w:rFonts w:ascii="Tahoma" w:hAnsi="Tahoma" w:hint="cs"/>
                <w:rtl/>
              </w:rPr>
              <w:t xml:space="preserve">בעל רישיון מלגזה </w:t>
            </w:r>
          </w:p>
          <w:p w:rsidR="00D41BA2" w:rsidP="007C7DC5" w14:paraId="5DDEACE1" w14:textId="77777777">
            <w:pPr>
              <w:pStyle w:val="Heading2"/>
              <w:bidi/>
              <w:rPr>
                <w:rFonts w:ascii="Tahoma" w:hAnsi="Tahoma"/>
                <w:rtl/>
              </w:rPr>
            </w:pPr>
          </w:p>
          <w:sdt>
            <w:sdtPr>
              <w:rPr>
                <w:rFonts w:ascii="Tahoma" w:hAnsi="Tahoma"/>
                <w:rtl/>
              </w:rPr>
              <w:id w:val="1001553383"/>
              <w:placeholder>
                <w:docPart w:val="03EBBFBACCA447CFA822CBD3D07FEF3C"/>
              </w:placeholder>
              <w:showingPlcHdr/>
              <w:richText/>
              <w:temporary/>
              <w15:appearance w15:val="hidden"/>
            </w:sdtPr>
            <w:sdtContent>
              <w:p w:rsidR="00036450" w:rsidRPr="0096165F" w:rsidP="00D41BA2" w14:paraId="0110A4EE" w14:textId="29A29945">
                <w:pPr>
                  <w:pStyle w:val="Heading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ניסיון תעסוקתי</w:t>
                </w:r>
              </w:p>
            </w:sdtContent>
          </w:sdt>
          <w:p w:rsidR="007C7DC5" w:rsidP="00C72F15" w14:paraId="29C3140A" w14:textId="77777777">
            <w:pPr>
              <w:pStyle w:val="Heading4"/>
              <w:bidi/>
              <w:rPr>
                <w:rFonts w:ascii="Tahoma" w:hAnsi="Tahoma"/>
                <w:rtl/>
              </w:rPr>
            </w:pPr>
          </w:p>
          <w:p w:rsidR="00036450" w:rsidRPr="00FB0977" w:rsidP="007C7DC5" w14:paraId="769400EB" w14:textId="3974E34E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2022 - 2013   נהג חלוקה, </w:t>
            </w:r>
            <w:r>
              <w:rPr>
                <w:rFonts w:ascii="Tahoma" w:hAnsi="Tahoma" w:hint="cs"/>
                <w:rtl/>
              </w:rPr>
              <w:t>אופנוגרר</w:t>
            </w:r>
            <w:r>
              <w:rPr>
                <w:rFonts w:ascii="Tahoma" w:hAnsi="Tahoma" w:hint="cs"/>
                <w:rtl/>
              </w:rPr>
              <w:t xml:space="preserve"> </w:t>
            </w:r>
          </w:p>
          <w:p w:rsidR="007C7DC5" w:rsidP="00C72F15" w14:paraId="461630BE" w14:textId="77777777">
            <w:pPr>
              <w:pStyle w:val="Heading4"/>
              <w:bidi/>
              <w:rPr>
                <w:rFonts w:ascii="Tahoma" w:hAnsi="Tahoma"/>
                <w:rtl/>
              </w:rPr>
            </w:pPr>
          </w:p>
          <w:p w:rsidR="007C7DC5" w:rsidP="007C7DC5" w14:paraId="521B9E0C" w14:textId="378AFB11">
            <w:pPr>
              <w:pStyle w:val="Heading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2013 - 2008   נהג חלוקה משאית, סבח סוכנויות </w:t>
            </w:r>
          </w:p>
          <w:p w:rsidR="007C7DC5" w:rsidP="007C7DC5" w14:paraId="575D183E" w14:textId="013F229E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 xml:space="preserve">אחראי קו </w:t>
            </w:r>
          </w:p>
          <w:p w:rsidR="007C7DC5" w:rsidP="007C7DC5" w14:paraId="6E1FAAB0" w14:textId="54944D75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 xml:space="preserve">חלוקה וגבייה </w:t>
            </w:r>
          </w:p>
          <w:p w:rsidR="007C7DC5" w:rsidP="007C7DC5" w14:paraId="586C73AD" w14:textId="5E047605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 xml:space="preserve">העמסה ופריקה </w:t>
            </w:r>
          </w:p>
          <w:p w:rsidR="007C7DC5" w:rsidP="007C7DC5" w14:paraId="6C30813E" w14:textId="5267473D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>עבודה בכל הארץ</w:t>
            </w:r>
          </w:p>
          <w:p w:rsidR="007C7DC5" w:rsidP="007C7DC5" w14:paraId="5F24D429" w14:textId="22EC2368">
            <w:pPr>
              <w:pStyle w:val="ListParagraph"/>
              <w:bidi/>
              <w:rPr>
                <w:rtl/>
              </w:rPr>
            </w:pPr>
          </w:p>
          <w:p w:rsidR="007C7DC5" w:rsidRPr="007C7DC5" w:rsidP="007C7DC5" w14:paraId="5816FF95" w14:textId="77777777">
            <w:pPr>
              <w:pStyle w:val="ListParagraph"/>
              <w:bidi/>
            </w:pPr>
          </w:p>
          <w:p w:rsidR="007C7DC5" w:rsidP="007C7DC5" w14:paraId="757355D2" w14:textId="53B16895">
            <w:pPr>
              <w:pStyle w:val="Heading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2008 - 2001   נהג חלוקה משאית, חברת מ-א-ש</w:t>
            </w:r>
          </w:p>
          <w:p w:rsidR="007C7DC5" w:rsidP="007C7DC5" w14:paraId="00BC436E" w14:textId="77777777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 xml:space="preserve">אחראי קו </w:t>
            </w:r>
          </w:p>
          <w:p w:rsidR="007C7DC5" w:rsidP="007C7DC5" w14:paraId="517375BA" w14:textId="77777777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 xml:space="preserve">חלוקה וגבייה </w:t>
            </w:r>
          </w:p>
          <w:p w:rsidR="007C7DC5" w:rsidP="007C7DC5" w14:paraId="55784533" w14:textId="77777777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 xml:space="preserve">העמסה ופריקה </w:t>
            </w:r>
          </w:p>
          <w:p w:rsidR="007C7DC5" w:rsidP="007C7DC5" w14:paraId="7E630A95" w14:textId="2C0FD502">
            <w:pPr>
              <w:pStyle w:val="ListParagraph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>עבודה בכל הארץ</w:t>
            </w:r>
          </w:p>
          <w:p w:rsidR="007C7DC5" w:rsidRPr="007C7DC5" w:rsidP="007C7DC5" w14:paraId="766B7342" w14:textId="77777777">
            <w:pPr>
              <w:pStyle w:val="ListParagraph"/>
              <w:bidi/>
              <w:rPr>
                <w:rtl/>
              </w:rPr>
            </w:pPr>
          </w:p>
          <w:p w:rsidR="007C7DC5" w:rsidP="006659AE" w14:paraId="5A52E35F" w14:textId="19750C54">
            <w:pPr>
              <w:pStyle w:val="Heading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2000 - 1994   נהג , חברת </w:t>
            </w:r>
            <w:r w:rsidR="003C3675">
              <w:rPr>
                <w:rFonts w:ascii="Tahoma" w:hAnsi="Tahoma" w:hint="cs"/>
                <w:rtl/>
              </w:rPr>
              <w:t>"</w:t>
            </w:r>
            <w:r>
              <w:rPr>
                <w:rFonts w:ascii="Tahoma" w:hAnsi="Tahoma" w:hint="cs"/>
                <w:rtl/>
              </w:rPr>
              <w:t>רנו קרסו"</w:t>
            </w:r>
          </w:p>
          <w:p w:rsidR="007C7DC5" w:rsidP="007C7DC5" w14:paraId="4E4E984C" w14:textId="77777777">
            <w:pPr>
              <w:pStyle w:val="Heading2"/>
              <w:bidi/>
              <w:rPr>
                <w:rFonts w:ascii="Tahoma" w:hAnsi="Tahoma"/>
                <w:rtl/>
              </w:rPr>
            </w:pPr>
          </w:p>
          <w:p w:rsidR="003C3675" w:rsidP="003C3675" w14:paraId="3BF561E4" w14:textId="3EC457AE">
            <w:pPr>
              <w:pStyle w:val="Heading2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שירות צבאי</w:t>
            </w:r>
          </w:p>
          <w:p w:rsidR="003C3675" w:rsidP="003C3675" w14:paraId="30F45947" w14:textId="46F0F80E">
            <w:pPr>
              <w:pStyle w:val="Heading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1992 - 1989   </w:t>
            </w:r>
            <w:r w:rsidRPr="006659AE">
              <w:rPr>
                <w:rFonts w:ascii="Tahoma" w:hAnsi="Tahoma" w:hint="cs"/>
                <w:b w:val="0"/>
                <w:bCs w:val="0"/>
                <w:rtl/>
              </w:rPr>
              <w:t>חטיבת הצנחנים , גדוד 890</w:t>
            </w:r>
          </w:p>
          <w:p w:rsidR="003C3675" w:rsidRPr="003C3675" w:rsidP="003C3675" w14:paraId="256900E3" w14:textId="77777777">
            <w:pPr>
              <w:bidi/>
              <w:rPr>
                <w:rtl/>
              </w:rPr>
            </w:pPr>
          </w:p>
          <w:p w:rsidR="003C3675" w:rsidP="003C3675" w14:paraId="12B58A77" w14:textId="31C511FA">
            <w:pPr>
              <w:pStyle w:val="Heading2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שפות</w:t>
            </w:r>
          </w:p>
          <w:p w:rsidR="003C3675" w:rsidP="003C3675" w14:paraId="598DB186" w14:textId="0D040C86">
            <w:pPr>
              <w:pStyle w:val="Heading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עברית: </w:t>
            </w:r>
            <w:r w:rsidRPr="006659AE">
              <w:rPr>
                <w:rFonts w:ascii="Tahoma" w:hAnsi="Tahoma" w:hint="cs"/>
                <w:b w:val="0"/>
                <w:bCs w:val="0"/>
                <w:rtl/>
              </w:rPr>
              <w:t>שפת אם</w:t>
            </w:r>
          </w:p>
          <w:p w:rsidR="006659AE" w:rsidRPr="006659AE" w:rsidP="006659AE" w14:paraId="6F6116F7" w14:textId="7FEBF077">
            <w:pPr>
              <w:bidi/>
              <w:rPr>
                <w:rtl/>
              </w:rPr>
            </w:pPr>
          </w:p>
          <w:p w:rsidR="00036450" w:rsidRPr="004B6C67" w:rsidP="004B6C67" w14:paraId="1DE07E31" w14:textId="54344209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אנגלית: </w:t>
            </w:r>
            <w:r>
              <w:rPr>
                <w:rFonts w:ascii="Tahoma" w:hAnsi="Tahoma" w:hint="cs"/>
                <w:b w:val="0"/>
                <w:bCs w:val="0"/>
                <w:rtl/>
              </w:rPr>
              <w:t>ברמה טובה מא</w:t>
            </w:r>
            <w:r w:rsidR="00D41BA2">
              <w:rPr>
                <w:rFonts w:ascii="Tahoma" w:hAnsi="Tahoma" w:hint="cs"/>
                <w:b w:val="0"/>
                <w:bCs w:val="0"/>
                <w:rtl/>
              </w:rPr>
              <w:t>וד</w:t>
            </w:r>
          </w:p>
        </w:tc>
      </w:tr>
    </w:tbl>
    <w:p w:rsidR="0043117B" w:rsidRPr="0096165F" w:rsidP="004B6C67" w14:paraId="230D5725" w14:textId="77777777">
      <w:pPr>
        <w:tabs>
          <w:tab w:val="left" w:pos="990"/>
        </w:tabs>
        <w:bidi/>
        <w:rPr>
          <w:rFonts w:ascii="Tahoma" w:hAnsi="Tahoma"/>
        </w:rPr>
      </w:pPr>
    </w:p>
    <w:sectPr w:rsidSect="00AE7882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78E34D6A" w14:textId="77777777">
    <w:pPr>
      <w:pStyle w:val="Header"/>
      <w:bidi/>
    </w:pPr>
    <w:r/>
    <w:r>
      <w:rPr>
        <w:noProof/>
        <w:rtl/>
        <w:lang w:eastAsia="h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602EE2"/>
    <w:multiLevelType w:val="hybridMultilevel"/>
    <w:tmpl w:val="A5C039FA"/>
    <w:lvl w:ilvl="0">
      <w:start w:val="2013"/>
      <w:numFmt w:val="bullet"/>
      <w:lvlText w:val="-"/>
      <w:lvlJc w:val="left"/>
      <w:pPr>
        <w:ind w:left="720" w:hanging="360"/>
      </w:pPr>
      <w:rPr>
        <w:rFonts w:ascii="Tahoma" w:hAnsi="Tahoma" w:eastAsiaTheme="minorEastAsia" w:cs="Tahoma" w:hint="default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44EC5"/>
    <w:multiLevelType w:val="hybridMultilevel"/>
    <w:tmpl w:val="5246C7C6"/>
    <w:lvl w:ilvl="0">
      <w:start w:val="1992"/>
      <w:numFmt w:val="bullet"/>
      <w:lvlText w:val="-"/>
      <w:lvlJc w:val="left"/>
      <w:pPr>
        <w:ind w:left="720" w:hanging="360"/>
      </w:pPr>
      <w:rPr>
        <w:rFonts w:ascii="Tahoma" w:hAnsi="Tahoma" w:eastAsiaTheme="minorEastAsi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15"/>
    <w:rsid w:val="00036450"/>
    <w:rsid w:val="00077476"/>
    <w:rsid w:val="00094499"/>
    <w:rsid w:val="000C45FF"/>
    <w:rsid w:val="000E0FF6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575B6"/>
    <w:rsid w:val="00281FD5"/>
    <w:rsid w:val="0030481B"/>
    <w:rsid w:val="003156FC"/>
    <w:rsid w:val="003254B5"/>
    <w:rsid w:val="0037121F"/>
    <w:rsid w:val="003914A7"/>
    <w:rsid w:val="003A6B7D"/>
    <w:rsid w:val="003B06CA"/>
    <w:rsid w:val="003C3675"/>
    <w:rsid w:val="004071FC"/>
    <w:rsid w:val="0043117B"/>
    <w:rsid w:val="00445947"/>
    <w:rsid w:val="004779CE"/>
    <w:rsid w:val="004813B3"/>
    <w:rsid w:val="00496591"/>
    <w:rsid w:val="004B6C67"/>
    <w:rsid w:val="004C63E4"/>
    <w:rsid w:val="004D3011"/>
    <w:rsid w:val="005262AC"/>
    <w:rsid w:val="005E39D5"/>
    <w:rsid w:val="005E6548"/>
    <w:rsid w:val="00600670"/>
    <w:rsid w:val="0062123A"/>
    <w:rsid w:val="00644134"/>
    <w:rsid w:val="00646E75"/>
    <w:rsid w:val="006659AE"/>
    <w:rsid w:val="006771D0"/>
    <w:rsid w:val="00715FCB"/>
    <w:rsid w:val="00743101"/>
    <w:rsid w:val="007775E1"/>
    <w:rsid w:val="007867A0"/>
    <w:rsid w:val="007927F5"/>
    <w:rsid w:val="007C7DC5"/>
    <w:rsid w:val="00802CA0"/>
    <w:rsid w:val="008532F7"/>
    <w:rsid w:val="009203D9"/>
    <w:rsid w:val="009260CD"/>
    <w:rsid w:val="00952C25"/>
    <w:rsid w:val="0096165F"/>
    <w:rsid w:val="009649B5"/>
    <w:rsid w:val="00A2118D"/>
    <w:rsid w:val="00AD0737"/>
    <w:rsid w:val="00AD76E2"/>
    <w:rsid w:val="00AE7882"/>
    <w:rsid w:val="00B20152"/>
    <w:rsid w:val="00B359E4"/>
    <w:rsid w:val="00B57D98"/>
    <w:rsid w:val="00B70850"/>
    <w:rsid w:val="00C066B6"/>
    <w:rsid w:val="00C37BA1"/>
    <w:rsid w:val="00C4674C"/>
    <w:rsid w:val="00C506CF"/>
    <w:rsid w:val="00C715C2"/>
    <w:rsid w:val="00C72BED"/>
    <w:rsid w:val="00C72F15"/>
    <w:rsid w:val="00C745C1"/>
    <w:rsid w:val="00C9578B"/>
    <w:rsid w:val="00CB0055"/>
    <w:rsid w:val="00D2522B"/>
    <w:rsid w:val="00D41BA2"/>
    <w:rsid w:val="00D422DE"/>
    <w:rsid w:val="00D5459D"/>
    <w:rsid w:val="00DA1F4D"/>
    <w:rsid w:val="00DC211E"/>
    <w:rsid w:val="00DD172A"/>
    <w:rsid w:val="00E25A26"/>
    <w:rsid w:val="00E4381A"/>
    <w:rsid w:val="00E55D74"/>
    <w:rsid w:val="00F60274"/>
    <w:rsid w:val="00F77FB9"/>
    <w:rsid w:val="00FB068F"/>
    <w:rsid w:val="00FB0977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5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7C7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ZAKEXW" Type="http://schemas.openxmlformats.org/officeDocument/2006/relationships/image" Target="media/PRZUHQ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Keren\AppData\Local\Microsoft\Office\16.0\DTS\he-IL%7BB3FD588C-0A1D-4EA6-BA90-F21EB1D4E099%7D\%7B1F54DB85-1C77-4D29-BE78-0E886CD8CEEA%7Dtf00546271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5085D6C67444F62845BFB9EC359B22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61BB569-FF37-4A27-A550-64DB80A9343F}"/>
      </w:docPartPr>
      <w:docPartBody>
        <w:p w:rsidR="003914A7">
          <w:pPr>
            <w:pStyle w:val="D5085D6C67444F62845BFB9EC359B221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AEBA3C18FBDD4A40BA8593DD866D8FD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DD51C9D-A767-4426-9CD5-F2F4BD309C73}"/>
      </w:docPartPr>
      <w:docPartBody>
        <w:p w:rsidR="003914A7">
          <w:pPr>
            <w:pStyle w:val="AEBA3C18FBDD4A40BA8593DD866D8FD8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03EBBFBACCA447CFA822CBD3D07FEF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E8F5ED-EA8B-4025-B934-F764800C34BA}"/>
      </w:docPartPr>
      <w:docPartBody>
        <w:p w:rsidR="003914A7">
          <w:pPr>
            <w:pStyle w:val="03EBBFBACCA447CFA822CBD3D07FEF3C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15"/>
    <w:rsid w:val="00105E15"/>
    <w:rsid w:val="001C7A6F"/>
    <w:rsid w:val="003914A7"/>
    <w:rsid w:val="007275BA"/>
    <w:rsid w:val="00B2391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085D6C67444F62845BFB9EC359B221">
    <w:name w:val="D5085D6C67444F62845BFB9EC359B221"/>
    <w:pPr>
      <w:bidi/>
    </w:pPr>
  </w:style>
  <w:style w:type="character" w:styleId="Hyperlink">
    <w:name w:val="Hyperlink"/>
    <w:basedOn w:val="DefaultParagraphFont"/>
    <w:uiPriority w:val="99"/>
    <w:unhideWhenUsed/>
    <w:rPr>
      <w:rFonts w:cs="Tahoma"/>
      <w:color w:val="C45911" w:themeColor="accent2" w:themeShade="BF"/>
      <w:u w:val="single"/>
    </w:rPr>
  </w:style>
  <w:style w:type="paragraph" w:customStyle="1" w:styleId="AEBA3C18FBDD4A40BA8593DD866D8FD8">
    <w:name w:val="AEBA3C18FBDD4A40BA8593DD866D8FD8"/>
    <w:pPr>
      <w:bidi/>
    </w:pPr>
  </w:style>
  <w:style w:type="paragraph" w:customStyle="1" w:styleId="03EBBFBACCA447CFA822CBD3D07FEF3C">
    <w:name w:val="03EBBFBACCA447CFA822CBD3D07FEF3C"/>
    <w:pPr>
      <w:bidi/>
    </w:p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{1F54DB85-1C77-4D29-BE78-0E886CD8CEEA}tf00546271_win32</Template>
  <TotalTime>0</TotalTime>
  <Pages>1</Pages>
  <Words>128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2022-06-02T20:58:00Z</dcterms:created>
  <dcterms:modified xsi:type="dcterms:W3CDTF">2022-06-02T20:58:00Z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