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530"/>
                    <pic:cNvPicPr/>
                  </pic:nvPicPr>
                  <pic:blipFill>
                    <a:blip xmlns:r="http://schemas.openxmlformats.org/officeDocument/2006/relationships" r:embed="rId37XD4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5B04" w:rsidRPr="00AD7D64" w:rsidRDefault="00726B65" w:rsidP="009E5B04">
      <w:pPr>
        <w:spacing w:after="120" w:line="360" w:lineRule="auto"/>
        <w:jc w:val="center"/>
        <w:rPr>
          <w:rFonts w:ascii="Tahoma" w:hAnsi="Tahoma" w:cs="Tahoma"/>
          <w:b/>
          <w:bCs/>
          <w:sz w:val="32"/>
          <w:szCs w:val="32"/>
          <w:rtl/>
        </w:rPr>
      </w:pPr>
      <w:r w:rsidRPr="00AD7D64">
        <w:rPr>
          <w:rFonts w:ascii="Tahoma" w:hAnsi="Tahoma" w:cs="Tahoma"/>
          <w:b/>
          <w:bCs/>
          <w:sz w:val="32"/>
          <w:szCs w:val="32"/>
          <w:rtl/>
        </w:rPr>
        <w:t xml:space="preserve"> </w:t>
      </w:r>
    </w:p>
    <w:p w:rsidR="009E5B04" w:rsidRPr="00AD7D64" w:rsidRDefault="00726B65" w:rsidP="009E5B04">
      <w:pPr>
        <w:spacing w:after="120" w:line="360" w:lineRule="auto"/>
        <w:jc w:val="center"/>
        <w:rPr>
          <w:rFonts w:ascii="Tahoma" w:hAnsi="Tahoma" w:cs="Tahoma"/>
          <w:b/>
          <w:bCs/>
          <w:sz w:val="32"/>
          <w:szCs w:val="32"/>
          <w:rtl/>
        </w:rPr>
      </w:pPr>
      <w:r w:rsidRPr="00AD7D64">
        <w:rPr>
          <w:rFonts w:ascii="Tahoma" w:hAnsi="Tahoma" w:cs="Tahoma"/>
          <w:b/>
          <w:bCs/>
          <w:sz w:val="32"/>
          <w:szCs w:val="32"/>
          <w:rtl/>
        </w:rPr>
        <w:t>הניה רז</w:t>
      </w:r>
      <w:r w:rsidR="000445C4" w:rsidRPr="00AD7D64">
        <w:rPr>
          <w:rFonts w:ascii="Tahoma" w:hAnsi="Tahoma" w:cs="Tahoma"/>
          <w:rtl/>
        </w:rPr>
        <w:t xml:space="preserve"> </w:t>
      </w:r>
    </w:p>
    <w:p w:rsidR="000445C4" w:rsidRPr="00AD7D64" w:rsidRDefault="000445C4" w:rsidP="004B0B39">
      <w:pPr>
        <w:spacing w:line="360" w:lineRule="auto"/>
        <w:jc w:val="center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 xml:space="preserve">טלפון: 02-6453939; </w:t>
      </w:r>
      <w:r w:rsidR="0001050C" w:rsidRPr="00AD7D64">
        <w:rPr>
          <w:rFonts w:ascii="Tahoma" w:hAnsi="Tahoma" w:cs="Tahoma"/>
          <w:rtl/>
        </w:rPr>
        <w:t>050-4466366</w:t>
      </w:r>
    </w:p>
    <w:p w:rsidR="00726B65" w:rsidRPr="00AD7D64" w:rsidRDefault="00726B65" w:rsidP="00726B65">
      <w:pPr>
        <w:spacing w:after="120" w:line="360" w:lineRule="auto"/>
        <w:jc w:val="center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 xml:space="preserve">מייל: </w:t>
      </w:r>
      <w:hyperlink r:id="rId7" w:history="1">
        <w:r w:rsidRPr="00AD7D64">
          <w:rPr>
            <w:rStyle w:val="Hyperlink"/>
            <w:rFonts w:ascii="Tahoma" w:hAnsi="Tahoma" w:cs="Tahoma"/>
          </w:rPr>
          <w:t>heniaraz@walla.com</w:t>
        </w:r>
      </w:hyperlink>
    </w:p>
    <w:p w:rsidR="009E5B04" w:rsidRPr="00AD7D64" w:rsidRDefault="009E5B04" w:rsidP="00726B65">
      <w:pPr>
        <w:spacing w:after="120" w:line="360" w:lineRule="auto"/>
        <w:jc w:val="both"/>
        <w:outlineLvl w:val="0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0445C4" w:rsidRPr="00AD7D64" w:rsidRDefault="000445C4" w:rsidP="00726B65">
      <w:pPr>
        <w:spacing w:after="120" w:line="360" w:lineRule="auto"/>
        <w:jc w:val="both"/>
        <w:outlineLvl w:val="0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AD7D64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ניסיון </w:t>
      </w:r>
      <w:r w:rsidR="00726B65" w:rsidRPr="00AD7D64">
        <w:rPr>
          <w:rFonts w:ascii="Tahoma" w:hAnsi="Tahoma" w:cs="Tahoma"/>
          <w:b/>
          <w:bCs/>
          <w:sz w:val="28"/>
          <w:szCs w:val="28"/>
          <w:u w:val="single"/>
          <w:rtl/>
        </w:rPr>
        <w:t>תעסוקתי</w:t>
      </w:r>
    </w:p>
    <w:p w:rsidR="00BD2B94" w:rsidRDefault="00BD2B94" w:rsidP="00BD2B94">
      <w:pPr>
        <w:spacing w:line="360" w:lineRule="auto"/>
        <w:ind w:left="1218" w:hanging="1218"/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2022</w:t>
      </w:r>
      <w:r>
        <w:rPr>
          <w:rFonts w:ascii="Tahoma" w:hAnsi="Tahoma" w:cs="Tahoma" w:hint="cs"/>
          <w:rtl/>
        </w:rPr>
        <w:tab/>
        <w:t>קבוצת נגב קרמיקה בע"מ- מנהלת בק אופיס</w:t>
      </w:r>
    </w:p>
    <w:p w:rsidR="00BD2B94" w:rsidRDefault="00BD2B94" w:rsidP="00BD2B94">
      <w:pPr>
        <w:spacing w:line="360" w:lineRule="auto"/>
        <w:ind w:left="2436" w:hanging="1218"/>
        <w:jc w:val="both"/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תיאום פגישות וניהול יומנים, עריכות דו"חות, תיאום אספקות,</w:t>
      </w:r>
    </w:p>
    <w:p w:rsidR="00BD2B94" w:rsidRDefault="00BD2B94" w:rsidP="00BD2B94">
      <w:pPr>
        <w:spacing w:line="360" w:lineRule="auto"/>
        <w:ind w:left="2436" w:hanging="1218"/>
        <w:jc w:val="both"/>
        <w:outlineLvl w:val="0"/>
        <w:rPr>
          <w:rFonts w:ascii="Tahoma" w:hAnsi="Tahoma" w:cs="Tahoma" w:hint="cs"/>
          <w:rtl/>
        </w:rPr>
      </w:pPr>
      <w:r>
        <w:rPr>
          <w:rFonts w:ascii="Tahoma" w:hAnsi="Tahoma" w:cs="Tahoma" w:hint="cs"/>
          <w:rtl/>
        </w:rPr>
        <w:t>קשר שוטף עם אדריכלים ומעצבות כולל תשלום עמלות.</w:t>
      </w:r>
    </w:p>
    <w:p w:rsidR="00BD2B94" w:rsidRDefault="00BD2B94" w:rsidP="00BD2B94">
      <w:pPr>
        <w:spacing w:line="360" w:lineRule="auto"/>
        <w:ind w:left="2436" w:hanging="1218"/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אחראית מחסן </w:t>
      </w:r>
      <w:r>
        <w:rPr>
          <w:rFonts w:ascii="Tahoma" w:hAnsi="Tahoma" w:cs="Tahoma"/>
          <w:rtl/>
        </w:rPr>
        <w:t>–</w:t>
      </w:r>
      <w:r>
        <w:rPr>
          <w:rFonts w:ascii="Tahoma" w:hAnsi="Tahoma" w:cs="Tahoma" w:hint="cs"/>
          <w:rtl/>
        </w:rPr>
        <w:t xml:space="preserve"> קבלה ואספקת סחורה, תעודות משלוח.</w:t>
      </w:r>
    </w:p>
    <w:p w:rsidR="00BD2B94" w:rsidRDefault="00BD2B94" w:rsidP="00BD2B94">
      <w:pPr>
        <w:spacing w:line="360" w:lineRule="auto"/>
        <w:ind w:left="2436" w:hanging="1218"/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ab/>
      </w:r>
    </w:p>
    <w:p w:rsidR="00BF5554" w:rsidRDefault="00BF5554" w:rsidP="00E9633B">
      <w:pPr>
        <w:spacing w:line="360" w:lineRule="auto"/>
        <w:ind w:left="1218" w:hanging="1218"/>
        <w:jc w:val="both"/>
        <w:outlineLvl w:val="0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2017</w:t>
      </w:r>
      <w:r w:rsidR="00BD2B94">
        <w:rPr>
          <w:rFonts w:ascii="Tahoma" w:hAnsi="Tahoma" w:cs="Tahoma" w:hint="cs"/>
          <w:rtl/>
        </w:rPr>
        <w:t xml:space="preserve"> - 2022</w:t>
      </w:r>
      <w:r w:rsidR="00E9633B">
        <w:rPr>
          <w:rFonts w:ascii="Tahoma" w:hAnsi="Tahoma" w:cs="Tahoma"/>
          <w:rtl/>
        </w:rPr>
        <w:tab/>
      </w:r>
      <w:r w:rsidRPr="00AD7D64">
        <w:rPr>
          <w:rFonts w:ascii="Tahoma" w:hAnsi="Tahoma" w:cs="Tahoma"/>
          <w:rtl/>
        </w:rPr>
        <w:t>חברת הגיחון –</w:t>
      </w:r>
      <w:r w:rsidR="00FA3DC7" w:rsidRPr="00AD7D64">
        <w:rPr>
          <w:rFonts w:ascii="Tahoma" w:hAnsi="Tahoma" w:cs="Tahoma"/>
          <w:rtl/>
        </w:rPr>
        <w:t xml:space="preserve"> </w:t>
      </w:r>
      <w:r w:rsidR="00E9633B">
        <w:rPr>
          <w:rFonts w:ascii="Tahoma" w:hAnsi="Tahoma" w:cs="Tahoma" w:hint="cs"/>
          <w:rtl/>
        </w:rPr>
        <w:t xml:space="preserve">אחראית משמרת בשירות לקוחות וגביה </w:t>
      </w:r>
      <w:r w:rsidR="004B0B39" w:rsidRPr="00AD7D64">
        <w:rPr>
          <w:rFonts w:ascii="Tahoma" w:hAnsi="Tahoma" w:cs="Tahoma"/>
          <w:rtl/>
        </w:rPr>
        <w:t>בשירות הפרונטלי</w:t>
      </w:r>
      <w:r w:rsidR="00E9633B">
        <w:rPr>
          <w:rFonts w:ascii="Tahoma" w:hAnsi="Tahoma" w:cs="Tahoma" w:hint="cs"/>
          <w:rtl/>
        </w:rPr>
        <w:t>.</w:t>
      </w:r>
    </w:p>
    <w:p w:rsidR="00E9633B" w:rsidRDefault="00E9633B" w:rsidP="00E9633B">
      <w:pPr>
        <w:spacing w:line="360" w:lineRule="auto"/>
        <w:ind w:left="1218"/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אחראית על צוות עובדים במתן שירות הולם.</w:t>
      </w:r>
    </w:p>
    <w:p w:rsidR="00E9633B" w:rsidRPr="00AD7D64" w:rsidRDefault="00E9633B" w:rsidP="00E9633B">
      <w:pPr>
        <w:spacing w:line="360" w:lineRule="auto"/>
        <w:ind w:left="1218"/>
        <w:jc w:val="both"/>
        <w:outlineLvl w:val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מתן מענה למחלקות השונות, בק אופיס, אכיפה, איזונים, מסלקה, התקנות ועובדי שטח.</w:t>
      </w:r>
    </w:p>
    <w:p w:rsidR="004B0B39" w:rsidRPr="00AD7D64" w:rsidRDefault="004B0B39" w:rsidP="004B0B39">
      <w:pPr>
        <w:spacing w:after="120" w:line="360" w:lineRule="auto"/>
        <w:ind w:left="1218"/>
        <w:jc w:val="both"/>
        <w:outlineLvl w:val="0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אחראית פרוייקט גבייה מחייבי הגיחון.</w:t>
      </w:r>
    </w:p>
    <w:p w:rsidR="009266B0" w:rsidRPr="00AD7D64" w:rsidRDefault="00BF5554" w:rsidP="004B0B39">
      <w:pPr>
        <w:spacing w:line="360" w:lineRule="auto"/>
        <w:ind w:left="1219" w:hanging="1219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2016 -2017</w:t>
      </w:r>
      <w:r w:rsidR="009266B0" w:rsidRPr="00AD7D64">
        <w:rPr>
          <w:rFonts w:ascii="Tahoma" w:hAnsi="Tahoma" w:cs="Tahoma"/>
          <w:rtl/>
        </w:rPr>
        <w:tab/>
        <w:t>מנהלת שיווק ברהיטי ויסמן</w:t>
      </w:r>
    </w:p>
    <w:p w:rsidR="009266B0" w:rsidRPr="00AD7D64" w:rsidRDefault="009266B0" w:rsidP="004B0B39">
      <w:pPr>
        <w:spacing w:line="360" w:lineRule="auto"/>
        <w:ind w:left="1219" w:hanging="1219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ab/>
        <w:t>עבודה שוטפת כלל ארצית עם חניות בכל רחבי הארץ.</w:t>
      </w:r>
    </w:p>
    <w:p w:rsidR="009266B0" w:rsidRPr="00AD7D64" w:rsidRDefault="009266B0" w:rsidP="00E9633B">
      <w:pPr>
        <w:spacing w:after="120" w:line="360" w:lineRule="auto"/>
        <w:ind w:left="1218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 xml:space="preserve">הזמנות רהיטים, </w:t>
      </w:r>
      <w:r w:rsidR="00E9633B">
        <w:rPr>
          <w:rFonts w:ascii="Tahoma" w:hAnsi="Tahoma" w:cs="Tahoma" w:hint="cs"/>
          <w:rtl/>
        </w:rPr>
        <w:t xml:space="preserve">תיאום הספקות, </w:t>
      </w:r>
      <w:r w:rsidRPr="00AD7D64">
        <w:rPr>
          <w:rFonts w:ascii="Tahoma" w:hAnsi="Tahoma" w:cs="Tahoma"/>
          <w:rtl/>
        </w:rPr>
        <w:t xml:space="preserve">טיפול במשווקים, </w:t>
      </w:r>
      <w:r w:rsidR="00E9633B">
        <w:rPr>
          <w:rFonts w:ascii="Tahoma" w:hAnsi="Tahoma" w:cs="Tahoma" w:hint="cs"/>
          <w:rtl/>
        </w:rPr>
        <w:t xml:space="preserve">שירות לקוחות </w:t>
      </w:r>
      <w:r w:rsidR="00E9633B">
        <w:rPr>
          <w:rFonts w:ascii="Tahoma" w:hAnsi="Tahoma" w:cs="Tahoma"/>
          <w:rtl/>
        </w:rPr>
        <w:t>וקשר שוטף עם</w:t>
      </w:r>
      <w:r w:rsidR="00E9633B">
        <w:rPr>
          <w:rFonts w:ascii="Tahoma" w:hAnsi="Tahoma" w:cs="Tahoma" w:hint="cs"/>
          <w:rtl/>
        </w:rPr>
        <w:t xml:space="preserve"> </w:t>
      </w:r>
      <w:r w:rsidRPr="00AD7D64">
        <w:rPr>
          <w:rFonts w:ascii="Tahoma" w:hAnsi="Tahoma" w:cs="Tahoma"/>
          <w:rtl/>
        </w:rPr>
        <w:t>הזמנת לקוחות.</w:t>
      </w:r>
    </w:p>
    <w:p w:rsidR="00D77A77" w:rsidRPr="00AD7D64" w:rsidRDefault="00770E43" w:rsidP="004B0B39">
      <w:pPr>
        <w:spacing w:line="360" w:lineRule="auto"/>
        <w:ind w:left="1218" w:hanging="1219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2016 - 2010</w:t>
      </w:r>
      <w:r w:rsidR="00D77A77" w:rsidRPr="00AD7D64">
        <w:rPr>
          <w:rFonts w:ascii="Tahoma" w:hAnsi="Tahoma" w:cs="Tahoma"/>
          <w:rtl/>
        </w:rPr>
        <w:tab/>
        <w:t>מנהלת משרד עורכי דין ינובסקי ושות'.</w:t>
      </w:r>
    </w:p>
    <w:p w:rsidR="00770E43" w:rsidRPr="00AD7D64" w:rsidRDefault="00770E43" w:rsidP="004B0B39">
      <w:pPr>
        <w:spacing w:line="360" w:lineRule="auto"/>
        <w:ind w:left="2436" w:hanging="1219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העבודה כללה ארגון וניהול אדמיניסטרטיבי של ענייני המשרד.</w:t>
      </w:r>
    </w:p>
    <w:p w:rsidR="00770E43" w:rsidRPr="00AD7D64" w:rsidRDefault="00770E43" w:rsidP="00770E43">
      <w:pPr>
        <w:spacing w:after="120" w:line="360" w:lineRule="auto"/>
        <w:ind w:left="1218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ניסוח מכתבים, הדפסה, טיפול בדואר יוצא ונכנס, תיאום פגישות, הזמנת סחורה, טיפול בספקים וקשר שוטף עם לקוחות.</w:t>
      </w:r>
    </w:p>
    <w:p w:rsidR="00C21C6C" w:rsidRPr="00AD7D64" w:rsidRDefault="00C21C6C" w:rsidP="00ED5EB9">
      <w:pPr>
        <w:spacing w:after="120" w:line="360" w:lineRule="auto"/>
        <w:ind w:left="1218" w:hanging="1218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2010- 2007</w:t>
      </w:r>
      <w:r w:rsidRPr="00AD7D64">
        <w:rPr>
          <w:rFonts w:ascii="Tahoma" w:hAnsi="Tahoma" w:cs="Tahoma"/>
          <w:rtl/>
        </w:rPr>
        <w:tab/>
      </w:r>
      <w:r w:rsidR="00ED5EB9" w:rsidRPr="00AD7D64">
        <w:rPr>
          <w:rFonts w:ascii="Tahoma" w:hAnsi="Tahoma" w:cs="Tahoma"/>
          <w:rtl/>
        </w:rPr>
        <w:t>מנהלת</w:t>
      </w:r>
      <w:r w:rsidRPr="00AD7D64">
        <w:rPr>
          <w:rFonts w:ascii="Tahoma" w:hAnsi="Tahoma" w:cs="Tahoma"/>
          <w:rtl/>
        </w:rPr>
        <w:t xml:space="preserve"> משרד עורכי דין באדר ושות'.</w:t>
      </w:r>
    </w:p>
    <w:p w:rsidR="000445C4" w:rsidRPr="00AD7D64" w:rsidRDefault="000445C4" w:rsidP="00ED5EB9">
      <w:pPr>
        <w:spacing w:after="120" w:line="360" w:lineRule="auto"/>
        <w:ind w:left="1218" w:hanging="1218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200</w:t>
      </w:r>
      <w:r w:rsidR="009C5564" w:rsidRPr="00AD7D64">
        <w:rPr>
          <w:rFonts w:ascii="Tahoma" w:hAnsi="Tahoma" w:cs="Tahoma"/>
          <w:rtl/>
        </w:rPr>
        <w:t>6</w:t>
      </w:r>
      <w:r w:rsidRPr="00AD7D64">
        <w:rPr>
          <w:rFonts w:ascii="Tahoma" w:hAnsi="Tahoma" w:cs="Tahoma"/>
          <w:rtl/>
        </w:rPr>
        <w:t xml:space="preserve"> - 1999</w:t>
      </w:r>
      <w:r w:rsidRPr="00AD7D64">
        <w:rPr>
          <w:rFonts w:ascii="Tahoma" w:hAnsi="Tahoma" w:cs="Tahoma"/>
          <w:rtl/>
        </w:rPr>
        <w:tab/>
      </w:r>
      <w:r w:rsidR="00ED5EB9" w:rsidRPr="00AD7D64">
        <w:rPr>
          <w:rFonts w:ascii="Tahoma" w:hAnsi="Tahoma" w:cs="Tahoma"/>
          <w:rtl/>
        </w:rPr>
        <w:t>מנהלת</w:t>
      </w:r>
      <w:r w:rsidRPr="00AD7D64">
        <w:rPr>
          <w:rFonts w:ascii="Tahoma" w:hAnsi="Tahoma" w:cs="Tahoma"/>
          <w:rtl/>
        </w:rPr>
        <w:t xml:space="preserve"> משרד עורכי דין "אלבק - באדר - פליישר".</w:t>
      </w:r>
    </w:p>
    <w:p w:rsidR="000445C4" w:rsidRPr="00AD7D64" w:rsidRDefault="000445C4">
      <w:pPr>
        <w:spacing w:after="120" w:line="360" w:lineRule="auto"/>
        <w:ind w:left="1218" w:hanging="1218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2001 - 1999</w:t>
      </w:r>
      <w:r w:rsidRPr="00AD7D64">
        <w:rPr>
          <w:rFonts w:ascii="Tahoma" w:hAnsi="Tahoma" w:cs="Tahoma"/>
          <w:rtl/>
        </w:rPr>
        <w:tab/>
        <w:t>מזכירה ברשות השידור במחלקת השיווק.</w:t>
      </w:r>
    </w:p>
    <w:p w:rsidR="000445C4" w:rsidRPr="00AD7D64" w:rsidRDefault="000445C4" w:rsidP="004B0B39">
      <w:pPr>
        <w:spacing w:line="360" w:lineRule="auto"/>
        <w:ind w:left="1219" w:hanging="1219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1999</w:t>
      </w:r>
      <w:r w:rsidRPr="00AD7D64">
        <w:rPr>
          <w:rFonts w:ascii="Tahoma" w:hAnsi="Tahoma" w:cs="Tahoma"/>
          <w:rtl/>
        </w:rPr>
        <w:tab/>
        <w:t>מזכירה ורכזת עבודה מול אתרים, בחברת בניה ב. יאיר.</w:t>
      </w:r>
    </w:p>
    <w:p w:rsidR="000445C4" w:rsidRPr="00AD7D64" w:rsidRDefault="000445C4" w:rsidP="004B0B39">
      <w:pPr>
        <w:spacing w:line="360" w:lineRule="auto"/>
        <w:ind w:left="1219" w:hanging="1219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ab/>
        <w:t>העבודה כללה ארגון וניהול אדמיניסטרטיבי של ענייני המשרד.</w:t>
      </w:r>
    </w:p>
    <w:p w:rsidR="000445C4" w:rsidRDefault="000445C4" w:rsidP="00E9633B">
      <w:pPr>
        <w:spacing w:after="120" w:line="360" w:lineRule="auto"/>
        <w:ind w:left="1218" w:hanging="934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ab/>
        <w:t>ניסוח מכתבים, הדפסה, טיפול בדואר יוצא ונכנס, תיאום פגישות, הזמנת סחורה לאתרים, טיפול בספקים וקשר שוטף עם מנהלי עבודה בשטח.</w:t>
      </w:r>
    </w:p>
    <w:p w:rsidR="00E9633B" w:rsidRPr="00AD7D64" w:rsidRDefault="00E9633B" w:rsidP="00E9633B">
      <w:pPr>
        <w:spacing w:after="120" w:line="360" w:lineRule="auto"/>
        <w:ind w:left="1218" w:hanging="934"/>
        <w:jc w:val="both"/>
        <w:rPr>
          <w:rFonts w:ascii="Tahoma" w:hAnsi="Tahoma" w:cs="Tahoma"/>
          <w:rtl/>
        </w:rPr>
      </w:pPr>
    </w:p>
    <w:p w:rsidR="000445C4" w:rsidRPr="00AD7D64" w:rsidRDefault="000445C4" w:rsidP="004B0B39">
      <w:pPr>
        <w:spacing w:line="360" w:lineRule="auto"/>
        <w:ind w:left="1219" w:hanging="1219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1999 - 1997</w:t>
      </w:r>
      <w:r w:rsidRPr="00AD7D64">
        <w:rPr>
          <w:rFonts w:ascii="Tahoma" w:hAnsi="Tahoma" w:cs="Tahoma"/>
          <w:rtl/>
        </w:rPr>
        <w:tab/>
      </w:r>
      <w:r w:rsidR="00ED5EB9" w:rsidRPr="00AD7D64">
        <w:rPr>
          <w:rFonts w:ascii="Tahoma" w:hAnsi="Tahoma" w:cs="Tahoma"/>
          <w:rtl/>
        </w:rPr>
        <w:t>מנהלת</w:t>
      </w:r>
      <w:r w:rsidRPr="00AD7D64">
        <w:rPr>
          <w:rFonts w:ascii="Tahoma" w:hAnsi="Tahoma" w:cs="Tahoma"/>
          <w:rtl/>
        </w:rPr>
        <w:t xml:space="preserve"> משרד תיווך "אבי קורן בע"מ".</w:t>
      </w:r>
    </w:p>
    <w:p w:rsidR="000445C4" w:rsidRPr="00AD7D64" w:rsidRDefault="000445C4">
      <w:pPr>
        <w:spacing w:after="120" w:line="360" w:lineRule="auto"/>
        <w:ind w:left="1218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העבודה כללה ארגון וניהול אדמיניסטרטיבי של המשרד, והנהלת חשבונות בסיסית.</w:t>
      </w:r>
    </w:p>
    <w:p w:rsidR="000445C4" w:rsidRPr="00AD7D64" w:rsidRDefault="009C5564">
      <w:pPr>
        <w:spacing w:after="120" w:line="360" w:lineRule="auto"/>
        <w:ind w:left="1218" w:hanging="1276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 xml:space="preserve"> </w:t>
      </w:r>
      <w:r w:rsidR="000445C4" w:rsidRPr="00AD7D64">
        <w:rPr>
          <w:rFonts w:ascii="Tahoma" w:hAnsi="Tahoma" w:cs="Tahoma"/>
          <w:rtl/>
        </w:rPr>
        <w:t>1997 - 1996</w:t>
      </w:r>
      <w:r w:rsidR="000445C4" w:rsidRPr="00AD7D64">
        <w:rPr>
          <w:rFonts w:ascii="Tahoma" w:hAnsi="Tahoma" w:cs="Tahoma"/>
          <w:rtl/>
        </w:rPr>
        <w:tab/>
        <w:t>מזכירה במשרד עורכי דין יואב לוי ושות'.</w:t>
      </w:r>
    </w:p>
    <w:p w:rsidR="009E5B04" w:rsidRPr="00AD7D64" w:rsidRDefault="009E5B04" w:rsidP="009C5564">
      <w:pPr>
        <w:spacing w:after="120" w:line="360" w:lineRule="auto"/>
        <w:ind w:left="1218" w:hanging="1276"/>
        <w:jc w:val="both"/>
        <w:outlineLvl w:val="0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0445C4" w:rsidRPr="00AD7D64" w:rsidRDefault="000445C4" w:rsidP="009C5564">
      <w:pPr>
        <w:spacing w:after="120" w:line="360" w:lineRule="auto"/>
        <w:ind w:left="1218" w:hanging="1276"/>
        <w:jc w:val="both"/>
        <w:outlineLvl w:val="0"/>
        <w:rPr>
          <w:rFonts w:ascii="Tahoma" w:hAnsi="Tahoma" w:cs="Tahoma"/>
          <w:sz w:val="28"/>
          <w:szCs w:val="28"/>
          <w:rtl/>
        </w:rPr>
      </w:pPr>
      <w:r w:rsidRPr="00AD7D64">
        <w:rPr>
          <w:rFonts w:ascii="Tahoma" w:hAnsi="Tahoma" w:cs="Tahoma"/>
          <w:b/>
          <w:bCs/>
          <w:sz w:val="28"/>
          <w:szCs w:val="28"/>
          <w:u w:val="single"/>
          <w:rtl/>
        </w:rPr>
        <w:t>שירות צבאי</w:t>
      </w:r>
    </w:p>
    <w:p w:rsidR="000445C4" w:rsidRPr="00AD7D64" w:rsidRDefault="000445C4">
      <w:pPr>
        <w:spacing w:after="120" w:line="360" w:lineRule="auto"/>
        <w:ind w:left="1218" w:hanging="1276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שירות צבאי משנת 94 עד שנת 96.</w:t>
      </w:r>
    </w:p>
    <w:p w:rsidR="000445C4" w:rsidRPr="00AD7D64" w:rsidRDefault="000445C4">
      <w:pPr>
        <w:spacing w:after="120" w:line="360" w:lineRule="auto"/>
        <w:ind w:left="1218" w:hanging="1276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פקידת לשכה בחטיבת מילואים - העבודה כללה ארגון וניהול של הלשכה.</w:t>
      </w:r>
    </w:p>
    <w:p w:rsidR="009E5B04" w:rsidRPr="00AD7D64" w:rsidRDefault="009E5B04" w:rsidP="009C5564">
      <w:pPr>
        <w:spacing w:after="120" w:line="360" w:lineRule="auto"/>
        <w:ind w:left="1218" w:hanging="1276"/>
        <w:jc w:val="both"/>
        <w:outlineLvl w:val="0"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:rsidR="000445C4" w:rsidRPr="00AD7D64" w:rsidRDefault="000445C4" w:rsidP="009C5564">
      <w:pPr>
        <w:spacing w:after="120" w:line="360" w:lineRule="auto"/>
        <w:ind w:left="1218" w:hanging="1276"/>
        <w:jc w:val="both"/>
        <w:outlineLvl w:val="0"/>
        <w:rPr>
          <w:rFonts w:ascii="Tahoma" w:hAnsi="Tahoma" w:cs="Tahoma"/>
          <w:sz w:val="28"/>
          <w:szCs w:val="28"/>
          <w:rtl/>
        </w:rPr>
      </w:pPr>
      <w:r w:rsidRPr="00AD7D64">
        <w:rPr>
          <w:rFonts w:ascii="Tahoma" w:hAnsi="Tahoma" w:cs="Tahoma"/>
          <w:b/>
          <w:bCs/>
          <w:sz w:val="28"/>
          <w:szCs w:val="28"/>
          <w:u w:val="single"/>
          <w:rtl/>
        </w:rPr>
        <w:t>השכלה</w:t>
      </w:r>
    </w:p>
    <w:p w:rsidR="000445C4" w:rsidRPr="00AD7D64" w:rsidRDefault="000445C4" w:rsidP="00726B65">
      <w:pPr>
        <w:spacing w:after="120" w:line="360" w:lineRule="auto"/>
        <w:ind w:left="1218" w:hanging="1276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rtl/>
        </w:rPr>
        <w:t>1994 - 1990</w:t>
      </w:r>
      <w:r w:rsidRPr="00AD7D64">
        <w:rPr>
          <w:rFonts w:ascii="Tahoma" w:hAnsi="Tahoma" w:cs="Tahoma"/>
          <w:rtl/>
        </w:rPr>
        <w:tab/>
        <w:t>ל</w:t>
      </w:r>
      <w:r w:rsidR="00726B65" w:rsidRPr="00AD7D64">
        <w:rPr>
          <w:rFonts w:ascii="Tahoma" w:hAnsi="Tahoma" w:cs="Tahoma"/>
          <w:rtl/>
        </w:rPr>
        <w:t>ימודים בבית ספר "חקלאי עין כרם",</w:t>
      </w:r>
      <w:r w:rsidR="00AD7D64" w:rsidRPr="00AD7D64">
        <w:rPr>
          <w:rFonts w:ascii="Tahoma" w:hAnsi="Tahoma" w:cs="Tahoma"/>
          <w:rtl/>
        </w:rPr>
        <w:t xml:space="preserve"> </w:t>
      </w:r>
      <w:r w:rsidR="00726B65" w:rsidRPr="00AD7D64">
        <w:rPr>
          <w:rFonts w:ascii="Tahoma" w:hAnsi="Tahoma" w:cs="Tahoma"/>
          <w:rtl/>
        </w:rPr>
        <w:t xml:space="preserve">מגמת ביולוגיה </w:t>
      </w:r>
    </w:p>
    <w:p w:rsidR="009E5B04" w:rsidRPr="00AD7D64" w:rsidRDefault="009E5B04" w:rsidP="00770E43">
      <w:pPr>
        <w:spacing w:after="120" w:line="360" w:lineRule="auto"/>
        <w:ind w:left="1218" w:hanging="1276"/>
        <w:jc w:val="both"/>
        <w:rPr>
          <w:rFonts w:ascii="Tahoma" w:hAnsi="Tahoma" w:cs="Tahoma"/>
          <w:b/>
          <w:bCs/>
          <w:sz w:val="26"/>
          <w:szCs w:val="26"/>
          <w:u w:val="single"/>
          <w:rtl/>
        </w:rPr>
      </w:pPr>
    </w:p>
    <w:p w:rsidR="000445C4" w:rsidRPr="00AD7D64" w:rsidRDefault="00726B65" w:rsidP="00770E43">
      <w:pPr>
        <w:spacing w:after="120" w:line="360" w:lineRule="auto"/>
        <w:ind w:left="1218" w:hanging="1276"/>
        <w:jc w:val="both"/>
        <w:rPr>
          <w:rFonts w:ascii="Tahoma" w:hAnsi="Tahoma" w:cs="Tahoma"/>
          <w:rtl/>
        </w:rPr>
      </w:pPr>
      <w:r w:rsidRPr="00AD7D64">
        <w:rPr>
          <w:rFonts w:ascii="Tahoma" w:hAnsi="Tahoma" w:cs="Tahoma"/>
          <w:b/>
          <w:bCs/>
          <w:sz w:val="26"/>
          <w:szCs w:val="26"/>
          <w:u w:val="single"/>
          <w:rtl/>
        </w:rPr>
        <w:t>שפות</w:t>
      </w:r>
      <w:r w:rsidR="000445C4" w:rsidRPr="00AD7D64">
        <w:rPr>
          <w:rFonts w:ascii="Tahoma" w:hAnsi="Tahoma" w:cs="Tahoma"/>
          <w:b/>
          <w:bCs/>
          <w:rtl/>
        </w:rPr>
        <w:tab/>
      </w:r>
      <w:r w:rsidR="000445C4" w:rsidRPr="00AD7D64">
        <w:rPr>
          <w:rFonts w:ascii="Tahoma" w:hAnsi="Tahoma" w:cs="Tahoma"/>
          <w:rtl/>
        </w:rPr>
        <w:t>עברית (שפ</w:t>
      </w:r>
      <w:r w:rsidR="000F1742" w:rsidRPr="00AD7D64">
        <w:rPr>
          <w:rFonts w:ascii="Tahoma" w:hAnsi="Tahoma" w:cs="Tahoma"/>
          <w:rtl/>
        </w:rPr>
        <w:t>ת אם), ספרדית (שפת אם), אנגלית</w:t>
      </w:r>
      <w:r w:rsidR="000445C4" w:rsidRPr="00AD7D64">
        <w:rPr>
          <w:rFonts w:ascii="Tahoma" w:hAnsi="Tahoma" w:cs="Tahoma"/>
          <w:rtl/>
        </w:rPr>
        <w:t>.</w:t>
      </w:r>
    </w:p>
    <w:p w:rsidR="009E5B04" w:rsidRPr="00AD7D64" w:rsidRDefault="009E5B04" w:rsidP="009E5B04">
      <w:pPr>
        <w:spacing w:after="120" w:line="360" w:lineRule="auto"/>
        <w:ind w:left="1218" w:hanging="1276"/>
        <w:jc w:val="center"/>
        <w:rPr>
          <w:rFonts w:ascii="Tahoma" w:hAnsi="Tahoma" w:cs="Tahoma"/>
          <w:b/>
          <w:bCs/>
          <w:rtl/>
        </w:rPr>
      </w:pPr>
    </w:p>
    <w:p w:rsidR="009E5B04" w:rsidRPr="00AD7D64" w:rsidRDefault="009E5B04" w:rsidP="009E5B04">
      <w:pPr>
        <w:spacing w:after="120" w:line="360" w:lineRule="auto"/>
        <w:ind w:left="1218" w:hanging="1276"/>
        <w:jc w:val="center"/>
        <w:rPr>
          <w:rFonts w:ascii="Tahoma" w:hAnsi="Tahoma" w:cs="Tahoma"/>
          <w:b/>
          <w:bCs/>
          <w:rtl/>
        </w:rPr>
      </w:pPr>
    </w:p>
    <w:p w:rsidR="00AD7D64" w:rsidRPr="00AD7D64" w:rsidRDefault="00AD7D64" w:rsidP="009E5B04">
      <w:pPr>
        <w:spacing w:after="120" w:line="360" w:lineRule="auto"/>
        <w:ind w:left="-57"/>
        <w:jc w:val="both"/>
        <w:rPr>
          <w:rFonts w:ascii="Tahoma" w:hAnsi="Tahoma" w:cs="Tahoma"/>
          <w:b/>
          <w:bCs/>
          <w:rtl/>
        </w:rPr>
      </w:pPr>
      <w:r w:rsidRPr="00AD7D64">
        <w:rPr>
          <w:rFonts w:ascii="Tahoma" w:hAnsi="Tahoma" w:cs="Tahoma"/>
          <w:b/>
          <w:bCs/>
          <w:rtl/>
        </w:rPr>
        <w:t xml:space="preserve">כישורים אישיים </w:t>
      </w:r>
    </w:p>
    <w:p w:rsidR="00770E43" w:rsidRPr="00AD7D64" w:rsidRDefault="00AD7D64" w:rsidP="009E5B04">
      <w:pPr>
        <w:spacing w:after="120" w:line="360" w:lineRule="auto"/>
        <w:ind w:left="-57"/>
        <w:jc w:val="both"/>
        <w:rPr>
          <w:rFonts w:ascii="Tahoma" w:hAnsi="Tahoma" w:cs="Tahoma"/>
          <w:b/>
          <w:bCs/>
          <w:rtl/>
        </w:rPr>
      </w:pPr>
      <w:r w:rsidRPr="00AD7D64">
        <w:rPr>
          <w:rFonts w:ascii="Tahoma" w:hAnsi="Tahoma" w:cs="Tahoma"/>
          <w:b/>
          <w:bCs/>
          <w:rtl/>
        </w:rPr>
        <w:t>"</w:t>
      </w:r>
      <w:r w:rsidR="00770E43" w:rsidRPr="00AD7D64">
        <w:rPr>
          <w:rFonts w:ascii="Tahoma" w:hAnsi="Tahoma" w:cs="Tahoma"/>
          <w:b/>
          <w:bCs/>
          <w:rtl/>
        </w:rPr>
        <w:t>ראש גדול</w:t>
      </w:r>
      <w:r w:rsidRPr="00AD7D64">
        <w:rPr>
          <w:rFonts w:ascii="Tahoma" w:hAnsi="Tahoma" w:cs="Tahoma"/>
          <w:b/>
          <w:bCs/>
          <w:rtl/>
        </w:rPr>
        <w:t>",</w:t>
      </w:r>
      <w:r w:rsidR="00770E43" w:rsidRPr="00AD7D64">
        <w:rPr>
          <w:rFonts w:ascii="Tahoma" w:hAnsi="Tahoma" w:cs="Tahoma"/>
          <w:b/>
          <w:bCs/>
          <w:rtl/>
        </w:rPr>
        <w:t xml:space="preserve"> יכולת ניהול פרוייקטים רבים, אחראית, </w:t>
      </w:r>
      <w:r w:rsidR="009E5B04" w:rsidRPr="00AD7D64">
        <w:rPr>
          <w:rFonts w:ascii="Tahoma" w:hAnsi="Tahoma" w:cs="Tahoma"/>
          <w:b/>
          <w:bCs/>
          <w:rtl/>
        </w:rPr>
        <w:t xml:space="preserve">לויאלית, חרוצה, בעלת מוטיבציה, נכונות ללמוד ולהתמקצע, יחסי אנוש מעולים ועבודה בצוות – בהובלה וכחלק ממנו </w:t>
      </w:r>
      <w:r w:rsidR="00770E43" w:rsidRPr="00AD7D64">
        <w:rPr>
          <w:rFonts w:ascii="Tahoma" w:hAnsi="Tahoma" w:cs="Tahoma"/>
          <w:b/>
          <w:bCs/>
          <w:rtl/>
        </w:rPr>
        <w:t>...</w:t>
      </w:r>
    </w:p>
    <w:p w:rsidR="009E5B04" w:rsidRPr="00AD7D64" w:rsidRDefault="009E5B04" w:rsidP="00AD7D64">
      <w:pPr>
        <w:spacing w:after="120" w:line="360" w:lineRule="auto"/>
        <w:ind w:left="1218" w:hanging="1276"/>
        <w:outlineLvl w:val="0"/>
        <w:rPr>
          <w:rFonts w:ascii="Tahoma" w:hAnsi="Tahoma" w:cs="Tahoma"/>
          <w:b/>
          <w:bCs/>
          <w:rtl/>
        </w:rPr>
      </w:pPr>
    </w:p>
    <w:p w:rsidR="009E5B04" w:rsidRPr="00AD7D64" w:rsidRDefault="009E5B04" w:rsidP="00AD7D64">
      <w:pPr>
        <w:spacing w:after="120" w:line="360" w:lineRule="auto"/>
        <w:ind w:left="1218" w:hanging="1276"/>
        <w:outlineLvl w:val="0"/>
        <w:rPr>
          <w:rFonts w:ascii="Tahoma" w:hAnsi="Tahoma" w:cs="Tahoma"/>
          <w:b/>
          <w:bCs/>
          <w:rtl/>
        </w:rPr>
      </w:pPr>
      <w:r w:rsidRPr="00AD7D64">
        <w:rPr>
          <w:rFonts w:ascii="Tahoma" w:hAnsi="Tahoma" w:cs="Tahoma"/>
          <w:b/>
          <w:bCs/>
          <w:rtl/>
        </w:rPr>
        <w:t>ידע בתוכנות מחשב: עו"דכנית, סאפ, אופיס</w:t>
      </w:r>
    </w:p>
    <w:p w:rsidR="009E5B04" w:rsidRPr="00AD7D64" w:rsidRDefault="009E5B04" w:rsidP="009C5564">
      <w:pPr>
        <w:spacing w:after="120" w:line="360" w:lineRule="auto"/>
        <w:ind w:left="1218" w:hanging="1276"/>
        <w:jc w:val="center"/>
        <w:outlineLvl w:val="0"/>
        <w:rPr>
          <w:rFonts w:ascii="Tahoma" w:hAnsi="Tahoma" w:cs="Tahoma"/>
          <w:b/>
          <w:bCs/>
          <w:rtl/>
        </w:rPr>
      </w:pPr>
    </w:p>
    <w:p w:rsidR="000445C4" w:rsidRPr="00AD7D64" w:rsidRDefault="000445C4" w:rsidP="009C5564">
      <w:pPr>
        <w:spacing w:after="120" w:line="360" w:lineRule="auto"/>
        <w:ind w:left="1218" w:hanging="1276"/>
        <w:jc w:val="center"/>
        <w:outlineLvl w:val="0"/>
        <w:rPr>
          <w:rFonts w:ascii="Tahoma" w:hAnsi="Tahoma" w:cs="Tahoma"/>
          <w:b/>
          <w:bCs/>
        </w:rPr>
      </w:pPr>
      <w:r w:rsidRPr="00AD7D64">
        <w:rPr>
          <w:rFonts w:ascii="Tahoma" w:hAnsi="Tahoma" w:cs="Tahoma"/>
          <w:b/>
          <w:bCs/>
          <w:rtl/>
        </w:rPr>
        <w:t xml:space="preserve">המלצות </w:t>
      </w:r>
      <w:r w:rsidR="00AD7D64" w:rsidRPr="00AD7D64">
        <w:rPr>
          <w:rFonts w:ascii="Tahoma" w:hAnsi="Tahoma" w:cs="Tahoma"/>
          <w:b/>
          <w:bCs/>
          <w:rtl/>
        </w:rPr>
        <w:t>יינתנו</w:t>
      </w:r>
      <w:r w:rsidRPr="00AD7D64">
        <w:rPr>
          <w:rFonts w:ascii="Tahoma" w:hAnsi="Tahoma" w:cs="Tahoma"/>
          <w:b/>
          <w:bCs/>
          <w:rtl/>
        </w:rPr>
        <w:t xml:space="preserve"> עפ"י דרישה</w:t>
      </w:r>
    </w:p>
    <w:sectPr w:rsidR="000445C4" w:rsidRPr="00AD7D64" w:rsidSect="00525DDE">
      <w:headerReference w:type="even" r:id="rId8"/>
      <w:headerReference w:type="default" r:id="rId9"/>
      <w:endnotePr>
        <w:numFmt w:val="lowerLetter"/>
      </w:endnotePr>
      <w:pgSz w:w="11906" w:h="16838"/>
      <w:pgMar w:top="1134" w:right="1800" w:bottom="851" w:left="1800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E29" w:rsidRDefault="006F1E29">
      <w:r>
        <w:separator/>
      </w:r>
    </w:p>
  </w:endnote>
  <w:endnote w:type="continuationSeparator" w:id="0">
    <w:p w:rsidR="006F1E29" w:rsidRDefault="006F1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E29" w:rsidRDefault="006F1E29">
      <w:r>
        <w:separator/>
      </w:r>
    </w:p>
  </w:footnote>
  <w:footnote w:type="continuationSeparator" w:id="0">
    <w:p w:rsidR="006F1E29" w:rsidRDefault="006F1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A77" w:rsidRDefault="00D77A77">
    <w:pPr>
      <w:pStyle w:val="a3"/>
      <w:framePr w:wrap="around" w:vAnchor="text" w:hAnchor="margin" w:xAlign="center" w:y="1"/>
      <w:rPr>
        <w:rStyle w:val="a4"/>
        <w:rtl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>
      <w:rPr>
        <w:rStyle w:val="a4"/>
        <w:rtl/>
      </w:rPr>
      <w:t>1</w:t>
    </w:r>
    <w:r>
      <w:rPr>
        <w:rStyle w:val="a4"/>
        <w:rtl/>
      </w:rPr>
      <w:fldChar w:fldCharType="end"/>
    </w:r>
  </w:p>
  <w:p w:rsidR="00D77A77" w:rsidRDefault="00D77A77">
    <w:pPr>
      <w:pStyle w:val="a3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7A77" w:rsidRDefault="00D77A77">
    <w:pPr>
      <w:pStyle w:val="a3"/>
      <w:framePr w:wrap="around" w:vAnchor="text" w:hAnchor="margin" w:xAlign="center" w:y="1"/>
      <w:rPr>
        <w:rStyle w:val="a4"/>
        <w:rtl/>
      </w:rPr>
    </w:pPr>
    <w:r>
      <w:rPr>
        <w:rStyle w:val="a4"/>
        <w:rtl/>
      </w:rPr>
    </w: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 w:rsidR="00BD2B94">
      <w:rPr>
        <w:rStyle w:val="a4"/>
        <w:noProof/>
        <w:rtl/>
      </w:rPr>
      <w:t>2</w:t>
    </w:r>
    <w:r>
      <w:rPr>
        <w:rStyle w:val="a4"/>
        <w:rtl/>
      </w:rPr>
      <w:fldChar w:fldCharType="end"/>
    </w:r>
  </w:p>
  <w:p w:rsidR="00D77A77" w:rsidRDefault="00D77A77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C5564"/>
    <w:rsid w:val="0001050C"/>
    <w:rsid w:val="00014191"/>
    <w:rsid w:val="000445C4"/>
    <w:rsid w:val="00071E06"/>
    <w:rsid w:val="000F1742"/>
    <w:rsid w:val="001C6542"/>
    <w:rsid w:val="00223156"/>
    <w:rsid w:val="0023377E"/>
    <w:rsid w:val="002641F5"/>
    <w:rsid w:val="00264F74"/>
    <w:rsid w:val="0030478F"/>
    <w:rsid w:val="003878C4"/>
    <w:rsid w:val="004B0B39"/>
    <w:rsid w:val="00525DDE"/>
    <w:rsid w:val="005B0187"/>
    <w:rsid w:val="00605FD6"/>
    <w:rsid w:val="0068660E"/>
    <w:rsid w:val="006F1E29"/>
    <w:rsid w:val="006F504F"/>
    <w:rsid w:val="00726B65"/>
    <w:rsid w:val="00770E43"/>
    <w:rsid w:val="007D18EE"/>
    <w:rsid w:val="008427F0"/>
    <w:rsid w:val="00857C7E"/>
    <w:rsid w:val="008650BF"/>
    <w:rsid w:val="008A4640"/>
    <w:rsid w:val="008F2EB9"/>
    <w:rsid w:val="009266B0"/>
    <w:rsid w:val="009C5564"/>
    <w:rsid w:val="009E5B04"/>
    <w:rsid w:val="00AB5AD0"/>
    <w:rsid w:val="00AD7D64"/>
    <w:rsid w:val="00AE522A"/>
    <w:rsid w:val="00AF1986"/>
    <w:rsid w:val="00BD2B94"/>
    <w:rsid w:val="00BF5554"/>
    <w:rsid w:val="00C21C6C"/>
    <w:rsid w:val="00CE23FC"/>
    <w:rsid w:val="00D77A77"/>
    <w:rsid w:val="00D87407"/>
    <w:rsid w:val="00D97B11"/>
    <w:rsid w:val="00DE010E"/>
    <w:rsid w:val="00E56921"/>
    <w:rsid w:val="00E9633B"/>
    <w:rsid w:val="00ED1D6E"/>
    <w:rsid w:val="00ED5EB9"/>
    <w:rsid w:val="00FA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D1F6FE-2A83-48C3-A960-899B6BD8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overflowPunct w:val="0"/>
      <w:autoSpaceDE w:val="0"/>
      <w:autoSpaceDN w:val="0"/>
      <w:bidi/>
      <w:adjustRightInd w:val="0"/>
      <w:textAlignment w:val="baseline"/>
    </w:pPr>
    <w:rPr>
      <w:rFonts w:cs="David"/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pPr>
      <w:tabs>
        <w:tab w:val="center" w:pos="4153"/>
        <w:tab w:val="right" w:pos="8306"/>
      </w:tabs>
    </w:pPr>
  </w:style>
  <w:style w:type="character" w:styleId="a4">
    <w:name w:val="מספר עמוד"/>
    <w:basedOn w:val="a0"/>
  </w:style>
  <w:style w:type="paragraph" w:styleId="a5">
    <w:name w:val="מפת מסמך"/>
    <w:basedOn w:val="a"/>
    <w:semiHidden/>
    <w:rsid w:val="009C5564"/>
    <w:pPr>
      <w:shd w:val="clear" w:color="auto" w:fill="000080"/>
    </w:pPr>
    <w:rPr>
      <w:rFonts w:ascii="Tahoma" w:hAnsi="Tahoma" w:cs="Tahoma"/>
    </w:rPr>
  </w:style>
  <w:style w:type="paragraph" w:styleId="a6">
    <w:name w:val="טקסט בלונים"/>
    <w:basedOn w:val="a"/>
    <w:semiHidden/>
    <w:rsid w:val="002641F5"/>
    <w:rPr>
      <w:rFonts w:ascii="Tahoma" w:hAnsi="Tahoma" w:cs="Tahoma"/>
      <w:sz w:val="16"/>
      <w:szCs w:val="16"/>
    </w:rPr>
  </w:style>
  <w:style w:type="character" w:styleId="Hyperlink">
    <w:name w:val="Hyperlink"/>
    <w:rsid w:val="00726B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niaraz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37XD43" Type="http://schemas.openxmlformats.org/officeDocument/2006/relationships/image" Target="media/7A8SE2.jpg"/></Relationships>
</file>

<file path=word/_rels/header2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&#1506;&#1502;&#1493;&#1491;%20&#1512;&#1497;&#1511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עמוד ריק.dot</Template>
  <TotalTime>9</TotalTime>
  <Pages>1</Pages>
  <Words>290</Words>
  <Characters>1654</Characters>
  <Application>Microsoft Office Word</Application>
  <DocSecurity>4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Hagihon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רן פליישר</dc:creator>
  <cp:keywords/>
  <cp:lastModifiedBy>שקד</cp:lastModifiedBy>
  <cp:revision>3</cp:revision>
  <cp:lastPrinted>2010-09-14T10:20:00Z</cp:lastPrinted>
  <dcterms:created xsi:type="dcterms:W3CDTF">2022-03-02T05:22:00Z</dcterms:created>
  <dcterms:modified xsi:type="dcterms:W3CDTF">2024-03-10T15:03:00Z</dcterms:modified>
</cp:coreProperties>
</file>