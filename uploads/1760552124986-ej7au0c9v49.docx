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531"/>
                    <pic:cNvPicPr/>
                  </pic:nvPicPr>
                  <pic:blipFill>
                    <a:blip xmlns:r="http://schemas.openxmlformats.org/officeDocument/2006/relationships" r:embed="rIdZDRZL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</w:rPr>
        <w:t>Maya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>Gal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6"/>
        <w:gridCol w:w="3272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רמת השרון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01"/>
        <w:gridCol w:w="339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054-4400794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"mailto:Mayagal580@gmail.com"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Mayagal580@gmail.com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RPr="00D25577" w:rsidP="00D972FD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32"/>
                <w:szCs w:val="32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Pr="00D25577" w:rsidP="003571E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מגיעה בעיקר מגיוס ושיווק ומכירות , ניהלתי צוותים (רכזיי כ״א ) ומחפשת היום בעיקר להמשיך לצמוח וללמוד … בעלת יחסי אנוש מעולים , יכולת למידה מהירה במיוחד ומוטיבציה רבה ! </w:t>
            </w:r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2023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שיווק ומכירת שטח - חברה מתחום ה 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 w:val="0"/>
              </w:rPr>
              <w:t>Dental</w:t>
            </w: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 xml:space="preserve">Dental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שיווק ומכירת שטח לרופאים , קופ״ח ובי״ח מכירת מוצריי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Dental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וגבייה , בניית תוכניות עבודה ושיפור מערך המכירות והגדלת לקוחות באזור גאוגרפי נתון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מנהלת שיווק ומכירות וניהול הגיוסים בחברה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חברת השמה וכ״א 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גיוס לקוחות עסקיים- פנייה יזומה ללקוחות פוטנציאלים, ביצוע פגישות, ניהול מו"מ, בניית הצעות מחיר וסגירת עסקאות.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ניהול תיקי הלקוחות הקיימים- תמיכה שוטפת בלקוחות העסקיים של החברה, שירות ושימור.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זיהוי צרכי הלקוח, אפיון והתאמת המוצר לצרכיו יחד עם זאת ניהול מקצועי של צוות של כ 12 רכזות כ״א על מנת לתת מענה ללקוחות השונים מתחומי הקמעונאות , תעשיות ,רפואה , טכנולוגיה ועוד …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2020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מנהלת תיקי לקוחות שטח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חברת פרסום 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עבודה מאתגרת ומגוונת המשלבת מכירת שטחי פרסום ללקוחות עסקיים בניית תיק לקוח מ 0 ועד להבאתו להכנסות של כ 5 מליון ש״ח … ניהול תפעול גבייה ושימור של לקוחות עסקיים גדולים ומובילים : יזמים , קבלנים , רשתות מתחום הקמעונאות , רפואי , שטחי מסחר כמו קניונים ומרכזים ועוד …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2015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מנהלת תיקי לקוחות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אורטל ולעבודה 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התפקיד כולל ניהול תיק עסקי בכל היבטיו: פגישות פרונטאליות מול תפקידים בכירים ומעסיקים אסטרטגיים במשק למטרות שירות ומכירה.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מתן שירות מקצה לקצה לתפקידי מפתח בארגון תחומים עיקריים : תעשיות וקמעונאות … יחד עם זאת ניהול עקיף של רכזיי כ״א ומנהלי גיוס לצורך כך - מעקב צמוד , הדרכות וליווי … תפקיד רחב ואינטנסיבי הכלל בסופו גם גבייה של לקוחות 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2011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מנהלת גיוס ורווחה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טאורוס טכנולוגיות 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ניהול תהליכי גיוס מא’-ת’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>2. איפיון ופרסום משרות דרושים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>3. מיון וסינון קורות חיים 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>4. עבודה מול חברות השמה</w:t>
            </w:r>
          </w:p>
          <w:p w:rsidRPr="00F521BE" w:rsidP="00F309D6">
            <w:pPr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>5. ביצוע ראיונות טלפוניים ופרונטליים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6. קליטת עובדים ולבסוף גם שימועים או פיטורים במידת הצורך …. חברה טכנולוגית שגייסה מוקדי מכירות ושירות , העברת מרכזי הערכה לפחות פעמיים בשבוע לצורך גיוסי מאסות , מתכנתים שונים , </w:t>
            </w:r>
            <w:r w:rsidRPr="00F521BE">
              <w:rPr>
                <w:rFonts w:ascii="Arial" w:hAnsi="Arial" w:cs="Arial"/>
                <w:color w:val="000000"/>
                <w:sz w:val="20"/>
                <w:szCs w:val="20"/>
              </w:rPr>
              <w:t>IT</w:t>
            </w: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 , קנייני מדיה ותפקידי מטה שונים . אחריות על רווחת העובדים : מתנות בחגים , אירועים גדולים , </w:t>
            </w:r>
            <w:r w:rsidRPr="00F521BE">
              <w:rPr>
                <w:rFonts w:ascii="Arial" w:hAnsi="Arial" w:cs="Arial"/>
                <w:color w:val="000000"/>
                <w:sz w:val="20"/>
                <w:szCs w:val="20"/>
              </w:rPr>
              <w:t>Happy hour</w:t>
            </w:r>
            <w:r w:rsidRPr="00F521BE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 , שוברים על עמידה ביעדים ועוד …. 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מדעי המדינה ויחב״ל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BA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מכללת ר״ג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סיום בהצטיינות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/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מ״צ - חקירות 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חקירות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עברית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שפת אם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דינמיות ויצירתיות יוצאת דופן ,יזמית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דינמיות ויצירתיות יוצאת דופן ,יזמית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2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ZDRZL6" Type="http://schemas.openxmlformats.org/officeDocument/2006/relationships/image" Target="media/FLMXD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2</Pages>
  <Words>386</Words>
  <Characters>1848</Characters>
  <Application>Microsoft Office Word</Application>
  <DocSecurity>0</DocSecurity>
  <Lines>9</Lines>
  <Paragraphs>49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2236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