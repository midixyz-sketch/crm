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226"/>
                    <pic:cNvPicPr/>
                  </pic:nvPicPr>
                  <pic:blipFill>
                    <a:blip xmlns:r="http://schemas.openxmlformats.org/officeDocument/2006/relationships" r:embed="rIdU6LXH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אוריאל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בוחבוט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יבנה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"mailto:tovtov2001@gmail.com"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tovtov2001@gmail.com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054-7757684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1985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ספרדית ארגנטינה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ידע רב בתחום האינסטציה והבניין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בעל מקצוע מנוסה מאוד בתחום האינסטליצה בעיקר ובתחומים נוספים בבניין.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הניסיון שרכשתי כולל תכנון הקמת מערכות מים וביוב, אחזקה וטיפול מונע וניהול צוותים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מחפש משרה ניהולית בשטח או במשרד 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ראש צוות אינסטלציה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פניקס א.ד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ביצוע הקמה ואחזקה כוללת לחנויות שונות ורשתות אופנה בכל הארץ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אינסטלטור ראשי בבית חולים שניידר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המרכז הרפואי לרפואת ילדים שניידר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אינסטלטור ראשי בבית חולים שניידר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בעלים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א.א ב תכנון וביצוע אינסטלציה לבניין ותעשייה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עסק עצמאי קבלן תשתייות אינסטלציה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אבי הובלות עפר ושאיבת חול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אבי הובלות עפר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אבי הובלות עפר ושאיבת חול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2005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בר כל אחראי משמרת ערב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ברכת הארץ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בר כל אחראי משמרת ערב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תעודה מקצועית של גזים רפואיים </w:t>
            </w:r>
            <w:r w:rsidRPr="00F81419">
              <w:rPr>
                <w:rFonts w:ascii="Arial" w:hAnsi="Arial" w:cs="Arial"/>
                <w:noProof/>
                <w:color w:val="333333"/>
              </w:rPr>
              <w:t>g01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12 שנות לימוד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תעודה מקצועית של שרברבות מלט"ש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U6LXHC" Type="http://schemas.openxmlformats.org/officeDocument/2006/relationships/image" Target="media/7JHZQ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153</Words>
  <Characters>761</Characters>
  <Application>Microsoft Office Word</Application>
  <DocSecurity>0</DocSecurity>
  <Lines>10</Lines>
  <Paragraphs>37</Paragraphs>
  <ScaleCrop>false</ScaleCrop>
  <Manager>AllJobs</Manager>
  <Company>AllJobs</Company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