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257"/>
                    <pic:cNvPicPr/>
                  </pic:nvPicPr>
                  <pic:blipFill>
                    <a:blip xmlns:r="http://schemas.openxmlformats.org/officeDocument/2006/relationships" r:embed="rId777PX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3261"/>
        <w:gridCol w:w="8419"/>
      </w:tblGrid>
      <w:tr w:rsidTr="00AF097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2325"/>
        </w:trPr>
        <w:tc>
          <w:tcPr>
            <w:tcW w:w="3261" w:type="dxa"/>
            <w:vAlign w:val="center"/>
          </w:tcPr>
          <w:p w:rsidR="002A28AE" w:rsidP="002A28AE">
            <w:pPr>
              <w:tabs>
                <w:tab w:val="left" w:leader="dot" w:pos="340"/>
                <w:tab w:val="right" w:pos="3402"/>
              </w:tabs>
              <w:bidi w:val="0"/>
              <w:jc w:val="center"/>
              <w:rPr>
                <w:rFonts w:ascii="Arial" w:hAnsi="Arial" w:cs="Arial"/>
                <w:color w:val="333333"/>
              </w:rPr>
            </w:pPr>
          </w:p>
          <w:p w:rsidR="002A28AE" w:rsidRPr="007710DD" w:rsidP="002A28AE">
            <w:pPr>
              <w:tabs>
                <w:tab w:val="left" w:leader="dot" w:pos="340"/>
                <w:tab w:val="right" w:pos="3402"/>
              </w:tabs>
              <w:bidi w:val="0"/>
              <w:jc w:val="center"/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</w:pPr>
          </w:p>
        </w:tc>
        <w:tc>
          <w:tcPr>
            <w:tcW w:w="8419" w:type="dxa"/>
            <w:vAlign w:val="center"/>
          </w:tcPr>
          <w:p w:rsidR="002A28AE" w:rsidRPr="003917D6" w:rsidP="00AF0970">
            <w:pPr>
              <w:tabs>
                <w:tab w:val="right" w:pos="1026"/>
              </w:tabs>
              <w:bidi w:val="0"/>
              <w:spacing w:before="360" w:after="840"/>
              <w:ind w:left="454" w:right="374"/>
              <w:rPr>
                <w:rFonts w:ascii="Arial" w:hAnsi="Arial" w:cs="Arial"/>
                <w:b/>
                <w:bCs/>
                <w:noProof/>
                <w:color w:val="333333"/>
                <w:sz w:val="72"/>
                <w:szCs w:val="72"/>
              </w:rPr>
            </w:pPr>
            <w:r w:rsidRPr="003917D6">
              <w:rPr>
                <w:rFonts w:ascii="Arial" w:hAnsi="Arial" w:cs="Arial"/>
                <w:b/>
                <w:bCs/>
                <w:noProof/>
                <w:color w:val="333333"/>
                <w:sz w:val="72"/>
                <w:szCs w:val="72"/>
              </w:rPr>
              <w:t xml:space="preserve">William </w:t>
            </w:r>
            <w:r w:rsidRPr="003917D6">
              <w:rPr>
                <w:rFonts w:ascii="Arial" w:hAnsi="Arial" w:cs="Arial"/>
                <w:b/>
                <w:bCs/>
                <w:noProof/>
                <w:color w:val="333333"/>
                <w:sz w:val="72"/>
                <w:szCs w:val="72"/>
              </w:rPr>
              <w:t xml:space="preserve"> </w:t>
            </w:r>
            <w:r w:rsidRPr="003917D6">
              <w:rPr>
                <w:rFonts w:ascii="Arial" w:hAnsi="Arial" w:cs="Arial"/>
                <w:b/>
                <w:bCs/>
                <w:noProof/>
                <w:color w:val="333333"/>
                <w:sz w:val="72"/>
                <w:szCs w:val="72"/>
              </w:rPr>
              <w:t xml:space="preserve">Daniels </w:t>
            </w:r>
          </w:p>
        </w:tc>
      </w:tr>
      <w:tr w:rsidTr="00061641">
        <w:tblPrEx>
          <w:tblW w:w="5000" w:type="pct"/>
          <w:tblLayout w:type="fixed"/>
          <w:tblLook w:val="04A0"/>
        </w:tblPrEx>
        <w:trPr>
          <w:trHeight w:val="1134"/>
        </w:trPr>
        <w:tc>
          <w:tcPr>
            <w:tcW w:w="3261" w:type="dxa"/>
          </w:tcPr>
          <w:p w:rsidR="002A28AE" w:rsidRPr="0054656E" w:rsidP="00AB22D8">
            <w:pPr>
              <w:tabs>
                <w:tab w:val="left" w:leader="dot" w:pos="340"/>
                <w:tab w:val="right" w:pos="3402"/>
              </w:tabs>
              <w:bidi w:val="0"/>
              <w:spacing w:before="240" w:after="240" w:line="259" w:lineRule="auto"/>
              <w:ind w:left="113"/>
              <w:rPr>
                <w:rFonts w:ascii="Arial" w:hAnsi="Arial" w:cs="Arial"/>
                <w:b/>
                <w:bCs/>
                <w:color w:val="333333"/>
                <w:sz w:val="32"/>
                <w:szCs w:val="32"/>
              </w:rPr>
            </w:pPr>
            <w:r w:rsidRPr="0054656E">
              <w:rPr>
                <w:rFonts w:ascii="Arial" w:hAnsi="Arial" w:cs="Arial"/>
                <w:b/>
                <w:bCs/>
                <w:color w:val="333333"/>
                <w:sz w:val="32"/>
                <w:szCs w:val="32"/>
              </w:rPr>
              <w:t>Personal Details</w:t>
            </w:r>
          </w:p>
          <w:p w:rsidR="002A28AE" w:rsidRPr="006B6557" w:rsidP="00FC28B7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Dimona</w:t>
            </w:r>
          </w:p>
          <w:p w:rsidR="002A28AE" w:rsidRPr="006B6557" w:rsidP="00FC28B7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 w:rsidRPr="006B655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6B6557">
              <w:rPr>
                <w:rFonts w:ascii="Arial" w:hAnsi="Arial" w:cs="Arial"/>
                <w:color w:val="333333"/>
                <w:u w:val="single"/>
              </w:rPr>
              <w:instrText xml:space="preserve"> HYPERLINK "mailto:danielsw346@gmail.com" </w:instrText>
            </w:r>
            <w:r w:rsidRPr="006B655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6B6557">
              <w:rPr>
                <w:rFonts w:ascii="Arial" w:hAnsi="Arial" w:cs="Arial"/>
                <w:color w:val="333333"/>
                <w:u w:val="single"/>
              </w:rPr>
              <w:t>danielsw346@gmail.com</w:t>
            </w:r>
            <w:r w:rsidRPr="006B655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  <w:p w:rsidR="002A28AE" w:rsidRPr="006B6557" w:rsidP="00444916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</w:rPr>
            </w:pPr>
            <w:r w:rsidRPr="006B6557">
              <w:rPr>
                <w:rFonts w:ascii="Arial" w:hAnsi="Arial" w:cs="Arial"/>
                <w:color w:val="333333"/>
              </w:rPr>
              <w:t>052-6207349</w:t>
            </w:r>
          </w:p>
          <w:p w:rsidR="002A28AE" w:rsidRPr="004C6ED2" w:rsidP="00E51908">
            <w:pPr>
              <w:tabs>
                <w:tab w:val="left" w:leader="dot" w:pos="340"/>
                <w:tab w:val="right" w:pos="3402"/>
              </w:tabs>
              <w:bidi w:val="0"/>
              <w:ind w:left="113"/>
              <w:rPr>
                <w:rFonts w:ascii="Arial" w:hAnsi="Arial" w:cs="Arial"/>
                <w:color w:val="333333"/>
                <w:sz w:val="24"/>
                <w:szCs w:val="24"/>
              </w:rPr>
            </w:pPr>
            <w:r w:rsidRPr="006B6557">
              <w:rPr>
                <w:rFonts w:ascii="Arial" w:hAnsi="Arial" w:cs="Arial"/>
                <w:color w:val="333333"/>
              </w:rPr>
              <w:t>1974</w:t>
            </w:r>
          </w:p>
        </w:tc>
        <w:tc>
          <w:tcPr>
            <w:tcW w:w="8419" w:type="dxa"/>
            <w:vMerge w:val="restart"/>
          </w:tcPr>
          <w:p w:rsidR="002A28AE" w:rsidRPr="005826E4" w:rsidP="005826E4">
            <w:pPr>
              <w:bidi w:val="0"/>
              <w:spacing w:before="240" w:after="240" w:line="259" w:lineRule="auto"/>
              <w:ind w:left="454"/>
              <w:rPr>
                <w:rFonts w:ascii="Arial" w:hAnsi="Arial" w:cs="Arial"/>
                <w:color w:val="333333"/>
              </w:rPr>
            </w:pPr>
            <w:r w:rsidRPr="0054656E">
              <w:rPr>
                <w:rFonts w:ascii="Arial" w:hAnsi="Arial" w:cs="Arial"/>
                <w:b/>
                <w:bCs/>
                <w:color w:val="333333"/>
                <w:sz w:val="32"/>
                <w:szCs w:val="32"/>
              </w:rPr>
              <w:t>Professional Experience</w:t>
            </w:r>
          </w:p>
          <w:p w:rsidR="002A28AE" w:rsidRPr="00FC1A8B" w:rsidP="00B72475">
            <w:pPr>
              <w:tabs>
                <w:tab w:val="right" w:pos="743"/>
              </w:tabs>
              <w:bidi w:val="0"/>
              <w:spacing w:line="288" w:lineRule="auto"/>
              <w:ind w:left="454" w:right="374"/>
              <w:rPr>
                <w:rFonts w:ascii="Arial" w:hAnsi="Arial" w:cs="Arial"/>
                <w:noProof/>
                <w:color w:val="666666"/>
              </w:rPr>
            </w:pPr>
            <w:r w:rsidRPr="00FC1A8B">
              <w:rPr>
                <w:rFonts w:ascii="Arial" w:hAnsi="Arial" w:cs="Arial"/>
                <w:noProof/>
                <w:color w:val="666666"/>
              </w:rPr>
              <w:t>2023</w:t>
            </w:r>
            <w:r w:rsidR="00833313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 - </w:t>
            </w:r>
            <w:r w:rsidR="0003766D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Pipe welder </w:t>
            </w:r>
          </w:p>
          <w:p w:rsidR="002A28AE" w:rsidP="007117AF">
            <w:pPr>
              <w:bidi w:val="0"/>
              <w:spacing w:after="60" w:line="288" w:lineRule="auto"/>
              <w:ind w:left="454" w:right="374"/>
              <w:rPr>
                <w:rFonts w:ascii="Arial" w:hAnsi="Arial" w:cs="Arial"/>
                <w:noProof/>
                <w:color w:val="666666"/>
              </w:rPr>
            </w:pPr>
            <w:r w:rsidR="007D427E">
              <w:rPr>
                <w:rFonts w:ascii="Arial" w:hAnsi="Arial" w:cs="Arial"/>
                <w:noProof/>
                <w:color w:val="666666"/>
              </w:rPr>
              <w:t>Coral</w:t>
            </w:r>
            <w:bookmarkStart w:id="0" w:name="_GoBack"/>
            <w:bookmarkEnd w:id="0"/>
          </w:p>
          <w:p w:rsidRPr="00FC1A8B" w:rsidP="00FC1A8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</w:p>
          <w:p w:rsidR="002A28AE" w:rsidRPr="00FC1A8B" w:rsidP="00B72475">
            <w:pPr>
              <w:tabs>
                <w:tab w:val="right" w:pos="743"/>
              </w:tabs>
              <w:bidi w:val="0"/>
              <w:spacing w:line="288" w:lineRule="auto"/>
              <w:ind w:left="454" w:right="374"/>
              <w:rPr>
                <w:rFonts w:ascii="Arial" w:hAnsi="Arial" w:cs="Arial"/>
                <w:noProof/>
                <w:color w:val="666666"/>
              </w:rPr>
            </w:pPr>
            <w:r w:rsidRPr="00FC1A8B">
              <w:rPr>
                <w:rFonts w:ascii="Arial" w:hAnsi="Arial" w:cs="Arial"/>
                <w:noProof/>
                <w:color w:val="666666"/>
              </w:rPr>
              <w:t>2022</w:t>
            </w:r>
            <w:r w:rsidRPr="00FC1A8B">
              <w:rPr>
                <w:rFonts w:ascii="Arial" w:hAnsi="Arial" w:cs="Arial"/>
                <w:noProof/>
                <w:color w:val="666666"/>
              </w:rPr>
              <w:t>-</w:t>
            </w:r>
            <w:r w:rsidRPr="00FC1A8B">
              <w:rPr>
                <w:rFonts w:ascii="Arial" w:hAnsi="Arial" w:cs="Arial"/>
                <w:noProof/>
                <w:color w:val="666666"/>
              </w:rPr>
              <w:t>2023</w:t>
            </w:r>
            <w:r w:rsidR="00833313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 - </w:t>
            </w:r>
            <w:r w:rsidR="0003766D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Pipe Welder </w:t>
            </w:r>
          </w:p>
          <w:p w:rsidR="002A28AE" w:rsidP="007117AF">
            <w:pPr>
              <w:bidi w:val="0"/>
              <w:spacing w:after="60" w:line="288" w:lineRule="auto"/>
              <w:ind w:left="454" w:right="374"/>
              <w:rPr>
                <w:rFonts w:ascii="Arial" w:hAnsi="Arial" w:cs="Arial"/>
                <w:noProof/>
                <w:color w:val="666666"/>
              </w:rPr>
            </w:pPr>
            <w:r w:rsidR="007D427E">
              <w:rPr>
                <w:rFonts w:ascii="Arial" w:hAnsi="Arial" w:cs="Arial"/>
                <w:noProof/>
                <w:color w:val="666666"/>
                <w:rtl/>
              </w:rPr>
              <w:t>מפטגון</w:t>
            </w:r>
            <w:r w:rsidR="007D427E">
              <w:rPr>
                <w:rFonts w:ascii="Arial" w:hAnsi="Arial" w:cs="Arial"/>
                <w:noProof/>
                <w:color w:val="666666"/>
                <w:rtl w:val="0"/>
              </w:rPr>
              <w:t xml:space="preserve"> Meptagon</w:t>
            </w:r>
          </w:p>
          <w:p w:rsidRPr="00FC1A8B" w:rsidP="00FC1A8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</w:p>
          <w:p w:rsidR="002A28AE" w:rsidRPr="00FC1A8B" w:rsidP="00B72475">
            <w:pPr>
              <w:tabs>
                <w:tab w:val="right" w:pos="743"/>
              </w:tabs>
              <w:bidi w:val="0"/>
              <w:spacing w:line="288" w:lineRule="auto"/>
              <w:ind w:left="454" w:right="374"/>
              <w:rPr>
                <w:rFonts w:ascii="Arial" w:hAnsi="Arial" w:cs="Arial"/>
                <w:noProof/>
                <w:color w:val="666666"/>
              </w:rPr>
            </w:pPr>
            <w:r w:rsidRPr="00FC1A8B">
              <w:rPr>
                <w:rFonts w:ascii="Arial" w:hAnsi="Arial" w:cs="Arial"/>
                <w:noProof/>
                <w:color w:val="666666"/>
              </w:rPr>
              <w:t>2020</w:t>
            </w:r>
            <w:r w:rsidRPr="00FC1A8B">
              <w:rPr>
                <w:rFonts w:ascii="Arial" w:hAnsi="Arial" w:cs="Arial"/>
                <w:noProof/>
                <w:color w:val="666666"/>
              </w:rPr>
              <w:t>-</w:t>
            </w:r>
            <w:r w:rsidRPr="00FC1A8B">
              <w:rPr>
                <w:rFonts w:ascii="Arial" w:hAnsi="Arial" w:cs="Arial"/>
                <w:noProof/>
                <w:color w:val="666666"/>
              </w:rPr>
              <w:t>2022</w:t>
            </w:r>
            <w:r w:rsidR="00833313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 - </w:t>
            </w:r>
            <w:r w:rsidR="0003766D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Pipe welder </w:t>
            </w:r>
          </w:p>
          <w:p w:rsidR="002A28AE" w:rsidP="007117AF">
            <w:pPr>
              <w:bidi w:val="0"/>
              <w:spacing w:after="60" w:line="288" w:lineRule="auto"/>
              <w:ind w:left="454" w:right="374"/>
              <w:rPr>
                <w:rFonts w:ascii="Arial" w:hAnsi="Arial" w:cs="Arial"/>
                <w:noProof/>
                <w:color w:val="666666"/>
              </w:rPr>
            </w:pPr>
            <w:r w:rsidR="007D427E">
              <w:rPr>
                <w:rFonts w:ascii="Arial" w:hAnsi="Arial" w:cs="Arial"/>
                <w:noProof/>
                <w:color w:val="666666"/>
              </w:rPr>
              <w:t>Ayweldtech</w:t>
            </w:r>
          </w:p>
          <w:p w:rsidRPr="00FC1A8B" w:rsidP="00FC1A8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</w:p>
          <w:p w:rsidR="002A28AE" w:rsidRPr="00FC1A8B" w:rsidP="00B72475">
            <w:pPr>
              <w:tabs>
                <w:tab w:val="right" w:pos="743"/>
              </w:tabs>
              <w:bidi w:val="0"/>
              <w:spacing w:line="288" w:lineRule="auto"/>
              <w:ind w:left="454" w:right="374"/>
              <w:rPr>
                <w:rFonts w:ascii="Arial" w:hAnsi="Arial" w:cs="Arial"/>
                <w:noProof/>
                <w:color w:val="666666"/>
              </w:rPr>
            </w:pPr>
            <w:r w:rsidRPr="00FC1A8B">
              <w:rPr>
                <w:rFonts w:ascii="Arial" w:hAnsi="Arial" w:cs="Arial"/>
                <w:noProof/>
                <w:color w:val="666666"/>
              </w:rPr>
              <w:t>2017</w:t>
            </w:r>
            <w:r w:rsidRPr="00FC1A8B">
              <w:rPr>
                <w:rFonts w:ascii="Arial" w:hAnsi="Arial" w:cs="Arial"/>
                <w:noProof/>
                <w:color w:val="666666"/>
              </w:rPr>
              <w:t>-</w:t>
            </w:r>
            <w:r w:rsidRPr="00FC1A8B">
              <w:rPr>
                <w:rFonts w:ascii="Arial" w:hAnsi="Arial" w:cs="Arial"/>
                <w:noProof/>
                <w:color w:val="666666"/>
              </w:rPr>
              <w:t>2020</w:t>
            </w:r>
            <w:r w:rsidR="00833313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 - </w:t>
            </w:r>
            <w:r w:rsidR="0003766D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>Pipe welder</w:t>
            </w:r>
          </w:p>
          <w:p w:rsidR="002A28AE" w:rsidP="007117AF">
            <w:pPr>
              <w:bidi w:val="0"/>
              <w:spacing w:after="60" w:line="288" w:lineRule="auto"/>
              <w:ind w:left="454" w:right="374"/>
              <w:rPr>
                <w:rFonts w:ascii="Arial" w:hAnsi="Arial" w:cs="Arial"/>
                <w:noProof/>
                <w:color w:val="666666"/>
              </w:rPr>
            </w:pPr>
            <w:r w:rsidR="007D427E">
              <w:rPr>
                <w:rFonts w:ascii="Arial" w:hAnsi="Arial" w:cs="Arial"/>
                <w:noProof/>
                <w:color w:val="666666"/>
              </w:rPr>
              <w:t xml:space="preserve">Bren miller energy </w:t>
            </w:r>
          </w:p>
          <w:p w:rsidRPr="00FC1A8B" w:rsidP="00FC1A8B">
            <w:pPr>
              <w:pStyle w:val="ListParagraph"/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</w:p>
          <w:p w:rsidR="002A28AE" w:rsidRPr="005978ED" w:rsidP="005978ED">
            <w:pPr>
              <w:pStyle w:val="ListParagraph"/>
              <w:bidi w:val="0"/>
              <w:spacing w:before="240" w:after="240" w:line="259" w:lineRule="auto"/>
              <w:ind w:left="454" w:right="374"/>
              <w:contextualSpacing w:val="0"/>
              <w:rPr>
                <w:rFonts w:ascii="Arial" w:hAnsi="Arial" w:cs="Arial"/>
                <w:noProof/>
                <w:color w:val="333333"/>
              </w:rPr>
            </w:pPr>
            <w:r w:rsidRPr="0054656E">
              <w:rPr>
                <w:rFonts w:ascii="Arial" w:hAnsi="Arial" w:cs="Arial"/>
                <w:b/>
                <w:bCs/>
                <w:color w:val="333333"/>
                <w:sz w:val="32"/>
                <w:szCs w:val="32"/>
              </w:rPr>
              <w:t>Education</w:t>
            </w:r>
          </w:p>
          <w:p w:rsidR="002A28AE" w:rsidRPr="00FC1A8B" w:rsidP="008240D8">
            <w:pPr>
              <w:bidi w:val="0"/>
              <w:spacing w:line="288" w:lineRule="auto"/>
              <w:ind w:left="454"/>
              <w:rPr>
                <w:rFonts w:ascii="Arial" w:hAnsi="Arial" w:cs="Arial"/>
                <w:noProof/>
                <w:color w:val="666666"/>
              </w:rPr>
            </w:pPr>
            <w:r w:rsidRPr="00FC1A8B">
              <w:rPr>
                <w:rFonts w:ascii="Arial" w:hAnsi="Arial" w:cs="Arial"/>
                <w:noProof/>
                <w:color w:val="666666"/>
              </w:rPr>
              <w:t>1994</w:t>
            </w:r>
            <w:r w:rsidRPr="00FC1A8B">
              <w:rPr>
                <w:rFonts w:ascii="Arial" w:hAnsi="Arial" w:cs="Arial"/>
                <w:noProof/>
                <w:color w:val="666666"/>
              </w:rPr>
              <w:t>-</w:t>
            </w:r>
            <w:r w:rsidRPr="00FC1A8B">
              <w:rPr>
                <w:rFonts w:ascii="Arial" w:hAnsi="Arial" w:cs="Arial"/>
                <w:noProof/>
                <w:color w:val="666666"/>
              </w:rPr>
              <w:t>1995</w:t>
            </w:r>
            <w:r w:rsidRPr="00FC1A8B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 - </w:t>
            </w:r>
            <w:r w:rsidRPr="00FC1A8B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Vocational specialist </w:t>
            </w:r>
            <w:r w:rsidRPr="00FC1A8B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 </w:t>
            </w:r>
            <w:r w:rsidRPr="00FC1A8B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</w:rPr>
              <w:t xml:space="preserve">Welding </w:t>
            </w:r>
          </w:p>
          <w:p w:rsidR="002A28AE" w:rsidRPr="00FC1A8B" w:rsidP="007117AF">
            <w:pPr>
              <w:bidi w:val="0"/>
              <w:spacing w:after="60" w:line="288" w:lineRule="auto"/>
              <w:ind w:left="454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FC1A8B">
              <w:rPr>
                <w:rFonts w:ascii="Arial" w:hAnsi="Arial" w:cs="Arial"/>
                <w:noProof/>
                <w:color w:val="666666"/>
              </w:rPr>
              <w:t xml:space="preserve">Elgin community college </w:t>
            </w:r>
          </w:p>
          <w:p w:rsidR="002A28AE" w:rsidRPr="00FC1A8B" w:rsidP="00AF0970">
            <w:pPr>
              <w:tabs>
                <w:tab w:val="left" w:pos="902"/>
              </w:tabs>
              <w:bidi w:val="0"/>
              <w:spacing w:line="259" w:lineRule="auto"/>
              <w:ind w:left="454"/>
              <w:rPr>
                <w:rFonts w:ascii="Arial" w:hAnsi="Arial" w:cs="Arial"/>
                <w:noProof/>
                <w:color w:val="333333"/>
              </w:rPr>
            </w:pPr>
            <w:r w:rsidRPr="00FC1A8B">
              <w:rPr>
                <w:rFonts w:ascii="Arial" w:hAnsi="Arial" w:cs="Arial"/>
                <w:noProof/>
                <w:color w:val="333333"/>
              </w:rPr>
              <w:t>Graduated with honors</w:t>
            </w:r>
          </w:p>
          <w:p w:rsidRPr="00FC1A8B" w:rsidP="00FC1A8B">
            <w:pPr>
              <w:bidi w:val="0"/>
              <w:spacing w:line="259" w:lineRule="auto"/>
              <w:ind w:left="454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2A28AE" w:rsidRPr="005978ED" w:rsidP="005978ED">
            <w:pPr>
              <w:bidi w:val="0"/>
              <w:spacing w:before="240" w:after="240" w:line="259" w:lineRule="auto"/>
              <w:ind w:left="454"/>
              <w:rPr>
                <w:rFonts w:ascii="Arial" w:hAnsi="Arial" w:cs="Arial"/>
                <w:noProof/>
                <w:color w:val="333333"/>
              </w:rPr>
            </w:pPr>
            <w:r w:rsidRPr="00A32BB3">
              <w:rPr>
                <w:rFonts w:ascii="Arial" w:hAnsi="Arial" w:cs="Arial"/>
                <w:b/>
                <w:bCs/>
                <w:color w:val="333333"/>
                <w:sz w:val="32"/>
                <w:szCs w:val="32"/>
              </w:rPr>
              <w:t>Military Service</w:t>
            </w:r>
          </w:p>
          <w:p w:rsidR="002A28AE" w:rsidRPr="00FC1A8B" w:rsidP="00C77DE4">
            <w:pPr>
              <w:pStyle w:val="ListParagraph"/>
              <w:tabs>
                <w:tab w:val="right" w:pos="0"/>
              </w:tabs>
              <w:bidi w:val="0"/>
              <w:spacing w:line="259" w:lineRule="auto"/>
              <w:ind w:left="454" w:right="374"/>
              <w:rPr>
                <w:rFonts w:ascii="Arial" w:hAnsi="Arial" w:cs="Arial"/>
                <w:noProof/>
                <w:color w:val="333333"/>
              </w:rPr>
            </w:pPr>
            <w:r w:rsidRPr="00FC1A8B">
              <w:rPr>
                <w:rFonts w:ascii="Arial" w:hAnsi="Arial" w:cs="Arial"/>
                <w:noProof/>
                <w:color w:val="333333"/>
              </w:rPr>
              <w:t>No Information</w:t>
            </w:r>
          </w:p>
        </w:tc>
      </w:tr>
      <w:tr w:rsidTr="00142CD9">
        <w:tblPrEx>
          <w:tblW w:w="5000" w:type="pct"/>
          <w:tblLayout w:type="fixed"/>
          <w:tblLook w:val="04A0"/>
        </w:tblPrEx>
        <w:trPr>
          <w:trHeight w:val="1134"/>
        </w:trPr>
        <w:tc>
          <w:tcPr>
            <w:tcW w:w="3261" w:type="dxa"/>
          </w:tcPr>
          <w:p w:rsidR="002A28AE" w:rsidRPr="00C710AE" w:rsidP="00AB22D8">
            <w:pPr>
              <w:tabs>
                <w:tab w:val="left" w:leader="dot" w:pos="340"/>
                <w:tab w:val="right" w:pos="3402"/>
              </w:tabs>
              <w:bidi w:val="0"/>
              <w:spacing w:before="240" w:after="240" w:line="259" w:lineRule="auto"/>
              <w:ind w:left="113"/>
              <w:rPr>
                <w:rFonts w:ascii="Arial" w:hAnsi="Arial" w:cs="Arial"/>
                <w:b/>
                <w:bCs/>
                <w:color w:val="333333"/>
                <w:sz w:val="32"/>
                <w:szCs w:val="32"/>
              </w:rPr>
            </w:pPr>
            <w:r w:rsidRPr="0054656E">
              <w:rPr>
                <w:rFonts w:ascii="Arial" w:hAnsi="Arial" w:cs="Arial"/>
                <w:b/>
                <w:bCs/>
                <w:color w:val="333333"/>
                <w:sz w:val="32"/>
                <w:szCs w:val="32"/>
              </w:rPr>
              <w:t>Languages</w:t>
            </w:r>
          </w:p>
          <w:p w:rsidR="00500D07" w:rsidRPr="00113C69" w:rsidP="00E927B7">
            <w:pPr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13C69">
              <w:rPr>
                <w:rFonts w:ascii="Arial" w:hAnsi="Arial" w:cs="Arial"/>
                <w:color w:val="333333"/>
              </w:rPr>
              <w:t>No Information</w:t>
            </w:r>
          </w:p>
          <w:p w:rsidR="00116620" w:rsidRPr="00113C69" w:rsidP="00116620">
            <w:pPr>
              <w:bidi w:val="0"/>
              <w:spacing w:line="259" w:lineRule="auto"/>
              <w:ind w:left="113"/>
              <w:rPr>
                <w:rFonts w:ascii="Arial" w:hAnsi="Arial" w:cs="Arial"/>
                <w:color w:val="333333"/>
                <w:sz w:val="20"/>
                <w:szCs w:val="20"/>
              </w:rPr>
            </w:pPr>
          </w:p>
        </w:tc>
        <w:tc>
          <w:tcPr>
            <w:tcW w:w="8419" w:type="dxa"/>
            <w:vMerge/>
          </w:tcPr>
          <w:p/>
        </w:tc>
      </w:tr>
      <w:tr w:rsidTr="00142CD9">
        <w:tblPrEx>
          <w:tblW w:w="5000" w:type="pct"/>
          <w:tblLayout w:type="fixed"/>
          <w:tblLook w:val="04A0"/>
        </w:tblPrEx>
        <w:trPr>
          <w:trHeight w:val="1134"/>
        </w:trPr>
        <w:tc>
          <w:tcPr>
            <w:tcW w:w="3261" w:type="dxa"/>
          </w:tcPr>
          <w:p w:rsidR="002A28AE" w:rsidRPr="0054656E" w:rsidP="001E38E5">
            <w:pPr>
              <w:tabs>
                <w:tab w:val="left" w:leader="dot" w:pos="340"/>
                <w:tab w:val="right" w:pos="3402"/>
              </w:tabs>
              <w:bidi w:val="0"/>
              <w:spacing w:before="240" w:after="240" w:line="259" w:lineRule="auto"/>
              <w:ind w:left="113"/>
              <w:rPr>
                <w:rFonts w:ascii="Arial" w:hAnsi="Arial" w:cs="Arial"/>
                <w:b/>
                <w:bCs/>
                <w:color w:val="333333"/>
                <w:sz w:val="32"/>
                <w:szCs w:val="32"/>
              </w:rPr>
            </w:pPr>
            <w:r w:rsidRPr="0054656E">
              <w:rPr>
                <w:rFonts w:ascii="Arial" w:hAnsi="Arial" w:cs="Arial"/>
                <w:b/>
                <w:bCs/>
                <w:color w:val="333333"/>
                <w:sz w:val="32"/>
                <w:szCs w:val="32"/>
              </w:rPr>
              <w:t>Skills</w:t>
            </w:r>
          </w:p>
          <w:p w:rsidR="006520F2" w:rsidRPr="006520F2" w:rsidP="00FC1A8B">
            <w:pPr>
              <w:tabs>
                <w:tab w:val="left" w:leader="dot" w:pos="340"/>
                <w:tab w:val="right" w:pos="3402"/>
              </w:tabs>
              <w:bidi w:val="0"/>
              <w:spacing w:line="360" w:lineRule="auto"/>
              <w:ind w:left="113"/>
              <w:rPr>
                <w:rFonts w:ascii="Arial" w:hAnsi="Arial" w:cs="Arial"/>
                <w:color w:val="333333"/>
                <w:sz w:val="4"/>
                <w:szCs w:val="4"/>
              </w:rPr>
            </w:pPr>
            <w:r w:rsidRPr="006520F2">
              <w:rPr>
                <w:rFonts w:ascii="Arial" w:hAnsi="Arial" w:cs="Arial" w:hint="cs"/>
                <w:vanish/>
                <w:color w:val="DCDCDC"/>
                <w:sz w:val="4"/>
                <w:szCs w:val="4"/>
                <w:rtl/>
              </w:rPr>
              <w:t>כישורים</w:t>
            </w:r>
          </w:p>
          <w:p w:rsidR="002A28AE" w:rsidRPr="00C710AE" w:rsidP="00500D07">
            <w:pPr>
              <w:tabs>
                <w:tab w:val="left" w:leader="dot" w:pos="340"/>
              </w:tabs>
              <w:bidi w:val="0"/>
              <w:spacing w:line="360" w:lineRule="auto"/>
              <w:ind w:left="113"/>
              <w:rPr>
                <w:rFonts w:ascii="Arial" w:hAnsi="Arial" w:cs="Arial"/>
                <w:b/>
                <w:bCs/>
                <w:color w:val="333333"/>
                <w:sz w:val="32"/>
                <w:szCs w:val="32"/>
              </w:rPr>
            </w:pPr>
            <w:r w:rsidRPr="00314F02">
              <w:rPr>
                <w:rFonts w:ascii="Arial" w:hAnsi="Arial" w:cs="Arial"/>
                <w:color w:val="333333"/>
              </w:rPr>
              <w:t>Professional argon.mig and stick welder</w:t>
            </w:r>
          </w:p>
        </w:tc>
        <w:tc>
          <w:tcPr>
            <w:tcW w:w="8419" w:type="dxa"/>
            <w:vMerge/>
          </w:tcPr>
          <w:p/>
        </w:tc>
      </w:tr>
      <w:tr w:rsidTr="002A28AE">
        <w:tblPrEx>
          <w:tblW w:w="5000" w:type="pct"/>
          <w:tblLayout w:type="fixed"/>
          <w:tblLook w:val="04A0"/>
        </w:tblPrEx>
        <w:tc>
          <w:tcPr>
            <w:tcW w:w="3261" w:type="dxa"/>
            <w:vAlign w:val="center"/>
          </w:tcPr>
          <w:p/>
        </w:tc>
        <w:tc>
          <w:tcPr>
            <w:tcW w:w="8419" w:type="dxa"/>
            <w:vMerge/>
          </w:tcPr>
          <w:p/>
        </w:tc>
      </w:tr>
      <w:tr w:rsidTr="00AF0970">
        <w:tblPrEx>
          <w:tblW w:w="5000" w:type="pct"/>
          <w:tblLayout w:type="fixed"/>
          <w:tblLook w:val="04A0"/>
        </w:tblPrEx>
        <w:trPr>
          <w:trHeight w:val="284"/>
        </w:trPr>
        <w:tc>
          <w:tcPr>
            <w:tcW w:w="3261" w:type="dxa"/>
            <w:vAlign w:val="center"/>
          </w:tcPr>
          <w:p/>
        </w:tc>
        <w:tc>
          <w:tcPr>
            <w:tcW w:w="8419" w:type="dxa"/>
            <w:vMerge/>
          </w:tcPr>
          <w:p/>
        </w:tc>
      </w:tr>
    </w:tbl>
    <w:p w:rsidR="004516A1" w:rsidRPr="007D5424" w:rsidP="007D5424">
      <w:pPr>
        <w:tabs>
          <w:tab w:val="left" w:leader="dot" w:pos="340"/>
        </w:tabs>
        <w:bidi w:val="0"/>
        <w:spacing w:after="0"/>
        <w:rPr>
          <w:rFonts w:ascii="Arial" w:hAnsi="Arial" w:cs="Arial"/>
          <w:vanish/>
          <w:color w:val="333333"/>
          <w:sz w:val="18"/>
          <w:szCs w:val="18"/>
        </w:rPr>
      </w:pPr>
    </w:p>
    <w:sectPr w:rsidSect="00B11A7E">
      <w:headerReference w:type="default" r:id="rId5"/>
      <w:pgSz w:w="11906" w:h="16838" w:code="9"/>
      <w:pgMar w:top="414" w:right="113" w:bottom="56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A050B">
    <w:pPr>
      <w:pStyle w:val="Header"/>
    </w:pPr>
    <w:r/>
    <w:r>
      <w:rPr>
        <w:rFonts w:cs="Arial"/>
        <w:noProof/>
        <w:rtl/>
      </w:rPr>
      <mc:AlternateContent>
        <mc:Choice Requires="wps">
          <w:drawing>
            <wp:anchor distT="0" distB="0" distL="457200" distR="114300" simplePos="0" relativeHeight="251659264" behindDoc="1" locked="0" layoutInCell="0" allowOverlap="0">
              <wp:simplePos x="0" y="0"/>
              <wp:positionH relativeFrom="page">
                <wp:posOffset>9307</wp:posOffset>
              </wp:positionH>
              <wp:positionV relativeFrom="margin">
                <wp:posOffset>-262890</wp:posOffset>
              </wp:positionV>
              <wp:extent cx="2163600" cy="10962000"/>
              <wp:effectExtent l="0" t="0" r="8255" b="0"/>
              <wp:wrapNone/>
              <wp:docPr id="216" name="צורה אוטומטית 1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163600" cy="10962000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A050B" w:rsidRPr="000536FD" w:rsidP="005A050B">
                          <w:pPr>
                            <w:bidi w:val="0"/>
                            <w:rPr>
                              <w:color w:val="C8C8C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צורה אוטומטית 14" o:spid="_x0000_s2049" style="width:170.35pt;height:863.15pt;margin-top:-20.7pt;margin-left:0.7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6192" o:allowincell="f" o:allowoverlap="f" fillcolor="#dcdcdc" stroked="f">
              <v:textbox inset="14.4pt,14.4pt,14.4pt,14.4pt">
                <w:txbxContent>
                  <w:p w:rsidR="005A050B" w:rsidRPr="000536FD" w:rsidP="005A050B">
                    <w:pPr>
                      <w:bidi w:val="0"/>
                      <w:rPr>
                        <w:color w:val="C8C8C8"/>
                        <w:rtl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113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86D"/>
    <w:rsid w:val="00003180"/>
    <w:rsid w:val="00005735"/>
    <w:rsid w:val="000107FA"/>
    <w:rsid w:val="00015E7E"/>
    <w:rsid w:val="0002337F"/>
    <w:rsid w:val="000246E3"/>
    <w:rsid w:val="000276BD"/>
    <w:rsid w:val="00030FF2"/>
    <w:rsid w:val="0003161E"/>
    <w:rsid w:val="00032CFB"/>
    <w:rsid w:val="000332B3"/>
    <w:rsid w:val="00034F77"/>
    <w:rsid w:val="0003766D"/>
    <w:rsid w:val="00043E69"/>
    <w:rsid w:val="000536FD"/>
    <w:rsid w:val="00061641"/>
    <w:rsid w:val="000738ED"/>
    <w:rsid w:val="00080808"/>
    <w:rsid w:val="00080F09"/>
    <w:rsid w:val="00081351"/>
    <w:rsid w:val="000833B9"/>
    <w:rsid w:val="000B3B54"/>
    <w:rsid w:val="000C13B4"/>
    <w:rsid w:val="000C7A8C"/>
    <w:rsid w:val="000D2360"/>
    <w:rsid w:val="000D6351"/>
    <w:rsid w:val="000F5B68"/>
    <w:rsid w:val="000F5B8D"/>
    <w:rsid w:val="001042B8"/>
    <w:rsid w:val="00105410"/>
    <w:rsid w:val="00113C69"/>
    <w:rsid w:val="00116620"/>
    <w:rsid w:val="00122E8C"/>
    <w:rsid w:val="00125700"/>
    <w:rsid w:val="00126F07"/>
    <w:rsid w:val="0013099C"/>
    <w:rsid w:val="00141EA7"/>
    <w:rsid w:val="00142CD9"/>
    <w:rsid w:val="0015046C"/>
    <w:rsid w:val="00150B3B"/>
    <w:rsid w:val="001628C4"/>
    <w:rsid w:val="001711A5"/>
    <w:rsid w:val="0017286D"/>
    <w:rsid w:val="00185D09"/>
    <w:rsid w:val="00186361"/>
    <w:rsid w:val="001865B0"/>
    <w:rsid w:val="001B40BB"/>
    <w:rsid w:val="001B57C3"/>
    <w:rsid w:val="001B57C7"/>
    <w:rsid w:val="001C0CDA"/>
    <w:rsid w:val="001C231A"/>
    <w:rsid w:val="001C4673"/>
    <w:rsid w:val="001D5539"/>
    <w:rsid w:val="001E38E5"/>
    <w:rsid w:val="001F4A29"/>
    <w:rsid w:val="001F76B4"/>
    <w:rsid w:val="00205516"/>
    <w:rsid w:val="00233D57"/>
    <w:rsid w:val="00234471"/>
    <w:rsid w:val="00234CE4"/>
    <w:rsid w:val="00241897"/>
    <w:rsid w:val="00250362"/>
    <w:rsid w:val="00250ED1"/>
    <w:rsid w:val="00254848"/>
    <w:rsid w:val="00271F8C"/>
    <w:rsid w:val="002762A6"/>
    <w:rsid w:val="00277DE7"/>
    <w:rsid w:val="00280D4D"/>
    <w:rsid w:val="00285F92"/>
    <w:rsid w:val="00293010"/>
    <w:rsid w:val="00297DFE"/>
    <w:rsid w:val="002A28AE"/>
    <w:rsid w:val="002A591D"/>
    <w:rsid w:val="002B4DFC"/>
    <w:rsid w:val="002B5117"/>
    <w:rsid w:val="002C28D2"/>
    <w:rsid w:val="002C3E0A"/>
    <w:rsid w:val="002C7381"/>
    <w:rsid w:val="002C73E0"/>
    <w:rsid w:val="002C74F2"/>
    <w:rsid w:val="002C7C00"/>
    <w:rsid w:val="002D5F09"/>
    <w:rsid w:val="002E1A9D"/>
    <w:rsid w:val="002E6CD9"/>
    <w:rsid w:val="002F6560"/>
    <w:rsid w:val="00302B3A"/>
    <w:rsid w:val="003031E3"/>
    <w:rsid w:val="0030720A"/>
    <w:rsid w:val="00311E0B"/>
    <w:rsid w:val="00312E29"/>
    <w:rsid w:val="00314F02"/>
    <w:rsid w:val="0032103F"/>
    <w:rsid w:val="003266AD"/>
    <w:rsid w:val="00331ADF"/>
    <w:rsid w:val="003355A2"/>
    <w:rsid w:val="00337F23"/>
    <w:rsid w:val="003402B6"/>
    <w:rsid w:val="00340A2E"/>
    <w:rsid w:val="00347E9D"/>
    <w:rsid w:val="003516E0"/>
    <w:rsid w:val="00362703"/>
    <w:rsid w:val="003728A6"/>
    <w:rsid w:val="0037457E"/>
    <w:rsid w:val="00375697"/>
    <w:rsid w:val="00381BF7"/>
    <w:rsid w:val="00383CCF"/>
    <w:rsid w:val="00385E74"/>
    <w:rsid w:val="003917D6"/>
    <w:rsid w:val="00395040"/>
    <w:rsid w:val="00397530"/>
    <w:rsid w:val="003A58DA"/>
    <w:rsid w:val="003A7092"/>
    <w:rsid w:val="003B2B11"/>
    <w:rsid w:val="003B611C"/>
    <w:rsid w:val="003B6EFF"/>
    <w:rsid w:val="003D2C21"/>
    <w:rsid w:val="003F1ECA"/>
    <w:rsid w:val="003F2843"/>
    <w:rsid w:val="00400BDB"/>
    <w:rsid w:val="0040129F"/>
    <w:rsid w:val="00404BCC"/>
    <w:rsid w:val="00407A39"/>
    <w:rsid w:val="00411D0A"/>
    <w:rsid w:val="00412B36"/>
    <w:rsid w:val="00415DFA"/>
    <w:rsid w:val="00417202"/>
    <w:rsid w:val="0041723B"/>
    <w:rsid w:val="00417A5E"/>
    <w:rsid w:val="004204E6"/>
    <w:rsid w:val="00424488"/>
    <w:rsid w:val="004313DC"/>
    <w:rsid w:val="00431C47"/>
    <w:rsid w:val="00435626"/>
    <w:rsid w:val="004419A9"/>
    <w:rsid w:val="00444916"/>
    <w:rsid w:val="004456C7"/>
    <w:rsid w:val="004516A1"/>
    <w:rsid w:val="0045269E"/>
    <w:rsid w:val="004630DE"/>
    <w:rsid w:val="00471524"/>
    <w:rsid w:val="00471A9E"/>
    <w:rsid w:val="004809EB"/>
    <w:rsid w:val="0048578B"/>
    <w:rsid w:val="00485910"/>
    <w:rsid w:val="004866E4"/>
    <w:rsid w:val="00490144"/>
    <w:rsid w:val="0049364C"/>
    <w:rsid w:val="00496FD4"/>
    <w:rsid w:val="004A3FCB"/>
    <w:rsid w:val="004B16BB"/>
    <w:rsid w:val="004B1AC2"/>
    <w:rsid w:val="004B5D3E"/>
    <w:rsid w:val="004C3B01"/>
    <w:rsid w:val="004C6ED2"/>
    <w:rsid w:val="004D1F74"/>
    <w:rsid w:val="004E369A"/>
    <w:rsid w:val="004E5D40"/>
    <w:rsid w:val="004F1D4B"/>
    <w:rsid w:val="004F4E13"/>
    <w:rsid w:val="004F64B9"/>
    <w:rsid w:val="004F64D7"/>
    <w:rsid w:val="00500D07"/>
    <w:rsid w:val="005059AF"/>
    <w:rsid w:val="00517D0E"/>
    <w:rsid w:val="005233B1"/>
    <w:rsid w:val="00523E76"/>
    <w:rsid w:val="005307CE"/>
    <w:rsid w:val="00531648"/>
    <w:rsid w:val="005324DA"/>
    <w:rsid w:val="00534BB9"/>
    <w:rsid w:val="00542AED"/>
    <w:rsid w:val="005440F4"/>
    <w:rsid w:val="00544F2C"/>
    <w:rsid w:val="0054521F"/>
    <w:rsid w:val="0054656E"/>
    <w:rsid w:val="00562EA2"/>
    <w:rsid w:val="0057265F"/>
    <w:rsid w:val="00574403"/>
    <w:rsid w:val="005826E4"/>
    <w:rsid w:val="0058326D"/>
    <w:rsid w:val="00592248"/>
    <w:rsid w:val="00592712"/>
    <w:rsid w:val="005978ED"/>
    <w:rsid w:val="005A050B"/>
    <w:rsid w:val="005A5B40"/>
    <w:rsid w:val="005A5E21"/>
    <w:rsid w:val="005A625B"/>
    <w:rsid w:val="005B7AFC"/>
    <w:rsid w:val="005C0B8B"/>
    <w:rsid w:val="005D2CFE"/>
    <w:rsid w:val="005F0BAF"/>
    <w:rsid w:val="005F1296"/>
    <w:rsid w:val="005F2D7B"/>
    <w:rsid w:val="005F7B71"/>
    <w:rsid w:val="00601FC3"/>
    <w:rsid w:val="006052C3"/>
    <w:rsid w:val="006068F1"/>
    <w:rsid w:val="006224E8"/>
    <w:rsid w:val="00623D9F"/>
    <w:rsid w:val="00624EFD"/>
    <w:rsid w:val="00632A03"/>
    <w:rsid w:val="006340B0"/>
    <w:rsid w:val="0063688D"/>
    <w:rsid w:val="006430D9"/>
    <w:rsid w:val="00643B8E"/>
    <w:rsid w:val="006467F5"/>
    <w:rsid w:val="006520F2"/>
    <w:rsid w:val="00652E40"/>
    <w:rsid w:val="00660FD8"/>
    <w:rsid w:val="00662254"/>
    <w:rsid w:val="0066707E"/>
    <w:rsid w:val="006717DA"/>
    <w:rsid w:val="00680CC4"/>
    <w:rsid w:val="00685749"/>
    <w:rsid w:val="006A7C1D"/>
    <w:rsid w:val="006A7D37"/>
    <w:rsid w:val="006B5279"/>
    <w:rsid w:val="006B6557"/>
    <w:rsid w:val="006C037E"/>
    <w:rsid w:val="006C2A55"/>
    <w:rsid w:val="006C75AC"/>
    <w:rsid w:val="006D1C5A"/>
    <w:rsid w:val="006E49EE"/>
    <w:rsid w:val="006F3480"/>
    <w:rsid w:val="006F7813"/>
    <w:rsid w:val="00700691"/>
    <w:rsid w:val="00707433"/>
    <w:rsid w:val="007117AF"/>
    <w:rsid w:val="007230D0"/>
    <w:rsid w:val="0072398A"/>
    <w:rsid w:val="00727D74"/>
    <w:rsid w:val="00731349"/>
    <w:rsid w:val="007348FA"/>
    <w:rsid w:val="00737448"/>
    <w:rsid w:val="00740B01"/>
    <w:rsid w:val="00751143"/>
    <w:rsid w:val="0075196F"/>
    <w:rsid w:val="00751BDE"/>
    <w:rsid w:val="007622FC"/>
    <w:rsid w:val="0076616F"/>
    <w:rsid w:val="007710DD"/>
    <w:rsid w:val="0078439C"/>
    <w:rsid w:val="00785096"/>
    <w:rsid w:val="0078749E"/>
    <w:rsid w:val="00791EB4"/>
    <w:rsid w:val="007A5CE4"/>
    <w:rsid w:val="007B4107"/>
    <w:rsid w:val="007C0771"/>
    <w:rsid w:val="007C30EF"/>
    <w:rsid w:val="007C478D"/>
    <w:rsid w:val="007D427E"/>
    <w:rsid w:val="007D5424"/>
    <w:rsid w:val="007E151F"/>
    <w:rsid w:val="007E5938"/>
    <w:rsid w:val="007F466B"/>
    <w:rsid w:val="007F49F8"/>
    <w:rsid w:val="00801535"/>
    <w:rsid w:val="008138DD"/>
    <w:rsid w:val="00813BED"/>
    <w:rsid w:val="00813DED"/>
    <w:rsid w:val="00815D48"/>
    <w:rsid w:val="008240D8"/>
    <w:rsid w:val="0082749F"/>
    <w:rsid w:val="00833313"/>
    <w:rsid w:val="008361F9"/>
    <w:rsid w:val="00841E6B"/>
    <w:rsid w:val="00843291"/>
    <w:rsid w:val="008440D2"/>
    <w:rsid w:val="00846184"/>
    <w:rsid w:val="008575BF"/>
    <w:rsid w:val="00857FCD"/>
    <w:rsid w:val="00862C75"/>
    <w:rsid w:val="0086479B"/>
    <w:rsid w:val="008679C1"/>
    <w:rsid w:val="00876D38"/>
    <w:rsid w:val="00884BB6"/>
    <w:rsid w:val="008858C2"/>
    <w:rsid w:val="00895055"/>
    <w:rsid w:val="008A2C34"/>
    <w:rsid w:val="008A5601"/>
    <w:rsid w:val="008A5AA7"/>
    <w:rsid w:val="008A5C88"/>
    <w:rsid w:val="008B2D42"/>
    <w:rsid w:val="008B585F"/>
    <w:rsid w:val="008C0104"/>
    <w:rsid w:val="008C638A"/>
    <w:rsid w:val="008D24AA"/>
    <w:rsid w:val="008E0610"/>
    <w:rsid w:val="008F28F6"/>
    <w:rsid w:val="008F6E3F"/>
    <w:rsid w:val="00907E4F"/>
    <w:rsid w:val="00912D1F"/>
    <w:rsid w:val="009152B6"/>
    <w:rsid w:val="00917044"/>
    <w:rsid w:val="0092675F"/>
    <w:rsid w:val="00930591"/>
    <w:rsid w:val="00932E71"/>
    <w:rsid w:val="00934EC0"/>
    <w:rsid w:val="009374E2"/>
    <w:rsid w:val="00940EBF"/>
    <w:rsid w:val="009415DE"/>
    <w:rsid w:val="00943634"/>
    <w:rsid w:val="009450F2"/>
    <w:rsid w:val="00947456"/>
    <w:rsid w:val="00947B4A"/>
    <w:rsid w:val="00950ECE"/>
    <w:rsid w:val="00953298"/>
    <w:rsid w:val="00960E8C"/>
    <w:rsid w:val="00961072"/>
    <w:rsid w:val="00965B51"/>
    <w:rsid w:val="0096733B"/>
    <w:rsid w:val="00970000"/>
    <w:rsid w:val="00973E58"/>
    <w:rsid w:val="00982AFC"/>
    <w:rsid w:val="00987947"/>
    <w:rsid w:val="009A03CA"/>
    <w:rsid w:val="009A58F3"/>
    <w:rsid w:val="009B168F"/>
    <w:rsid w:val="009B2663"/>
    <w:rsid w:val="009B4E46"/>
    <w:rsid w:val="009B7005"/>
    <w:rsid w:val="009C2761"/>
    <w:rsid w:val="009C27BE"/>
    <w:rsid w:val="009C29DA"/>
    <w:rsid w:val="009C2E44"/>
    <w:rsid w:val="009C451B"/>
    <w:rsid w:val="009D1512"/>
    <w:rsid w:val="009E4D57"/>
    <w:rsid w:val="009E752E"/>
    <w:rsid w:val="009F34DE"/>
    <w:rsid w:val="00A10571"/>
    <w:rsid w:val="00A131F1"/>
    <w:rsid w:val="00A22AD7"/>
    <w:rsid w:val="00A25272"/>
    <w:rsid w:val="00A30B9C"/>
    <w:rsid w:val="00A30FAD"/>
    <w:rsid w:val="00A32BB3"/>
    <w:rsid w:val="00A370E3"/>
    <w:rsid w:val="00A40A3B"/>
    <w:rsid w:val="00A47447"/>
    <w:rsid w:val="00A511A4"/>
    <w:rsid w:val="00A51943"/>
    <w:rsid w:val="00A55240"/>
    <w:rsid w:val="00A716AD"/>
    <w:rsid w:val="00A76817"/>
    <w:rsid w:val="00AA06D2"/>
    <w:rsid w:val="00AA32A3"/>
    <w:rsid w:val="00AA62B8"/>
    <w:rsid w:val="00AB22D8"/>
    <w:rsid w:val="00AB33A7"/>
    <w:rsid w:val="00AB7222"/>
    <w:rsid w:val="00AB7BFB"/>
    <w:rsid w:val="00AC2290"/>
    <w:rsid w:val="00AC4EE0"/>
    <w:rsid w:val="00AD0099"/>
    <w:rsid w:val="00AD08EC"/>
    <w:rsid w:val="00AD38A1"/>
    <w:rsid w:val="00AD7423"/>
    <w:rsid w:val="00AD745B"/>
    <w:rsid w:val="00AE33EF"/>
    <w:rsid w:val="00AF04FE"/>
    <w:rsid w:val="00AF0970"/>
    <w:rsid w:val="00AF20B7"/>
    <w:rsid w:val="00B02BE6"/>
    <w:rsid w:val="00B11A7E"/>
    <w:rsid w:val="00B12A27"/>
    <w:rsid w:val="00B12C97"/>
    <w:rsid w:val="00B25496"/>
    <w:rsid w:val="00B26C6A"/>
    <w:rsid w:val="00B579F1"/>
    <w:rsid w:val="00B71647"/>
    <w:rsid w:val="00B72475"/>
    <w:rsid w:val="00B93945"/>
    <w:rsid w:val="00BA399B"/>
    <w:rsid w:val="00BA7445"/>
    <w:rsid w:val="00BB6BB7"/>
    <w:rsid w:val="00BC32B0"/>
    <w:rsid w:val="00BC3636"/>
    <w:rsid w:val="00BC5160"/>
    <w:rsid w:val="00BD00D9"/>
    <w:rsid w:val="00BD3BBA"/>
    <w:rsid w:val="00BD3E6C"/>
    <w:rsid w:val="00BD77C3"/>
    <w:rsid w:val="00BE2246"/>
    <w:rsid w:val="00BE5795"/>
    <w:rsid w:val="00BF3C72"/>
    <w:rsid w:val="00C06C18"/>
    <w:rsid w:val="00C10194"/>
    <w:rsid w:val="00C10AFB"/>
    <w:rsid w:val="00C12908"/>
    <w:rsid w:val="00C15BB4"/>
    <w:rsid w:val="00C20CF4"/>
    <w:rsid w:val="00C2490E"/>
    <w:rsid w:val="00C26336"/>
    <w:rsid w:val="00C26497"/>
    <w:rsid w:val="00C30C1A"/>
    <w:rsid w:val="00C35413"/>
    <w:rsid w:val="00C42F5D"/>
    <w:rsid w:val="00C44F16"/>
    <w:rsid w:val="00C45600"/>
    <w:rsid w:val="00C469A6"/>
    <w:rsid w:val="00C47AEC"/>
    <w:rsid w:val="00C51150"/>
    <w:rsid w:val="00C54B37"/>
    <w:rsid w:val="00C57253"/>
    <w:rsid w:val="00C60996"/>
    <w:rsid w:val="00C60BFE"/>
    <w:rsid w:val="00C61FB7"/>
    <w:rsid w:val="00C668CB"/>
    <w:rsid w:val="00C710AE"/>
    <w:rsid w:val="00C73DDE"/>
    <w:rsid w:val="00C755EF"/>
    <w:rsid w:val="00C77DE4"/>
    <w:rsid w:val="00CA00AC"/>
    <w:rsid w:val="00CA120D"/>
    <w:rsid w:val="00CA2D91"/>
    <w:rsid w:val="00CA3C74"/>
    <w:rsid w:val="00CA3CE7"/>
    <w:rsid w:val="00CB2323"/>
    <w:rsid w:val="00CC17D3"/>
    <w:rsid w:val="00CC3019"/>
    <w:rsid w:val="00CC6C10"/>
    <w:rsid w:val="00CE1DA4"/>
    <w:rsid w:val="00CE3674"/>
    <w:rsid w:val="00CE3D42"/>
    <w:rsid w:val="00CF3E75"/>
    <w:rsid w:val="00D01C24"/>
    <w:rsid w:val="00D04F68"/>
    <w:rsid w:val="00D05679"/>
    <w:rsid w:val="00D06F47"/>
    <w:rsid w:val="00D16E5E"/>
    <w:rsid w:val="00D22A48"/>
    <w:rsid w:val="00D245A3"/>
    <w:rsid w:val="00D32516"/>
    <w:rsid w:val="00D37800"/>
    <w:rsid w:val="00D4015B"/>
    <w:rsid w:val="00D4449D"/>
    <w:rsid w:val="00D50286"/>
    <w:rsid w:val="00D50864"/>
    <w:rsid w:val="00D56CAF"/>
    <w:rsid w:val="00D635BF"/>
    <w:rsid w:val="00D7253E"/>
    <w:rsid w:val="00D75A0A"/>
    <w:rsid w:val="00D8524E"/>
    <w:rsid w:val="00DA186D"/>
    <w:rsid w:val="00DC521E"/>
    <w:rsid w:val="00DD5120"/>
    <w:rsid w:val="00DD6B50"/>
    <w:rsid w:val="00DE343F"/>
    <w:rsid w:val="00DF2A4D"/>
    <w:rsid w:val="00DF4A19"/>
    <w:rsid w:val="00E00457"/>
    <w:rsid w:val="00E009E1"/>
    <w:rsid w:val="00E0254C"/>
    <w:rsid w:val="00E07517"/>
    <w:rsid w:val="00E149BF"/>
    <w:rsid w:val="00E169C8"/>
    <w:rsid w:val="00E312A3"/>
    <w:rsid w:val="00E3145C"/>
    <w:rsid w:val="00E434B4"/>
    <w:rsid w:val="00E4624A"/>
    <w:rsid w:val="00E51908"/>
    <w:rsid w:val="00E63705"/>
    <w:rsid w:val="00E7049A"/>
    <w:rsid w:val="00E819B7"/>
    <w:rsid w:val="00E8590C"/>
    <w:rsid w:val="00E87A71"/>
    <w:rsid w:val="00E90E52"/>
    <w:rsid w:val="00E90FB5"/>
    <w:rsid w:val="00E92172"/>
    <w:rsid w:val="00E927B7"/>
    <w:rsid w:val="00EA3F8D"/>
    <w:rsid w:val="00EA6779"/>
    <w:rsid w:val="00EB55D6"/>
    <w:rsid w:val="00EC026F"/>
    <w:rsid w:val="00ED1B43"/>
    <w:rsid w:val="00EE4277"/>
    <w:rsid w:val="00EE5826"/>
    <w:rsid w:val="00EF7FE8"/>
    <w:rsid w:val="00F003AA"/>
    <w:rsid w:val="00F108A3"/>
    <w:rsid w:val="00F167EF"/>
    <w:rsid w:val="00F16B49"/>
    <w:rsid w:val="00F25E95"/>
    <w:rsid w:val="00F2624C"/>
    <w:rsid w:val="00F26C92"/>
    <w:rsid w:val="00F425F7"/>
    <w:rsid w:val="00F50AB7"/>
    <w:rsid w:val="00F614E6"/>
    <w:rsid w:val="00F6191D"/>
    <w:rsid w:val="00F62B1F"/>
    <w:rsid w:val="00F76789"/>
    <w:rsid w:val="00F93338"/>
    <w:rsid w:val="00FA35CA"/>
    <w:rsid w:val="00FA7693"/>
    <w:rsid w:val="00FB0EB2"/>
    <w:rsid w:val="00FB0EEA"/>
    <w:rsid w:val="00FB1C71"/>
    <w:rsid w:val="00FB726F"/>
    <w:rsid w:val="00FC0DAC"/>
    <w:rsid w:val="00FC1A8B"/>
    <w:rsid w:val="00FC28B7"/>
    <w:rsid w:val="00FD0568"/>
    <w:rsid w:val="00FD6EB3"/>
    <w:rsid w:val="00FE482E"/>
    <w:rsid w:val="00FE67C1"/>
    <w:rsid w:val="00FF0704"/>
    <w:rsid w:val="00FF4DF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BD648D7-F363-4D7F-B908-240CB6C4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86D"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DA186D"/>
    <w:pPr>
      <w:keepNext/>
      <w:keepLines/>
      <w:spacing w:before="240" w:after="0"/>
      <w:outlineLvl w:val="0"/>
    </w:pPr>
    <w:rPr>
      <w:rFonts w:ascii="Arial" w:hAnsi="Arial" w:eastAsiaTheme="majorEastAsia" w:cs="Arial"/>
      <w:b/>
      <w:bCs/>
      <w:color w:val="FFFFFF" w:themeColor="background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DA186D"/>
    <w:rPr>
      <w:rFonts w:ascii="Arial" w:hAnsi="Arial" w:eastAsiaTheme="majorEastAsia" w:cs="Arial"/>
      <w:b/>
      <w:bCs/>
      <w:color w:val="FFFFFF" w:themeColor="background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A186D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A186D"/>
    <w:rPr>
      <w:color w:val="808080"/>
    </w:rPr>
  </w:style>
  <w:style w:type="paragraph" w:styleId="Header">
    <w:name w:val="header"/>
    <w:basedOn w:val="Normal"/>
    <w:link w:val="a"/>
    <w:uiPriority w:val="99"/>
    <w:unhideWhenUsed/>
    <w:rsid w:val="00DA18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DA186D"/>
  </w:style>
  <w:style w:type="paragraph" w:styleId="Footer">
    <w:name w:val="footer"/>
    <w:basedOn w:val="Normal"/>
    <w:link w:val="a0"/>
    <w:uiPriority w:val="99"/>
    <w:unhideWhenUsed/>
    <w:rsid w:val="00DA18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DA186D"/>
  </w:style>
  <w:style w:type="paragraph" w:styleId="ListParagraph">
    <w:name w:val="List Paragraph"/>
    <w:basedOn w:val="Normal"/>
    <w:uiPriority w:val="34"/>
    <w:qFormat/>
    <w:rsid w:val="00DA186D"/>
    <w:pPr>
      <w:ind w:left="720"/>
      <w:contextualSpacing/>
    </w:pPr>
  </w:style>
  <w:style w:type="table" w:styleId="TableGrid">
    <w:name w:val="Table Grid"/>
    <w:basedOn w:val="TableNormal"/>
    <w:uiPriority w:val="39"/>
    <w:rsid w:val="00BE2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777PXB" Type="http://schemas.openxmlformats.org/officeDocument/2006/relationships/image" Target="media/3CMQY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6328A-8704-40E5-9C49-ADAEB7AC7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491</TotalTime>
  <Pages>1</Pages>
  <Words>58</Words>
  <Characters>390</Characters>
  <Application>Microsoft Office Word</Application>
  <DocSecurity>0</DocSecurity>
  <Lines>10</Lines>
  <Paragraphs>25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522</cp:revision>
  <dcterms:created xsi:type="dcterms:W3CDTF">2020-11-08T08:46:00Z</dcterms:created>
  <dcterms:modified xsi:type="dcterms:W3CDTF">2021-02-09T13:23:00Z</dcterms:modified>
</cp:coreProperties>
</file>