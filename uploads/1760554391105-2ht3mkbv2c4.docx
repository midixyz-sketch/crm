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156"/>
                    <pic:cNvPicPr/>
                  </pic:nvPicPr>
                  <pic:blipFill>
                    <a:blip xmlns:r="http://schemas.openxmlformats.org/officeDocument/2006/relationships" r:embed="rIdLTV4L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7"/>
        <w:bidiVisual/>
        <w:tblW w:w="10375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"/>
        <w:gridCol w:w="2276"/>
        <w:gridCol w:w="3551"/>
        <w:gridCol w:w="3554"/>
        <w:gridCol w:w="981"/>
      </w:tblGrid>
      <w:tr w:rsidR="00F316AD" w:rsidRPr="00CD7F41" w14:paraId="14EFD55D" w14:textId="77777777" w:rsidTr="00FC4BED">
        <w:trPr>
          <w:trHeight w:val="1088"/>
        </w:trPr>
        <w:tc>
          <w:tcPr>
            <w:tcW w:w="10375" w:type="dxa"/>
            <w:gridSpan w:val="5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14:paraId="41DD9F66" w14:textId="62EA9130" w:rsidR="00F316AD" w:rsidRPr="00551170" w:rsidRDefault="00257B66" w:rsidP="00F316AD">
            <w:pPr>
              <w:pStyle w:val="a8"/>
              <w:bidi/>
              <w:rPr>
                <w:rFonts w:asciiTheme="majorHAnsi" w:hAnsiTheme="majorHAnsi" w:cstheme="majorHAnsi"/>
                <w:b/>
                <w:bCs/>
                <w:sz w:val="44"/>
                <w:szCs w:val="44"/>
                <w:lang w:bidi="he-IL"/>
              </w:rPr>
            </w:pPr>
            <w:r w:rsidRPr="00551170">
              <w:rPr>
                <w:rFonts w:asciiTheme="majorHAnsi" w:hAnsiTheme="majorHAnsi" w:cstheme="majorHAnsi"/>
                <w:b/>
                <w:bCs/>
                <w:sz w:val="44"/>
                <w:szCs w:val="44"/>
                <w:rtl/>
                <w:lang w:bidi="he-IL"/>
              </w:rPr>
              <w:t>גל גוליאן</w:t>
            </w:r>
          </w:p>
          <w:p w14:paraId="6E38D27C" w14:textId="5A69877C" w:rsidR="00F316AD" w:rsidRPr="0062481C" w:rsidRDefault="00257B66" w:rsidP="00FC4BED">
            <w:pPr>
              <w:pStyle w:val="aa"/>
              <w:bidi/>
              <w:ind w:right="176"/>
              <w:rPr>
                <w:rFonts w:ascii="Calibri Light" w:hAnsi="Calibri Light" w:cs="Calibri Light"/>
                <w:lang w:bidi="he-IL"/>
              </w:rPr>
            </w:pPr>
            <w:r w:rsidRPr="0062481C">
              <w:rPr>
                <w:rFonts w:ascii="Calibri Light" w:hAnsi="Calibri Light" w:cs="Calibri Light"/>
                <w:sz w:val="28"/>
                <w:szCs w:val="28"/>
                <w:rtl/>
                <w:lang w:bidi="he-IL"/>
              </w:rPr>
              <w:t>חשבת שכר והנהלת חשבונות 1+2</w:t>
            </w:r>
            <w:r w:rsidR="00F316AD" w:rsidRPr="0062481C">
              <w:rPr>
                <w:rFonts w:ascii="Calibri Light" w:hAnsi="Calibri Light" w:cs="Calibri Light"/>
                <w:sz w:val="18"/>
                <w:szCs w:val="18"/>
                <w:rtl/>
                <w:lang w:eastAsia="he" w:bidi="he-IL"/>
              </w:rPr>
              <w:t xml:space="preserve"> </w:t>
            </w:r>
          </w:p>
        </w:tc>
      </w:tr>
      <w:tr w:rsidR="00F316AD" w:rsidRPr="00CD7F41" w14:paraId="5B599571" w14:textId="77777777" w:rsidTr="0035288B">
        <w:trPr>
          <w:gridBefore w:val="1"/>
          <w:gridAfter w:val="1"/>
          <w:wBefore w:w="13" w:type="dxa"/>
          <w:wAfter w:w="981" w:type="dxa"/>
          <w:trHeight w:val="619"/>
        </w:trPr>
        <w:tc>
          <w:tcPr>
            <w:tcW w:w="2276" w:type="dxa"/>
            <w:tcBorders>
              <w:top w:val="single" w:sz="24" w:space="0" w:color="BF9268" w:themeColor="accent2"/>
            </w:tcBorders>
            <w:vAlign w:val="center"/>
          </w:tcPr>
          <w:p w14:paraId="4FD8FD11" w14:textId="1388E727" w:rsidR="00F316AD" w:rsidRPr="00B347F5" w:rsidRDefault="00257B66" w:rsidP="00D20DA9">
            <w:pPr>
              <w:bidi/>
              <w:jc w:val="center"/>
              <w:rPr>
                <w:rFonts w:ascii="Calibri Light" w:hAnsi="Calibri Light" w:cs="Calibri Light"/>
                <w:b/>
                <w:bCs/>
                <w:sz w:val="28"/>
                <w:szCs w:val="28"/>
                <w:lang w:bidi="he-IL"/>
              </w:rPr>
            </w:pPr>
            <w:r w:rsidRPr="00B347F5">
              <w:rPr>
                <w:rFonts w:ascii="Calibri Light" w:hAnsi="Calibri Light" w:cs="Calibri Light"/>
                <w:b/>
                <w:bCs/>
                <w:sz w:val="28"/>
                <w:szCs w:val="28"/>
                <w:rtl/>
                <w:lang w:bidi="he-IL"/>
              </w:rPr>
              <w:t>בית דגן</w:t>
            </w:r>
          </w:p>
        </w:tc>
        <w:tc>
          <w:tcPr>
            <w:tcW w:w="3551" w:type="dxa"/>
            <w:tcBorders>
              <w:top w:val="single" w:sz="24" w:space="0" w:color="BF9268" w:themeColor="accent2"/>
            </w:tcBorders>
            <w:vAlign w:val="center"/>
          </w:tcPr>
          <w:p w14:paraId="52715C6D" w14:textId="54D53590" w:rsidR="00F316AD" w:rsidRPr="00B347F5" w:rsidRDefault="00257B66" w:rsidP="00D20DA9">
            <w:pPr>
              <w:bidi/>
              <w:jc w:val="center"/>
              <w:rPr>
                <w:rFonts w:ascii="Calibri Light" w:hAnsi="Calibri Light" w:cs="Calibri Light"/>
                <w:b/>
                <w:bCs/>
                <w:sz w:val="28"/>
                <w:szCs w:val="28"/>
                <w:lang w:bidi="he-IL"/>
              </w:rPr>
            </w:pPr>
            <w:r w:rsidRPr="00B347F5">
              <w:rPr>
                <w:rFonts w:ascii="Calibri Light" w:hAnsi="Calibri Light" w:cs="Calibri Light"/>
                <w:b/>
                <w:bCs/>
                <w:sz w:val="28"/>
                <w:szCs w:val="28"/>
                <w:rtl/>
                <w:lang w:bidi="he-IL"/>
              </w:rPr>
              <w:t>052-8039355</w:t>
            </w:r>
          </w:p>
        </w:tc>
        <w:tc>
          <w:tcPr>
            <w:tcW w:w="3554" w:type="dxa"/>
            <w:tcBorders>
              <w:top w:val="single" w:sz="24" w:space="0" w:color="BF9268" w:themeColor="accent2"/>
            </w:tcBorders>
            <w:vAlign w:val="center"/>
          </w:tcPr>
          <w:p w14:paraId="61F3A6F9" w14:textId="25C722E0" w:rsidR="00F316AD" w:rsidRPr="00B347F5" w:rsidRDefault="00257B66" w:rsidP="00D20DA9">
            <w:pPr>
              <w:bidi/>
              <w:jc w:val="center"/>
              <w:rPr>
                <w:rFonts w:ascii="Calibri Light" w:hAnsi="Calibri Light" w:cs="Calibri Light"/>
                <w:b/>
                <w:bCs/>
                <w:sz w:val="28"/>
                <w:szCs w:val="28"/>
                <w:lang w:bidi="he-IL"/>
              </w:rPr>
            </w:pPr>
            <w:r w:rsidRPr="00B347F5">
              <w:rPr>
                <w:rFonts w:ascii="Calibri Light" w:hAnsi="Calibri Light" w:cs="Calibri Light"/>
                <w:b/>
                <w:bCs/>
                <w:sz w:val="28"/>
                <w:szCs w:val="28"/>
                <w:lang w:bidi="he-IL"/>
              </w:rPr>
              <w:t>galsaid22@gmail.com</w:t>
            </w:r>
            <w:r w:rsidR="00D20DA9" w:rsidRPr="00B347F5">
              <w:rPr>
                <w:rFonts w:ascii="Calibri Light" w:hAnsi="Calibri Light" w:cs="Calibri Light"/>
                <w:b/>
                <w:bCs/>
                <w:sz w:val="28"/>
                <w:szCs w:val="28"/>
                <w:rtl/>
                <w:lang w:eastAsia="he" w:bidi="he-IL"/>
              </w:rPr>
              <w:t xml:space="preserve"> </w:t>
            </w:r>
          </w:p>
        </w:tc>
      </w:tr>
      <w:tr w:rsidR="00CD50FD" w:rsidRPr="00CD7F41" w14:paraId="15AD5B49" w14:textId="77777777" w:rsidTr="0035288B">
        <w:trPr>
          <w:gridBefore w:val="1"/>
          <w:gridAfter w:val="1"/>
          <w:wBefore w:w="13" w:type="dxa"/>
          <w:wAfter w:w="981" w:type="dxa"/>
          <w:trHeight w:val="176"/>
        </w:trPr>
        <w:tc>
          <w:tcPr>
            <w:tcW w:w="2276" w:type="dxa"/>
            <w:tcBorders>
              <w:bottom w:val="single" w:sz="18" w:space="0" w:color="BF9268" w:themeColor="accent2"/>
            </w:tcBorders>
          </w:tcPr>
          <w:p w14:paraId="16C6FAFA" w14:textId="77777777" w:rsidR="00CD50FD" w:rsidRPr="0062481C" w:rsidRDefault="00CD50FD" w:rsidP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1" w:type="dxa"/>
            <w:vMerge w:val="restart"/>
            <w:shd w:val="clear" w:color="auto" w:fill="303848" w:themeFill="accent1"/>
            <w:vAlign w:val="center"/>
          </w:tcPr>
          <w:p w14:paraId="6A970403" w14:textId="0239121C" w:rsidR="00CD50FD" w:rsidRPr="0062481C" w:rsidRDefault="00C34AA9" w:rsidP="00D20DA9">
            <w:pPr>
              <w:pStyle w:val="1"/>
              <w:bidi/>
              <w:rPr>
                <w:rFonts w:ascii="Calibri Light" w:hAnsi="Calibri Light" w:cs="Calibri Light"/>
                <w:lang w:bidi="he-IL"/>
              </w:rPr>
            </w:pPr>
            <w:r w:rsidRPr="0062481C">
              <w:rPr>
                <w:rFonts w:ascii="Calibri Light" w:hAnsi="Calibri Light" w:cs="Calibri Light"/>
                <w:rtl/>
                <w:lang w:bidi="he-IL"/>
              </w:rPr>
              <w:t>קצת עלי</w:t>
            </w:r>
          </w:p>
        </w:tc>
        <w:tc>
          <w:tcPr>
            <w:tcW w:w="3554" w:type="dxa"/>
            <w:tcBorders>
              <w:bottom w:val="single" w:sz="18" w:space="0" w:color="BF9268" w:themeColor="accent2"/>
            </w:tcBorders>
          </w:tcPr>
          <w:p w14:paraId="3E81D3F6" w14:textId="77777777" w:rsidR="00CD50FD" w:rsidRPr="0062481C" w:rsidRDefault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</w:tr>
      <w:tr w:rsidR="00CD50FD" w:rsidRPr="00CD7F41" w14:paraId="6A64BB93" w14:textId="77777777" w:rsidTr="0035288B">
        <w:trPr>
          <w:gridBefore w:val="1"/>
          <w:gridAfter w:val="1"/>
          <w:wBefore w:w="13" w:type="dxa"/>
          <w:wAfter w:w="981" w:type="dxa"/>
          <w:trHeight w:val="176"/>
        </w:trPr>
        <w:tc>
          <w:tcPr>
            <w:tcW w:w="2276" w:type="dxa"/>
            <w:tcBorders>
              <w:top w:val="single" w:sz="18" w:space="0" w:color="BF9268" w:themeColor="accent2"/>
            </w:tcBorders>
          </w:tcPr>
          <w:p w14:paraId="3693CDF8" w14:textId="77777777" w:rsidR="00CD50FD" w:rsidRPr="0062481C" w:rsidRDefault="00CD50FD" w:rsidP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1" w:type="dxa"/>
            <w:vMerge/>
            <w:shd w:val="clear" w:color="auto" w:fill="303848" w:themeFill="accent1"/>
            <w:vAlign w:val="center"/>
          </w:tcPr>
          <w:p w14:paraId="5F5183C0" w14:textId="77777777" w:rsidR="00CD50FD" w:rsidRPr="0062481C" w:rsidRDefault="00CD50FD" w:rsidP="0040233B">
            <w:pPr>
              <w:pStyle w:val="1"/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4" w:type="dxa"/>
            <w:tcBorders>
              <w:top w:val="single" w:sz="18" w:space="0" w:color="BF9268" w:themeColor="accent2"/>
            </w:tcBorders>
          </w:tcPr>
          <w:p w14:paraId="553842BA" w14:textId="77777777" w:rsidR="00CD50FD" w:rsidRPr="0062481C" w:rsidRDefault="00CD50FD">
            <w:pPr>
              <w:bidi/>
              <w:rPr>
                <w:rFonts w:ascii="Calibri Light" w:hAnsi="Calibri Light" w:cs="Calibri Light"/>
                <w:noProof/>
                <w:lang w:bidi="he-IL"/>
              </w:rPr>
            </w:pPr>
          </w:p>
        </w:tc>
      </w:tr>
      <w:tr w:rsidR="0040233B" w:rsidRPr="00CD7F41" w14:paraId="13AC0567" w14:textId="77777777" w:rsidTr="00FC4BED">
        <w:trPr>
          <w:trHeight w:val="1213"/>
        </w:trPr>
        <w:tc>
          <w:tcPr>
            <w:tcW w:w="10375" w:type="dxa"/>
            <w:gridSpan w:val="5"/>
            <w:vAlign w:val="center"/>
          </w:tcPr>
          <w:p w14:paraId="14823BD8" w14:textId="77777777" w:rsidR="0035288B" w:rsidRPr="0062481C" w:rsidRDefault="0035288B" w:rsidP="00D20DA9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</w:p>
          <w:p w14:paraId="7642FB11" w14:textId="77777777" w:rsidR="0062481C" w:rsidRDefault="00257B66" w:rsidP="0035288B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חשבת שכר בכירה מטעם לשכת רואי חשבון ובוגרת קורס הנהלת חשבונות 1</w:t>
            </w:r>
            <w:r w:rsidR="00F214F6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ו-2, </w:t>
            </w:r>
          </w:p>
          <w:p w14:paraId="212CAABE" w14:textId="78E7F8DC" w:rsidR="0040233B" w:rsidRPr="0062481C" w:rsidRDefault="00F214F6" w:rsidP="0062481C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מחפשת מקום עבודה בו אוכל להביא לידי ביטוי את יכולותיי האישיות והמקצועיות גם יחד.</w:t>
            </w:r>
          </w:p>
          <w:p w14:paraId="3784BFEF" w14:textId="6C9C5CBA" w:rsidR="00257B81" w:rsidRPr="0062481C" w:rsidRDefault="006918BB" w:rsidP="0035288B">
            <w:pPr>
              <w:bidi/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>תכונותיי הבולטות ביותר הן:</w:t>
            </w:r>
            <w:r w:rsidR="00257B81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</w:t>
            </w:r>
            <w:r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>הגדלת</w:t>
            </w:r>
            <w:r w:rsidR="00257B81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ראש</w:t>
            </w:r>
            <w:r w:rsidR="00E448F6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, </w:t>
            </w:r>
            <w:r w:rsidR="00B220D1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>חשיבה</w:t>
            </w:r>
            <w:r w:rsidR="00E448F6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</w:t>
            </w:r>
            <w:r w:rsidR="00B220D1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>גם מעבר למשימה,</w:t>
            </w:r>
            <w:r w:rsidR="00E448F6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</w:t>
            </w:r>
            <w:r w:rsidR="00B220D1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>חברותית, יכולת עבודה עצמאית ובצוות</w:t>
            </w:r>
            <w:r w:rsidR="00BA5D09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>, קולגיאלית</w:t>
            </w:r>
            <w:r w:rsidR="00B220D1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. </w:t>
            </w:r>
            <w:r w:rsidR="00671453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</w:t>
            </w:r>
          </w:p>
          <w:p w14:paraId="7AC3FD8D" w14:textId="77777777" w:rsidR="006918BB" w:rsidRPr="0062481C" w:rsidRDefault="006918BB" w:rsidP="006918BB">
            <w:pPr>
              <w:bidi/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>מחפשת עבודה במשרה מלאה, סביבת עבודה נעימה, מקום המשלב יחסי אנוש ומקצועיות ביחד.</w:t>
            </w:r>
          </w:p>
          <w:p w14:paraId="357CE6B9" w14:textId="341C2A05" w:rsidR="006918BB" w:rsidRPr="0062481C" w:rsidRDefault="006918BB" w:rsidP="006918BB">
            <w:pPr>
              <w:bidi/>
              <w:rPr>
                <w:rFonts w:ascii="Calibri Light" w:hAnsi="Calibri Light" w:cs="Calibri Light"/>
                <w:color w:val="404040" w:themeColor="text1" w:themeTint="BF"/>
                <w:lang w:bidi="he-IL"/>
              </w:rPr>
            </w:pPr>
          </w:p>
        </w:tc>
      </w:tr>
      <w:tr w:rsidR="00CD50FD" w:rsidRPr="00CD7F41" w14:paraId="2AD0AE56" w14:textId="77777777" w:rsidTr="0035288B">
        <w:trPr>
          <w:gridBefore w:val="1"/>
          <w:gridAfter w:val="1"/>
          <w:wBefore w:w="13" w:type="dxa"/>
          <w:wAfter w:w="981" w:type="dxa"/>
          <w:trHeight w:val="185"/>
        </w:trPr>
        <w:tc>
          <w:tcPr>
            <w:tcW w:w="2276" w:type="dxa"/>
            <w:vMerge w:val="restart"/>
            <w:shd w:val="clear" w:color="auto" w:fill="F2F2F2" w:themeFill="background1" w:themeFillShade="F2"/>
            <w:vAlign w:val="center"/>
          </w:tcPr>
          <w:p w14:paraId="4957EAC1" w14:textId="21F900FF" w:rsidR="00CD50FD" w:rsidRPr="0062481C" w:rsidRDefault="00F26C5B" w:rsidP="00D20DA9">
            <w:pPr>
              <w:pStyle w:val="2"/>
              <w:bidi/>
              <w:rPr>
                <w:rFonts w:ascii="Calibri Light" w:hAnsi="Calibri Light" w:cs="Calibri Light"/>
                <w:lang w:bidi="he-IL"/>
              </w:rPr>
            </w:pPr>
            <w:r w:rsidRPr="0062481C">
              <w:rPr>
                <w:rFonts w:ascii="Calibri Light" w:hAnsi="Calibri Light" w:cs="Calibri Light"/>
                <w:rtl/>
                <w:lang w:bidi="he-IL"/>
              </w:rPr>
              <w:t>מיומנויות</w:t>
            </w:r>
            <w:r w:rsidR="00D26A79" w:rsidRPr="0062481C">
              <w:rPr>
                <w:rFonts w:ascii="Calibri Light" w:hAnsi="Calibri Light" w:cs="Calibri Light"/>
                <w:rtl/>
                <w:lang w:eastAsia="he" w:bidi="he-IL"/>
              </w:rPr>
              <w:t xml:space="preserve"> </w:t>
            </w:r>
            <w:sdt>
              <w:sdtPr>
                <w:rPr>
                  <w:rStyle w:val="af"/>
                  <w:rFonts w:ascii="Calibri Light" w:hAnsi="Calibri Light" w:cs="Calibri Light"/>
                  <w:rtl/>
                  <w:lang w:bidi="he-IL"/>
                </w:rPr>
                <w:id w:val="-908075200"/>
                <w:placeholder>
                  <w:docPart w:val="2C7FD17AC05D418E9CDAE238D76E56CF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af"/>
                </w:rPr>
              </w:sdtEndPr>
              <w:sdtContent>
                <w:r w:rsidR="00D26A79" w:rsidRPr="0062481C">
                  <w:rPr>
                    <w:rStyle w:val="af"/>
                    <w:rFonts w:ascii="Calibri Light" w:hAnsi="Calibri Light" w:cs="Calibri Light"/>
                    <w:rtl/>
                    <w:lang w:eastAsia="he" w:bidi="he-IL"/>
                  </w:rPr>
                  <w:t>—</w:t>
                </w:r>
              </w:sdtContent>
            </w:sdt>
          </w:p>
        </w:tc>
        <w:tc>
          <w:tcPr>
            <w:tcW w:w="3551" w:type="dxa"/>
            <w:vMerge w:val="restart"/>
            <w:shd w:val="clear" w:color="auto" w:fill="303848" w:themeFill="accent1"/>
            <w:vAlign w:val="center"/>
          </w:tcPr>
          <w:p w14:paraId="4CD5B9A4" w14:textId="77777777" w:rsidR="00CD50FD" w:rsidRPr="0062481C" w:rsidRDefault="00391875" w:rsidP="00D20DA9">
            <w:pPr>
              <w:pStyle w:val="1"/>
              <w:bidi/>
              <w:rPr>
                <w:rFonts w:ascii="Calibri Light" w:hAnsi="Calibri Light" w:cs="Calibri Light"/>
                <w:lang w:bidi="he-IL"/>
              </w:rPr>
            </w:pPr>
            <w:sdt>
              <w:sdtPr>
                <w:rPr>
                  <w:rFonts w:ascii="Calibri Light" w:hAnsi="Calibri Light" w:cs="Calibri Light"/>
                  <w:rtl/>
                  <w:lang w:bidi="he-IL"/>
                </w:rPr>
                <w:id w:val="-1748876717"/>
                <w:placeholder>
                  <w:docPart w:val="5B0DF6A99AEC419A9DCE1A8E0711E4B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62481C">
                  <w:rPr>
                    <w:rFonts w:ascii="Calibri Light" w:hAnsi="Calibri Light" w:cs="Calibri Light"/>
                    <w:rtl/>
                    <w:lang w:eastAsia="he" w:bidi="he-IL"/>
                  </w:rPr>
                  <w:t>ניסיון תעסוקתי</w:t>
                </w:r>
              </w:sdtContent>
            </w:sdt>
          </w:p>
        </w:tc>
        <w:tc>
          <w:tcPr>
            <w:tcW w:w="3554" w:type="dxa"/>
            <w:tcBorders>
              <w:bottom w:val="single" w:sz="18" w:space="0" w:color="BF9268" w:themeColor="accent2"/>
            </w:tcBorders>
          </w:tcPr>
          <w:p w14:paraId="3E3FA604" w14:textId="77777777" w:rsidR="00CD50FD" w:rsidRPr="0062481C" w:rsidRDefault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</w:tr>
      <w:tr w:rsidR="00CD50FD" w:rsidRPr="00CD7F41" w14:paraId="5C727192" w14:textId="77777777" w:rsidTr="0035288B">
        <w:trPr>
          <w:gridBefore w:val="1"/>
          <w:gridAfter w:val="1"/>
          <w:wBefore w:w="13" w:type="dxa"/>
          <w:wAfter w:w="981" w:type="dxa"/>
          <w:trHeight w:val="185"/>
        </w:trPr>
        <w:tc>
          <w:tcPr>
            <w:tcW w:w="2276" w:type="dxa"/>
            <w:vMerge/>
            <w:shd w:val="clear" w:color="auto" w:fill="F2F2F2" w:themeFill="background1" w:themeFillShade="F2"/>
            <w:vAlign w:val="center"/>
          </w:tcPr>
          <w:p w14:paraId="22BCECA4" w14:textId="77777777" w:rsidR="00CD50FD" w:rsidRPr="0062481C" w:rsidRDefault="00CD50FD" w:rsidP="0040233B">
            <w:pPr>
              <w:pStyle w:val="2"/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1" w:type="dxa"/>
            <w:vMerge/>
            <w:shd w:val="clear" w:color="auto" w:fill="303848" w:themeFill="accent1"/>
            <w:vAlign w:val="center"/>
          </w:tcPr>
          <w:p w14:paraId="44CF096C" w14:textId="77777777" w:rsidR="00CD50FD" w:rsidRPr="0062481C" w:rsidRDefault="00CD50FD" w:rsidP="0040233B">
            <w:pPr>
              <w:pStyle w:val="1"/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4" w:type="dxa"/>
          </w:tcPr>
          <w:p w14:paraId="55A956C4" w14:textId="4633B264" w:rsidR="0035288B" w:rsidRPr="0062481C" w:rsidRDefault="0035288B" w:rsidP="0035288B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</w:tr>
      <w:tr w:rsidR="0040233B" w:rsidRPr="00CD7F41" w14:paraId="54C2CEB3" w14:textId="77777777" w:rsidTr="0035288B">
        <w:trPr>
          <w:gridBefore w:val="1"/>
          <w:gridAfter w:val="1"/>
          <w:wBefore w:w="13" w:type="dxa"/>
          <w:wAfter w:w="981" w:type="dxa"/>
          <w:trHeight w:val="3033"/>
        </w:trPr>
        <w:tc>
          <w:tcPr>
            <w:tcW w:w="2276" w:type="dxa"/>
            <w:shd w:val="clear" w:color="auto" w:fill="F2F2F2" w:themeFill="background1" w:themeFillShade="F2"/>
          </w:tcPr>
          <w:p w14:paraId="2D7BDC1C" w14:textId="77777777" w:rsidR="0040233B" w:rsidRPr="0062481C" w:rsidRDefault="0040233B" w:rsidP="0040233B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</w:p>
          <w:p w14:paraId="32AF81BE" w14:textId="606B8A58" w:rsidR="00D20DA9" w:rsidRPr="0062481C" w:rsidRDefault="00E03D7F" w:rsidP="00E03D7F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תוכנות אופיס</w:t>
            </w: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- </w:t>
            </w:r>
            <w:r w:rsidR="00F26C5B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שליטה טובה </w:t>
            </w:r>
            <w:r w:rsidR="007850B4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מאוד </w:t>
            </w:r>
          </w:p>
          <w:p w14:paraId="59A2BB32" w14:textId="77777777" w:rsidR="00F438E7" w:rsidRPr="0062481C" w:rsidRDefault="00F438E7" w:rsidP="00F438E7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19B4DB90" w14:textId="7FE4DE4D" w:rsidR="007850B4" w:rsidRPr="0062481C" w:rsidRDefault="00D23283" w:rsidP="00305F21">
            <w:pPr>
              <w:bidi/>
              <w:rPr>
                <w:rFonts w:ascii="Calibri Light" w:hAnsi="Calibri Light" w:cs="Calibri Light"/>
                <w:color w:val="404040" w:themeColor="text1" w:themeTint="BF"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color w:val="404040" w:themeColor="text1" w:themeTint="BF"/>
                <w:rtl/>
                <w:lang w:bidi="he-IL"/>
              </w:rPr>
              <w:t>תוכנות חשבשבת</w:t>
            </w:r>
            <w:r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- </w:t>
            </w:r>
            <w:r w:rsidR="00E724AF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שליטה טובה מאוד </w:t>
            </w:r>
          </w:p>
          <w:p w14:paraId="0049438E" w14:textId="77777777" w:rsidR="00F438E7" w:rsidRPr="0062481C" w:rsidRDefault="00F438E7" w:rsidP="00F438E7">
            <w:pPr>
              <w:bidi/>
              <w:rPr>
                <w:rFonts w:ascii="Calibri Light" w:hAnsi="Calibri Light" w:cs="Calibri Light"/>
                <w:color w:val="404040" w:themeColor="text1" w:themeTint="BF"/>
                <w:lang w:bidi="he-IL"/>
              </w:rPr>
            </w:pPr>
          </w:p>
          <w:p w14:paraId="12112A05" w14:textId="006D32E8" w:rsidR="00D20DA9" w:rsidRPr="0062481C" w:rsidRDefault="00D23283" w:rsidP="00D23283">
            <w:pPr>
              <w:bidi/>
              <w:rPr>
                <w:rFonts w:ascii="Calibri Light" w:hAnsi="Calibri Light" w:cs="Calibri Light"/>
                <w:color w:val="404040" w:themeColor="text1" w:themeTint="BF"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color w:val="404040" w:themeColor="text1" w:themeTint="BF"/>
                <w:rtl/>
                <w:lang w:bidi="he-IL"/>
              </w:rPr>
              <w:t>תוכנת מיכפל</w:t>
            </w:r>
            <w:r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- </w:t>
            </w:r>
            <w:r w:rsidR="00E71054"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שליטה טובה מאוד </w:t>
            </w:r>
          </w:p>
        </w:tc>
        <w:tc>
          <w:tcPr>
            <w:tcW w:w="7105" w:type="dxa"/>
            <w:gridSpan w:val="2"/>
            <w:vAlign w:val="center"/>
          </w:tcPr>
          <w:p w14:paraId="43063D61" w14:textId="77777777" w:rsidR="0033592F" w:rsidRPr="0062481C" w:rsidRDefault="0033592F" w:rsidP="0033592F">
            <w:pPr>
              <w:pStyle w:val="ad"/>
              <w:bidi/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</w:pPr>
          </w:p>
          <w:p w14:paraId="3785CD0C" w14:textId="0317CCA9" w:rsidR="00D20DA9" w:rsidRPr="0062481C" w:rsidRDefault="0033592F" w:rsidP="0033592F">
            <w:pPr>
              <w:pStyle w:val="ad"/>
              <w:bidi/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2020</w:t>
            </w:r>
            <w:r w:rsidR="009B1936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-</w:t>
            </w:r>
            <w:r w:rsidR="004A3444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היום</w:t>
            </w:r>
            <w:r w:rsidR="00B62E54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: חברת סמארטי</w:t>
            </w:r>
            <w:r w:rsidR="00497B7D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, רמת גן</w:t>
            </w:r>
          </w:p>
          <w:p w14:paraId="231806EC" w14:textId="4EE6C47C" w:rsidR="00D20DA9" w:rsidRPr="0062481C" w:rsidRDefault="009903D6" w:rsidP="00D20DA9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הנהלת חשבונות </w:t>
            </w:r>
            <w:r w:rsidR="00A73328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לקוחות</w:t>
            </w:r>
            <w:r w:rsidR="00D20DA9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 • </w:t>
            </w:r>
            <w:r w:rsidR="00782A00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גביית </w:t>
            </w:r>
            <w:r w:rsidR="00B62E54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תשלומים מספקים</w:t>
            </w:r>
            <w:r w:rsidR="00D20DA9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 • </w:t>
            </w:r>
            <w:r w:rsidR="002E2E19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שימור לקוחות </w:t>
            </w:r>
            <w:r w:rsidR="00B0501C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קיימים ו</w:t>
            </w:r>
            <w:r w:rsidR="00C332A6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מתן מענה </w:t>
            </w:r>
            <w:r w:rsidR="003E19BF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שוטף</w:t>
            </w:r>
            <w:r w:rsidR="00007685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ללקוחות.</w:t>
            </w:r>
          </w:p>
          <w:p w14:paraId="6BCE6319" w14:textId="77777777" w:rsidR="0040233B" w:rsidRPr="0062481C" w:rsidRDefault="00D20DA9" w:rsidP="00D20DA9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 xml:space="preserve"> </w:t>
            </w:r>
          </w:p>
          <w:p w14:paraId="67BCAE57" w14:textId="02614CAB" w:rsidR="00D20DA9" w:rsidRPr="0062481C" w:rsidRDefault="0063064A" w:rsidP="00D20DA9">
            <w:pPr>
              <w:pStyle w:val="ad"/>
              <w:bidi/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2020</w:t>
            </w:r>
            <w:r w:rsidR="009C0171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-</w:t>
            </w: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2018</w:t>
            </w:r>
            <w:r w:rsidR="009C0171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: חברת יורודרייב ניהול ציי רכב בע"מ</w:t>
            </w:r>
            <w:r w:rsidR="00E05E48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, תל אביב</w:t>
            </w:r>
            <w:r w:rsidR="00497B7D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-יפו</w:t>
            </w:r>
          </w:p>
          <w:p w14:paraId="4C792DF9" w14:textId="2F2E1509" w:rsidR="00D20DA9" w:rsidRPr="0062481C" w:rsidRDefault="00CC6661" w:rsidP="00D20DA9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הנהלת חשבונות </w:t>
            </w:r>
            <w:r w:rsidR="007F5D6B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תחום ספקים</w:t>
            </w:r>
            <w:r w:rsidR="00D20DA9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 • </w:t>
            </w:r>
            <w:r w:rsidR="007F5D6B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קליטת חשבוניות ספק</w:t>
            </w:r>
            <w:r w:rsidR="00D20DA9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 • </w:t>
            </w:r>
            <w:r w:rsidR="00C80797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שימוש בתוכנת תפנית</w:t>
            </w:r>
            <w:r w:rsidR="00D85283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</w:t>
            </w:r>
            <w:r w:rsidR="00D85283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• </w:t>
            </w:r>
            <w:r w:rsidR="00D85283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עבודה תחת לחץ ועמידה בלוח זמנים עמוס.</w:t>
            </w:r>
            <w:r w:rsidR="00C80797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</w:t>
            </w:r>
          </w:p>
          <w:p w14:paraId="5FE598A6" w14:textId="77777777" w:rsidR="0040233B" w:rsidRPr="0062481C" w:rsidRDefault="00D20DA9" w:rsidP="00D20DA9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 xml:space="preserve"> </w:t>
            </w:r>
          </w:p>
          <w:p w14:paraId="061E076D" w14:textId="5EFEACF3" w:rsidR="0040233B" w:rsidRPr="0062481C" w:rsidRDefault="00E05E48" w:rsidP="0040233B">
            <w:pPr>
              <w:pStyle w:val="ad"/>
              <w:bidi/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201</w:t>
            </w:r>
            <w:r w:rsidR="00497B7D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8</w:t>
            </w: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-201</w:t>
            </w:r>
            <w:r w:rsidR="00497B7D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7</w:t>
            </w: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: חברת אדור בע"מ, פנמה סיטי</w:t>
            </w:r>
          </w:p>
          <w:p w14:paraId="490FA262" w14:textId="0E6C3E0E" w:rsidR="0040233B" w:rsidRPr="0062481C" w:rsidRDefault="00993C40" w:rsidP="0040233B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אחראית קשרי לקוחות</w:t>
            </w:r>
            <w:r w:rsidR="0040233B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 • </w:t>
            </w:r>
            <w:r w:rsidR="0087544B"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>תכנון שיווקי ותוכנית הצבת יעדים</w:t>
            </w:r>
            <w:r w:rsidR="0040233B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 • </w:t>
            </w:r>
            <w:r w:rsidR="0087544B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ניהול לקוחות</w:t>
            </w:r>
            <w:r w:rsidR="00BC62BF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.</w:t>
            </w:r>
          </w:p>
          <w:p w14:paraId="6D4549C5" w14:textId="77777777" w:rsidR="00BC62BF" w:rsidRPr="0062481C" w:rsidRDefault="00BC62BF" w:rsidP="00BC62BF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26DFA7E4" w14:textId="5A53F1CB" w:rsidR="00BC62BF" w:rsidRPr="0062481C" w:rsidRDefault="0041290F" w:rsidP="00BC62BF">
            <w:pPr>
              <w:pStyle w:val="ad"/>
              <w:bidi/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2016</w:t>
            </w:r>
            <w:r w:rsidR="00BC62BF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-</w:t>
            </w: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2015</w:t>
            </w:r>
            <w:r w:rsidR="00BC62BF"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 xml:space="preserve">: </w:t>
            </w:r>
            <w:r w:rsidRPr="0062481C">
              <w:rPr>
                <w:rFonts w:ascii="Calibri Light" w:hAnsi="Calibri Light" w:cs="Calibri Light"/>
                <w:b/>
                <w:bCs/>
                <w:i w:val="0"/>
                <w:iCs w:val="0"/>
                <w:sz w:val="24"/>
                <w:szCs w:val="24"/>
                <w:rtl/>
                <w:lang w:bidi="he-IL"/>
              </w:rPr>
              <w:t>בנק לאומי לישראל בע"מ</w:t>
            </w:r>
          </w:p>
          <w:p w14:paraId="2F673EC4" w14:textId="72A2ACC1" w:rsidR="00BC62BF" w:rsidRPr="0062481C" w:rsidRDefault="00117730" w:rsidP="00BC62BF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טלרית</w:t>
            </w:r>
            <w:r w:rsidR="0041290F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 במחלקה העסקית</w:t>
            </w:r>
            <w:r w:rsidR="00BC62BF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 • </w:t>
            </w:r>
            <w:r w:rsidR="008973E2"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 xml:space="preserve">עבודה עם </w:t>
            </w:r>
            <w:r w:rsidR="00073BCC"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>הל</w:t>
            </w:r>
            <w:r w:rsidR="008973E2"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 xml:space="preserve">קוחות </w:t>
            </w:r>
            <w:r w:rsidR="00073BCC"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>ה</w:t>
            </w:r>
            <w:r w:rsidR="008973E2"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>עסקיים</w:t>
            </w:r>
            <w:r w:rsidR="00073BCC" w:rsidRPr="0062481C">
              <w:rPr>
                <w:rFonts w:ascii="Calibri Light" w:hAnsi="Calibri Light" w:cs="Calibri Light"/>
                <w:sz w:val="24"/>
                <w:szCs w:val="24"/>
                <w:rtl/>
                <w:lang w:eastAsia="he" w:bidi="he-IL"/>
              </w:rPr>
              <w:t xml:space="preserve"> של המשרד</w:t>
            </w:r>
            <w:r w:rsidR="00BC62BF" w:rsidRPr="0062481C">
              <w:rPr>
                <w:rFonts w:ascii="Calibri Light" w:hAnsi="Calibri Light" w:cs="Calibri Light"/>
                <w:color w:val="BE9268"/>
                <w:sz w:val="24"/>
                <w:szCs w:val="24"/>
                <w:rtl/>
                <w:lang w:eastAsia="he" w:bidi="he-IL"/>
              </w:rPr>
              <w:t xml:space="preserve"> • </w:t>
            </w:r>
            <w:r w:rsidR="00073BCC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הפקדת </w:t>
            </w:r>
            <w:r w:rsidR="00073BCC" w:rsidRPr="0062481C">
              <w:rPr>
                <w:rFonts w:ascii="Calibri Light" w:hAnsi="Calibri Light" w:cs="Calibri Light"/>
                <w:color w:val="auto"/>
                <w:sz w:val="24"/>
                <w:szCs w:val="24"/>
                <w:rtl/>
                <w:lang w:bidi="he-IL"/>
              </w:rPr>
              <w:t>המחאות</w:t>
            </w:r>
            <w:r w:rsidR="00073BCC" w:rsidRPr="0062481C">
              <w:rPr>
                <w:rFonts w:ascii="Calibri Light" w:hAnsi="Calibri Light" w:cs="Calibri Light"/>
                <w:color w:val="auto"/>
                <w:sz w:val="24"/>
                <w:szCs w:val="24"/>
                <w:rtl/>
                <w:lang w:eastAsia="he" w:bidi="he-IL"/>
              </w:rPr>
              <w:t>.</w:t>
            </w:r>
          </w:p>
          <w:p w14:paraId="5317D7E8" w14:textId="12512B22" w:rsidR="006078DA" w:rsidRPr="0062481C" w:rsidRDefault="006078DA" w:rsidP="006078DA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</w:tr>
      <w:tr w:rsidR="00CD50FD" w:rsidRPr="00CD7F41" w14:paraId="3C1B3447" w14:textId="77777777" w:rsidTr="0035288B">
        <w:trPr>
          <w:gridBefore w:val="1"/>
          <w:gridAfter w:val="1"/>
          <w:wBefore w:w="13" w:type="dxa"/>
          <w:wAfter w:w="981" w:type="dxa"/>
          <w:trHeight w:val="185"/>
        </w:trPr>
        <w:tc>
          <w:tcPr>
            <w:tcW w:w="2276" w:type="dxa"/>
            <w:vMerge w:val="restart"/>
            <w:shd w:val="clear" w:color="auto" w:fill="F2F2F2" w:themeFill="background1" w:themeFillShade="F2"/>
            <w:vAlign w:val="center"/>
          </w:tcPr>
          <w:p w14:paraId="508086B0" w14:textId="67C3D079" w:rsidR="00CD50FD" w:rsidRPr="0062481C" w:rsidRDefault="00F438E7" w:rsidP="00D20DA9">
            <w:pPr>
              <w:pStyle w:val="2"/>
              <w:bidi/>
              <w:rPr>
                <w:rFonts w:ascii="Calibri Light" w:hAnsi="Calibri Light" w:cs="Calibri Light"/>
                <w:lang w:bidi="he-IL"/>
              </w:rPr>
            </w:pPr>
            <w:r w:rsidRPr="0062481C">
              <w:rPr>
                <w:rFonts w:ascii="Calibri Light" w:hAnsi="Calibri Light" w:cs="Calibri Light"/>
                <w:rtl/>
                <w:lang w:bidi="he-IL"/>
              </w:rPr>
              <w:t>שפות</w:t>
            </w:r>
            <w:r w:rsidR="00D26A79" w:rsidRPr="0062481C">
              <w:rPr>
                <w:rFonts w:ascii="Calibri Light" w:hAnsi="Calibri Light" w:cs="Calibri Light"/>
                <w:rtl/>
                <w:lang w:eastAsia="he" w:bidi="he-IL"/>
              </w:rPr>
              <w:t xml:space="preserve"> </w:t>
            </w:r>
            <w:sdt>
              <w:sdtPr>
                <w:rPr>
                  <w:rStyle w:val="af"/>
                  <w:rFonts w:ascii="Calibri Light" w:hAnsi="Calibri Light" w:cs="Calibri Light"/>
                  <w:rtl/>
                  <w:lang w:bidi="he-IL"/>
                </w:rPr>
                <w:id w:val="-1622227774"/>
                <w:placeholder>
                  <w:docPart w:val="19617B838E3C466E834D8D8195F26AAE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af"/>
                </w:rPr>
              </w:sdtEndPr>
              <w:sdtContent>
                <w:r w:rsidR="00D26A79" w:rsidRPr="0062481C">
                  <w:rPr>
                    <w:rStyle w:val="af"/>
                    <w:rFonts w:ascii="Calibri Light" w:hAnsi="Calibri Light" w:cs="Calibri Light"/>
                    <w:rtl/>
                    <w:lang w:eastAsia="he" w:bidi="he-IL"/>
                  </w:rPr>
                  <w:t>—</w:t>
                </w:r>
              </w:sdtContent>
            </w:sdt>
          </w:p>
        </w:tc>
        <w:tc>
          <w:tcPr>
            <w:tcW w:w="3551" w:type="dxa"/>
            <w:vMerge w:val="restart"/>
            <w:shd w:val="clear" w:color="auto" w:fill="303848" w:themeFill="accent1"/>
            <w:vAlign w:val="center"/>
          </w:tcPr>
          <w:p w14:paraId="6DBBE9B9" w14:textId="2652DDA7" w:rsidR="00CD50FD" w:rsidRPr="0062481C" w:rsidRDefault="00040136" w:rsidP="00D20DA9">
            <w:pPr>
              <w:pStyle w:val="1"/>
              <w:bidi/>
              <w:rPr>
                <w:rFonts w:ascii="Calibri Light" w:hAnsi="Calibri Light" w:cs="Calibri Light"/>
                <w:lang w:bidi="he-IL"/>
              </w:rPr>
            </w:pPr>
            <w:r w:rsidRPr="0062481C">
              <w:rPr>
                <w:rFonts w:ascii="Calibri Light" w:hAnsi="Calibri Light" w:cs="Calibri Light"/>
                <w:rtl/>
                <w:lang w:bidi="he-IL"/>
              </w:rPr>
              <w:t>השכלה</w:t>
            </w:r>
          </w:p>
        </w:tc>
        <w:tc>
          <w:tcPr>
            <w:tcW w:w="3554" w:type="dxa"/>
            <w:tcBorders>
              <w:bottom w:val="single" w:sz="18" w:space="0" w:color="BF9268" w:themeColor="accent2"/>
            </w:tcBorders>
          </w:tcPr>
          <w:p w14:paraId="5D024B9A" w14:textId="77777777" w:rsidR="00CD50FD" w:rsidRPr="0062481C" w:rsidRDefault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</w:tr>
      <w:tr w:rsidR="00CD50FD" w:rsidRPr="00CD7F41" w14:paraId="0DFFBE92" w14:textId="77777777" w:rsidTr="0035288B">
        <w:trPr>
          <w:gridBefore w:val="1"/>
          <w:gridAfter w:val="1"/>
          <w:wBefore w:w="13" w:type="dxa"/>
          <w:wAfter w:w="981" w:type="dxa"/>
          <w:trHeight w:val="185"/>
        </w:trPr>
        <w:tc>
          <w:tcPr>
            <w:tcW w:w="2276" w:type="dxa"/>
            <w:vMerge/>
            <w:shd w:val="clear" w:color="auto" w:fill="F2F2F2" w:themeFill="background1" w:themeFillShade="F2"/>
            <w:vAlign w:val="center"/>
          </w:tcPr>
          <w:p w14:paraId="7AB15FC1" w14:textId="77777777" w:rsidR="00CD50FD" w:rsidRPr="0062481C" w:rsidRDefault="00CD50FD" w:rsidP="00CD50FD">
            <w:pPr>
              <w:pStyle w:val="2"/>
              <w:bidi/>
              <w:rPr>
                <w:rFonts w:ascii="Calibri Light" w:hAnsi="Calibri Light" w:cs="Calibri Light"/>
                <w:spacing w:val="32"/>
                <w:lang w:bidi="he-IL"/>
              </w:rPr>
            </w:pPr>
          </w:p>
        </w:tc>
        <w:tc>
          <w:tcPr>
            <w:tcW w:w="3551" w:type="dxa"/>
            <w:vMerge/>
            <w:shd w:val="clear" w:color="auto" w:fill="303848" w:themeFill="accent1"/>
            <w:vAlign w:val="center"/>
          </w:tcPr>
          <w:p w14:paraId="01B378C3" w14:textId="77777777" w:rsidR="00CD50FD" w:rsidRPr="0062481C" w:rsidRDefault="00CD50FD" w:rsidP="00CD50FD">
            <w:pPr>
              <w:pStyle w:val="1"/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4" w:type="dxa"/>
          </w:tcPr>
          <w:p w14:paraId="5D2C77E0" w14:textId="77777777" w:rsidR="00CD50FD" w:rsidRPr="0062481C" w:rsidRDefault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</w:tr>
      <w:tr w:rsidR="00CD50FD" w:rsidRPr="00CD7F41" w14:paraId="687BB74C" w14:textId="77777777" w:rsidTr="0035288B">
        <w:trPr>
          <w:gridBefore w:val="1"/>
          <w:gridAfter w:val="1"/>
          <w:wBefore w:w="13" w:type="dxa"/>
          <w:wAfter w:w="981" w:type="dxa"/>
          <w:trHeight w:val="1455"/>
        </w:trPr>
        <w:tc>
          <w:tcPr>
            <w:tcW w:w="2276" w:type="dxa"/>
            <w:shd w:val="clear" w:color="auto" w:fill="F2F2F2" w:themeFill="background1" w:themeFillShade="F2"/>
            <w:vAlign w:val="center"/>
          </w:tcPr>
          <w:p w14:paraId="5E3070CC" w14:textId="1608175A" w:rsidR="00D20DA9" w:rsidRPr="0062481C" w:rsidRDefault="00F438E7" w:rsidP="00F438E7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עברית</w:t>
            </w: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– שפת אם</w:t>
            </w:r>
          </w:p>
          <w:p w14:paraId="73F3D3C5" w14:textId="77777777" w:rsidR="00F438E7" w:rsidRPr="0062481C" w:rsidRDefault="00F438E7" w:rsidP="00F438E7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43DB365D" w14:textId="4D72D855" w:rsidR="00F438E7" w:rsidRPr="0062481C" w:rsidRDefault="00F438E7" w:rsidP="00F438E7">
            <w:pPr>
              <w:bidi/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color w:val="404040" w:themeColor="text1" w:themeTint="BF"/>
                <w:rtl/>
                <w:lang w:bidi="he-IL"/>
              </w:rPr>
              <w:t>אנגלית</w:t>
            </w:r>
            <w:r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– רמה טובה מאוד</w:t>
            </w:r>
          </w:p>
          <w:p w14:paraId="430579BA" w14:textId="77777777" w:rsidR="00F438E7" w:rsidRPr="0062481C" w:rsidRDefault="00F438E7" w:rsidP="00F438E7">
            <w:pPr>
              <w:bidi/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</w:pPr>
          </w:p>
          <w:p w14:paraId="7EA68E2B" w14:textId="41215D34" w:rsidR="00F438E7" w:rsidRPr="0062481C" w:rsidRDefault="00F438E7" w:rsidP="00F438E7">
            <w:pPr>
              <w:bidi/>
              <w:rPr>
                <w:rFonts w:ascii="Calibri Light" w:hAnsi="Calibri Light" w:cs="Calibri Light"/>
                <w:color w:val="404040" w:themeColor="text1" w:themeTint="BF"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color w:val="404040" w:themeColor="text1" w:themeTint="BF"/>
                <w:rtl/>
                <w:lang w:bidi="he-IL"/>
              </w:rPr>
              <w:t>ספרדית</w:t>
            </w:r>
            <w:r w:rsidRPr="0062481C"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  <w:t xml:space="preserve"> – ברמת שפת אם</w:t>
            </w:r>
          </w:p>
          <w:p w14:paraId="03642219" w14:textId="77777777" w:rsidR="00CD50FD" w:rsidRPr="0062481C" w:rsidRDefault="00CD50FD" w:rsidP="00CD50FD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</w:p>
        </w:tc>
        <w:tc>
          <w:tcPr>
            <w:tcW w:w="7105" w:type="dxa"/>
            <w:gridSpan w:val="2"/>
            <w:vAlign w:val="center"/>
          </w:tcPr>
          <w:p w14:paraId="00ECE75F" w14:textId="77777777" w:rsidR="0033592F" w:rsidRPr="0062481C" w:rsidRDefault="0033592F" w:rsidP="0033592F">
            <w:pPr>
              <w:pStyle w:val="ac"/>
              <w:bidi/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</w:pPr>
          </w:p>
          <w:p w14:paraId="121EACAB" w14:textId="5DF7348D" w:rsidR="00040136" w:rsidRPr="0062481C" w:rsidRDefault="0033592F" w:rsidP="0033592F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2020</w:t>
            </w:r>
            <w:r w:rsidR="00040136"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-</w:t>
            </w:r>
            <w:r w:rsidR="00040136"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lang w:bidi="he-IL"/>
              </w:rPr>
              <w:t>2019</w:t>
            </w:r>
            <w:r w:rsidR="00040136"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:</w:t>
            </w:r>
            <w:r w:rsidR="00040136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קורס הנהלת חשבונות</w:t>
            </w:r>
            <w:r w:rsidR="00D149AB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</w:t>
            </w:r>
            <w:r w:rsidR="00040136" w:rsidRPr="0062481C">
              <w:rPr>
                <w:rFonts w:ascii="Calibri Light" w:hAnsi="Calibri Light" w:cs="Calibri Light"/>
                <w:sz w:val="24"/>
                <w:szCs w:val="24"/>
                <w:lang w:bidi="he-IL"/>
              </w:rPr>
              <w:t>1</w:t>
            </w:r>
            <w:r w:rsidR="00D149AB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ו-2,</w:t>
            </w:r>
            <w:r w:rsidR="00040136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תוכנת חשבשבת, המכללה למנהל. </w:t>
            </w:r>
          </w:p>
          <w:p w14:paraId="5A22EF93" w14:textId="77777777" w:rsidR="00040136" w:rsidRPr="0062481C" w:rsidRDefault="00040136" w:rsidP="00040136">
            <w:pPr>
              <w:bidi/>
              <w:rPr>
                <w:rFonts w:ascii="Calibri Light" w:hAnsi="Calibri Light" w:cs="Calibri Light"/>
                <w:color w:val="404040" w:themeColor="text1" w:themeTint="BF"/>
                <w:rtl/>
                <w:lang w:bidi="he-IL"/>
              </w:rPr>
            </w:pPr>
          </w:p>
          <w:p w14:paraId="703E30F8" w14:textId="77777777" w:rsidR="00040136" w:rsidRPr="0062481C" w:rsidRDefault="00040136" w:rsidP="00040136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lang w:bidi="he-IL"/>
              </w:rPr>
              <w:t>2019</w:t>
            </w: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-</w:t>
            </w: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lang w:bidi="he-IL"/>
              </w:rPr>
              <w:t>2018</w:t>
            </w: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:</w:t>
            </w: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קורס חשב שכר בכיר מטעם לשכת רואי חשבון, תוכנת מיכפל, המכללה למנהל. </w:t>
            </w:r>
          </w:p>
          <w:p w14:paraId="08559A2D" w14:textId="0FC0BDCE" w:rsidR="00040136" w:rsidRPr="0062481C" w:rsidRDefault="00040136" w:rsidP="00040136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</w:t>
            </w:r>
          </w:p>
          <w:p w14:paraId="18B24FFA" w14:textId="69784934" w:rsidR="00D20DA9" w:rsidRPr="0062481C" w:rsidRDefault="00040136" w:rsidP="00040136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lang w:bidi="he-IL"/>
              </w:rPr>
              <w:t>2011</w:t>
            </w: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-</w:t>
            </w: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lang w:bidi="he-IL"/>
              </w:rPr>
              <w:t>2009</w:t>
            </w: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:</w:t>
            </w: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תעודת בגרות מלאה, יגאל אלון, יהוד.   </w:t>
            </w:r>
          </w:p>
          <w:p w14:paraId="3A48FBE7" w14:textId="77777777" w:rsidR="00CD50FD" w:rsidRDefault="00CD50FD" w:rsidP="00CD50FD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</w:p>
          <w:p w14:paraId="6E6C6C24" w14:textId="6DB58779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681B1495" w14:textId="71F17A0F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57E47ACC" w14:textId="7347CCEE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248DCB16" w14:textId="6EB4D1F2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29E731A4" w14:textId="25683CD1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2AF1E868" w14:textId="1D6DA664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1294FE2E" w14:textId="77777777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7C3714A1" w14:textId="77777777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17E24690" w14:textId="77777777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0BB2E158" w14:textId="681F67E9" w:rsidR="0062481C" w:rsidRPr="0062481C" w:rsidRDefault="0062481C" w:rsidP="0062481C">
            <w:pPr>
              <w:bidi/>
              <w:rPr>
                <w:lang w:bidi="he-IL"/>
              </w:rPr>
            </w:pPr>
          </w:p>
        </w:tc>
      </w:tr>
      <w:tr w:rsidR="00CD50FD" w:rsidRPr="00CD7F41" w14:paraId="07B68122" w14:textId="77777777" w:rsidTr="0035288B">
        <w:trPr>
          <w:gridBefore w:val="1"/>
          <w:gridAfter w:val="1"/>
          <w:wBefore w:w="13" w:type="dxa"/>
          <w:wAfter w:w="981" w:type="dxa"/>
          <w:trHeight w:val="185"/>
        </w:trPr>
        <w:tc>
          <w:tcPr>
            <w:tcW w:w="2276" w:type="dxa"/>
            <w:vMerge w:val="restart"/>
            <w:shd w:val="clear" w:color="auto" w:fill="F2F2F2" w:themeFill="background1" w:themeFillShade="F2"/>
          </w:tcPr>
          <w:p w14:paraId="6D33BFA4" w14:textId="77777777" w:rsidR="00CD50FD" w:rsidRPr="0062481C" w:rsidRDefault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1" w:type="dxa"/>
            <w:vMerge w:val="restart"/>
            <w:shd w:val="clear" w:color="auto" w:fill="303848" w:themeFill="accent1"/>
            <w:vAlign w:val="center"/>
          </w:tcPr>
          <w:p w14:paraId="754BD908" w14:textId="5EB9D1E3" w:rsidR="00CD50FD" w:rsidRPr="0062481C" w:rsidRDefault="008F2329" w:rsidP="0062481C">
            <w:pPr>
              <w:pStyle w:val="1"/>
              <w:bidi/>
              <w:jc w:val="left"/>
              <w:rPr>
                <w:rFonts w:ascii="Calibri Light" w:hAnsi="Calibri Light" w:cs="Calibri Light"/>
                <w:lang w:bidi="he-IL"/>
              </w:rPr>
            </w:pPr>
            <w:r w:rsidRPr="0062481C">
              <w:rPr>
                <w:rFonts w:ascii="Calibri Light" w:hAnsi="Calibri Light" w:cs="Calibri Light"/>
                <w:rtl/>
                <w:lang w:bidi="he-IL"/>
              </w:rPr>
              <w:t>שירות צבאי</w:t>
            </w:r>
          </w:p>
        </w:tc>
        <w:tc>
          <w:tcPr>
            <w:tcW w:w="3554" w:type="dxa"/>
            <w:tcBorders>
              <w:bottom w:val="single" w:sz="18" w:space="0" w:color="BF9268" w:themeColor="accent2"/>
            </w:tcBorders>
          </w:tcPr>
          <w:p w14:paraId="79D1FBD1" w14:textId="77777777" w:rsidR="00CD50FD" w:rsidRPr="0062481C" w:rsidRDefault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</w:tr>
      <w:tr w:rsidR="00CD50FD" w:rsidRPr="00CD7F41" w14:paraId="2A3A1196" w14:textId="77777777" w:rsidTr="0035288B">
        <w:trPr>
          <w:gridBefore w:val="1"/>
          <w:gridAfter w:val="1"/>
          <w:wBefore w:w="13" w:type="dxa"/>
          <w:wAfter w:w="981" w:type="dxa"/>
          <w:trHeight w:val="185"/>
        </w:trPr>
        <w:tc>
          <w:tcPr>
            <w:tcW w:w="2276" w:type="dxa"/>
            <w:vMerge/>
            <w:shd w:val="clear" w:color="auto" w:fill="F2F2F2" w:themeFill="background1" w:themeFillShade="F2"/>
          </w:tcPr>
          <w:p w14:paraId="7F84A0BB" w14:textId="77777777" w:rsidR="00CD50FD" w:rsidRPr="0062481C" w:rsidRDefault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1" w:type="dxa"/>
            <w:vMerge/>
            <w:shd w:val="clear" w:color="auto" w:fill="303848" w:themeFill="accent1"/>
            <w:vAlign w:val="center"/>
          </w:tcPr>
          <w:p w14:paraId="1E172CA8" w14:textId="77777777" w:rsidR="00CD50FD" w:rsidRPr="0062481C" w:rsidRDefault="00CD50FD" w:rsidP="00CD50FD">
            <w:pPr>
              <w:pStyle w:val="1"/>
              <w:bidi/>
              <w:rPr>
                <w:rFonts w:ascii="Calibri Light" w:hAnsi="Calibri Light" w:cs="Calibri Light"/>
                <w:lang w:bidi="he-IL"/>
              </w:rPr>
            </w:pPr>
          </w:p>
        </w:tc>
        <w:tc>
          <w:tcPr>
            <w:tcW w:w="3554" w:type="dxa"/>
          </w:tcPr>
          <w:p w14:paraId="7A18F348" w14:textId="77777777" w:rsidR="00CD50FD" w:rsidRPr="0062481C" w:rsidRDefault="00CD50FD">
            <w:pPr>
              <w:bidi/>
              <w:rPr>
                <w:rFonts w:ascii="Calibri Light" w:hAnsi="Calibri Light" w:cs="Calibri Light"/>
                <w:lang w:bidi="he-IL"/>
              </w:rPr>
            </w:pPr>
          </w:p>
        </w:tc>
      </w:tr>
      <w:tr w:rsidR="00CD50FD" w:rsidRPr="00CD7F41" w14:paraId="28DA0EA3" w14:textId="77777777" w:rsidTr="0035288B">
        <w:trPr>
          <w:gridBefore w:val="1"/>
          <w:gridAfter w:val="1"/>
          <w:wBefore w:w="13" w:type="dxa"/>
          <w:wAfter w:w="981" w:type="dxa"/>
          <w:trHeight w:val="1455"/>
        </w:trPr>
        <w:tc>
          <w:tcPr>
            <w:tcW w:w="2276" w:type="dxa"/>
            <w:shd w:val="clear" w:color="auto" w:fill="F2F2F2" w:themeFill="background1" w:themeFillShade="F2"/>
          </w:tcPr>
          <w:p w14:paraId="4493852C" w14:textId="77777777" w:rsidR="006F1F0A" w:rsidRPr="0062481C" w:rsidRDefault="006F1F0A" w:rsidP="006F1F0A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4DFEA1BB" w14:textId="77777777" w:rsidR="006F1F0A" w:rsidRPr="0062481C" w:rsidRDefault="006F1F0A" w:rsidP="006F1F0A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65622D05" w14:textId="77777777" w:rsidR="006F1F0A" w:rsidRPr="0062481C" w:rsidRDefault="006F1F0A" w:rsidP="006F1F0A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1D87F848" w14:textId="77777777" w:rsidR="006F1F0A" w:rsidRPr="0062481C" w:rsidRDefault="006F1F0A" w:rsidP="006F1F0A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0B1219A4" w14:textId="77777777" w:rsidR="006F1F0A" w:rsidRPr="0062481C" w:rsidRDefault="006F1F0A" w:rsidP="006F1F0A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334D2817" w14:textId="77777777" w:rsidR="006F1F0A" w:rsidRPr="0062481C" w:rsidRDefault="006F1F0A" w:rsidP="006F1F0A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6DD7FCB3" w14:textId="77777777" w:rsidR="006F1F0A" w:rsidRPr="0062481C" w:rsidRDefault="006F1F0A" w:rsidP="006F1F0A">
            <w:pPr>
              <w:bidi/>
              <w:rPr>
                <w:rFonts w:ascii="Calibri Light" w:hAnsi="Calibri Light" w:cs="Calibri Light"/>
                <w:rtl/>
                <w:lang w:bidi="he-IL"/>
              </w:rPr>
            </w:pPr>
          </w:p>
          <w:p w14:paraId="10C167DC" w14:textId="12065CAF" w:rsidR="00CD50FD" w:rsidRPr="0062481C" w:rsidRDefault="006F1F0A" w:rsidP="006F1F0A">
            <w:pPr>
              <w:bidi/>
              <w:rPr>
                <w:rFonts w:ascii="Calibri Light" w:hAnsi="Calibri Light" w:cs="Calibri Light"/>
                <w:lang w:bidi="he-IL"/>
              </w:rPr>
            </w:pPr>
            <w:r w:rsidRPr="0062481C">
              <w:rPr>
                <w:rFonts w:ascii="Calibri Light" w:hAnsi="Calibri Light" w:cs="Calibri Light"/>
                <w:rtl/>
                <w:lang w:bidi="he-IL"/>
              </w:rPr>
              <w:t>*</w:t>
            </w:r>
            <w:r w:rsidR="00FC1984" w:rsidRPr="0062481C">
              <w:rPr>
                <w:rFonts w:ascii="Calibri Light" w:hAnsi="Calibri Light" w:cs="Calibri Light"/>
                <w:rtl/>
                <w:lang w:bidi="he-IL"/>
              </w:rPr>
              <w:t xml:space="preserve">המלצות יינתנו לפי דרישה </w:t>
            </w:r>
          </w:p>
        </w:tc>
        <w:tc>
          <w:tcPr>
            <w:tcW w:w="7105" w:type="dxa"/>
            <w:gridSpan w:val="2"/>
            <w:vAlign w:val="center"/>
          </w:tcPr>
          <w:p w14:paraId="7081489D" w14:textId="5787BE07" w:rsidR="00F509B5" w:rsidRDefault="00F509B5" w:rsidP="0033592F">
            <w:pPr>
              <w:pStyle w:val="ac"/>
              <w:bidi/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</w:pPr>
          </w:p>
          <w:p w14:paraId="5636806A" w14:textId="03E9462B" w:rsidR="0062481C" w:rsidRDefault="0062481C" w:rsidP="0062481C">
            <w:pPr>
              <w:bidi/>
              <w:rPr>
                <w:rtl/>
                <w:lang w:bidi="he-IL"/>
              </w:rPr>
            </w:pPr>
          </w:p>
          <w:p w14:paraId="27358310" w14:textId="77777777" w:rsidR="0062481C" w:rsidRPr="0062481C" w:rsidRDefault="0062481C" w:rsidP="0062481C">
            <w:pPr>
              <w:bidi/>
              <w:rPr>
                <w:rtl/>
                <w:lang w:bidi="he-IL"/>
              </w:rPr>
            </w:pPr>
          </w:p>
          <w:p w14:paraId="31F38506" w14:textId="451FD71A" w:rsidR="00341FB5" w:rsidRPr="0062481C" w:rsidRDefault="00F509B5" w:rsidP="00F509B5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2015-2012</w:t>
            </w:r>
            <w:r w:rsidR="00AA3E34"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:</w:t>
            </w:r>
            <w:r w:rsidR="00AA3E34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</w:t>
            </w:r>
            <w:r w:rsidR="00867BA7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בית ספר למקצועות טכניים, מפקדת קורס חשמל מסוקים, שחרור בדרגת סמל ראשון</w:t>
            </w:r>
            <w:r w:rsidR="00AA3E34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.   </w:t>
            </w:r>
          </w:p>
          <w:p w14:paraId="4EA82893" w14:textId="77777777" w:rsidR="00F509B5" w:rsidRPr="0062481C" w:rsidRDefault="00F509B5" w:rsidP="00F509B5">
            <w:pPr>
              <w:bidi/>
              <w:rPr>
                <w:rFonts w:ascii="Calibri Light" w:hAnsi="Calibri Light" w:cs="Calibri Light"/>
                <w:lang w:bidi="he-IL"/>
              </w:rPr>
            </w:pPr>
          </w:p>
          <w:p w14:paraId="63EAFEDE" w14:textId="78AFBA03" w:rsidR="00F509B5" w:rsidRPr="0062481C" w:rsidRDefault="00341FB5" w:rsidP="00E94DF5">
            <w:pPr>
              <w:pStyle w:val="ac"/>
              <w:bidi/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</w:pPr>
            <w:r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2014</w:t>
            </w:r>
            <w:r w:rsidR="00AA3E34"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-</w:t>
            </w:r>
            <w:r w:rsidR="00867BA7"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2015</w:t>
            </w:r>
            <w:r w:rsidR="00AA3E34" w:rsidRPr="0062481C">
              <w:rPr>
                <w:rFonts w:ascii="Calibri Light" w:hAnsi="Calibri Light" w:cs="Calibri Light"/>
                <w:b/>
                <w:bCs/>
                <w:sz w:val="24"/>
                <w:szCs w:val="24"/>
                <w:rtl/>
                <w:lang w:bidi="he-IL"/>
              </w:rPr>
              <w:t>:</w:t>
            </w:r>
            <w:r w:rsidR="00AA3E34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</w:t>
            </w:r>
            <w:r w:rsidR="00867BA7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שירות קבע בבסיס תל נוף בטייסת </w:t>
            </w:r>
            <w:r w:rsidR="00867BA7" w:rsidRPr="0062481C">
              <w:rPr>
                <w:rFonts w:ascii="Calibri Light" w:hAnsi="Calibri Light" w:cs="Calibri Light"/>
                <w:sz w:val="24"/>
                <w:szCs w:val="24"/>
                <w:lang w:bidi="he-IL"/>
              </w:rPr>
              <w:t>114</w:t>
            </w:r>
            <w:r w:rsidR="00867BA7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 בתפקיד קצינת הדרכה של הטייסת</w:t>
            </w:r>
            <w:r w:rsidR="00AA3E34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 xml:space="preserve">.   </w:t>
            </w:r>
          </w:p>
          <w:p w14:paraId="5BC8473B" w14:textId="77777777" w:rsidR="00E94DF5" w:rsidRPr="0062481C" w:rsidRDefault="00E94DF5" w:rsidP="00E94DF5">
            <w:pPr>
              <w:bidi/>
              <w:rPr>
                <w:rFonts w:ascii="Calibri Light" w:hAnsi="Calibri Light" w:cs="Calibri Light"/>
                <w:lang w:bidi="he-IL"/>
              </w:rPr>
            </w:pPr>
          </w:p>
          <w:p w14:paraId="0AB3A553" w14:textId="79116D7B" w:rsidR="00FC4BED" w:rsidRPr="0062481C" w:rsidRDefault="00341FB5" w:rsidP="00E94DF5">
            <w:pPr>
              <w:pStyle w:val="ac"/>
              <w:numPr>
                <w:ilvl w:val="0"/>
                <w:numId w:val="3"/>
              </w:numPr>
              <w:bidi/>
              <w:rPr>
                <w:rFonts w:ascii="Calibri Light" w:hAnsi="Calibri Light" w:cs="Calibri Light"/>
                <w:sz w:val="24"/>
                <w:szCs w:val="24"/>
                <w:lang w:bidi="he-IL"/>
              </w:rPr>
            </w:pPr>
            <w:r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תעודת הצטיינות כאות הערכה על אופן מילוי התפקיד בשירות קבע</w:t>
            </w:r>
            <w:r w:rsidR="00F509B5" w:rsidRPr="0062481C">
              <w:rPr>
                <w:rFonts w:ascii="Calibri Light" w:hAnsi="Calibri Light" w:cs="Calibri Light"/>
                <w:sz w:val="24"/>
                <w:szCs w:val="24"/>
                <w:rtl/>
                <w:lang w:bidi="he-IL"/>
              </w:rPr>
              <w:t>.</w:t>
            </w:r>
          </w:p>
        </w:tc>
      </w:tr>
      <w:tr w:rsidR="00CD50FD" w:rsidRPr="00CD7F41" w14:paraId="07675A87" w14:textId="77777777" w:rsidTr="0035288B">
        <w:trPr>
          <w:gridBefore w:val="1"/>
          <w:gridAfter w:val="1"/>
          <w:wBefore w:w="13" w:type="dxa"/>
          <w:wAfter w:w="981" w:type="dxa"/>
          <w:trHeight w:val="84"/>
        </w:trPr>
        <w:tc>
          <w:tcPr>
            <w:tcW w:w="2276" w:type="dxa"/>
          </w:tcPr>
          <w:p w14:paraId="50704081" w14:textId="77777777" w:rsidR="00CD50FD" w:rsidRPr="00CD7F41" w:rsidRDefault="00CD50FD" w:rsidP="00CD50FD">
            <w:pPr>
              <w:bidi/>
              <w:rPr>
                <w:lang w:bidi="he-IL"/>
              </w:rPr>
            </w:pPr>
          </w:p>
        </w:tc>
        <w:tc>
          <w:tcPr>
            <w:tcW w:w="7105" w:type="dxa"/>
            <w:gridSpan w:val="2"/>
          </w:tcPr>
          <w:p w14:paraId="7D678507" w14:textId="77777777" w:rsidR="00CD50FD" w:rsidRPr="00CD7F41" w:rsidRDefault="00CD50FD" w:rsidP="00CD50FD">
            <w:pPr>
              <w:bidi/>
              <w:rPr>
                <w:lang w:bidi="he-IL"/>
              </w:rPr>
            </w:pPr>
          </w:p>
        </w:tc>
      </w:tr>
    </w:tbl>
    <w:p w14:paraId="771E142F" w14:textId="77777777" w:rsidR="00C55D85" w:rsidRPr="00CD7F41" w:rsidRDefault="00C55D85" w:rsidP="00FC4BED">
      <w:pPr>
        <w:bidi/>
        <w:rPr>
          <w:lang w:bidi="he-IL"/>
        </w:rPr>
      </w:pPr>
    </w:p>
    <w:sectPr w:rsidR="00C55D85" w:rsidRPr="00CD7F41" w:rsidSect="003E3062">
      <w:headerReference w:type="default" r:id="rId10"/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B6503" w14:textId="77777777" w:rsidR="00391875" w:rsidRDefault="00391875" w:rsidP="00F316AD">
      <w:r>
        <w:separator/>
      </w:r>
    </w:p>
  </w:endnote>
  <w:endnote w:type="continuationSeparator" w:id="0">
    <w:p w14:paraId="0F6193CE" w14:textId="77777777" w:rsidR="00391875" w:rsidRDefault="00391875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BA4BC" w14:textId="77777777" w:rsidR="00391875" w:rsidRDefault="00391875" w:rsidP="00F316AD">
      <w:r>
        <w:separator/>
      </w:r>
    </w:p>
  </w:footnote>
  <w:footnote w:type="continuationSeparator" w:id="0">
    <w:p w14:paraId="06C99190" w14:textId="77777777" w:rsidR="00391875" w:rsidRDefault="00391875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24B2" w14:textId="77777777" w:rsidR="00F316AD" w:rsidRPr="001700F2" w:rsidRDefault="00F316AD">
    <w:pPr>
      <w:pStyle w:val="a3"/>
      <w:bidi/>
    </w:pPr>
    <w:r w:rsidRPr="001700F2">
      <w:rPr>
        <w:rFonts w:ascii="Times New Roman" w:eastAsia="Times New Roman" w:hAnsi="Times New Roman" w:cs="Times New Roman"/>
        <w:noProof/>
        <w:rtl/>
        <w:lang w:eastAsia="he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F56830E" wp14:editId="54EE6F53">
              <wp:simplePos x="0" y="0"/>
              <wp:positionH relativeFrom="column">
                <wp:posOffset>-914400</wp:posOffset>
              </wp:positionH>
              <wp:positionV relativeFrom="paragraph">
                <wp:posOffset>-508088</wp:posOffset>
              </wp:positionV>
              <wp:extent cx="7771130" cy="1330702"/>
              <wp:effectExtent l="0" t="0" r="1270" b="3175"/>
              <wp:wrapNone/>
              <wp:docPr id="6" name="מלבן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1130" cy="1330702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895392" id="מלבן 7" o:spid="_x0000_s1026" alt="&quot;&quot;" style="position:absolute;margin-left:-1in;margin-top:-40pt;width:611.9pt;height:104.8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" fillcolor="#303848 [3204]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97405"/>
    <w:multiLevelType w:val="hybridMultilevel"/>
    <w:tmpl w:val="C4B86144"/>
    <w:lvl w:ilvl="0" w:tplc="31E6A790">
      <w:start w:val="202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9900F1"/>
    <w:multiLevelType w:val="hybridMultilevel"/>
    <w:tmpl w:val="5BCC23EE"/>
    <w:lvl w:ilvl="0" w:tplc="842285E6">
      <w:start w:val="2011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74113"/>
    <w:multiLevelType w:val="hybridMultilevel"/>
    <w:tmpl w:val="02AE24BC"/>
    <w:lvl w:ilvl="0" w:tplc="9AA40E68">
      <w:start w:val="202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240CE"/>
    <w:multiLevelType w:val="hybridMultilevel"/>
    <w:tmpl w:val="22906D16"/>
    <w:lvl w:ilvl="0" w:tplc="CD8C1BF6">
      <w:start w:val="2011"/>
      <w:numFmt w:val="bullet"/>
      <w:lvlText w:val=""/>
      <w:lvlJc w:val="left"/>
      <w:pPr>
        <w:ind w:left="420" w:hanging="360"/>
      </w:pPr>
      <w:rPr>
        <w:rFonts w:ascii="Symbol" w:eastAsiaTheme="minorHAnsi" w:hAnsi="Symbol" w:cs="Tahoma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66"/>
    <w:rsid w:val="00007685"/>
    <w:rsid w:val="00040136"/>
    <w:rsid w:val="00073BCC"/>
    <w:rsid w:val="00087BD0"/>
    <w:rsid w:val="00117730"/>
    <w:rsid w:val="001700F2"/>
    <w:rsid w:val="001871FF"/>
    <w:rsid w:val="001F4150"/>
    <w:rsid w:val="002575C6"/>
    <w:rsid w:val="00257B66"/>
    <w:rsid w:val="00257B81"/>
    <w:rsid w:val="0029715D"/>
    <w:rsid w:val="002B033A"/>
    <w:rsid w:val="002B1D74"/>
    <w:rsid w:val="002E2E19"/>
    <w:rsid w:val="00305F21"/>
    <w:rsid w:val="0033592F"/>
    <w:rsid w:val="00341FB5"/>
    <w:rsid w:val="0035288B"/>
    <w:rsid w:val="00391875"/>
    <w:rsid w:val="003925EC"/>
    <w:rsid w:val="003E19BF"/>
    <w:rsid w:val="003E3062"/>
    <w:rsid w:val="0040233B"/>
    <w:rsid w:val="0041290F"/>
    <w:rsid w:val="00497B7D"/>
    <w:rsid w:val="004A3444"/>
    <w:rsid w:val="004B7A0C"/>
    <w:rsid w:val="004D0355"/>
    <w:rsid w:val="004D1235"/>
    <w:rsid w:val="004E6224"/>
    <w:rsid w:val="00551170"/>
    <w:rsid w:val="005D2581"/>
    <w:rsid w:val="006078DA"/>
    <w:rsid w:val="00617740"/>
    <w:rsid w:val="0062481C"/>
    <w:rsid w:val="0063064A"/>
    <w:rsid w:val="00671453"/>
    <w:rsid w:val="006918BB"/>
    <w:rsid w:val="006C60E6"/>
    <w:rsid w:val="006F1F0A"/>
    <w:rsid w:val="00782A00"/>
    <w:rsid w:val="007850B4"/>
    <w:rsid w:val="007A0602"/>
    <w:rsid w:val="007F53A4"/>
    <w:rsid w:val="007F5D6B"/>
    <w:rsid w:val="00867BA7"/>
    <w:rsid w:val="0087544B"/>
    <w:rsid w:val="008968E8"/>
    <w:rsid w:val="0089710E"/>
    <w:rsid w:val="008973E2"/>
    <w:rsid w:val="008F2329"/>
    <w:rsid w:val="009903D6"/>
    <w:rsid w:val="00993C40"/>
    <w:rsid w:val="009B1936"/>
    <w:rsid w:val="009C0171"/>
    <w:rsid w:val="00A73328"/>
    <w:rsid w:val="00A74E15"/>
    <w:rsid w:val="00AA3E34"/>
    <w:rsid w:val="00B0501C"/>
    <w:rsid w:val="00B220D1"/>
    <w:rsid w:val="00B347F5"/>
    <w:rsid w:val="00B62E54"/>
    <w:rsid w:val="00BA5D09"/>
    <w:rsid w:val="00BC62BF"/>
    <w:rsid w:val="00BF3725"/>
    <w:rsid w:val="00C332A6"/>
    <w:rsid w:val="00C34AA9"/>
    <w:rsid w:val="00C55D85"/>
    <w:rsid w:val="00C80797"/>
    <w:rsid w:val="00CC6661"/>
    <w:rsid w:val="00CD50FD"/>
    <w:rsid w:val="00CD7F41"/>
    <w:rsid w:val="00D149AB"/>
    <w:rsid w:val="00D20DA9"/>
    <w:rsid w:val="00D23283"/>
    <w:rsid w:val="00D26A79"/>
    <w:rsid w:val="00D85283"/>
    <w:rsid w:val="00DD5C35"/>
    <w:rsid w:val="00E03D7F"/>
    <w:rsid w:val="00E05E48"/>
    <w:rsid w:val="00E448F6"/>
    <w:rsid w:val="00E71054"/>
    <w:rsid w:val="00E724AF"/>
    <w:rsid w:val="00E94DF5"/>
    <w:rsid w:val="00EA03EF"/>
    <w:rsid w:val="00F214F6"/>
    <w:rsid w:val="00F26C5B"/>
    <w:rsid w:val="00F316AD"/>
    <w:rsid w:val="00F438E7"/>
    <w:rsid w:val="00F509B5"/>
    <w:rsid w:val="00FC1984"/>
    <w:rsid w:val="00FC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0F9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4B7A0C"/>
    <w:rPr>
      <w:rFonts w:ascii="Tahoma" w:hAnsi="Tahoma" w:cs="Tahoma"/>
      <w:color w:val="000000" w:themeColor="text1"/>
    </w:rPr>
  </w:style>
  <w:style w:type="paragraph" w:styleId="1">
    <w:name w:val="heading 1"/>
    <w:basedOn w:val="a"/>
    <w:next w:val="a"/>
    <w:link w:val="10"/>
    <w:uiPriority w:val="2"/>
    <w:qFormat/>
    <w:rsid w:val="004B7A0C"/>
    <w:pPr>
      <w:jc w:val="center"/>
      <w:outlineLvl w:val="0"/>
    </w:pPr>
    <w:rPr>
      <w:color w:val="FFFFFF"/>
      <w:spacing w:val="40"/>
    </w:rPr>
  </w:style>
  <w:style w:type="paragraph" w:styleId="2">
    <w:name w:val="heading 2"/>
    <w:basedOn w:val="a"/>
    <w:next w:val="a"/>
    <w:link w:val="20"/>
    <w:uiPriority w:val="9"/>
    <w:qFormat/>
    <w:rsid w:val="004B7A0C"/>
    <w:pPr>
      <w:outlineLvl w:val="1"/>
    </w:pPr>
    <w:rPr>
      <w:color w:val="303848" w:themeColor="accent1"/>
      <w:spacing w:val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a4">
    <w:name w:val="כותרת עליונה תו"/>
    <w:basedOn w:val="a0"/>
    <w:link w:val="a3"/>
    <w:uiPriority w:val="99"/>
    <w:semiHidden/>
    <w:rsid w:val="00D20DA9"/>
    <w:rPr>
      <w:color w:val="000000" w:themeColor="text1"/>
    </w:rPr>
  </w:style>
  <w:style w:type="paragraph" w:styleId="a5">
    <w:name w:val="footer"/>
    <w:basedOn w:val="a"/>
    <w:link w:val="a6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a6">
    <w:name w:val="כותרת תחתונה תו"/>
    <w:basedOn w:val="a0"/>
    <w:link w:val="a5"/>
    <w:uiPriority w:val="99"/>
    <w:semiHidden/>
    <w:rsid w:val="00D20DA9"/>
    <w:rPr>
      <w:color w:val="000000" w:themeColor="text1"/>
    </w:rPr>
  </w:style>
  <w:style w:type="table" w:styleId="a7">
    <w:name w:val="Table Grid"/>
    <w:basedOn w:val="a1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qFormat/>
    <w:rsid w:val="004B7A0C"/>
    <w:pPr>
      <w:tabs>
        <w:tab w:val="left" w:pos="2121"/>
        <w:tab w:val="left" w:pos="4241"/>
      </w:tabs>
      <w:spacing w:before="120" w:after="120"/>
      <w:jc w:val="center"/>
    </w:pPr>
    <w:rPr>
      <w:color w:val="303848" w:themeColor="accent1"/>
      <w:spacing w:val="80"/>
      <w:sz w:val="52"/>
      <w:szCs w:val="52"/>
    </w:rPr>
  </w:style>
  <w:style w:type="character" w:customStyle="1" w:styleId="a9">
    <w:name w:val="כותרת טקסט תו"/>
    <w:basedOn w:val="a0"/>
    <w:link w:val="a8"/>
    <w:rsid w:val="004B7A0C"/>
    <w:rPr>
      <w:rFonts w:ascii="Tahoma" w:hAnsi="Tahoma" w:cs="Tahoma"/>
      <w:color w:val="303848" w:themeColor="accent1"/>
      <w:spacing w:val="80"/>
      <w:sz w:val="52"/>
      <w:szCs w:val="52"/>
    </w:rPr>
  </w:style>
  <w:style w:type="paragraph" w:styleId="aa">
    <w:name w:val="Subtitle"/>
    <w:basedOn w:val="a"/>
    <w:next w:val="a"/>
    <w:link w:val="ab"/>
    <w:uiPriority w:val="1"/>
    <w:qFormat/>
    <w:rsid w:val="004B7A0C"/>
    <w:pPr>
      <w:spacing w:before="120" w:after="120"/>
      <w:jc w:val="center"/>
    </w:pPr>
    <w:rPr>
      <w:color w:val="303848" w:themeColor="accent1"/>
      <w:spacing w:val="80"/>
    </w:rPr>
  </w:style>
  <w:style w:type="character" w:customStyle="1" w:styleId="ab">
    <w:name w:val="כותרת משנה תו"/>
    <w:basedOn w:val="a0"/>
    <w:link w:val="aa"/>
    <w:uiPriority w:val="1"/>
    <w:rsid w:val="004B7A0C"/>
    <w:rPr>
      <w:rFonts w:ascii="Tahoma" w:hAnsi="Tahoma" w:cs="Tahoma"/>
      <w:color w:val="303848" w:themeColor="accent1"/>
      <w:spacing w:val="80"/>
    </w:rPr>
  </w:style>
  <w:style w:type="character" w:customStyle="1" w:styleId="10">
    <w:name w:val="כותרת 1 תו"/>
    <w:basedOn w:val="a0"/>
    <w:link w:val="1"/>
    <w:uiPriority w:val="2"/>
    <w:rsid w:val="004B7A0C"/>
    <w:rPr>
      <w:rFonts w:ascii="Tahoma" w:hAnsi="Tahoma" w:cs="Tahoma"/>
      <w:color w:val="FFFFFF"/>
      <w:spacing w:val="40"/>
    </w:rPr>
  </w:style>
  <w:style w:type="paragraph" w:customStyle="1" w:styleId="ac">
    <w:name w:val="טקסט"/>
    <w:basedOn w:val="a"/>
    <w:next w:val="a"/>
    <w:uiPriority w:val="3"/>
    <w:qFormat/>
    <w:rsid w:val="004B7A0C"/>
    <w:pPr>
      <w:spacing w:line="288" w:lineRule="auto"/>
    </w:pPr>
    <w:rPr>
      <w:color w:val="404040" w:themeColor="text1" w:themeTint="BF"/>
      <w:sz w:val="20"/>
      <w:szCs w:val="20"/>
    </w:rPr>
  </w:style>
  <w:style w:type="character" w:customStyle="1" w:styleId="20">
    <w:name w:val="כותרת 2 תו"/>
    <w:basedOn w:val="a0"/>
    <w:link w:val="2"/>
    <w:uiPriority w:val="9"/>
    <w:rsid w:val="004B7A0C"/>
    <w:rPr>
      <w:rFonts w:ascii="Tahoma" w:hAnsi="Tahoma" w:cs="Tahoma"/>
      <w:color w:val="303848" w:themeColor="accent1"/>
      <w:spacing w:val="80"/>
    </w:rPr>
  </w:style>
  <w:style w:type="paragraph" w:customStyle="1" w:styleId="ad">
    <w:name w:val="טקסט קטן"/>
    <w:basedOn w:val="a"/>
    <w:next w:val="a"/>
    <w:uiPriority w:val="5"/>
    <w:qFormat/>
    <w:rsid w:val="004B7A0C"/>
    <w:rPr>
      <w:i/>
      <w:iCs/>
      <w:color w:val="404040" w:themeColor="text1" w:themeTint="BF"/>
      <w:sz w:val="20"/>
      <w:szCs w:val="20"/>
    </w:rPr>
  </w:style>
  <w:style w:type="character" w:styleId="ae">
    <w:name w:val="Placeholder Text"/>
    <w:basedOn w:val="a0"/>
    <w:uiPriority w:val="99"/>
    <w:semiHidden/>
    <w:rsid w:val="00D20DA9"/>
    <w:rPr>
      <w:color w:val="808080"/>
    </w:rPr>
  </w:style>
  <w:style w:type="character" w:customStyle="1" w:styleId="af">
    <w:name w:val="הבלט"/>
    <w:basedOn w:val="a0"/>
    <w:uiPriority w:val="1"/>
    <w:qFormat/>
    <w:rsid w:val="004B7A0C"/>
    <w:rPr>
      <w:rFonts w:ascii="Tahoma" w:hAnsi="Tahoma" w:cs="Tahoma"/>
      <w:color w:val="BF9268" w:themeColor="accent2"/>
    </w:rPr>
  </w:style>
  <w:style w:type="paragraph" w:styleId="af0">
    <w:name w:val="List Paragraph"/>
    <w:basedOn w:val="a"/>
    <w:uiPriority w:val="34"/>
    <w:semiHidden/>
    <w:qFormat/>
    <w:rsid w:val="00785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4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LTV4LN" Type="http://schemas.openxmlformats.org/officeDocument/2006/relationships/image" Target="media/N9AALC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iv\AppData\Roaming\Microsoft\Templates\&#1511;&#1493;&#1512;&#1493;&#1514;%20&#1495;&#1497;&#1497;&#1501;%20&#1489;&#1506;&#1497;&#1510;&#1493;&#1489;%20&#1502;&#1497;&#1504;&#1497;&#1502;&#1500;&#1497;&#1505;&#1496;&#1497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C7FD17AC05D418E9CDAE238D76E56C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BE87D04-7125-4040-9799-34989510CD8F}"/>
      </w:docPartPr>
      <w:docPartBody>
        <w:p w:rsidR="000006B1" w:rsidRDefault="006F3F25">
          <w:pPr>
            <w:pStyle w:val="2C7FD17AC05D418E9CDAE238D76E56CF"/>
          </w:pPr>
          <w:r w:rsidRPr="004B7A0C">
            <w:rPr>
              <w:rStyle w:val="a3"/>
              <w:rtl/>
              <w:lang w:eastAsia="he"/>
            </w:rPr>
            <w:t>—</w:t>
          </w:r>
        </w:p>
      </w:docPartBody>
    </w:docPart>
    <w:docPart>
      <w:docPartPr>
        <w:name w:val="5B0DF6A99AEC419A9DCE1A8E0711E4B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EC07500-E7F2-40E2-9AD6-71DAE5DFB43F}"/>
      </w:docPartPr>
      <w:docPartBody>
        <w:p w:rsidR="000006B1" w:rsidRDefault="006F3F25">
          <w:pPr>
            <w:pStyle w:val="5B0DF6A99AEC419A9DCE1A8E0711E4B9"/>
          </w:pPr>
          <w:r w:rsidRPr="004B7A0C">
            <w:rPr>
              <w:rtl/>
              <w:lang w:eastAsia="he"/>
            </w:rPr>
            <w:t>ניסיון תעסוקתי</w:t>
          </w:r>
        </w:p>
      </w:docPartBody>
    </w:docPart>
    <w:docPart>
      <w:docPartPr>
        <w:name w:val="19617B838E3C466E834D8D8195F26AA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0D548E3-B2D9-4B68-BBCE-B8885032068D}"/>
      </w:docPartPr>
      <w:docPartBody>
        <w:p w:rsidR="000006B1" w:rsidRDefault="006F3F25">
          <w:pPr>
            <w:pStyle w:val="19617B838E3C466E834D8D8195F26AAE"/>
          </w:pPr>
          <w:r w:rsidRPr="004B7A0C">
            <w:rPr>
              <w:rStyle w:val="a3"/>
              <w:rtl/>
              <w:lang w:eastAsia="he"/>
            </w:rPr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B1"/>
    <w:rsid w:val="000006B1"/>
    <w:rsid w:val="006F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L" w:eastAsia="en-IL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הבלט"/>
    <w:basedOn w:val="a0"/>
    <w:uiPriority w:val="1"/>
    <w:qFormat/>
    <w:rPr>
      <w:rFonts w:ascii="Tahoma" w:hAnsi="Tahoma" w:cs="Tahoma"/>
      <w:color w:val="ED7D31" w:themeColor="accent2"/>
    </w:rPr>
  </w:style>
  <w:style w:type="paragraph" w:customStyle="1" w:styleId="2C7FD17AC05D418E9CDAE238D76E56CF">
    <w:name w:val="2C7FD17AC05D418E9CDAE238D76E56CF"/>
  </w:style>
  <w:style w:type="paragraph" w:customStyle="1" w:styleId="5B0DF6A99AEC419A9DCE1A8E0711E4B9">
    <w:name w:val="5B0DF6A99AEC419A9DCE1A8E0711E4B9"/>
  </w:style>
  <w:style w:type="paragraph" w:customStyle="1" w:styleId="19617B838E3C466E834D8D8195F26AAE">
    <w:name w:val="19617B838E3C466E834D8D8195F26A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A33E90-79A2-4B5B-92B2-7F1F28C41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FFB3A9-0D22-476F-B4E7-F3F4C4E0095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F9E7EC0-B0C1-47D5-B2B3-E423363C63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בעיצוב מינימליסטי.dotx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2021-12-27T09:20:00Z</dcterms:created>
  <dcterms:modified xsi:type="dcterms:W3CDTF">2022-01-06T08:59:00Z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