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4037"/>
            <a:graphic xmlns:a="http://schemas.openxmlformats.org/drawingml/2006/main">
              <a:graphicData uri="http://schemas.openxmlformats.org/drawingml/2006/picture">
                <pic:pic xmlns:pic="http://schemas.openxmlformats.org/drawingml/2006/picture">
                  <pic:nvPicPr>
                    <pic:cNvPr name="" id="170335"/>
                    <pic:cNvPicPr/>
                  </pic:nvPicPr>
                  <pic:blipFill>
                    <a:blip xmlns:r="http://schemas.openxmlformats.org/officeDocument/2006/relationships" r:embed="rIdF4R3JB"/>
                    <a:stretch>
                      <a:fillRect/>
                    </a:stretch>
                  </pic:blipFill>
                  <pic:spPr>
                    <a:xfrm>
                      <a:off y="0" x="0"/>
                      <a:ext cy="400000" cx="400000"/>
                    </a:xfrm>
                    <a:prstGeom prst="rect">
                      <a:avLst/>
                    </a:prstGeom>
                  </pic:spPr>
                </pic:pic>
              </a:graphicData>
            </a:graphic>
          </wp:anchor>
        </w:drawing>
      </w:r>
    </w:p>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201"/>
        <w:gridCol w:w="4519"/>
      </w:tblGrid>
      <w:tr w:rsidR="00D92B95" w:rsidTr="006C08A0">
        <w:tc>
          <w:tcPr>
            <w:tcW w:w="5013" w:type="dxa"/>
            <w:vAlign w:val="bottom"/>
          </w:tcPr>
          <w:p w:rsidR="00C84833" w:rsidRDefault="00C347BB" w:rsidP="00955A83">
            <w:pPr>
              <w:pStyle w:val="Title"/>
            </w:pPr>
            <w:sdt>
              <w:sdtPr>
                <w:rPr>
                  <w:color w:val="auto"/>
                  <w:sz w:val="28"/>
                  <w:szCs w:val="28"/>
                </w:rPr>
                <w:alias w:val="Enter first name:"/>
                <w:tag w:val="Enter first name:"/>
                <w:id w:val="1306818671"/>
                <w:placeholder>
                  <w:docPart w:val="7920C3014363454CBBF3E756A6944F1B"/>
                </w:placeholder>
                <w:dataBinding w:prefixMappings="xmlns:ns0='http://schemas.microsoft.com/office/2006/coverPageProps' " w:xpath="/ns0:CoverPageProperties[1]/ns0:Abstract[1]" w:storeItemID="{55AF091B-3C7A-41E3-B477-F2FDAA23CFDA}"/>
                <w15:appearance w15:val="hidden"/>
                <w:text w:multiLine="1"/>
              </w:sdtPr>
              <w:sdtEndPr/>
              <w:sdtContent>
                <w:r w:rsidR="00955A83" w:rsidRPr="00955A83">
                  <w:rPr>
                    <w:color w:val="auto"/>
                    <w:sz w:val="28"/>
                    <w:szCs w:val="28"/>
                  </w:rPr>
                  <w:t xml:space="preserve">ABU </w:t>
                </w:r>
                <w:proofErr w:type="spellStart"/>
                <w:r w:rsidR="00955A83" w:rsidRPr="00955A83">
                  <w:rPr>
                    <w:color w:val="auto"/>
                    <w:sz w:val="28"/>
                    <w:szCs w:val="28"/>
                  </w:rPr>
                  <w:t>SHARKIYA</w:t>
                </w:r>
                <w:proofErr w:type="spellEnd"/>
                <w:r w:rsidR="00955A83" w:rsidRPr="00955A83">
                  <w:rPr>
                    <w:color w:val="auto"/>
                    <w:sz w:val="28"/>
                    <w:szCs w:val="28"/>
                  </w:rPr>
                  <w:t xml:space="preserve"> ABD </w:t>
                </w:r>
                <w:proofErr w:type="spellStart"/>
                <w:r w:rsidR="00955A83" w:rsidRPr="00955A83">
                  <w:rPr>
                    <w:color w:val="auto"/>
                    <w:sz w:val="28"/>
                    <w:szCs w:val="28"/>
                  </w:rPr>
                  <w:t>AL-M</w:t>
                </w:r>
                <w:r w:rsidR="005F17BD">
                  <w:rPr>
                    <w:color w:val="auto"/>
                    <w:sz w:val="28"/>
                    <w:szCs w:val="28"/>
                  </w:rPr>
                  <w:t>U</w:t>
                </w:r>
                <w:r w:rsidR="00955A83" w:rsidRPr="00955A83">
                  <w:rPr>
                    <w:color w:val="auto"/>
                    <w:sz w:val="28"/>
                    <w:szCs w:val="28"/>
                  </w:rPr>
                  <w:t>TTALIB</w:t>
                </w:r>
                <w:proofErr w:type="spellEnd"/>
              </w:sdtContent>
            </w:sdt>
            <w:r w:rsidR="00D92B95">
              <w:br/>
            </w:r>
          </w:p>
        </w:tc>
        <w:tc>
          <w:tcPr>
            <w:tcW w:w="4356"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4080"/>
              <w:gridCol w:w="439"/>
            </w:tblGrid>
            <w:tr w:rsidR="00932D92" w:rsidRPr="009D0878" w:rsidTr="00972024">
              <w:tc>
                <w:tcPr>
                  <w:tcW w:w="3899" w:type="dxa"/>
                  <w:tcMar>
                    <w:top w:w="0" w:type="dxa"/>
                    <w:left w:w="720" w:type="dxa"/>
                    <w:right w:w="29" w:type="dxa"/>
                  </w:tcMar>
                </w:tcPr>
                <w:p w:rsidR="004E2970" w:rsidRPr="009D0878" w:rsidRDefault="00C347BB" w:rsidP="00955A83">
                  <w:pPr>
                    <w:pStyle w:val="ContactInfo"/>
                  </w:pPr>
                  <w:sdt>
                    <w:sdtPr>
                      <w:alias w:val="Enter address:"/>
                      <w:tag w:val="Enter address:"/>
                      <w:id w:val="966779368"/>
                      <w:placeholder>
                        <w:docPart w:val="CCC910AB0FE144898C080574B2B138A0"/>
                      </w:placeholder>
                      <w:dataBinding w:prefixMappings="xmlns:ns0='http://schemas.microsoft.com/office/2006/coverPageProps' " w:xpath="/ns0:CoverPageProperties[1]/ns0:CompanyAddress[1]" w:storeItemID="{55AF091B-3C7A-41E3-B477-F2FDAA23CFDA}"/>
                      <w15:appearance w15:val="hidden"/>
                      <w:text w:multiLine="1"/>
                    </w:sdtPr>
                    <w:sdtEndPr/>
                    <w:sdtContent>
                      <w:r w:rsidR="00955A83">
                        <w:t>Ar’ara, Israel</w:t>
                      </w:r>
                    </w:sdtContent>
                  </w:sdt>
                  <w:r w:rsidR="00753BDC">
                    <w:t>,P.O.Box 428, ZIP 30026</w:t>
                  </w:r>
                </w:p>
              </w:tc>
              <w:tc>
                <w:tcPr>
                  <w:tcW w:w="420" w:type="dxa"/>
                  <w:tcMar>
                    <w:top w:w="0" w:type="dxa"/>
                    <w:left w:w="0" w:type="dxa"/>
                    <w:right w:w="0" w:type="dxa"/>
                  </w:tcMar>
                </w:tcPr>
                <w:p w:rsidR="00932D92" w:rsidRPr="009D0878" w:rsidRDefault="00932D92" w:rsidP="00753BDC">
                  <w:pPr>
                    <w:pStyle w:val="Icons"/>
                    <w:jc w:val="left"/>
                  </w:pPr>
                  <w:r w:rsidRPr="009D0878">
                    <w:rPr>
                      <w:noProof/>
                      <w:lang w:val="en-GB" w:eastAsia="en-GB"/>
                    </w:rPr>
                    <mc:AlternateContent>
                      <mc:Choice Requires="wps">
                        <w:drawing>
                          <wp:inline distT="0" distB="0" distL="0" distR="0" wp14:anchorId="57C10200" wp14:editId="2276A9A5">
                            <wp:extent cx="118872" cy="118872"/>
                            <wp:effectExtent l="0" t="0" r="0" b="0"/>
                            <wp:docPr id="8" name="Address icon" descr="Addres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D29693C"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rsidTr="00972024">
              <w:sdt>
                <w:sdtPr>
                  <w:alias w:val="Enter phone:"/>
                  <w:tag w:val="Enter phone:"/>
                  <w:id w:val="-1849400302"/>
                  <w:placeholder>
                    <w:docPart w:val="66B7CA1E99D845888EAC8B26DBDA9FD0"/>
                  </w:placeholder>
                  <w:dataBinding w:prefixMappings="xmlns:ns0='http://schemas.microsoft.com/office/2006/coverPageProps' " w:xpath="/ns0:CoverPageProperties[1]/ns0:CompanyPhone[1]" w:storeItemID="{55AF091B-3C7A-41E3-B477-F2FDAA23CFDA}"/>
                  <w15:appearance w15:val="hidden"/>
                  <w:text w:multiLine="1"/>
                </w:sdtPr>
                <w:sdtEndPr/>
                <w:sdtContent>
                  <w:tc>
                    <w:tcPr>
                      <w:tcW w:w="3899" w:type="dxa"/>
                      <w:tcMar>
                        <w:left w:w="720" w:type="dxa"/>
                        <w:right w:w="29" w:type="dxa"/>
                      </w:tcMar>
                    </w:tcPr>
                    <w:p w:rsidR="00932D92" w:rsidRPr="009D0878" w:rsidRDefault="00955A83" w:rsidP="00955A83">
                      <w:pPr>
                        <w:pStyle w:val="ContactInfo"/>
                      </w:pPr>
                      <w:r>
                        <w:t>+972 50-6303302</w:t>
                      </w:r>
                    </w:p>
                  </w:tc>
                </w:sdtContent>
              </w:sdt>
              <w:tc>
                <w:tcPr>
                  <w:tcW w:w="420" w:type="dxa"/>
                  <w:tcMar>
                    <w:left w:w="0" w:type="dxa"/>
                    <w:right w:w="0" w:type="dxa"/>
                  </w:tcMar>
                </w:tcPr>
                <w:p w:rsidR="00932D92" w:rsidRPr="009D0878" w:rsidRDefault="00932D92" w:rsidP="00932D92">
                  <w:pPr>
                    <w:pStyle w:val="Icons"/>
                  </w:pPr>
                  <w:r w:rsidRPr="009D0878">
                    <w:rPr>
                      <w:noProof/>
                      <w:lang w:val="en-GB" w:eastAsia="en-GB"/>
                    </w:rPr>
                    <mc:AlternateContent>
                      <mc:Choice Requires="wps">
                        <w:drawing>
                          <wp:inline distT="0" distB="0" distL="0" distR="0" wp14:anchorId="3D56EB25" wp14:editId="4A87B9DD">
                            <wp:extent cx="109728" cy="109728"/>
                            <wp:effectExtent l="0" t="0" r="5080" b="5080"/>
                            <wp:docPr id="31" name="Telephone icon" descr="Phon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6287A0D"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rsidTr="00972024">
              <w:sdt>
                <w:sdtPr>
                  <w:alias w:val="Enter email:"/>
                  <w:tag w:val="Enter email:"/>
                  <w:id w:val="-675184368"/>
                  <w:placeholder>
                    <w:docPart w:val="EC9FE08987E348ACA7EDC340A2620014"/>
                  </w:placeholder>
                  <w:dataBinding w:prefixMappings="xmlns:ns0='http://schemas.microsoft.com/office/2006/coverPageProps' " w:xpath="/ns0:CoverPageProperties[1]/ns0:CompanyEmail[1]" w:storeItemID="{55AF091B-3C7A-41E3-B477-F2FDAA23CFDA}"/>
                  <w15:appearance w15:val="hidden"/>
                  <w:text w:multiLine="1"/>
                </w:sdtPr>
                <w:sdtEndPr/>
                <w:sdtContent>
                  <w:tc>
                    <w:tcPr>
                      <w:tcW w:w="3899" w:type="dxa"/>
                      <w:tcMar>
                        <w:left w:w="720" w:type="dxa"/>
                        <w:right w:w="29" w:type="dxa"/>
                      </w:tcMar>
                    </w:tcPr>
                    <w:p w:rsidR="00932D92" w:rsidRPr="009D0878" w:rsidRDefault="00753BDC" w:rsidP="00753BDC">
                      <w:pPr>
                        <w:pStyle w:val="ContactInfo"/>
                      </w:pPr>
                      <w:r>
                        <w:t>abedsh@gmail.com</w:t>
                      </w:r>
                    </w:p>
                  </w:tc>
                </w:sdtContent>
              </w:sdt>
              <w:tc>
                <w:tcPr>
                  <w:tcW w:w="420" w:type="dxa"/>
                  <w:tcMar>
                    <w:left w:w="0" w:type="dxa"/>
                    <w:right w:w="0" w:type="dxa"/>
                  </w:tcMar>
                </w:tcPr>
                <w:p w:rsidR="00932D92" w:rsidRPr="009D0878" w:rsidRDefault="007307A3" w:rsidP="00932D92">
                  <w:pPr>
                    <w:pStyle w:val="Icons"/>
                  </w:pPr>
                  <w:r>
                    <w:rPr>
                      <w:noProof/>
                      <w:lang w:val="en-GB" w:eastAsia="en-GB"/>
                    </w:rPr>
                    <mc:AlternateContent>
                      <mc:Choice Requires="wps">
                        <w:drawing>
                          <wp:inline distT="0" distB="0" distL="0" distR="0" wp14:anchorId="3C7753B8" wp14:editId="040E649E">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2ED7624"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932D92" w:rsidRPr="009D0878" w:rsidTr="00972024">
              <w:tc>
                <w:tcPr>
                  <w:tcW w:w="3899" w:type="dxa"/>
                  <w:tcMar>
                    <w:left w:w="720" w:type="dxa"/>
                    <w:right w:w="29" w:type="dxa"/>
                  </w:tcMar>
                </w:tcPr>
                <w:p w:rsidR="00932D92" w:rsidRPr="009D0878" w:rsidRDefault="00932D92" w:rsidP="00932D92">
                  <w:pPr>
                    <w:pStyle w:val="ContactInfo"/>
                  </w:pPr>
                </w:p>
              </w:tc>
              <w:tc>
                <w:tcPr>
                  <w:tcW w:w="420" w:type="dxa"/>
                  <w:tcMar>
                    <w:left w:w="0" w:type="dxa"/>
                    <w:right w:w="0" w:type="dxa"/>
                  </w:tcMar>
                </w:tcPr>
                <w:p w:rsidR="00932D92" w:rsidRPr="009D0878" w:rsidRDefault="00932D92" w:rsidP="00932D92">
                  <w:pPr>
                    <w:pStyle w:val="Icons"/>
                  </w:pPr>
                </w:p>
              </w:tc>
            </w:tr>
            <w:tr w:rsidR="00932D92" w:rsidRPr="009D0878" w:rsidTr="00972024">
              <w:tc>
                <w:tcPr>
                  <w:tcW w:w="3899" w:type="dxa"/>
                  <w:tcMar>
                    <w:left w:w="720" w:type="dxa"/>
                    <w:right w:w="29" w:type="dxa"/>
                  </w:tcMar>
                </w:tcPr>
                <w:p w:rsidR="00932D92" w:rsidRPr="009D0878" w:rsidRDefault="00932D92" w:rsidP="00932D92">
                  <w:pPr>
                    <w:pStyle w:val="ContactInfo"/>
                  </w:pPr>
                </w:p>
              </w:tc>
              <w:tc>
                <w:tcPr>
                  <w:tcW w:w="420" w:type="dxa"/>
                  <w:tcMar>
                    <w:left w:w="0" w:type="dxa"/>
                    <w:right w:w="0" w:type="dxa"/>
                  </w:tcMar>
                </w:tcPr>
                <w:p w:rsidR="00932D92" w:rsidRPr="009D0878" w:rsidRDefault="00932D92" w:rsidP="00932D92">
                  <w:pPr>
                    <w:pStyle w:val="Icons"/>
                  </w:pPr>
                </w:p>
              </w:tc>
            </w:tr>
          </w:tbl>
          <w:p w:rsidR="00D92B95" w:rsidRDefault="00D92B95" w:rsidP="009D3336">
            <w:pPr>
              <w:pStyle w:val="Header"/>
            </w:pPr>
          </w:p>
        </w:tc>
      </w:tr>
    </w:tbl>
    <w:p w:rsidR="00C43D65" w:rsidRDefault="00C9001A">
      <w:r>
        <w:t xml:space="preserve">Skilled professional, able to prepare an operating budget or assist in budget controls. Compare actual expenditures to budget and adjust spending if necessary. Initiate or approve requests for capital purchases, such as new machinery, vehicles or building projects. Able to review production rates and costs to determine and meet operation standard. </w:t>
      </w:r>
    </w:p>
    <w:p w:rsidR="00AD13CB" w:rsidRDefault="00C347BB" w:rsidP="00AD13CB">
      <w:pPr>
        <w:pStyle w:val="Heading1"/>
      </w:pPr>
      <w:sdt>
        <w:sdtPr>
          <w:alias w:val="Skills:"/>
          <w:tag w:val="Skills:"/>
          <w:id w:val="-891506033"/>
          <w:placeholder>
            <w:docPart w:val="3AA9981A393D4E11BBED981F522A00B5"/>
          </w:placeholder>
          <w:temporary/>
          <w:showingPlcHdr/>
          <w15:appearance w15:val="hidden"/>
        </w:sdtPr>
        <w:sdtEndPr/>
        <w:sdtContent>
          <w:r w:rsidR="004937AE">
            <w:t>Skills</w:t>
          </w:r>
        </w:sdtContent>
      </w:sdt>
      <w:r w:rsidR="007325CF">
        <w:t xml:space="preserve"> &amp; Language</w:t>
      </w:r>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860"/>
        <w:gridCol w:w="4860"/>
      </w:tblGrid>
      <w:tr w:rsidR="005B1D68" w:rsidTr="00564951">
        <w:tc>
          <w:tcPr>
            <w:tcW w:w="4680" w:type="dxa"/>
          </w:tcPr>
          <w:p w:rsidR="005B1D68" w:rsidRDefault="00345219" w:rsidP="00BC7376">
            <w:pPr>
              <w:pStyle w:val="ListBullet"/>
              <w:numPr>
                <w:ilvl w:val="0"/>
                <w:numId w:val="4"/>
              </w:numPr>
            </w:pPr>
            <w:r>
              <w:t>Able to implement strategies in alignment with strategic initiatives.</w:t>
            </w:r>
          </w:p>
          <w:p w:rsidR="00752315" w:rsidRPr="004937AE" w:rsidRDefault="00345219" w:rsidP="00345219">
            <w:pPr>
              <w:pStyle w:val="ListBullet"/>
              <w:numPr>
                <w:ilvl w:val="0"/>
                <w:numId w:val="4"/>
              </w:numPr>
            </w:pPr>
            <w:r>
              <w:t>Plan, organize, direct and run optimum day-to-day operations.</w:t>
            </w:r>
          </w:p>
        </w:tc>
        <w:tc>
          <w:tcPr>
            <w:tcW w:w="4680" w:type="dxa"/>
            <w:tcMar>
              <w:left w:w="360" w:type="dxa"/>
              <w:right w:w="0" w:type="dxa"/>
            </w:tcMar>
          </w:tcPr>
          <w:p w:rsidR="005B1D68" w:rsidRDefault="00345219" w:rsidP="00BC7376">
            <w:pPr>
              <w:pStyle w:val="ListBullet"/>
            </w:pPr>
            <w:r>
              <w:t>Allocate resources effectively and fully utilize assets to produce optimal results.</w:t>
            </w:r>
          </w:p>
          <w:p w:rsidR="00752315" w:rsidRDefault="00345219" w:rsidP="00BC7376">
            <w:pPr>
              <w:pStyle w:val="ListBullet"/>
            </w:pPr>
            <w:r>
              <w:t xml:space="preserve">Collect and analyze data to find places </w:t>
            </w:r>
            <w:r w:rsidR="00C9001A">
              <w:t>of waste or overtime.</w:t>
            </w:r>
          </w:p>
          <w:p w:rsidR="00752315" w:rsidRPr="004937AE" w:rsidRDefault="00752315" w:rsidP="00861EC3">
            <w:pPr>
              <w:pStyle w:val="ListBullet"/>
              <w:numPr>
                <w:ilvl w:val="0"/>
                <w:numId w:val="0"/>
              </w:numPr>
            </w:pPr>
          </w:p>
        </w:tc>
      </w:tr>
    </w:tbl>
    <w:p w:rsidR="005B1D68" w:rsidRDefault="00C347BB" w:rsidP="004937AE">
      <w:pPr>
        <w:pStyle w:val="Heading1"/>
      </w:pPr>
      <w:sdt>
        <w:sdtPr>
          <w:alias w:val="Experience:"/>
          <w:tag w:val="Experience:"/>
          <w:id w:val="-898354009"/>
          <w:placeholder>
            <w:docPart w:val="3C7CECD54E334F168469B04EEF48B2CD"/>
          </w:placeholder>
          <w:temporary/>
          <w:showingPlcHdr/>
          <w15:appearance w15:val="hidden"/>
        </w:sdtPr>
        <w:sdtEndPr/>
        <w:sdtContent>
          <w:r w:rsidR="004937AE" w:rsidRPr="00AD3FD8">
            <w:t>Experience</w:t>
          </w:r>
        </w:sdtContent>
      </w:sdt>
    </w:p>
    <w:p w:rsidR="00CF7BF3" w:rsidRDefault="00CF7BF3" w:rsidP="004937AE">
      <w:pPr>
        <w:pStyle w:val="Heading1"/>
        <w:rPr>
          <w:b w:val="0"/>
          <w:bCs/>
        </w:rPr>
      </w:pPr>
    </w:p>
    <w:p w:rsidR="0076442A" w:rsidRDefault="00E93B25" w:rsidP="00DE0E02">
      <w:pPr>
        <w:pStyle w:val="Heading1"/>
        <w:rPr>
          <w:rFonts w:asciiTheme="minorHAnsi" w:hAnsiTheme="minorHAnsi"/>
          <w:b w:val="0"/>
          <w:sz w:val="20"/>
          <w:szCs w:val="20"/>
        </w:rPr>
      </w:pPr>
      <w:r w:rsidRPr="00F90243">
        <w:rPr>
          <w:rFonts w:asciiTheme="minorHAnsi" w:hAnsiTheme="minorHAnsi"/>
          <w:b w:val="0"/>
          <w:sz w:val="20"/>
          <w:szCs w:val="20"/>
        </w:rPr>
        <w:t>April.2019- today</w:t>
      </w:r>
    </w:p>
    <w:p w:rsidR="00DE0E02" w:rsidRPr="005F3593" w:rsidRDefault="00F3617A" w:rsidP="00DA4E62">
      <w:pPr>
        <w:pStyle w:val="Heading1"/>
        <w:rPr>
          <w:bCs/>
          <w:color w:val="007FAB" w:themeColor="accent1"/>
          <w:sz w:val="32"/>
        </w:rPr>
      </w:pPr>
      <w:r w:rsidRPr="005F3593">
        <w:rPr>
          <w:bCs/>
          <w:color w:val="007FAB" w:themeColor="accent1"/>
          <w:sz w:val="32"/>
        </w:rPr>
        <w:t>MAIN WORK</w:t>
      </w:r>
      <w:r w:rsidR="00912CA0" w:rsidRPr="005F3593">
        <w:rPr>
          <w:bCs/>
          <w:color w:val="007FAB" w:themeColor="accent1"/>
          <w:sz w:val="32"/>
        </w:rPr>
        <w:t xml:space="preserve"> </w:t>
      </w:r>
      <w:r w:rsidR="00DA4E62" w:rsidRPr="005F3593">
        <w:rPr>
          <w:bCs/>
          <w:color w:val="007FAB" w:themeColor="accent1"/>
          <w:sz w:val="32"/>
        </w:rPr>
        <w:t>SHOP</w:t>
      </w:r>
      <w:r w:rsidR="00F97F76" w:rsidRPr="005F3593">
        <w:rPr>
          <w:bCs/>
          <w:color w:val="007FAB" w:themeColor="accent1"/>
          <w:sz w:val="32"/>
        </w:rPr>
        <w:t xml:space="preserve"> </w:t>
      </w:r>
      <w:r w:rsidR="00DA4E62" w:rsidRPr="005F3593">
        <w:rPr>
          <w:bCs/>
          <w:color w:val="007FAB" w:themeColor="accent1"/>
          <w:sz w:val="32"/>
        </w:rPr>
        <w:t xml:space="preserve">MANAGER </w:t>
      </w:r>
    </w:p>
    <w:p w:rsidR="00E93B25" w:rsidRDefault="001B6E55" w:rsidP="004937AE">
      <w:pPr>
        <w:pStyle w:val="Heading1"/>
        <w:rPr>
          <w:rFonts w:asciiTheme="minorHAnsi" w:hAnsiTheme="minorHAnsi"/>
          <w:b w:val="0"/>
          <w:sz w:val="24"/>
          <w:szCs w:val="24"/>
        </w:rPr>
      </w:pPr>
      <w:r>
        <w:rPr>
          <w:rFonts w:asciiTheme="minorHAnsi" w:hAnsiTheme="minorHAnsi"/>
          <w:b w:val="0"/>
          <w:sz w:val="24"/>
          <w:szCs w:val="24"/>
        </w:rPr>
        <w:t xml:space="preserve">Responsible for all </w:t>
      </w:r>
      <w:r w:rsidR="002F60E9">
        <w:rPr>
          <w:rFonts w:asciiTheme="minorHAnsi" w:hAnsiTheme="minorHAnsi"/>
          <w:b w:val="0"/>
          <w:sz w:val="24"/>
          <w:szCs w:val="24"/>
        </w:rPr>
        <w:t xml:space="preserve">work done in the workshop and outside at </w:t>
      </w:r>
      <w:r w:rsidR="00D4794C">
        <w:rPr>
          <w:rFonts w:asciiTheme="minorHAnsi" w:hAnsiTheme="minorHAnsi"/>
          <w:b w:val="0"/>
          <w:sz w:val="24"/>
          <w:szCs w:val="24"/>
        </w:rPr>
        <w:t>customers sites</w:t>
      </w:r>
    </w:p>
    <w:p w:rsidR="00D4794C" w:rsidRPr="001B6E55" w:rsidRDefault="00D4794C" w:rsidP="004937AE">
      <w:pPr>
        <w:pStyle w:val="Heading1"/>
        <w:rPr>
          <w:rFonts w:asciiTheme="minorHAnsi" w:hAnsiTheme="minorHAnsi"/>
          <w:b w:val="0"/>
          <w:sz w:val="24"/>
          <w:szCs w:val="24"/>
        </w:rPr>
      </w:pPr>
      <w:r>
        <w:rPr>
          <w:rFonts w:asciiTheme="minorHAnsi" w:hAnsiTheme="minorHAnsi"/>
          <w:b w:val="0"/>
          <w:sz w:val="24"/>
          <w:szCs w:val="24"/>
        </w:rPr>
        <w:t>Ordering spares and work priority</w:t>
      </w:r>
      <w:r w:rsidR="00531A88">
        <w:rPr>
          <w:rFonts w:asciiTheme="minorHAnsi" w:hAnsiTheme="minorHAnsi"/>
          <w:b w:val="0"/>
          <w:sz w:val="24"/>
          <w:szCs w:val="24"/>
        </w:rPr>
        <w:t>.</w:t>
      </w:r>
    </w:p>
    <w:p w:rsidR="0023705D" w:rsidRPr="00D413F9" w:rsidRDefault="00955A83" w:rsidP="00D413F9">
      <w:pPr>
        <w:pStyle w:val="Heading3"/>
      </w:pPr>
      <w:r>
        <w:t>JAN. 2017</w:t>
      </w:r>
      <w:r w:rsidR="00D413F9" w:rsidRPr="00D413F9">
        <w:t xml:space="preserve"> –</w:t>
      </w:r>
      <w:r w:rsidR="00D413F9">
        <w:t xml:space="preserve"> </w:t>
      </w:r>
      <w:r>
        <w:t>DEC. 2018</w:t>
      </w:r>
    </w:p>
    <w:p w:rsidR="0023705D" w:rsidRPr="00513EFC" w:rsidRDefault="00955A83" w:rsidP="00513EFC">
      <w:pPr>
        <w:pStyle w:val="Heading2"/>
      </w:pPr>
      <w:r w:rsidRPr="00955A83">
        <w:rPr>
          <w:szCs w:val="32"/>
        </w:rPr>
        <w:t>PLANT MANAGER</w:t>
      </w:r>
      <w:r w:rsidR="00E03F71">
        <w:t xml:space="preserve"> </w:t>
      </w:r>
      <w:r w:rsidR="0095272C">
        <w:t>/</w:t>
      </w:r>
      <w:r w:rsidR="005A4A49" w:rsidRPr="00513EFC">
        <w:t xml:space="preserve"> </w:t>
      </w:r>
      <w:r w:rsidR="00C9001A">
        <w:rPr>
          <w:rStyle w:val="Emphasis"/>
        </w:rPr>
        <w:t>Amandi Inves</w:t>
      </w:r>
      <w:r>
        <w:rPr>
          <w:rStyle w:val="Emphasis"/>
        </w:rPr>
        <w:t>tment Ltd, GHANA</w:t>
      </w:r>
    </w:p>
    <w:p w:rsidR="00955A83" w:rsidRPr="00906BEE" w:rsidRDefault="00955A83" w:rsidP="00955A83">
      <w:r>
        <w:t>Responsible for all Plant and equipment, Aviation Project Site, Concrete and Asphalt Plant.</w:t>
      </w:r>
    </w:p>
    <w:p w:rsidR="00D413F9" w:rsidRPr="00D413F9" w:rsidRDefault="00D413F9" w:rsidP="00D413F9"/>
    <w:p w:rsidR="00D413F9" w:rsidRPr="00D413F9" w:rsidRDefault="009C29AF" w:rsidP="00D413F9">
      <w:pPr>
        <w:pStyle w:val="Heading3"/>
      </w:pPr>
      <w:r>
        <w:t>SEPT. 2015</w:t>
      </w:r>
      <w:r w:rsidR="00D413F9" w:rsidRPr="00D413F9">
        <w:t xml:space="preserve"> –</w:t>
      </w:r>
      <w:r w:rsidR="00D413F9">
        <w:t xml:space="preserve"> </w:t>
      </w:r>
      <w:r w:rsidR="00955A83">
        <w:t>dec.2016</w:t>
      </w:r>
    </w:p>
    <w:p w:rsidR="00D413F9" w:rsidRPr="00513EFC" w:rsidRDefault="00955A83" w:rsidP="00513EFC">
      <w:pPr>
        <w:pStyle w:val="Heading2"/>
      </w:pPr>
      <w:r>
        <w:t>W/SHOP MANAGER</w:t>
      </w:r>
      <w:r w:rsidR="00E03F71">
        <w:t xml:space="preserve"> </w:t>
      </w:r>
      <w:r w:rsidR="0095272C">
        <w:t>/</w:t>
      </w:r>
      <w:r w:rsidR="005A4A49" w:rsidRPr="00513EFC">
        <w:t xml:space="preserve"> </w:t>
      </w:r>
      <w:r w:rsidR="009C29AF">
        <w:rPr>
          <w:rStyle w:val="Emphasis"/>
        </w:rPr>
        <w:t>GREAT LAKES CARRIER</w:t>
      </w:r>
      <w:r>
        <w:rPr>
          <w:rStyle w:val="Emphasis"/>
        </w:rPr>
        <w:t>, UGANDA</w:t>
      </w:r>
    </w:p>
    <w:p w:rsidR="00D413F9" w:rsidRDefault="00955A83" w:rsidP="00D413F9">
      <w:r>
        <w:t>Managing and planning all Equipment Repairs and Maintenance at all Sites and Plant</w:t>
      </w:r>
    </w:p>
    <w:p w:rsidR="009C29AF" w:rsidRDefault="009C29AF" w:rsidP="00D413F9"/>
    <w:p w:rsidR="009C29AF" w:rsidRPr="00D413F9" w:rsidRDefault="009C29AF" w:rsidP="009C29AF">
      <w:pPr>
        <w:pStyle w:val="Heading3"/>
      </w:pPr>
      <w:r>
        <w:t>2012</w:t>
      </w:r>
      <w:r w:rsidRPr="00D413F9">
        <w:t xml:space="preserve"> –</w:t>
      </w:r>
      <w:r>
        <w:t xml:space="preserve"> JUL.2015</w:t>
      </w:r>
    </w:p>
    <w:p w:rsidR="009C29AF" w:rsidRPr="00513EFC" w:rsidRDefault="009C29AF" w:rsidP="009C29AF">
      <w:pPr>
        <w:pStyle w:val="Heading2"/>
      </w:pPr>
      <w:r>
        <w:t>W/SHOP MANAGER /</w:t>
      </w:r>
      <w:r w:rsidRPr="00513EFC">
        <w:t xml:space="preserve"> </w:t>
      </w:r>
      <w:r>
        <w:rPr>
          <w:rStyle w:val="Emphasis"/>
        </w:rPr>
        <w:t>SOLEL BONEH, UGANDA</w:t>
      </w:r>
    </w:p>
    <w:p w:rsidR="009C29AF" w:rsidRPr="00D413F9" w:rsidRDefault="009C29AF" w:rsidP="009C29AF">
      <w:r>
        <w:t xml:space="preserve">Managing and planning all Equipment Repairs and Maintenance at </w:t>
      </w:r>
      <w:r w:rsidR="005330F7">
        <w:t>site</w:t>
      </w:r>
    </w:p>
    <w:p w:rsidR="005330F7" w:rsidRPr="00D413F9" w:rsidRDefault="005330F7" w:rsidP="00D413F9"/>
    <w:p w:rsidR="0070237E" w:rsidRDefault="00C347BB" w:rsidP="00725CB5">
      <w:pPr>
        <w:pStyle w:val="Heading1"/>
      </w:pPr>
      <w:sdt>
        <w:sdtPr>
          <w:alias w:val="Education:"/>
          <w:tag w:val="Education:"/>
          <w:id w:val="543866955"/>
          <w:placeholder>
            <w:docPart w:val="07B19DD12F7E456FB86E6B0019DEA300"/>
          </w:placeholder>
          <w:temporary/>
          <w:showingPlcHdr/>
          <w15:appearance w15:val="hidden"/>
        </w:sdtPr>
        <w:sdtEndPr/>
        <w:sdtContent>
          <w:r w:rsidR="0070237E" w:rsidRPr="0070237E">
            <w:t>Education</w:t>
          </w:r>
        </w:sdtContent>
      </w:sdt>
    </w:p>
    <w:p w:rsidR="0070237E" w:rsidRDefault="00955A83" w:rsidP="0070237E">
      <w:pPr>
        <w:pStyle w:val="Heading3"/>
      </w:pPr>
      <w:r>
        <w:t>2012 - 2013</w:t>
      </w:r>
    </w:p>
    <w:p w:rsidR="0070237E" w:rsidRPr="00513EFC" w:rsidRDefault="00955A83" w:rsidP="00513EFC">
      <w:pPr>
        <w:pStyle w:val="Heading2"/>
      </w:pPr>
      <w:r>
        <w:t>Certificate</w:t>
      </w:r>
      <w:r w:rsidR="00E03F71">
        <w:t xml:space="preserve"> </w:t>
      </w:r>
      <w:r w:rsidR="0095272C">
        <w:t>/</w:t>
      </w:r>
      <w:r w:rsidR="0070237E" w:rsidRPr="00513EFC">
        <w:t xml:space="preserve"> </w:t>
      </w:r>
      <w:r>
        <w:rPr>
          <w:rStyle w:val="Emphasis"/>
        </w:rPr>
        <w:t>Israel</w:t>
      </w:r>
    </w:p>
    <w:p w:rsidR="00955A83" w:rsidRDefault="00955A83" w:rsidP="00955A83">
      <w:r>
        <w:t>Certified Workshop Manager for Trucks &amp; Heavy Equipment</w:t>
      </w:r>
    </w:p>
    <w:p w:rsidR="00955A83" w:rsidRPr="00906BEE" w:rsidRDefault="00955A83" w:rsidP="00955A83"/>
    <w:p w:rsidR="00955A83" w:rsidRDefault="007325CF" w:rsidP="00955A83">
      <w:pPr>
        <w:pStyle w:val="Heading3"/>
      </w:pPr>
      <w:r>
        <w:t>2006</w:t>
      </w:r>
      <w:r w:rsidR="00955A83">
        <w:t xml:space="preserve"> - </w:t>
      </w:r>
      <w:r>
        <w:t>2012</w:t>
      </w:r>
    </w:p>
    <w:p w:rsidR="00955A83" w:rsidRPr="00513EFC" w:rsidRDefault="00955A83" w:rsidP="00955A83">
      <w:pPr>
        <w:pStyle w:val="Heading2"/>
      </w:pPr>
      <w:r>
        <w:t>Certificate /</w:t>
      </w:r>
      <w:r w:rsidRPr="00513EFC">
        <w:t xml:space="preserve"> </w:t>
      </w:r>
      <w:r>
        <w:rPr>
          <w:rStyle w:val="Emphasis"/>
        </w:rPr>
        <w:t>Israel</w:t>
      </w:r>
    </w:p>
    <w:p w:rsidR="00955A83" w:rsidRDefault="00955A83" w:rsidP="00955A83">
      <w:r>
        <w:t>Certificate in Plant and Warehouse Management</w:t>
      </w:r>
    </w:p>
    <w:p w:rsidR="007325CF" w:rsidRDefault="007325CF" w:rsidP="00955A83"/>
    <w:p w:rsidR="007325CF" w:rsidRDefault="00753BDC" w:rsidP="007325CF">
      <w:pPr>
        <w:pStyle w:val="Heading3"/>
      </w:pPr>
      <w:r>
        <w:t>2001 - 2004</w:t>
      </w:r>
    </w:p>
    <w:p w:rsidR="007325CF" w:rsidRPr="00513EFC" w:rsidRDefault="007325CF" w:rsidP="007325CF">
      <w:pPr>
        <w:pStyle w:val="Heading2"/>
      </w:pPr>
      <w:r>
        <w:t xml:space="preserve">Certificate / </w:t>
      </w:r>
      <w:r w:rsidR="00C345F7">
        <w:rPr>
          <w:rStyle w:val="Emphasis"/>
        </w:rPr>
        <w:t>Israel</w:t>
      </w:r>
    </w:p>
    <w:p w:rsidR="007325CF" w:rsidRDefault="007325CF" w:rsidP="007325CF">
      <w:r>
        <w:t>C</w:t>
      </w:r>
      <w:r w:rsidR="00C345F7">
        <w:t>ertified Automobile Appraiser and Inspector</w:t>
      </w:r>
    </w:p>
    <w:p w:rsidR="00C345F7" w:rsidRDefault="00C345F7" w:rsidP="007325CF"/>
    <w:p w:rsidR="00C345F7" w:rsidRDefault="00C345F7" w:rsidP="00C345F7">
      <w:pPr>
        <w:pStyle w:val="Heading3"/>
      </w:pPr>
      <w:r>
        <w:t>2001 - 2002</w:t>
      </w:r>
    </w:p>
    <w:p w:rsidR="00C345F7" w:rsidRPr="00513EFC" w:rsidRDefault="00C345F7" w:rsidP="00C345F7">
      <w:pPr>
        <w:pStyle w:val="Heading2"/>
      </w:pPr>
      <w:r>
        <w:t xml:space="preserve">Certificate / </w:t>
      </w:r>
      <w:proofErr w:type="spellStart"/>
      <w:r>
        <w:rPr>
          <w:rStyle w:val="Emphasis"/>
        </w:rPr>
        <w:t>Ruppin</w:t>
      </w:r>
      <w:proofErr w:type="spellEnd"/>
      <w:r>
        <w:rPr>
          <w:rStyle w:val="Emphasis"/>
        </w:rPr>
        <w:t xml:space="preserve"> College for </w:t>
      </w:r>
      <w:proofErr w:type="spellStart"/>
      <w:r>
        <w:rPr>
          <w:rStyle w:val="Emphasis"/>
        </w:rPr>
        <w:t>Veh</w:t>
      </w:r>
      <w:proofErr w:type="spellEnd"/>
      <w:r>
        <w:rPr>
          <w:rStyle w:val="Emphasis"/>
        </w:rPr>
        <w:t>. Assessment</w:t>
      </w:r>
    </w:p>
    <w:p w:rsidR="00C345F7" w:rsidRDefault="00C345F7" w:rsidP="00C345F7">
      <w:r>
        <w:t>Completing and Receiving a Qualified Garage Manager Certificate for Light vehicles</w:t>
      </w:r>
      <w:r w:rsidR="00753BDC">
        <w:t xml:space="preserve"> &amp; Wheel Alignment</w:t>
      </w:r>
    </w:p>
    <w:p w:rsidR="00C345F7" w:rsidRDefault="00C345F7" w:rsidP="007325CF"/>
    <w:p w:rsidR="007325CF" w:rsidRDefault="007325CF" w:rsidP="007325CF">
      <w:pPr>
        <w:pStyle w:val="Heading3"/>
      </w:pPr>
      <w:r>
        <w:t>1998 - 2000</w:t>
      </w:r>
    </w:p>
    <w:p w:rsidR="007325CF" w:rsidRPr="00513EFC" w:rsidRDefault="007325CF" w:rsidP="007325CF">
      <w:pPr>
        <w:pStyle w:val="Heading2"/>
      </w:pPr>
      <w:r>
        <w:t xml:space="preserve">Certificate / </w:t>
      </w:r>
      <w:r>
        <w:rPr>
          <w:rStyle w:val="Emphasis"/>
        </w:rPr>
        <w:t>Future Schools &amp; Schengen College</w:t>
      </w:r>
    </w:p>
    <w:p w:rsidR="007325CF" w:rsidRDefault="007325CF" w:rsidP="007325CF">
      <w:r>
        <w:t>Educator &amp; Coordinator</w:t>
      </w:r>
      <w:r w:rsidR="00753BDC">
        <w:t xml:space="preserve"> on</w:t>
      </w:r>
      <w:r>
        <w:t xml:space="preserve"> Automotive Mechanics.</w:t>
      </w:r>
    </w:p>
    <w:p w:rsidR="0070237E" w:rsidRDefault="0070237E" w:rsidP="0070237E"/>
    <w:p w:rsidR="0070237E" w:rsidRDefault="007325CF" w:rsidP="0070237E">
      <w:pPr>
        <w:pStyle w:val="Heading3"/>
      </w:pPr>
      <w:r>
        <w:t>1997 - 1998</w:t>
      </w:r>
    </w:p>
    <w:p w:rsidR="0070237E" w:rsidRDefault="007325CF" w:rsidP="0070237E">
      <w:pPr>
        <w:pStyle w:val="Heading2"/>
      </w:pPr>
      <w:r>
        <w:t>Certificate</w:t>
      </w:r>
      <w:r w:rsidR="00E03F71">
        <w:t xml:space="preserve"> </w:t>
      </w:r>
      <w:r w:rsidR="0095272C">
        <w:t>/</w:t>
      </w:r>
      <w:r w:rsidR="0070237E">
        <w:t xml:space="preserve"> </w:t>
      </w:r>
      <w:proofErr w:type="spellStart"/>
      <w:r>
        <w:rPr>
          <w:rStyle w:val="Emphasis"/>
        </w:rPr>
        <w:t>Dept.of</w:t>
      </w:r>
      <w:proofErr w:type="spellEnd"/>
      <w:r>
        <w:rPr>
          <w:rStyle w:val="Emphasis"/>
        </w:rPr>
        <w:t xml:space="preserve"> Technological Studies, Tel </w:t>
      </w:r>
      <w:proofErr w:type="spellStart"/>
      <w:r>
        <w:rPr>
          <w:rStyle w:val="Emphasis"/>
        </w:rPr>
        <w:t>Hai</w:t>
      </w:r>
      <w:proofErr w:type="spellEnd"/>
      <w:r>
        <w:rPr>
          <w:rStyle w:val="Emphasis"/>
        </w:rPr>
        <w:t>, ISRAEL.</w:t>
      </w:r>
    </w:p>
    <w:p w:rsidR="007325CF" w:rsidRDefault="007325CF" w:rsidP="007325CF">
      <w:r>
        <w:t>Certificate in Mechanical Engineering, Specialist in Automotive Mechanics.</w:t>
      </w:r>
    </w:p>
    <w:p w:rsidR="00753BDC" w:rsidRDefault="00753BDC" w:rsidP="007325CF"/>
    <w:p w:rsidR="00753BDC" w:rsidRDefault="00753BDC" w:rsidP="00753BDC">
      <w:pPr>
        <w:pStyle w:val="Heading3"/>
      </w:pPr>
      <w:r>
        <w:t>1996 - 1997</w:t>
      </w:r>
    </w:p>
    <w:p w:rsidR="00753BDC" w:rsidRDefault="00753BDC" w:rsidP="00753BDC">
      <w:pPr>
        <w:pStyle w:val="Heading2"/>
      </w:pPr>
      <w:r>
        <w:t xml:space="preserve">Certificate / </w:t>
      </w:r>
      <w:r>
        <w:rPr>
          <w:rStyle w:val="Emphasis"/>
        </w:rPr>
        <w:t>ISRAEL.</w:t>
      </w:r>
    </w:p>
    <w:p w:rsidR="00753BDC" w:rsidRDefault="00753BDC" w:rsidP="00753BDC">
      <w:r>
        <w:t>Certificate in Technical Engineering &amp; Management</w:t>
      </w:r>
    </w:p>
    <w:p w:rsidR="00753BDC" w:rsidRDefault="00753BDC" w:rsidP="00753BDC"/>
    <w:p w:rsidR="00753BDC" w:rsidRDefault="00753BDC" w:rsidP="00753BDC">
      <w:pPr>
        <w:pStyle w:val="Heading3"/>
      </w:pPr>
      <w:r>
        <w:lastRenderedPageBreak/>
        <w:t>1993 - 1996</w:t>
      </w:r>
    </w:p>
    <w:p w:rsidR="00753BDC" w:rsidRDefault="00753BDC" w:rsidP="00753BDC">
      <w:pPr>
        <w:pStyle w:val="Heading2"/>
      </w:pPr>
      <w:r>
        <w:t xml:space="preserve">Certificate / </w:t>
      </w:r>
      <w:r>
        <w:rPr>
          <w:rStyle w:val="Emphasis"/>
        </w:rPr>
        <w:t>ISRAEL.</w:t>
      </w:r>
    </w:p>
    <w:p w:rsidR="00753BDC" w:rsidRDefault="00753BDC" w:rsidP="00753BDC">
      <w:r>
        <w:t>Graduated from High School.</w:t>
      </w:r>
    </w:p>
    <w:p w:rsidR="00753BDC" w:rsidRDefault="00753BDC" w:rsidP="00753BDC"/>
    <w:p w:rsidR="00753BDC" w:rsidRDefault="00753BDC" w:rsidP="007325CF"/>
    <w:p w:rsidR="0070237E" w:rsidRPr="0070237E" w:rsidRDefault="0070237E" w:rsidP="0070237E"/>
    <w:p w:rsidR="00434074" w:rsidRDefault="00C347BB" w:rsidP="00434074">
      <w:pPr>
        <w:pStyle w:val="Heading1"/>
      </w:pPr>
      <w:sdt>
        <w:sdtPr>
          <w:alias w:val="Activities:"/>
          <w:tag w:val="Activities:"/>
          <w:id w:val="1035625348"/>
          <w:placeholder>
            <w:docPart w:val="87E09B0E76E0478E95097D7881027F2B"/>
          </w:placeholder>
          <w:temporary/>
          <w:showingPlcHdr/>
          <w15:appearance w15:val="hidden"/>
        </w:sdtPr>
        <w:sdtEndPr/>
        <w:sdtContent>
          <w:r w:rsidR="00434074" w:rsidRPr="00434074">
            <w:t>Activities</w:t>
          </w:r>
        </w:sdtContent>
      </w:sdt>
    </w:p>
    <w:p w:rsidR="00BC7376" w:rsidRDefault="00753BDC" w:rsidP="00BC7376">
      <w:r>
        <w:t xml:space="preserve">Teaching, Automobile Engineering &amp; </w:t>
      </w:r>
      <w:proofErr w:type="spellStart"/>
      <w:r>
        <w:t>Travelling</w:t>
      </w:r>
      <w:proofErr w:type="spellEnd"/>
      <w:r>
        <w:t>.</w:t>
      </w:r>
    </w:p>
    <w:p w:rsidR="00753BDC" w:rsidRPr="00BC7376" w:rsidRDefault="00753BDC" w:rsidP="00BC7376">
      <w:r>
        <w:t xml:space="preserve">Languages </w:t>
      </w:r>
      <w:r w:rsidR="00861EC3">
        <w:t>–</w:t>
      </w:r>
      <w:r>
        <w:t xml:space="preserve"> </w:t>
      </w:r>
      <w:r w:rsidR="00861EC3">
        <w:t>Arabic(Mother Tongue), Hebrew(High Level), English(High Level)</w:t>
      </w:r>
    </w:p>
    <w:sectPr w:rsidR="00753BDC" w:rsidRPr="00BC7376" w:rsidSect="007325CF">
      <w:footerReference w:type="default" r:id="rId9"/>
      <w:pgSz w:w="12240" w:h="15840" w:code="1"/>
      <w:pgMar w:top="907" w:right="108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347BB" w:rsidRDefault="00C347BB" w:rsidP="00725803">
      <w:pPr>
        <w:spacing w:after="0"/>
      </w:pPr>
      <w:r>
        <w:separator/>
      </w:r>
    </w:p>
  </w:endnote>
  <w:endnote w:type="continuationSeparator" w:id="0">
    <w:p w:rsidR="00C347BB" w:rsidRDefault="00C347BB"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ckwell">
    <w:panose1 w:val="02060503020205020403"/>
    <w:charset w:val="00"/>
    <w:family w:val="roman"/>
    <w:pitch w:val="variable"/>
    <w:sig w:usb0="810002EF" w:usb1="0000000A" w:usb2="00000000" w:usb3="00000000" w:csb0="0000019F"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46750255"/>
      <w:docPartObj>
        <w:docPartGallery w:val="Page Numbers (Bottom of Page)"/>
        <w:docPartUnique/>
      </w:docPartObj>
    </w:sdtPr>
    <w:sdtEndPr>
      <w:rPr>
        <w:noProof/>
      </w:rPr>
    </w:sdtEndPr>
    <w:sdtContent>
      <w:p w:rsidR="005A4A49" w:rsidRDefault="005A4A49">
        <w:pPr>
          <w:pStyle w:val="Footer"/>
        </w:pPr>
        <w:r>
          <w:fldChar w:fldCharType="begin"/>
        </w:r>
        <w:r>
          <w:instrText xml:space="preserve"> PAGE   \* MERGEFORMAT </w:instrText>
        </w:r>
        <w:r>
          <w:fldChar w:fldCharType="separate"/>
        </w:r>
        <w:r w:rsidR="00861EC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347BB" w:rsidRDefault="00C347BB" w:rsidP="00725803">
      <w:pPr>
        <w:spacing w:after="0"/>
      </w:pPr>
      <w:r>
        <w:separator/>
      </w:r>
    </w:p>
  </w:footnote>
  <w:footnote w:type="continuationSeparator" w:id="0">
    <w:p w:rsidR="00C347BB" w:rsidRDefault="00C347BB"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B04DE0"/>
    <w:multiLevelType w:val="hybridMultilevel"/>
    <w:tmpl w:val="C4B2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8"/>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A83"/>
    <w:rsid w:val="00025E77"/>
    <w:rsid w:val="00027312"/>
    <w:rsid w:val="000645F2"/>
    <w:rsid w:val="00082F03"/>
    <w:rsid w:val="000835A0"/>
    <w:rsid w:val="000934A2"/>
    <w:rsid w:val="001B0955"/>
    <w:rsid w:val="001B6E55"/>
    <w:rsid w:val="00227784"/>
    <w:rsid w:val="0023705D"/>
    <w:rsid w:val="00250A31"/>
    <w:rsid w:val="00251C13"/>
    <w:rsid w:val="002922D0"/>
    <w:rsid w:val="002F60E9"/>
    <w:rsid w:val="00340B03"/>
    <w:rsid w:val="00345219"/>
    <w:rsid w:val="00380AE7"/>
    <w:rsid w:val="003A6943"/>
    <w:rsid w:val="00410BA2"/>
    <w:rsid w:val="00434074"/>
    <w:rsid w:val="00463C3B"/>
    <w:rsid w:val="004937AE"/>
    <w:rsid w:val="004E2970"/>
    <w:rsid w:val="005026DD"/>
    <w:rsid w:val="00513EFC"/>
    <w:rsid w:val="0052113B"/>
    <w:rsid w:val="00531A88"/>
    <w:rsid w:val="005330F7"/>
    <w:rsid w:val="00564951"/>
    <w:rsid w:val="00573BF9"/>
    <w:rsid w:val="005A4A49"/>
    <w:rsid w:val="005B1D68"/>
    <w:rsid w:val="005F17BD"/>
    <w:rsid w:val="005F3593"/>
    <w:rsid w:val="00611B37"/>
    <w:rsid w:val="00613D18"/>
    <w:rsid w:val="006252B4"/>
    <w:rsid w:val="00646BA2"/>
    <w:rsid w:val="00675EA0"/>
    <w:rsid w:val="006C08A0"/>
    <w:rsid w:val="006C47D8"/>
    <w:rsid w:val="006D2D08"/>
    <w:rsid w:val="006F26A2"/>
    <w:rsid w:val="0070237E"/>
    <w:rsid w:val="00725803"/>
    <w:rsid w:val="00725CB5"/>
    <w:rsid w:val="007307A3"/>
    <w:rsid w:val="007325CF"/>
    <w:rsid w:val="00752315"/>
    <w:rsid w:val="00753BDC"/>
    <w:rsid w:val="0076442A"/>
    <w:rsid w:val="00857E6B"/>
    <w:rsid w:val="00861EC3"/>
    <w:rsid w:val="008968C4"/>
    <w:rsid w:val="008D7C1C"/>
    <w:rsid w:val="00912CA0"/>
    <w:rsid w:val="0092291B"/>
    <w:rsid w:val="00932D92"/>
    <w:rsid w:val="0095272C"/>
    <w:rsid w:val="00955A83"/>
    <w:rsid w:val="00972024"/>
    <w:rsid w:val="009C29AF"/>
    <w:rsid w:val="009F04D2"/>
    <w:rsid w:val="009F2BA7"/>
    <w:rsid w:val="009F6DA0"/>
    <w:rsid w:val="00A01182"/>
    <w:rsid w:val="00AA77F2"/>
    <w:rsid w:val="00AB01EB"/>
    <w:rsid w:val="00AD13CB"/>
    <w:rsid w:val="00AD3FD8"/>
    <w:rsid w:val="00AF681D"/>
    <w:rsid w:val="00B20926"/>
    <w:rsid w:val="00B370A8"/>
    <w:rsid w:val="00BC7376"/>
    <w:rsid w:val="00BD669A"/>
    <w:rsid w:val="00C13F2B"/>
    <w:rsid w:val="00C345F7"/>
    <w:rsid w:val="00C347BB"/>
    <w:rsid w:val="00C43D65"/>
    <w:rsid w:val="00C84833"/>
    <w:rsid w:val="00C9001A"/>
    <w:rsid w:val="00C9044F"/>
    <w:rsid w:val="00CB5EFB"/>
    <w:rsid w:val="00CF7BF3"/>
    <w:rsid w:val="00D2420D"/>
    <w:rsid w:val="00D30382"/>
    <w:rsid w:val="00D413F9"/>
    <w:rsid w:val="00D44E50"/>
    <w:rsid w:val="00D4794C"/>
    <w:rsid w:val="00D90060"/>
    <w:rsid w:val="00D92B95"/>
    <w:rsid w:val="00DA4E62"/>
    <w:rsid w:val="00DE0E02"/>
    <w:rsid w:val="00E03F71"/>
    <w:rsid w:val="00E154B5"/>
    <w:rsid w:val="00E232F0"/>
    <w:rsid w:val="00E46BC8"/>
    <w:rsid w:val="00E52791"/>
    <w:rsid w:val="00E83195"/>
    <w:rsid w:val="00E93B25"/>
    <w:rsid w:val="00F00A4F"/>
    <w:rsid w:val="00F2254E"/>
    <w:rsid w:val="00F33CD8"/>
    <w:rsid w:val="00F3617A"/>
    <w:rsid w:val="00F90243"/>
    <w:rsid w:val="00F97F76"/>
    <w:rsid w:val="00FD1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F5047"/>
  <w15:chartTrackingRefBased/>
  <w15:docId w15:val="{B41798D2-5353-4C5F-9A75-6F80385D0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semiHidden/>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F4R3JB" Type="http://schemas.openxmlformats.org/officeDocument/2006/relationships/image" Target="media/2KW7CZ.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20C3014363454CBBF3E756A6944F1B"/>
        <w:category>
          <w:name w:val="General"/>
          <w:gallery w:val="placeholder"/>
        </w:category>
        <w:types>
          <w:type w:val="bbPlcHdr"/>
        </w:types>
        <w:behaviors>
          <w:behavior w:val="content"/>
        </w:behaviors>
        <w:guid w:val="{B1566DF6-090D-40C4-B366-2ED0E04628CB}"/>
      </w:docPartPr>
      <w:docPartBody>
        <w:p w:rsidR="008D410B" w:rsidRDefault="007D45E5">
          <w:pPr>
            <w:pStyle w:val="7920C3014363454CBBF3E756A6944F1B"/>
          </w:pPr>
          <w:r>
            <w:t>First Name</w:t>
          </w:r>
        </w:p>
      </w:docPartBody>
    </w:docPart>
    <w:docPart>
      <w:docPartPr>
        <w:name w:val="CCC910AB0FE144898C080574B2B138A0"/>
        <w:category>
          <w:name w:val="General"/>
          <w:gallery w:val="placeholder"/>
        </w:category>
        <w:types>
          <w:type w:val="bbPlcHdr"/>
        </w:types>
        <w:behaviors>
          <w:behavior w:val="content"/>
        </w:behaviors>
        <w:guid w:val="{70A80806-D178-436D-969B-341BE93BDD9F}"/>
      </w:docPartPr>
      <w:docPartBody>
        <w:p w:rsidR="008D410B" w:rsidRDefault="007D45E5">
          <w:pPr>
            <w:pStyle w:val="CCC910AB0FE144898C080574B2B138A0"/>
          </w:pPr>
          <w:r w:rsidRPr="009D0878">
            <w:t>Address</w:t>
          </w:r>
        </w:p>
      </w:docPartBody>
    </w:docPart>
    <w:docPart>
      <w:docPartPr>
        <w:name w:val="66B7CA1E99D845888EAC8B26DBDA9FD0"/>
        <w:category>
          <w:name w:val="General"/>
          <w:gallery w:val="placeholder"/>
        </w:category>
        <w:types>
          <w:type w:val="bbPlcHdr"/>
        </w:types>
        <w:behaviors>
          <w:behavior w:val="content"/>
        </w:behaviors>
        <w:guid w:val="{7C1697ED-F543-4313-ABFC-CAFDAE789520}"/>
      </w:docPartPr>
      <w:docPartBody>
        <w:p w:rsidR="008D410B" w:rsidRDefault="007D45E5">
          <w:pPr>
            <w:pStyle w:val="66B7CA1E99D845888EAC8B26DBDA9FD0"/>
          </w:pPr>
          <w:r w:rsidRPr="009D0878">
            <w:t>Phone</w:t>
          </w:r>
        </w:p>
      </w:docPartBody>
    </w:docPart>
    <w:docPart>
      <w:docPartPr>
        <w:name w:val="EC9FE08987E348ACA7EDC340A2620014"/>
        <w:category>
          <w:name w:val="General"/>
          <w:gallery w:val="placeholder"/>
        </w:category>
        <w:types>
          <w:type w:val="bbPlcHdr"/>
        </w:types>
        <w:behaviors>
          <w:behavior w:val="content"/>
        </w:behaviors>
        <w:guid w:val="{A452B5F9-81F1-4D21-81BC-9E9A448149E0}"/>
      </w:docPartPr>
      <w:docPartBody>
        <w:p w:rsidR="008D410B" w:rsidRDefault="007D45E5">
          <w:pPr>
            <w:pStyle w:val="EC9FE08987E348ACA7EDC340A2620014"/>
          </w:pPr>
          <w:r w:rsidRPr="009D0878">
            <w:t>Email</w:t>
          </w:r>
        </w:p>
      </w:docPartBody>
    </w:docPart>
    <w:docPart>
      <w:docPartPr>
        <w:name w:val="3AA9981A393D4E11BBED981F522A00B5"/>
        <w:category>
          <w:name w:val="General"/>
          <w:gallery w:val="placeholder"/>
        </w:category>
        <w:types>
          <w:type w:val="bbPlcHdr"/>
        </w:types>
        <w:behaviors>
          <w:behavior w:val="content"/>
        </w:behaviors>
        <w:guid w:val="{E456C10C-B18F-4E50-8BBF-7B256FA03FFD}"/>
      </w:docPartPr>
      <w:docPartBody>
        <w:p w:rsidR="008D410B" w:rsidRDefault="007D45E5">
          <w:pPr>
            <w:pStyle w:val="3AA9981A393D4E11BBED981F522A00B5"/>
          </w:pPr>
          <w:r>
            <w:t>Skills</w:t>
          </w:r>
        </w:p>
      </w:docPartBody>
    </w:docPart>
    <w:docPart>
      <w:docPartPr>
        <w:name w:val="3C7CECD54E334F168469B04EEF48B2CD"/>
        <w:category>
          <w:name w:val="General"/>
          <w:gallery w:val="placeholder"/>
        </w:category>
        <w:types>
          <w:type w:val="bbPlcHdr"/>
        </w:types>
        <w:behaviors>
          <w:behavior w:val="content"/>
        </w:behaviors>
        <w:guid w:val="{6B8BE4B8-8D1F-4F6D-B946-A4FBEFED2FC2}"/>
      </w:docPartPr>
      <w:docPartBody>
        <w:p w:rsidR="008D410B" w:rsidRDefault="007D45E5">
          <w:pPr>
            <w:pStyle w:val="3C7CECD54E334F168469B04EEF48B2CD"/>
          </w:pPr>
          <w:r w:rsidRPr="00AD3FD8">
            <w:t>Experience</w:t>
          </w:r>
        </w:p>
      </w:docPartBody>
    </w:docPart>
    <w:docPart>
      <w:docPartPr>
        <w:name w:val="07B19DD12F7E456FB86E6B0019DEA300"/>
        <w:category>
          <w:name w:val="General"/>
          <w:gallery w:val="placeholder"/>
        </w:category>
        <w:types>
          <w:type w:val="bbPlcHdr"/>
        </w:types>
        <w:behaviors>
          <w:behavior w:val="content"/>
        </w:behaviors>
        <w:guid w:val="{5BA25C89-91EB-4102-83F1-6E594EAC593B}"/>
      </w:docPartPr>
      <w:docPartBody>
        <w:p w:rsidR="008D410B" w:rsidRDefault="007D45E5">
          <w:pPr>
            <w:pStyle w:val="07B19DD12F7E456FB86E6B0019DEA300"/>
          </w:pPr>
          <w:r w:rsidRPr="0070237E">
            <w:t>Education</w:t>
          </w:r>
        </w:p>
      </w:docPartBody>
    </w:docPart>
    <w:docPart>
      <w:docPartPr>
        <w:name w:val="87E09B0E76E0478E95097D7881027F2B"/>
        <w:category>
          <w:name w:val="General"/>
          <w:gallery w:val="placeholder"/>
        </w:category>
        <w:types>
          <w:type w:val="bbPlcHdr"/>
        </w:types>
        <w:behaviors>
          <w:behavior w:val="content"/>
        </w:behaviors>
        <w:guid w:val="{5645355D-8FD8-43DA-9255-2BBD0EF60164}"/>
      </w:docPartPr>
      <w:docPartBody>
        <w:p w:rsidR="008D410B" w:rsidRDefault="007D45E5">
          <w:pPr>
            <w:pStyle w:val="87E09B0E76E0478E95097D7881027F2B"/>
          </w:pPr>
          <w:r w:rsidRPr="00434074">
            <w:t>Activities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ckwell">
    <w:panose1 w:val="02060503020205020403"/>
    <w:charset w:val="00"/>
    <w:family w:val="roman"/>
    <w:pitch w:val="variable"/>
    <w:sig w:usb0="810002EF" w:usb1="0000000A" w:usb2="00000000" w:usb3="00000000" w:csb0="0000019F"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974"/>
    <w:rsid w:val="00256974"/>
    <w:rsid w:val="007D45E5"/>
    <w:rsid w:val="008D410B"/>
    <w:rsid w:val="00EF11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20C3014363454CBBF3E756A6944F1B">
    <w:name w:val="7920C3014363454CBBF3E756A6944F1B"/>
  </w:style>
  <w:style w:type="paragraph" w:customStyle="1" w:styleId="261D410D2D944F14806A7E4291D5D9F6">
    <w:name w:val="261D410D2D944F14806A7E4291D5D9F6"/>
  </w:style>
  <w:style w:type="paragraph" w:customStyle="1" w:styleId="CCC910AB0FE144898C080574B2B138A0">
    <w:name w:val="CCC910AB0FE144898C080574B2B138A0"/>
  </w:style>
  <w:style w:type="paragraph" w:customStyle="1" w:styleId="66B7CA1E99D845888EAC8B26DBDA9FD0">
    <w:name w:val="66B7CA1E99D845888EAC8B26DBDA9FD0"/>
  </w:style>
  <w:style w:type="paragraph" w:customStyle="1" w:styleId="EC9FE08987E348ACA7EDC340A2620014">
    <w:name w:val="EC9FE08987E348ACA7EDC340A2620014"/>
  </w:style>
  <w:style w:type="paragraph" w:customStyle="1" w:styleId="393AF7B3EA93469D89BE7F00ED9A1497">
    <w:name w:val="393AF7B3EA93469D89BE7F00ED9A1497"/>
  </w:style>
  <w:style w:type="paragraph" w:customStyle="1" w:styleId="1628AD95EFE34C92B7E6075477EDE4BA">
    <w:name w:val="1628AD95EFE34C92B7E6075477EDE4BA"/>
  </w:style>
  <w:style w:type="paragraph" w:customStyle="1" w:styleId="9C15836A894D458BB84A921362781CE9">
    <w:name w:val="9C15836A894D458BB84A921362781CE9"/>
  </w:style>
  <w:style w:type="paragraph" w:customStyle="1" w:styleId="3AA9981A393D4E11BBED981F522A00B5">
    <w:name w:val="3AA9981A393D4E11BBED981F522A00B5"/>
  </w:style>
  <w:style w:type="paragraph" w:customStyle="1" w:styleId="F6732093F640423F965FCD9AA5E0327A">
    <w:name w:val="F6732093F640423F965FCD9AA5E0327A"/>
  </w:style>
  <w:style w:type="paragraph" w:customStyle="1" w:styleId="4C6C661E3B924D4080DFC41675923CCC">
    <w:name w:val="4C6C661E3B924D4080DFC41675923CCC"/>
  </w:style>
  <w:style w:type="paragraph" w:customStyle="1" w:styleId="2D08EE005AB84C0CAE5FCD161DCB1393">
    <w:name w:val="2D08EE005AB84C0CAE5FCD161DCB1393"/>
  </w:style>
  <w:style w:type="paragraph" w:customStyle="1" w:styleId="96D898061E2D4E77A56F477AF8249169">
    <w:name w:val="96D898061E2D4E77A56F477AF8249169"/>
  </w:style>
  <w:style w:type="paragraph" w:customStyle="1" w:styleId="EFCFE0F83DF0481BA17F214D7D340AC1">
    <w:name w:val="EFCFE0F83DF0481BA17F214D7D340AC1"/>
  </w:style>
  <w:style w:type="paragraph" w:customStyle="1" w:styleId="3C7CECD54E334F168469B04EEF48B2CD">
    <w:name w:val="3C7CECD54E334F168469B04EEF48B2CD"/>
  </w:style>
  <w:style w:type="paragraph" w:customStyle="1" w:styleId="C7F6ECA2B7C74CA88105EA1C2CBD7119">
    <w:name w:val="C7F6ECA2B7C74CA88105EA1C2CBD7119"/>
  </w:style>
  <w:style w:type="paragraph" w:customStyle="1" w:styleId="E7407AEED5C34F54A3B95863142FB728">
    <w:name w:val="E7407AEED5C34F54A3B95863142FB728"/>
  </w:style>
  <w:style w:type="paragraph" w:customStyle="1" w:styleId="68BCA2221D884D74962394679A49EF57">
    <w:name w:val="68BCA2221D884D74962394679A49EF57"/>
  </w:style>
  <w:style w:type="character" w:styleId="Emphasis">
    <w:name w:val="Emphasis"/>
    <w:basedOn w:val="DefaultParagraphFont"/>
    <w:uiPriority w:val="20"/>
    <w:qFormat/>
    <w:rPr>
      <w:b w:val="0"/>
      <w:i w:val="0"/>
      <w:iCs/>
      <w:color w:val="595959" w:themeColor="text1" w:themeTint="A6"/>
    </w:rPr>
  </w:style>
  <w:style w:type="paragraph" w:customStyle="1" w:styleId="248FBC5DAA5A413C90E2CFC821ABE5BD">
    <w:name w:val="248FBC5DAA5A413C90E2CFC821ABE5BD"/>
  </w:style>
  <w:style w:type="paragraph" w:customStyle="1" w:styleId="77B1AE8352CB4BC19B2722C4F4D72A77">
    <w:name w:val="77B1AE8352CB4BC19B2722C4F4D72A77"/>
  </w:style>
  <w:style w:type="paragraph" w:customStyle="1" w:styleId="6E3207CAE1944A5D8937FC0CAE57F3A4">
    <w:name w:val="6E3207CAE1944A5D8937FC0CAE57F3A4"/>
  </w:style>
  <w:style w:type="paragraph" w:customStyle="1" w:styleId="C3CC8AB219F14BA3B0AB80AB25647AFD">
    <w:name w:val="C3CC8AB219F14BA3B0AB80AB25647AFD"/>
  </w:style>
  <w:style w:type="paragraph" w:customStyle="1" w:styleId="7A559E169CF243F2B28695214A040BD0">
    <w:name w:val="7A559E169CF243F2B28695214A040BD0"/>
  </w:style>
  <w:style w:type="paragraph" w:customStyle="1" w:styleId="679FDB431CBA4FE9925B421429C68D68">
    <w:name w:val="679FDB431CBA4FE9925B421429C68D68"/>
  </w:style>
  <w:style w:type="paragraph" w:customStyle="1" w:styleId="41971AA6467F410EB4AC5BCC74758346">
    <w:name w:val="41971AA6467F410EB4AC5BCC74758346"/>
  </w:style>
  <w:style w:type="paragraph" w:customStyle="1" w:styleId="07B19DD12F7E456FB86E6B0019DEA300">
    <w:name w:val="07B19DD12F7E456FB86E6B0019DEA300"/>
  </w:style>
  <w:style w:type="paragraph" w:customStyle="1" w:styleId="E4B42BD7800C4A0CB5BBB3C48BBAD2D6">
    <w:name w:val="E4B42BD7800C4A0CB5BBB3C48BBAD2D6"/>
  </w:style>
  <w:style w:type="paragraph" w:customStyle="1" w:styleId="E62C7229EAD44B3F98CC6631A7D33DB7">
    <w:name w:val="E62C7229EAD44B3F98CC6631A7D33DB7"/>
  </w:style>
  <w:style w:type="paragraph" w:customStyle="1" w:styleId="FA23B8159CF0461EBF42C409AD7E4D5B">
    <w:name w:val="FA23B8159CF0461EBF42C409AD7E4D5B"/>
  </w:style>
  <w:style w:type="paragraph" w:customStyle="1" w:styleId="6E19D6E71ECB45DBA6CE7CB54452BBA6">
    <w:name w:val="6E19D6E71ECB45DBA6CE7CB54452BBA6"/>
  </w:style>
  <w:style w:type="paragraph" w:customStyle="1" w:styleId="D30937B92F854662BB6F3E83F824437F">
    <w:name w:val="D30937B92F854662BB6F3E83F824437F"/>
  </w:style>
  <w:style w:type="paragraph" w:customStyle="1" w:styleId="05DF67B1E13143C285FF36BDD4622336">
    <w:name w:val="05DF67B1E13143C285FF36BDD4622336"/>
  </w:style>
  <w:style w:type="paragraph" w:customStyle="1" w:styleId="570810DDC11143E0ACAB64BFABC9B049">
    <w:name w:val="570810DDC11143E0ACAB64BFABC9B049"/>
  </w:style>
  <w:style w:type="paragraph" w:customStyle="1" w:styleId="C86A63116F994DD7A21D24B25B7BF66A">
    <w:name w:val="C86A63116F994DD7A21D24B25B7BF66A"/>
  </w:style>
  <w:style w:type="paragraph" w:customStyle="1" w:styleId="FEA5129612C54EE1AD943CEC42C8B9C7">
    <w:name w:val="FEA5129612C54EE1AD943CEC42C8B9C7"/>
  </w:style>
  <w:style w:type="paragraph" w:customStyle="1" w:styleId="9B0F6BD67BD445988158E104CDA1CA4E">
    <w:name w:val="9B0F6BD67BD445988158E104CDA1CA4E"/>
  </w:style>
  <w:style w:type="paragraph" w:customStyle="1" w:styleId="87E09B0E76E0478E95097D7881027F2B">
    <w:name w:val="87E09B0E76E0478E95097D7881027F2B"/>
  </w:style>
  <w:style w:type="paragraph" w:customStyle="1" w:styleId="4ED47C1F80AE4383B4091F8699D8C6D3">
    <w:name w:val="4ED47C1F80AE4383B4091F8699D8C6D3"/>
  </w:style>
  <w:style w:type="paragraph" w:customStyle="1" w:styleId="BBF7DDD3506640BE8171CCB0EA5D24DB">
    <w:name w:val="BBF7DDD3506640BE8171CCB0EA5D24DB"/>
    <w:rsid w:val="00256974"/>
  </w:style>
  <w:style w:type="paragraph" w:customStyle="1" w:styleId="1B5B6903F8574FBB8823E1B7350DA6E1">
    <w:name w:val="1B5B6903F8574FBB8823E1B7350DA6E1"/>
    <w:rsid w:val="00256974"/>
  </w:style>
  <w:style w:type="paragraph" w:customStyle="1" w:styleId="89C489589E2246EB95D64D328F09E474">
    <w:name w:val="89C489589E2246EB95D64D328F09E474"/>
    <w:rsid w:val="00256974"/>
  </w:style>
  <w:style w:type="paragraph" w:customStyle="1" w:styleId="7FA012470C844ABEA4A9022EB292EC18">
    <w:name w:val="7FA012470C844ABEA4A9022EB292EC18"/>
    <w:rsid w:val="00256974"/>
  </w:style>
  <w:style w:type="paragraph" w:customStyle="1" w:styleId="5F6CA48B514949009E7CD030DAEC86BA">
    <w:name w:val="5F6CA48B514949009E7CD030DAEC86BA"/>
    <w:rsid w:val="00256974"/>
  </w:style>
  <w:style w:type="paragraph" w:customStyle="1" w:styleId="DD4B743C2F1347CFA1434D7A9C0EB3C7">
    <w:name w:val="DD4B743C2F1347CFA1434D7A9C0EB3C7"/>
    <w:rsid w:val="002569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ABU SHARKIYA ABD AL-MUTTALIB</Abstract>
  <CompanyAddress>Ar’ara, Israel</CompanyAddress>
  <CompanyPhone>+972 50-6303302</CompanyPhone>
  <CompanyFax/>
  <CompanyEmail>abedsh@gmail.com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A9A27D-82C3-4076-B532-2D3E9A94BFA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Balanced%20Resume%20(Modern%20design).dotx</Template>
  <TotalTime>17</TotalTime>
  <Pages>3</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abed sharkiya</cp:lastModifiedBy>
  <cp:revision>22</cp:revision>
  <dcterms:created xsi:type="dcterms:W3CDTF">2020-08-31T14:22:00Z</dcterms:created>
  <dcterms:modified xsi:type="dcterms:W3CDTF">2020-08-31T14:38:00Z</dcterms:modified>
  <cp:category>AL-MTTALIB</cp:category>
</cp:coreProperties>
</file>