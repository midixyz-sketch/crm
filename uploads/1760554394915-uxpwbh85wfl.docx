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2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129"/>
                    <pic:cNvPicPr/>
                  </pic:nvPicPr>
                  <pic:blipFill>
                    <a:blip xmlns:r="http://schemas.openxmlformats.org/officeDocument/2006/relationships" r:embed="rIdDB5BM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172"/>
        <w:gridCol w:w="8508"/>
      </w:tblGrid>
      <w:tr w:rsidTr="00FA7B48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86" w:type="dxa"/>
            <w:vAlign w:val="center"/>
          </w:tcPr>
          <w:p w:rsidR="00B95E24" w:rsidP="00FA7B48">
            <w:pPr>
              <w:ind w:left="113" w:right="57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331" w:type="dxa"/>
            <w:vAlign w:val="center"/>
          </w:tcPr>
          <w:p w:rsidR="00B95E24" w:rsidRPr="00C614F1" w:rsidP="00FD376B">
            <w:pPr>
              <w:tabs>
                <w:tab w:val="left" w:pos="459"/>
                <w:tab w:val="right" w:pos="3402"/>
              </w:tabs>
              <w:spacing w:before="360" w:after="360" w:line="257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דוד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סנטור</w:t>
            </w:r>
          </w:p>
        </w:tc>
      </w:tr>
      <w:tr w:rsidTr="00407CFD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86" w:type="dxa"/>
          </w:tcPr>
          <w:p w:rsidR="00DD3462" w:rsidRPr="00DD3462" w:rsidP="00FF63D6">
            <w:pPr>
              <w:tabs>
                <w:tab w:val="left" w:leader="dot" w:pos="340"/>
                <w:tab w:val="right" w:pos="3402"/>
              </w:tabs>
              <w:spacing w:before="240" w:after="240" w:line="259" w:lineRule="auto"/>
              <w:ind w:left="113" w:right="57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פרטים אישיים</w:t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חיפה</w:t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"mailto:Dudi1238@gmail.com" </w:instrTex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t>Dudi1238@gmail.com</w: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054-2590484</w:t>
            </w:r>
          </w:p>
          <w:p w:rsidR="00893FEF" w:rsidRPr="004226F1" w:rsidP="00681C9C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1998</w:t>
            </w:r>
            <w:r w:rsidRPr="00842731" w:rsidR="00681C9C">
              <w:rPr>
                <w:rFonts w:ascii="Arial" w:hAnsi="Arial" w:cs="Arial"/>
                <w:color w:val="333333"/>
              </w:rPr>
              <w:t xml:space="preserve"> </w:t>
            </w:r>
          </w:p>
          <w:p w:rsidR="00B95E24" w:rsidRPr="00440F4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שפות</w:t>
            </w:r>
          </w:p>
          <w:p w:rsidR="00B95E24" w:rsidRPr="00225BBD" w:rsidP="00476687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אנגלית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בסיסית</w:t>
            </w:r>
          </w:p>
          <w:p w:rsidR="00BF7D51" w:rsidP="006B776E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עברית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שפת אם</w:t>
            </w:r>
          </w:p>
          <w:p w:rsidR="00071103" w:rsidRPr="005C703C" w:rsidP="00071103">
            <w:pPr>
              <w:spacing w:line="259" w:lineRule="auto"/>
              <w:ind w:left="113" w:right="57"/>
              <w:rPr>
                <w:color w:val="333333"/>
                <w:rtl/>
              </w:rPr>
            </w:pPr>
          </w:p>
          <w:p w:rsidR="00B95E24" w:rsidRPr="00440F4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כישורים</w:t>
            </w:r>
          </w:p>
          <w:p w:rsidR="00B95E24" w:rsidP="00476687">
            <w:pPr>
              <w:ind w:left="113" w:right="57"/>
              <w:rPr>
                <w:rtl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>אין מידע</w:t>
            </w:r>
          </w:p>
        </w:tc>
        <w:tc>
          <w:tcPr>
            <w:tcW w:w="8331" w:type="dxa"/>
          </w:tcPr>
          <w:p w:rsidR="00B95E24" w:rsidRPr="00324169" w:rsidP="00FF63D6">
            <w:pPr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 w:rsidRPr="00B46428"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תמצית</w:t>
            </w:r>
          </w:p>
          <w:p w:rsidP="00FD376B">
            <w:pPr>
              <w:pStyle w:val="ql-direction-rtlql-align-justify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• יכולות גבוהות בזיהוי ופתרון מהיר של בעיות ,מוטיבציה גבוהה , יכולת ונסיון בעבודה תחת לחץ מול גורמים מרובים. </w:t>
            </w:r>
          </w:p>
          <w:p w:rsidP="00FD376B">
            <w:pPr>
              <w:pStyle w:val="ql-direction-rtlql-align-justify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• עובד היטב באופן עצמי ובצוות , יחסי אנוש מצוינים.</w:t>
            </w:r>
          </w:p>
          <w:p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</w:p>
          <w:p w:rsidR="00B95E24" w:rsidRPr="00324169" w:rsidP="00FF63D6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ניסיון תעסוקתי</w:t>
            </w: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2024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2023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קבלן עבודה עצמי 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534579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</w:rPr>
              <w:t xml:space="preserve">Carmel eco </w:t>
            </w:r>
          </w:p>
          <w:p w:rsidRPr="0030737C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2023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ונסל מכירות נהג 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624099172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709717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נייר חדרה ( גרפיטי ציוד משרדי )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• ניהול מו״מ מול לקוחות ,שימור לקוחות .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• מתן מהיר לבעיות בשטח .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• חלוקה ועמידה ביעדים .</w:t>
            </w:r>
          </w:p>
          <w:p w:rsidR="00B95E24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2019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סדרן עבודה 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47958941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482550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מקס קרן ס.מ.א 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• אחראי על תחום תפעול הנהגים ר היום יומי . 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• פתיחת חוזים והסכמי התקשרות עם ספקים וקבלני משנה לצורך התייעלות החברה והורדת עליות .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2019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2018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פקיד הנהלת חשבונות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29934405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981192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פליינג קרגו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7A7A7A"/>
                <w:rtl/>
              </w:rPr>
              <w:t>• ספקים/ לקוחות/ רכוש קבוע – קליטת חשבוניות, תשלום מס"ב, התאמות ספק/ לקוח, פחת.</w:t>
            </w:r>
          </w:p>
          <w:p w:rsidR="00B95E24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2018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2016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נהג חלוקה והפצה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497845407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237026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י .מ סחר חלקי חילוף בע״מ </w:t>
            </w:r>
          </w:p>
          <w:p w:rsidRPr="0030737C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B95E24" w:rsidP="006D147C">
            <w:pPr>
              <w:pStyle w:val="ListParagraph"/>
              <w:keepNext/>
              <w:keepLines/>
              <w:tabs>
                <w:tab w:val="right" w:pos="459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השכלה</w:t>
            </w:r>
          </w:p>
          <w:p w:rsidR="00B95E24" w:rsidRPr="00031BC1" w:rsidP="006D147C">
            <w:pPr>
              <w:keepNext/>
              <w:keepLines/>
              <w:tabs>
                <w:tab w:val="left" w:pos="459"/>
              </w:tabs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2016</w:t>
            </w:r>
            <w:r w:rsidRPr="00031BC1">
              <w:rPr>
                <w:rFonts w:ascii="Arial" w:hAnsi="Arial" w:cs="Arial"/>
                <w:noProof/>
                <w:color w:val="666666"/>
              </w:rPr>
              <w:t>-</w:t>
            </w:r>
            <w:r w:rsidRPr="00031BC1">
              <w:rPr>
                <w:rFonts w:ascii="Arial" w:hAnsi="Arial" w:cs="Arial"/>
                <w:noProof/>
                <w:color w:val="666666"/>
              </w:rPr>
              <w:t>2004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בגרות מלאה ,השכלה תיכונית </w:t>
            </w:r>
            <w:r w:rsidR="00BF2598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התמחות הנהלת חשבונות סוג ב׳ </w:t>
            </w:r>
          </w:p>
          <w:p w:rsidR="00B95E24" w:rsidRPr="002F6560" w:rsidP="00C17E5E">
            <w:pPr>
              <w:tabs>
                <w:tab w:val="left" w:pos="459"/>
              </w:tabs>
              <w:spacing w:after="60" w:line="288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C710AE">
              <w:rPr>
                <w:rFonts w:ascii="Arial" w:hAnsi="Arial" w:cs="Arial"/>
                <w:noProof/>
                <w:color w:val="666666"/>
              </w:rPr>
              <w:t xml:space="preserve"> </w:t>
            </w:r>
            <w:r w:rsidRPr="00C710AE">
              <w:rPr>
                <w:rFonts w:ascii="Arial" w:hAnsi="Arial" w:cs="Arial"/>
                <w:noProof/>
                <w:color w:val="666666"/>
              </w:rPr>
              <w:drawing>
                <wp:inline distT="0" distB="0" distL="0" distR="0">
                  <wp:extent cx="115200" cy="115200"/>
                  <wp:effectExtent l="0" t="0" r="0" b="0"/>
                  <wp:docPr id="5" name="תמונה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806067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10AE">
              <w:rPr>
                <w:rFonts w:ascii="Arial" w:hAnsi="Arial" w:cs="Arial"/>
                <w:noProof/>
                <w:color w:val="666666"/>
              </w:rPr>
              <w:t xml:space="preserve">  </w:t>
            </w:r>
            <w:r w:rsidRPr="00C710A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noProof/>
                <w:color w:val="666666"/>
                <w:rtl/>
              </w:rPr>
              <w:t xml:space="preserve">לוינסון </w:t>
            </w:r>
          </w:p>
          <w:p w:rsidRPr="0030737C" w:rsidP="00FD376B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B95E24" w:rsidP="006D147C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שירות צבאי</w:t>
            </w:r>
          </w:p>
          <w:p w:rsidR="00B95E24" w:rsidRPr="00031BC1" w:rsidP="006D147C">
            <w:pPr>
              <w:keepNext/>
              <w:keepLines/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2018</w:t>
            </w:r>
            <w:r w:rsidRPr="00031BC1">
              <w:rPr>
                <w:rFonts w:ascii="Arial" w:hAnsi="Arial" w:cs="Arial"/>
                <w:noProof/>
                <w:color w:val="666666"/>
              </w:rPr>
              <w:t>-</w:t>
            </w:r>
            <w:r w:rsidRPr="00031BC1">
              <w:rPr>
                <w:rFonts w:ascii="Arial" w:hAnsi="Arial" w:cs="Arial"/>
                <w:noProof/>
                <w:color w:val="666666"/>
              </w:rPr>
              <w:t>2016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נהג תובלה חומ״ס חילוץ וגרירה </w:t>
            </w:r>
          </w:p>
          <w:p w:rsidRPr="0030737C" w:rsidP="003E430D">
            <w:pPr>
              <w:pStyle w:val="ql-align-rightql-direction-rtl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רובאי 02 ,נהג בבסיס מחנה שימשון בין היתר הובלת חומ"ס ,חילוץ וגרירה טנקים .</w:t>
            </w:r>
          </w:p>
          <w:p w:rsidRPr="0030737C" w:rsidP="003E430D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</w:tc>
      </w:tr>
    </w:tbl>
    <w:p w:rsidR="000C13B4" w:rsidRPr="005274BD">
      <w:pPr>
        <w:rPr>
          <w:vanish/>
        </w:rPr>
      </w:pPr>
    </w:p>
    <w:sectPr w:rsidSect="002A3C0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E24"/>
    <w:rsid w:val="00002AE1"/>
    <w:rsid w:val="00002E0E"/>
    <w:rsid w:val="00031BC1"/>
    <w:rsid w:val="00032409"/>
    <w:rsid w:val="0004522A"/>
    <w:rsid w:val="00056EE6"/>
    <w:rsid w:val="00071103"/>
    <w:rsid w:val="00073CA3"/>
    <w:rsid w:val="0008242D"/>
    <w:rsid w:val="000C13B4"/>
    <w:rsid w:val="000C457A"/>
    <w:rsid w:val="000F5B0C"/>
    <w:rsid w:val="00113BA2"/>
    <w:rsid w:val="0012571D"/>
    <w:rsid w:val="00150C4C"/>
    <w:rsid w:val="001E1177"/>
    <w:rsid w:val="001F0236"/>
    <w:rsid w:val="00225BBD"/>
    <w:rsid w:val="00240072"/>
    <w:rsid w:val="002451D3"/>
    <w:rsid w:val="00270F9F"/>
    <w:rsid w:val="0027603A"/>
    <w:rsid w:val="00294CB1"/>
    <w:rsid w:val="002A3C09"/>
    <w:rsid w:val="002C0FB8"/>
    <w:rsid w:val="002C32E0"/>
    <w:rsid w:val="002F1885"/>
    <w:rsid w:val="002F6560"/>
    <w:rsid w:val="0030737C"/>
    <w:rsid w:val="00324169"/>
    <w:rsid w:val="0034025B"/>
    <w:rsid w:val="00341D18"/>
    <w:rsid w:val="00356D07"/>
    <w:rsid w:val="003B58F8"/>
    <w:rsid w:val="003B5A50"/>
    <w:rsid w:val="003D1863"/>
    <w:rsid w:val="003E430D"/>
    <w:rsid w:val="004049C6"/>
    <w:rsid w:val="00407CFD"/>
    <w:rsid w:val="004226F1"/>
    <w:rsid w:val="00440F4A"/>
    <w:rsid w:val="00476687"/>
    <w:rsid w:val="004A00A2"/>
    <w:rsid w:val="004B4BFC"/>
    <w:rsid w:val="004B79F2"/>
    <w:rsid w:val="00503CB0"/>
    <w:rsid w:val="00520689"/>
    <w:rsid w:val="005274BD"/>
    <w:rsid w:val="0053494A"/>
    <w:rsid w:val="005434C4"/>
    <w:rsid w:val="0057720B"/>
    <w:rsid w:val="0059073B"/>
    <w:rsid w:val="005C703C"/>
    <w:rsid w:val="005D3498"/>
    <w:rsid w:val="006607F4"/>
    <w:rsid w:val="00664013"/>
    <w:rsid w:val="00681C9C"/>
    <w:rsid w:val="00685749"/>
    <w:rsid w:val="006B776E"/>
    <w:rsid w:val="006C07D4"/>
    <w:rsid w:val="006C1D94"/>
    <w:rsid w:val="006C3DB0"/>
    <w:rsid w:val="006C7A5E"/>
    <w:rsid w:val="006D147C"/>
    <w:rsid w:val="006E175A"/>
    <w:rsid w:val="006E585C"/>
    <w:rsid w:val="00706698"/>
    <w:rsid w:val="00732669"/>
    <w:rsid w:val="007D169B"/>
    <w:rsid w:val="007F6BF7"/>
    <w:rsid w:val="00816285"/>
    <w:rsid w:val="008207AF"/>
    <w:rsid w:val="00842731"/>
    <w:rsid w:val="0088618D"/>
    <w:rsid w:val="00893FEF"/>
    <w:rsid w:val="008C5860"/>
    <w:rsid w:val="00935287"/>
    <w:rsid w:val="00964E46"/>
    <w:rsid w:val="009A1B42"/>
    <w:rsid w:val="009C2666"/>
    <w:rsid w:val="009D6E8C"/>
    <w:rsid w:val="009E0141"/>
    <w:rsid w:val="009E72F4"/>
    <w:rsid w:val="00A1776F"/>
    <w:rsid w:val="00A30AC6"/>
    <w:rsid w:val="00A62F1F"/>
    <w:rsid w:val="00A655AF"/>
    <w:rsid w:val="00A663C3"/>
    <w:rsid w:val="00A95CD6"/>
    <w:rsid w:val="00AB1E41"/>
    <w:rsid w:val="00AD4E55"/>
    <w:rsid w:val="00B17C19"/>
    <w:rsid w:val="00B4467B"/>
    <w:rsid w:val="00B46428"/>
    <w:rsid w:val="00B6388D"/>
    <w:rsid w:val="00B95E24"/>
    <w:rsid w:val="00B966AD"/>
    <w:rsid w:val="00BF1516"/>
    <w:rsid w:val="00BF2598"/>
    <w:rsid w:val="00BF7D51"/>
    <w:rsid w:val="00C17E5E"/>
    <w:rsid w:val="00C5185F"/>
    <w:rsid w:val="00C614F1"/>
    <w:rsid w:val="00C710AE"/>
    <w:rsid w:val="00D1367C"/>
    <w:rsid w:val="00DD26DF"/>
    <w:rsid w:val="00DD3462"/>
    <w:rsid w:val="00E2791C"/>
    <w:rsid w:val="00E67358"/>
    <w:rsid w:val="00EB3F7A"/>
    <w:rsid w:val="00F014B4"/>
    <w:rsid w:val="00F267B9"/>
    <w:rsid w:val="00F71C4A"/>
    <w:rsid w:val="00F927F6"/>
    <w:rsid w:val="00FA4497"/>
    <w:rsid w:val="00FA7B48"/>
    <w:rsid w:val="00FB31D7"/>
    <w:rsid w:val="00FD376B"/>
    <w:rsid w:val="00FF63D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9497F49-F0C2-43F0-A7BB-BEC84C88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5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5E24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FB31D7"/>
  </w:style>
  <w:style w:type="paragraph" w:styleId="Footer">
    <w:name w:val="footer"/>
    <w:basedOn w:val="Normal"/>
    <w:link w:val="a0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FB31D7"/>
  </w:style>
  <w:style w:type="paragraph" w:customStyle="1" w:styleId="ql-direction-rtlql-align-justify">
    <w:name w:val="ql-direction-rtl ql-align-justify"/>
    <w:basedOn w:val="Normal"/>
  </w:style>
  <w:style w:type="paragraph" w:customStyle="1" w:styleId="ql-align-right">
    <w:name w:val="ql-align-right"/>
    <w:basedOn w:val="Normal"/>
  </w:style>
  <w:style w:type="paragraph" w:customStyle="1" w:styleId="ql-align-rightql-direction-rtl">
    <w:name w:val="ql-align-right ql-direction-rtl"/>
    <w:basedOn w:val="ListParagraph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DB5BML" Type="http://schemas.openxmlformats.org/officeDocument/2006/relationships/image" Target="media/TY65R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מאיה</Template>
  <TotalTime>45</TotalTime>
  <Pages>1</Pages>
  <Words>188</Words>
  <Characters>849</Characters>
  <Application>Microsoft Office Word</Application>
  <DocSecurity>0</DocSecurity>
  <Lines>10</Lines>
  <Paragraphs>37</Paragraphs>
  <ScaleCrop>false</ScaleCrop>
  <Manager>AllJobs</Manager>
  <Company>AllJobs</Company>
  <LinksUpToDate>false</LinksUpToDate>
  <CharactersWithSpaces>1033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103</cp:revision>
  <dcterms:created xsi:type="dcterms:W3CDTF">2021-02-04T09:43:00Z</dcterms:created>
  <dcterms:modified xsi:type="dcterms:W3CDTF">2021-02-09T13:15:00Z</dcterms:modified>
</cp:coreProperties>
</file>