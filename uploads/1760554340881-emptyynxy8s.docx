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9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244"/>
                    <pic:cNvPicPr/>
                  </pic:nvPicPr>
                  <pic:blipFill>
                    <a:blip xmlns:r="http://schemas.openxmlformats.org/officeDocument/2006/relationships" r:embed="rIdAY2YH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Y="1161"/>
        <w:bidiVisual/>
        <w:tblW w:w="1050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183"/>
      </w:tblGrid>
      <w:tr w:rsidR="004C7593" w:rsidRPr="0096165F" w14:paraId="598CFA03" w14:textId="77777777" w:rsidTr="00757FAA">
        <w:trPr>
          <w:trHeight w:val="4410"/>
        </w:trPr>
        <w:tc>
          <w:tcPr>
            <w:tcW w:w="3600" w:type="dxa"/>
            <w:vAlign w:val="bottom"/>
          </w:tcPr>
          <w:p w14:paraId="4F2AF6D3" w14:textId="77777777" w:rsidR="004C7593" w:rsidRPr="0096165F" w:rsidRDefault="004C7593" w:rsidP="00757FAA">
            <w:pPr>
              <w:tabs>
                <w:tab w:val="left" w:pos="990"/>
              </w:tabs>
              <w:bidi/>
              <w:jc w:val="center"/>
              <w:rPr>
                <w:rFonts w:ascii="Tahoma" w:hAnsi="Tahoma"/>
              </w:rPr>
            </w:pPr>
          </w:p>
        </w:tc>
        <w:tc>
          <w:tcPr>
            <w:tcW w:w="720" w:type="dxa"/>
          </w:tcPr>
          <w:p w14:paraId="3E4BCFD3" w14:textId="77777777" w:rsidR="004C7593" w:rsidRPr="0096165F" w:rsidRDefault="004C7593" w:rsidP="00757FAA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183" w:type="dxa"/>
            <w:vAlign w:val="bottom"/>
          </w:tcPr>
          <w:p w14:paraId="6D063D78" w14:textId="77777777" w:rsidR="00992726" w:rsidRDefault="00992726" w:rsidP="00757FAA">
            <w:pPr>
              <w:pStyle w:val="a3"/>
              <w:bidi/>
              <w:rPr>
                <w:rFonts w:ascii="Tahoma" w:hAnsi="Tahoma"/>
                <w:rtl/>
              </w:rPr>
            </w:pPr>
          </w:p>
          <w:p w14:paraId="7D709CF4" w14:textId="766DCAB3" w:rsidR="004C7593" w:rsidRPr="00992726" w:rsidRDefault="004C7593" w:rsidP="00992726">
            <w:pPr>
              <w:pStyle w:val="a3"/>
              <w:bidi/>
              <w:rPr>
                <w:rFonts w:ascii="Tahoma" w:hAnsi="Tahoma"/>
                <w:sz w:val="72"/>
                <w:szCs w:val="72"/>
              </w:rPr>
            </w:pPr>
            <w:r w:rsidRPr="00992726">
              <w:rPr>
                <w:rFonts w:ascii="Tahoma" w:hAnsi="Tahoma" w:hint="cs"/>
                <w:sz w:val="72"/>
                <w:szCs w:val="72"/>
                <w:rtl/>
              </w:rPr>
              <w:t>אורפז רחל כהן</w:t>
            </w:r>
          </w:p>
          <w:p w14:paraId="123A1AE7" w14:textId="77777777" w:rsidR="004C7593" w:rsidRDefault="004C7593" w:rsidP="00757FAA">
            <w:pPr>
              <w:pStyle w:val="af"/>
              <w:bidi/>
              <w:rPr>
                <w:rFonts w:ascii="Tahoma" w:hAnsi="Tahoma"/>
                <w:rtl/>
              </w:rPr>
            </w:pPr>
          </w:p>
          <w:p w14:paraId="1DEEB6AC" w14:textId="77777777" w:rsidR="00757FAA" w:rsidRDefault="00757FAA" w:rsidP="00757FAA">
            <w:pPr>
              <w:bidi/>
              <w:rPr>
                <w:rtl/>
              </w:rPr>
            </w:pPr>
          </w:p>
          <w:p w14:paraId="39871504" w14:textId="058AAFE8" w:rsidR="00757FAA" w:rsidRPr="00757FAA" w:rsidRDefault="00757FAA" w:rsidP="00757FAA">
            <w:pPr>
              <w:bidi/>
              <w:rPr>
                <w:b/>
                <w:bCs/>
                <w:rtl/>
              </w:rPr>
            </w:pPr>
            <w:r w:rsidRPr="00757FAA">
              <w:rPr>
                <w:rFonts w:hint="cs"/>
                <w:b/>
                <w:bCs/>
                <w:rtl/>
              </w:rPr>
              <w:t>תמצית</w:t>
            </w:r>
          </w:p>
          <w:p w14:paraId="5381CB9A" w14:textId="6EA97802" w:rsidR="00757FAA" w:rsidRDefault="00757FAA" w:rsidP="009927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אחראית, </w:t>
            </w:r>
            <w:r w:rsidR="00853E1E">
              <w:rPr>
                <w:rFonts w:hint="cs"/>
                <w:rtl/>
              </w:rPr>
              <w:t xml:space="preserve">מסודרת, </w:t>
            </w:r>
            <w:r>
              <w:rPr>
                <w:rFonts w:hint="cs"/>
                <w:rtl/>
              </w:rPr>
              <w:t>בעלת יכולת עבודת צוות, אמינה ומסורה, בעלת יכולת ארגון, ועמידה בזמן</w:t>
            </w:r>
          </w:p>
          <w:p w14:paraId="64422B88" w14:textId="77777777" w:rsidR="00757FAA" w:rsidRPr="00757FAA" w:rsidRDefault="00757FAA" w:rsidP="00757FAA">
            <w:pPr>
              <w:bidi/>
            </w:pPr>
          </w:p>
        </w:tc>
      </w:tr>
      <w:tr w:rsidR="004C7593" w:rsidRPr="0096165F" w14:paraId="1D3BFF60" w14:textId="77777777" w:rsidTr="00757FAA">
        <w:tc>
          <w:tcPr>
            <w:tcW w:w="3600" w:type="dxa"/>
          </w:tcPr>
          <w:sdt>
            <w:sdtPr>
              <w:rPr>
                <w:rFonts w:ascii="Tahoma" w:hAnsi="Tahoma"/>
                <w:rtl/>
              </w:rPr>
              <w:id w:val="-1954003311"/>
              <w:placeholder>
                <w:docPart w:val="CBF0E2A7BC0B44E8B6F3FE45E100A6CC"/>
              </w:placeholder>
              <w:temporary/>
              <w:showingPlcHdr/>
              <w15:appearance w15:val="hidden"/>
            </w:sdtPr>
            <w:sdtContent>
              <w:p w14:paraId="31E68996" w14:textId="7C8F02D7" w:rsidR="004C7593" w:rsidRPr="0096165F" w:rsidRDefault="004C7593" w:rsidP="00757FAA">
                <w:pPr>
                  <w:pStyle w:val="3"/>
                  <w:bidi/>
                  <w:rPr>
                    <w:rFonts w:ascii="Tahoma" w:hAnsi="Tahoma"/>
                  </w:rPr>
                </w:pPr>
                <w:r w:rsidRPr="00DC211E">
                  <w:rPr>
                    <w:rFonts w:ascii="Tahoma" w:hAnsi="Tahoma"/>
                    <w:b w:val="0"/>
                    <w:rtl/>
                    <w:lang w:eastAsia="he"/>
                  </w:rPr>
                  <w:t>פרטי קשר</w:t>
                </w:r>
              </w:p>
            </w:sdtContent>
          </w:sdt>
          <w:sdt>
            <w:sdtPr>
              <w:rPr>
                <w:rFonts w:ascii="Tahoma" w:hAnsi="Tahoma"/>
                <w:rtl/>
              </w:rPr>
              <w:id w:val="1111563247"/>
              <w:placeholder>
                <w:docPart w:val="476FA75D9FD541B295DB5BCE9E4DD9A1"/>
              </w:placeholder>
              <w:temporary/>
              <w:showingPlcHdr/>
              <w15:appearance w15:val="hidden"/>
            </w:sdtPr>
            <w:sdtContent>
              <w:p w14:paraId="743915BB" w14:textId="77777777" w:rsidR="004C7593" w:rsidRPr="0096165F" w:rsidRDefault="004C7593" w:rsidP="00757FAA">
                <w:pPr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טלפון:</w:t>
                </w:r>
              </w:p>
            </w:sdtContent>
          </w:sdt>
          <w:p w14:paraId="4D03A9C2" w14:textId="77777777" w:rsidR="004C7593" w:rsidRPr="0096165F" w:rsidRDefault="004C7593" w:rsidP="00757FAA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058-410-4500</w:t>
            </w:r>
          </w:p>
          <w:p w14:paraId="20945703" w14:textId="77777777" w:rsidR="004C7593" w:rsidRPr="0096165F" w:rsidRDefault="004C7593" w:rsidP="00757FAA">
            <w:pPr>
              <w:bidi/>
              <w:rPr>
                <w:rFonts w:ascii="Tahoma" w:hAnsi="Tahoma"/>
              </w:rPr>
            </w:pPr>
          </w:p>
          <w:p w14:paraId="75DAD844" w14:textId="77777777" w:rsidR="004C7593" w:rsidRPr="0096165F" w:rsidRDefault="004C7593" w:rsidP="00757FAA">
            <w:pPr>
              <w:bidi/>
              <w:rPr>
                <w:rFonts w:ascii="Tahoma" w:hAnsi="Tahoma"/>
              </w:rPr>
            </w:pPr>
          </w:p>
          <w:sdt>
            <w:sdtPr>
              <w:rPr>
                <w:rFonts w:ascii="Tahoma" w:hAnsi="Tahoma"/>
                <w:rtl/>
              </w:rPr>
              <w:id w:val="-240260293"/>
              <w:placeholder>
                <w:docPart w:val="0E6EE3496B79400991F0F745C0E7DE8D"/>
              </w:placeholder>
              <w:temporary/>
              <w:showingPlcHdr/>
              <w15:appearance w15:val="hidden"/>
            </w:sdtPr>
            <w:sdtContent>
              <w:p w14:paraId="67A7A229" w14:textId="77777777" w:rsidR="004C7593" w:rsidRPr="0096165F" w:rsidRDefault="004C7593" w:rsidP="00757FAA">
                <w:pPr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דואר אלקטרוני:</w:t>
                </w:r>
              </w:p>
            </w:sdtContent>
          </w:sdt>
          <w:p w14:paraId="2504E9AB" w14:textId="77777777" w:rsidR="004C7593" w:rsidRPr="0096165F" w:rsidRDefault="004C7593" w:rsidP="00757FAA">
            <w:pPr>
              <w:bidi/>
              <w:rPr>
                <w:rStyle w:val="Hyperlink"/>
                <w:rFonts w:ascii="Tahoma" w:hAnsi="Tahoma"/>
              </w:rPr>
            </w:pPr>
            <w:r>
              <w:t>Orpazc12@walla.com</w:t>
            </w:r>
          </w:p>
          <w:p w14:paraId="488518BE" w14:textId="77777777" w:rsidR="004C7593" w:rsidRPr="0096165F" w:rsidRDefault="004C7593" w:rsidP="00757FAA">
            <w:pPr>
              <w:bidi/>
              <w:rPr>
                <w:rFonts w:ascii="Tahoma" w:hAnsi="Tahoma"/>
              </w:rPr>
            </w:pPr>
          </w:p>
        </w:tc>
        <w:tc>
          <w:tcPr>
            <w:tcW w:w="720" w:type="dxa"/>
          </w:tcPr>
          <w:p w14:paraId="3512FFC6" w14:textId="77777777" w:rsidR="004C7593" w:rsidRPr="0096165F" w:rsidRDefault="004C7593" w:rsidP="00757FAA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183" w:type="dxa"/>
          </w:tcPr>
          <w:sdt>
            <w:sdtPr>
              <w:rPr>
                <w:rFonts w:ascii="Tahoma" w:hAnsi="Tahoma"/>
                <w:rtl/>
              </w:rPr>
              <w:id w:val="1049110328"/>
              <w:placeholder>
                <w:docPart w:val="40955F8E9E50423E9C3C2A356DEFB65D"/>
              </w:placeholder>
              <w:temporary/>
              <w:showingPlcHdr/>
              <w15:appearance w15:val="hidden"/>
            </w:sdtPr>
            <w:sdtContent>
              <w:p w14:paraId="34EB2519" w14:textId="77777777" w:rsidR="004C7593" w:rsidRPr="0096165F" w:rsidRDefault="004C7593" w:rsidP="00757FAA">
                <w:pPr>
                  <w:pStyle w:val="2"/>
                  <w:bidi/>
                  <w:rPr>
                    <w:rFonts w:ascii="Tahoma" w:hAnsi="Tahoma"/>
                  </w:rPr>
                </w:pPr>
                <w:r w:rsidRPr="00757FAA">
                  <w:rPr>
                    <w:rFonts w:ascii="Tahoma" w:hAnsi="Tahoma"/>
                    <w:szCs w:val="22"/>
                    <w:rtl/>
                    <w:lang w:eastAsia="he"/>
                  </w:rPr>
                  <w:t>השכלה</w:t>
                </w:r>
              </w:p>
            </w:sdtContent>
          </w:sdt>
          <w:p w14:paraId="200EA174" w14:textId="6BE8C9CE" w:rsidR="004C7593" w:rsidRPr="0096165F" w:rsidRDefault="004C7593" w:rsidP="00757FAA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מגמת מחול, בוגרת 12 שנות לימוד עם בגרות מלאה, אולפנת נחלה </w:t>
            </w:r>
            <w:proofErr w:type="spellStart"/>
            <w:r>
              <w:rPr>
                <w:rFonts w:ascii="Tahoma" w:hAnsi="Tahoma" w:hint="cs"/>
                <w:rtl/>
              </w:rPr>
              <w:t>דרכא</w:t>
            </w:r>
            <w:proofErr w:type="spellEnd"/>
          </w:p>
          <w:p w14:paraId="544F3755" w14:textId="10223CD2" w:rsidR="004C7593" w:rsidRPr="0096165F" w:rsidRDefault="004C7593" w:rsidP="00757FAA">
            <w:pPr>
              <w:bidi/>
              <w:rPr>
                <w:rFonts w:ascii="Tahoma" w:hAnsi="Tahoma"/>
              </w:rPr>
            </w:pPr>
          </w:p>
          <w:sdt>
            <w:sdtPr>
              <w:rPr>
                <w:rFonts w:ascii="Tahoma" w:hAnsi="Tahoma"/>
                <w:rtl/>
              </w:rPr>
              <w:id w:val="1001553383"/>
              <w:placeholder>
                <w:docPart w:val="F248E42FF1D040AFB0A999F698540FE8"/>
              </w:placeholder>
              <w:temporary/>
              <w:showingPlcHdr/>
              <w15:appearance w15:val="hidden"/>
            </w:sdtPr>
            <w:sdtContent>
              <w:p w14:paraId="7E0AA439" w14:textId="77777777" w:rsidR="004C7593" w:rsidRPr="0096165F" w:rsidRDefault="004C7593" w:rsidP="00757FAA">
                <w:pPr>
                  <w:pStyle w:val="2"/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ניסיון תעסוקתי</w:t>
                </w:r>
              </w:p>
            </w:sdtContent>
          </w:sdt>
          <w:p w14:paraId="43FBE8B4" w14:textId="0CDC1AB3" w:rsidR="00853E1E" w:rsidRDefault="00853E1E" w:rsidP="00757FAA">
            <w:pPr>
              <w:pStyle w:val="4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משלבת </w:t>
            </w:r>
            <w:proofErr w:type="spellStart"/>
            <w:r>
              <w:rPr>
                <w:rFonts w:ascii="Tahoma" w:hAnsi="Tahoma" w:hint="cs"/>
                <w:rtl/>
              </w:rPr>
              <w:t>בחנ"מ</w:t>
            </w:r>
            <w:proofErr w:type="spellEnd"/>
            <w:r>
              <w:rPr>
                <w:rFonts w:ascii="Tahoma" w:hAnsi="Tahoma" w:hint="cs"/>
                <w:rtl/>
              </w:rPr>
              <w:t>-בי</w:t>
            </w:r>
            <w:r w:rsidR="00374C30">
              <w:rPr>
                <w:rFonts w:ascii="Tahoma" w:hAnsi="Tahoma" w:hint="cs"/>
                <w:rtl/>
              </w:rPr>
              <w:t>"</w:t>
            </w:r>
            <w:r>
              <w:rPr>
                <w:rFonts w:ascii="Tahoma" w:hAnsi="Tahoma" w:hint="cs"/>
                <w:rtl/>
              </w:rPr>
              <w:t>ס</w:t>
            </w:r>
            <w:r w:rsidR="00374C30">
              <w:rPr>
                <w:rFonts w:ascii="Tahoma" w:hAnsi="Tahoma" w:hint="cs"/>
                <w:rtl/>
              </w:rPr>
              <w:t xml:space="preserve"> </w:t>
            </w:r>
            <w:r>
              <w:rPr>
                <w:rFonts w:ascii="Tahoma" w:hAnsi="Tahoma" w:hint="cs"/>
                <w:rtl/>
              </w:rPr>
              <w:t xml:space="preserve"> יסודי רעננה</w:t>
            </w:r>
          </w:p>
          <w:p w14:paraId="3BB316E4" w14:textId="2F3BF1FD" w:rsidR="00853E1E" w:rsidRDefault="00853E1E" w:rsidP="00853E1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2023-2024</w:t>
            </w:r>
            <w:r w:rsidR="002327C0">
              <w:rPr>
                <w:rFonts w:hint="cs"/>
                <w:rtl/>
              </w:rPr>
              <w:t xml:space="preserve"> </w:t>
            </w:r>
          </w:p>
          <w:p w14:paraId="0285A398" w14:textId="30A1BF7E" w:rsidR="00853E1E" w:rsidRDefault="00853E1E" w:rsidP="00853E1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במסגרת התפקיד:</w:t>
            </w:r>
            <w:r w:rsidR="00374C30">
              <w:rPr>
                <w:rFonts w:hint="cs"/>
                <w:rtl/>
              </w:rPr>
              <w:t xml:space="preserve"> עזרה לתלמיד על הרצף האוטיסטי, תמיכה רגשית, עזרה לימודית ושילוב חברתי</w:t>
            </w:r>
          </w:p>
          <w:p w14:paraId="11BF4029" w14:textId="0A25C034" w:rsidR="00853E1E" w:rsidRPr="00853E1E" w:rsidRDefault="00853E1E" w:rsidP="00853E1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התפקיד דרש מיומנויות כגון:</w:t>
            </w:r>
            <w:r w:rsidR="00374C30">
              <w:rPr>
                <w:rFonts w:hint="cs"/>
                <w:rtl/>
              </w:rPr>
              <w:t xml:space="preserve"> אחריות, תקשורת, </w:t>
            </w:r>
            <w:r w:rsidR="00992726">
              <w:rPr>
                <w:rFonts w:hint="cs"/>
                <w:rtl/>
              </w:rPr>
              <w:t xml:space="preserve">יכולת פתרון בעיות (מציאת פתרונות יצירתיים ומיידיים), </w:t>
            </w:r>
            <w:r w:rsidR="00374C30">
              <w:rPr>
                <w:rFonts w:hint="cs"/>
                <w:rtl/>
              </w:rPr>
              <w:t>סבלנות והכלה(הבנה של הצרכים המיוחדים והיכולת להגיב אליהם ברגישות)</w:t>
            </w:r>
          </w:p>
          <w:p w14:paraId="02066E41" w14:textId="77777777" w:rsidR="00853E1E" w:rsidRDefault="00853E1E" w:rsidP="00853E1E">
            <w:pPr>
              <w:pStyle w:val="4"/>
              <w:bidi/>
              <w:rPr>
                <w:rFonts w:ascii="Tahoma" w:hAnsi="Tahoma"/>
                <w:rtl/>
              </w:rPr>
            </w:pPr>
          </w:p>
          <w:p w14:paraId="794B2892" w14:textId="40C93516" w:rsidR="004C7593" w:rsidRPr="00FB0977" w:rsidRDefault="004C7593" w:rsidP="00853E1E">
            <w:pPr>
              <w:pStyle w:val="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טבחית במעון אמונה</w:t>
            </w:r>
          </w:p>
          <w:p w14:paraId="536071A2" w14:textId="77777777" w:rsidR="004C7593" w:rsidRPr="0096165F" w:rsidRDefault="004C7593" w:rsidP="00757FAA">
            <w:pPr>
              <w:pStyle w:val="a6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2023- היום</w:t>
            </w:r>
          </w:p>
          <w:p w14:paraId="35F432C9" w14:textId="77777777" w:rsidR="004C7593" w:rsidRDefault="004C7593" w:rsidP="00757FAA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התפקיד דורש סדר, ארגון, ועמידה בזמנים</w:t>
            </w:r>
          </w:p>
          <w:p w14:paraId="744D282D" w14:textId="77777777" w:rsidR="004C7593" w:rsidRPr="0096165F" w:rsidRDefault="004C7593" w:rsidP="00757FAA">
            <w:pPr>
              <w:bidi/>
              <w:rPr>
                <w:rFonts w:ascii="Tahoma" w:hAnsi="Tahoma"/>
              </w:rPr>
            </w:pPr>
          </w:p>
          <w:p w14:paraId="4F0B3A69" w14:textId="77777777" w:rsidR="004C7593" w:rsidRPr="00FB0977" w:rsidRDefault="004C7593" w:rsidP="00757FAA">
            <w:pPr>
              <w:pStyle w:val="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שירות לאומי מעון אמונה, אלעד</w:t>
            </w:r>
          </w:p>
          <w:p w14:paraId="7CCCB5EB" w14:textId="77777777" w:rsidR="004C7593" w:rsidRPr="0096165F" w:rsidRDefault="004C7593" w:rsidP="00757FAA">
            <w:pPr>
              <w:pStyle w:val="a6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2022-2023</w:t>
            </w:r>
          </w:p>
          <w:p w14:paraId="546BE82A" w14:textId="77777777" w:rsidR="004C7593" w:rsidRDefault="004C7593" w:rsidP="00757FAA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במסגרת התפקיד: קשר עם הילדים, הצוות החינוכי וההורים</w:t>
            </w:r>
          </w:p>
          <w:p w14:paraId="4AB66D65" w14:textId="77777777" w:rsidR="004C7593" w:rsidRPr="0096165F" w:rsidRDefault="004C7593" w:rsidP="00757FAA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התפקיד דרש מיומנויות כגון: אחריות, עבודת צוות, תקשורת בינאישית</w:t>
            </w:r>
            <w:r w:rsidRPr="0096165F">
              <w:rPr>
                <w:rFonts w:ascii="Tahoma" w:hAnsi="Tahoma"/>
                <w:rtl/>
                <w:lang w:eastAsia="he"/>
              </w:rPr>
              <w:t xml:space="preserve"> </w:t>
            </w:r>
          </w:p>
          <w:p w14:paraId="538FA93C" w14:textId="77777777" w:rsidR="004C7593" w:rsidRPr="0096165F" w:rsidRDefault="004C7593" w:rsidP="00757FAA">
            <w:pPr>
              <w:bidi/>
              <w:rPr>
                <w:rFonts w:ascii="Tahoma" w:hAnsi="Tahoma"/>
              </w:rPr>
            </w:pPr>
          </w:p>
          <w:p w14:paraId="495C5211" w14:textId="77777777" w:rsidR="004C7593" w:rsidRPr="00DC211E" w:rsidRDefault="004C7593" w:rsidP="00757FAA">
            <w:pPr>
              <w:pStyle w:val="4"/>
              <w:bidi/>
              <w:rPr>
                <w:rFonts w:ascii="Tahoma" w:hAnsi="Tahoma"/>
                <w:b w:val="0"/>
                <w:bCs w:val="0"/>
              </w:rPr>
            </w:pPr>
            <w:r>
              <w:rPr>
                <w:rFonts w:ascii="Tahoma" w:hAnsi="Tahoma" w:hint="cs"/>
                <w:rtl/>
              </w:rPr>
              <w:t>שירות לאומי במרכז התפתחות הילד, כללית אלעד</w:t>
            </w:r>
          </w:p>
          <w:p w14:paraId="75C525E6" w14:textId="77777777" w:rsidR="004C7593" w:rsidRPr="0096165F" w:rsidRDefault="004C7593" w:rsidP="00757FAA">
            <w:pPr>
              <w:pStyle w:val="a6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2021-2022</w:t>
            </w:r>
          </w:p>
          <w:p w14:paraId="274BCC96" w14:textId="679F8B22" w:rsidR="004C7593" w:rsidRDefault="004C7593" w:rsidP="00757FAA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במסגרת התפקיד: תפקיד מזכירותי מרכזי</w:t>
            </w:r>
            <w:r w:rsidR="00992726">
              <w:rPr>
                <w:rFonts w:ascii="Tahoma" w:hAnsi="Tahoma" w:hint="cs"/>
                <w:rtl/>
              </w:rPr>
              <w:t xml:space="preserve"> במכון</w:t>
            </w:r>
          </w:p>
          <w:p w14:paraId="21F45CDA" w14:textId="77777777" w:rsidR="004C7593" w:rsidRDefault="004C7593" w:rsidP="00757FAA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*</w:t>
            </w:r>
            <w:r w:rsidRPr="0096165F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rtl/>
              </w:rPr>
              <w:t>ניסיון במתן שירות פרונטלי ומענה טלפוני</w:t>
            </w:r>
          </w:p>
          <w:p w14:paraId="369AE02D" w14:textId="77777777" w:rsidR="004C7593" w:rsidRDefault="004C7593" w:rsidP="00757FAA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*מעקב אחר בקשות לטיפול</w:t>
            </w:r>
          </w:p>
          <w:p w14:paraId="6E96F50A" w14:textId="77777777" w:rsidR="004C7593" w:rsidRDefault="004C7593" w:rsidP="00757FAA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* שימוש במערכות מחשב</w:t>
            </w:r>
          </w:p>
          <w:p w14:paraId="3043608B" w14:textId="77777777" w:rsidR="004C7593" w:rsidRDefault="004C7593" w:rsidP="00757FAA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* עמידה בזמנים</w:t>
            </w:r>
          </w:p>
          <w:p w14:paraId="23DB7B28" w14:textId="77777777" w:rsidR="004C7593" w:rsidRDefault="004C7593" w:rsidP="00757FAA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התפקיד דרש מיומנויות כגון: התמודדות במצבי לחץ, מתן שירות ברמה גבוהה, דיוק ויכולת ארגון</w:t>
            </w:r>
          </w:p>
          <w:p w14:paraId="6D3A6FEB" w14:textId="77777777" w:rsidR="004C7593" w:rsidRDefault="004C7593" w:rsidP="00757FAA">
            <w:pPr>
              <w:bidi/>
              <w:rPr>
                <w:rFonts w:ascii="Tahoma" w:hAnsi="Tahoma"/>
                <w:rtl/>
              </w:rPr>
            </w:pPr>
          </w:p>
          <w:p w14:paraId="578BCA6D" w14:textId="2C512728" w:rsidR="004C7593" w:rsidRPr="004C7593" w:rsidRDefault="004C7593" w:rsidP="00757FAA">
            <w:pPr>
              <w:bidi/>
              <w:rPr>
                <w:rFonts w:ascii="Tahoma" w:hAnsi="Tahoma"/>
                <w:b/>
                <w:bCs/>
                <w:rtl/>
              </w:rPr>
            </w:pPr>
            <w:r w:rsidRPr="004C7593">
              <w:rPr>
                <w:rFonts w:ascii="Tahoma" w:hAnsi="Tahoma" w:hint="cs"/>
                <w:b/>
                <w:bCs/>
                <w:rtl/>
              </w:rPr>
              <w:t>אחראית משמרת וקופאית, סופר</w:t>
            </w:r>
          </w:p>
          <w:p w14:paraId="08FC826A" w14:textId="4BF3663C" w:rsidR="004C7593" w:rsidRDefault="004C7593" w:rsidP="00757FAA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2018-2020</w:t>
            </w:r>
          </w:p>
          <w:p w14:paraId="1DC67722" w14:textId="5A4CF391" w:rsidR="004C7593" w:rsidRDefault="004C7593" w:rsidP="00757FAA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התפקיד דרש עבודה עם קהל וצוות</w:t>
            </w:r>
          </w:p>
          <w:p w14:paraId="1FA498A6" w14:textId="22BE1D9A" w:rsidR="004C7593" w:rsidRDefault="004C7593" w:rsidP="00757FAA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lastRenderedPageBreak/>
              <w:t>התפקיד דרש מיומנויות כגון: אחריות, מתן שירות, ארגון</w:t>
            </w:r>
          </w:p>
          <w:p w14:paraId="41AC581C" w14:textId="77777777" w:rsidR="00757FAA" w:rsidRDefault="00757FAA" w:rsidP="00757FAA">
            <w:pPr>
              <w:bidi/>
              <w:rPr>
                <w:rFonts w:ascii="Tahoma" w:hAnsi="Tahoma"/>
                <w:rtl/>
              </w:rPr>
            </w:pPr>
          </w:p>
          <w:p w14:paraId="6B8C6D10" w14:textId="77777777" w:rsidR="00757FAA" w:rsidRDefault="00757FAA" w:rsidP="00757FAA">
            <w:pPr>
              <w:bidi/>
              <w:rPr>
                <w:rFonts w:ascii="Tahoma" w:hAnsi="Tahoma"/>
                <w:rtl/>
              </w:rPr>
            </w:pPr>
          </w:p>
          <w:p w14:paraId="28AC77D3" w14:textId="77777777" w:rsidR="00757FAA" w:rsidRDefault="00757FAA" w:rsidP="00757FAA">
            <w:pPr>
              <w:bidi/>
              <w:rPr>
                <w:rFonts w:ascii="Tahoma" w:hAnsi="Tahoma"/>
                <w:rtl/>
              </w:rPr>
            </w:pPr>
          </w:p>
          <w:p w14:paraId="209DD779" w14:textId="733B1B57" w:rsidR="00757FAA" w:rsidRPr="00757FAA" w:rsidRDefault="00757FAA" w:rsidP="00757FAA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b/>
                <w:bCs/>
                <w:rtl/>
              </w:rPr>
              <w:t>יישומי מחשב:</w:t>
            </w:r>
            <w:r>
              <w:rPr>
                <w:rFonts w:ascii="Tahoma" w:hAnsi="Tahoma" w:hint="cs"/>
                <w:rtl/>
              </w:rPr>
              <w:t xml:space="preserve"> וורד, אאוטלוק, מסנגר</w:t>
            </w:r>
          </w:p>
          <w:p w14:paraId="36106C06" w14:textId="77777777" w:rsidR="004C7593" w:rsidRDefault="004C7593" w:rsidP="00757FAA">
            <w:pPr>
              <w:pStyle w:val="2"/>
              <w:bidi/>
              <w:rPr>
                <w:rFonts w:ascii="Tahoma" w:hAnsi="Tahoma"/>
                <w:rtl/>
              </w:rPr>
            </w:pPr>
          </w:p>
          <w:p w14:paraId="2F0CE864" w14:textId="77777777" w:rsidR="004C7593" w:rsidRPr="00686EE4" w:rsidRDefault="004C7593" w:rsidP="00757FAA">
            <w:pPr>
              <w:bidi/>
            </w:pPr>
          </w:p>
        </w:tc>
      </w:tr>
    </w:tbl>
    <w:p w14:paraId="11A9D271" w14:textId="77777777" w:rsidR="002D34E7" w:rsidRPr="0096165F" w:rsidRDefault="002D34E7" w:rsidP="000C45FF">
      <w:pPr>
        <w:tabs>
          <w:tab w:val="left" w:pos="990"/>
        </w:tabs>
        <w:bidi/>
        <w:rPr>
          <w:rFonts w:ascii="Tahoma" w:hAnsi="Tahoma"/>
        </w:rPr>
      </w:pPr>
    </w:p>
    <w:sectPr w:rsidR="002D34E7" w:rsidRPr="0096165F" w:rsidSect="00AE7882">
      <w:head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5DD0C" w14:textId="77777777" w:rsidR="00B83A81" w:rsidRDefault="00B83A81" w:rsidP="000C45FF">
      <w:r>
        <w:separator/>
      </w:r>
    </w:p>
  </w:endnote>
  <w:endnote w:type="continuationSeparator" w:id="0">
    <w:p w14:paraId="25FC72A4" w14:textId="77777777" w:rsidR="00B83A81" w:rsidRDefault="00B83A8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A21CC" w14:textId="77777777" w:rsidR="00B83A81" w:rsidRDefault="00B83A81" w:rsidP="000C45FF">
      <w:r>
        <w:separator/>
      </w:r>
    </w:p>
  </w:footnote>
  <w:footnote w:type="continuationSeparator" w:id="0">
    <w:p w14:paraId="2E92C4AC" w14:textId="77777777" w:rsidR="00B83A81" w:rsidRDefault="00B83A81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F51C7" w14:textId="77777777" w:rsidR="000C45FF" w:rsidRDefault="000C45FF">
    <w:pPr>
      <w:pStyle w:val="a9"/>
      <w:bidi/>
    </w:pPr>
    <w:r>
      <w:rPr>
        <w:noProof/>
        <w:rtl/>
        <w:lang w:eastAsia="he"/>
      </w:rPr>
      <w:drawing>
        <wp:anchor distT="0" distB="0" distL="114300" distR="114300" simplePos="0" relativeHeight="251658240" behindDoc="1" locked="0" layoutInCell="1" allowOverlap="1" wp14:anchorId="7C490459" wp14:editId="1838D75A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E4"/>
    <w:rsid w:val="00036450"/>
    <w:rsid w:val="00094499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CAC"/>
    <w:rsid w:val="001F1ECC"/>
    <w:rsid w:val="002327C0"/>
    <w:rsid w:val="002400EB"/>
    <w:rsid w:val="00256CF7"/>
    <w:rsid w:val="00281FD5"/>
    <w:rsid w:val="002D34E7"/>
    <w:rsid w:val="0030481B"/>
    <w:rsid w:val="003156FC"/>
    <w:rsid w:val="003254B5"/>
    <w:rsid w:val="0037121F"/>
    <w:rsid w:val="00374C30"/>
    <w:rsid w:val="003A6B7D"/>
    <w:rsid w:val="003B06CA"/>
    <w:rsid w:val="00405060"/>
    <w:rsid w:val="004071FC"/>
    <w:rsid w:val="00445947"/>
    <w:rsid w:val="004779CE"/>
    <w:rsid w:val="004813B3"/>
    <w:rsid w:val="00496591"/>
    <w:rsid w:val="004C63E4"/>
    <w:rsid w:val="004C7593"/>
    <w:rsid w:val="004D3011"/>
    <w:rsid w:val="005262AC"/>
    <w:rsid w:val="005E39D5"/>
    <w:rsid w:val="00600670"/>
    <w:rsid w:val="0062123A"/>
    <w:rsid w:val="00646E75"/>
    <w:rsid w:val="006771D0"/>
    <w:rsid w:val="00686EE4"/>
    <w:rsid w:val="006B3BED"/>
    <w:rsid w:val="00715FCB"/>
    <w:rsid w:val="00743101"/>
    <w:rsid w:val="00757FAA"/>
    <w:rsid w:val="007775E1"/>
    <w:rsid w:val="007867A0"/>
    <w:rsid w:val="007927F5"/>
    <w:rsid w:val="00802613"/>
    <w:rsid w:val="00802CA0"/>
    <w:rsid w:val="008532F7"/>
    <w:rsid w:val="00853E1E"/>
    <w:rsid w:val="009203D9"/>
    <w:rsid w:val="009260CD"/>
    <w:rsid w:val="00952C25"/>
    <w:rsid w:val="0096165F"/>
    <w:rsid w:val="00992726"/>
    <w:rsid w:val="00A2118D"/>
    <w:rsid w:val="00AD0737"/>
    <w:rsid w:val="00AD76E2"/>
    <w:rsid w:val="00AE7882"/>
    <w:rsid w:val="00B20152"/>
    <w:rsid w:val="00B359E4"/>
    <w:rsid w:val="00B57D98"/>
    <w:rsid w:val="00B70850"/>
    <w:rsid w:val="00B83A81"/>
    <w:rsid w:val="00BF0BC0"/>
    <w:rsid w:val="00C066B6"/>
    <w:rsid w:val="00C37BA1"/>
    <w:rsid w:val="00C4674C"/>
    <w:rsid w:val="00C506CF"/>
    <w:rsid w:val="00C56802"/>
    <w:rsid w:val="00C72BED"/>
    <w:rsid w:val="00C745C1"/>
    <w:rsid w:val="00C9578B"/>
    <w:rsid w:val="00CB0055"/>
    <w:rsid w:val="00D031DA"/>
    <w:rsid w:val="00D2522B"/>
    <w:rsid w:val="00D422DE"/>
    <w:rsid w:val="00D5459D"/>
    <w:rsid w:val="00DA1F4D"/>
    <w:rsid w:val="00DC211E"/>
    <w:rsid w:val="00DD172A"/>
    <w:rsid w:val="00E25A26"/>
    <w:rsid w:val="00E4381A"/>
    <w:rsid w:val="00E55D74"/>
    <w:rsid w:val="00F60274"/>
    <w:rsid w:val="00F77FB9"/>
    <w:rsid w:val="00FB068F"/>
    <w:rsid w:val="00FB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8327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a">
    <w:name w:val="Normal"/>
    <w:qFormat/>
    <w:rsid w:val="0096165F"/>
    <w:rPr>
      <w:rFonts w:cs="Tahoma"/>
      <w:sz w:val="18"/>
      <w:szCs w:val="22"/>
      <w:lang w:bidi="he-IL"/>
    </w:rPr>
  </w:style>
  <w:style w:type="paragraph" w:styleId="1">
    <w:name w:val="heading 1"/>
    <w:basedOn w:val="a"/>
    <w:next w:val="a"/>
    <w:link w:val="10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3">
    <w:name w:val="heading 3"/>
    <w:basedOn w:val="a"/>
    <w:next w:val="a"/>
    <w:link w:val="30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4">
    <w:name w:val="heading 4"/>
    <w:basedOn w:val="a"/>
    <w:next w:val="a"/>
    <w:link w:val="40"/>
    <w:uiPriority w:val="9"/>
    <w:qFormat/>
    <w:rsid w:val="00FB0977"/>
    <w:pPr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a3">
    <w:name w:val="Title"/>
    <w:basedOn w:val="a"/>
    <w:next w:val="a"/>
    <w:link w:val="a4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4">
    <w:name w:val="כותרת טקסט תו"/>
    <w:basedOn w:val="a0"/>
    <w:link w:val="a3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a5">
    <w:name w:val="Emphasis"/>
    <w:basedOn w:val="a0"/>
    <w:uiPriority w:val="11"/>
    <w:semiHidden/>
    <w:qFormat/>
    <w:rsid w:val="00E25A26"/>
    <w:rPr>
      <w:i/>
      <w:iCs/>
    </w:rPr>
  </w:style>
  <w:style w:type="character" w:customStyle="1" w:styleId="10">
    <w:name w:val="כותרת 1 תו"/>
    <w:basedOn w:val="a0"/>
    <w:link w:val="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a6">
    <w:name w:val="Date"/>
    <w:basedOn w:val="a"/>
    <w:next w:val="a"/>
    <w:link w:val="a7"/>
    <w:uiPriority w:val="99"/>
    <w:rsid w:val="0096165F"/>
  </w:style>
  <w:style w:type="character" w:customStyle="1" w:styleId="a7">
    <w:name w:val="תאריך תו"/>
    <w:basedOn w:val="a0"/>
    <w:link w:val="a6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a0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styleId="a8">
    <w:name w:val="Unresolved Mention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a">
    <w:name w:val="כותרת עליונה תו"/>
    <w:basedOn w:val="a0"/>
    <w:link w:val="a9"/>
    <w:uiPriority w:val="99"/>
    <w:semiHidden/>
    <w:rsid w:val="000C45FF"/>
    <w:rPr>
      <w:sz w:val="22"/>
      <w:szCs w:val="22"/>
    </w:rPr>
  </w:style>
  <w:style w:type="paragraph" w:styleId="ab">
    <w:name w:val="footer"/>
    <w:basedOn w:val="a"/>
    <w:link w:val="ac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c">
    <w:name w:val="כותרת תחתונה תו"/>
    <w:basedOn w:val="a0"/>
    <w:link w:val="ab"/>
    <w:uiPriority w:val="99"/>
    <w:semiHidden/>
    <w:rsid w:val="000C45FF"/>
    <w:rPr>
      <w:sz w:val="22"/>
      <w:szCs w:val="22"/>
    </w:rPr>
  </w:style>
  <w:style w:type="table" w:styleId="ad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1B2ABD"/>
    <w:rPr>
      <w:color w:val="808080"/>
    </w:rPr>
  </w:style>
  <w:style w:type="paragraph" w:styleId="af">
    <w:name w:val="Subtitle"/>
    <w:basedOn w:val="a"/>
    <w:next w:val="a"/>
    <w:link w:val="af0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0">
    <w:name w:val="כותרת משנה תו"/>
    <w:basedOn w:val="a0"/>
    <w:link w:val="af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0">
    <w:name w:val="כותרת 3 תו"/>
    <w:basedOn w:val="a0"/>
    <w:link w:val="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0">
    <w:name w:val="כותרת 4 תו"/>
    <w:basedOn w:val="a0"/>
    <w:link w:val="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af1">
    <w:name w:val="No Spacing"/>
    <w:uiPriority w:val="1"/>
    <w:qFormat/>
    <w:rsid w:val="0096165F"/>
    <w:rPr>
      <w:rFonts w:cs="Tahoma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AY2YH9" Type="http://schemas.openxmlformats.org/officeDocument/2006/relationships/image" Target="media/DPW62V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97258\AppData\Local\Microsoft\Office\16.0\DTS\he-IL%7b67C5263F-9D4A-4640-9842-2ECD71043A45%7d\%7bF3BD4ECF-F65B-4FD5-B4AF-7CCCFF877E36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BF0E2A7BC0B44E8B6F3FE45E100A6C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1C7314B-7A24-4520-A6EF-925C83562CF1}"/>
      </w:docPartPr>
      <w:docPartBody>
        <w:p w:rsidR="00C569D0" w:rsidRDefault="00843518" w:rsidP="00843518">
          <w:pPr>
            <w:pStyle w:val="CBF0E2A7BC0B44E8B6F3FE45E100A6CC"/>
          </w:pPr>
          <w:r w:rsidRPr="00DC211E">
            <w:rPr>
              <w:rFonts w:ascii="Tahoma" w:hAnsi="Tahoma"/>
              <w:rtl/>
              <w:lang w:eastAsia="he"/>
            </w:rPr>
            <w:t>פרטי קשר</w:t>
          </w:r>
        </w:p>
      </w:docPartBody>
    </w:docPart>
    <w:docPart>
      <w:docPartPr>
        <w:name w:val="476FA75D9FD541B295DB5BCE9E4DD9A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DA9FBDC-14A7-475B-91D1-2E84AA85FED8}"/>
      </w:docPartPr>
      <w:docPartBody>
        <w:p w:rsidR="00C569D0" w:rsidRDefault="00843518" w:rsidP="00843518">
          <w:pPr>
            <w:pStyle w:val="476FA75D9FD541B295DB5BCE9E4DD9A1"/>
          </w:pPr>
          <w:r w:rsidRPr="0096165F">
            <w:rPr>
              <w:rFonts w:ascii="Tahoma" w:hAnsi="Tahoma"/>
              <w:rtl/>
              <w:lang w:eastAsia="he"/>
            </w:rPr>
            <w:t>טלפון:</w:t>
          </w:r>
        </w:p>
      </w:docPartBody>
    </w:docPart>
    <w:docPart>
      <w:docPartPr>
        <w:name w:val="0E6EE3496B79400991F0F745C0E7DE8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169D052-16CA-47A6-B28F-BB3976A10645}"/>
      </w:docPartPr>
      <w:docPartBody>
        <w:p w:rsidR="00C569D0" w:rsidRDefault="00843518" w:rsidP="00843518">
          <w:pPr>
            <w:pStyle w:val="0E6EE3496B79400991F0F745C0E7DE8D"/>
          </w:pPr>
          <w:r w:rsidRPr="0096165F">
            <w:rPr>
              <w:rFonts w:ascii="Tahoma" w:hAnsi="Tahoma"/>
              <w:rtl/>
              <w:lang w:eastAsia="he"/>
            </w:rPr>
            <w:t>דואר אלקטרוני:</w:t>
          </w:r>
        </w:p>
      </w:docPartBody>
    </w:docPart>
    <w:docPart>
      <w:docPartPr>
        <w:name w:val="40955F8E9E50423E9C3C2A356DEFB65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2D95B85-8E4B-463B-BC7E-97D20E19E135}"/>
      </w:docPartPr>
      <w:docPartBody>
        <w:p w:rsidR="00C569D0" w:rsidRDefault="00843518" w:rsidP="00843518">
          <w:pPr>
            <w:pStyle w:val="40955F8E9E50423E9C3C2A356DEFB65D"/>
          </w:pPr>
          <w:r w:rsidRPr="0096165F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F248E42FF1D040AFB0A999F698540FE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99B1495-1F6F-442D-A24F-3F89AA1FE085}"/>
      </w:docPartPr>
      <w:docPartBody>
        <w:p w:rsidR="00C569D0" w:rsidRDefault="00843518" w:rsidP="00843518">
          <w:pPr>
            <w:pStyle w:val="F248E42FF1D040AFB0A999F698540FE8"/>
          </w:pPr>
          <w:r w:rsidRPr="0096165F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18"/>
    <w:rsid w:val="001F1CAC"/>
    <w:rsid w:val="004874E3"/>
    <w:rsid w:val="00616D56"/>
    <w:rsid w:val="00843518"/>
    <w:rsid w:val="008B78D0"/>
    <w:rsid w:val="00C569D0"/>
    <w:rsid w:val="00D8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uiPriority w:val="9"/>
    <w:qFormat/>
    <w:pPr>
      <w:keepNext/>
      <w:keepLines/>
      <w:pBdr>
        <w:bottom w:val="single" w:sz="8" w:space="1" w:color="4472C4" w:themeColor="accent1"/>
      </w:pBdr>
      <w:bidi w:val="0"/>
      <w:spacing w:before="60" w:after="120" w:line="240" w:lineRule="auto"/>
      <w:outlineLvl w:val="1"/>
    </w:pPr>
    <w:rPr>
      <w:rFonts w:asciiTheme="majorHAnsi" w:eastAsiaTheme="majorEastAsia" w:hAnsiTheme="majorHAnsi" w:cs="Tahoma"/>
      <w:b/>
      <w:bCs/>
      <w:caps/>
      <w:kern w:val="0"/>
      <w:szCs w:val="24"/>
      <w:lang w:eastAsia="he-IL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Pr>
      <w:rFonts w:cs="Tahoma"/>
      <w:color w:val="C45911" w:themeColor="accent2" w:themeShade="BF"/>
      <w:u w:val="single"/>
    </w:r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="Tahoma"/>
      <w:b/>
      <w:bCs/>
      <w:caps/>
      <w:kern w:val="0"/>
      <w:szCs w:val="24"/>
      <w:lang w:eastAsia="he-IL"/>
      <w14:ligatures w14:val="none"/>
    </w:rPr>
  </w:style>
  <w:style w:type="paragraph" w:customStyle="1" w:styleId="CBF0E2A7BC0B44E8B6F3FE45E100A6CC">
    <w:name w:val="CBF0E2A7BC0B44E8B6F3FE45E100A6CC"/>
    <w:rsid w:val="00843518"/>
    <w:pPr>
      <w:bidi/>
    </w:pPr>
  </w:style>
  <w:style w:type="paragraph" w:customStyle="1" w:styleId="476FA75D9FD541B295DB5BCE9E4DD9A1">
    <w:name w:val="476FA75D9FD541B295DB5BCE9E4DD9A1"/>
    <w:rsid w:val="00843518"/>
    <w:pPr>
      <w:bidi/>
    </w:pPr>
  </w:style>
  <w:style w:type="paragraph" w:customStyle="1" w:styleId="0E6EE3496B79400991F0F745C0E7DE8D">
    <w:name w:val="0E6EE3496B79400991F0F745C0E7DE8D"/>
    <w:rsid w:val="00843518"/>
    <w:pPr>
      <w:bidi/>
    </w:pPr>
  </w:style>
  <w:style w:type="paragraph" w:customStyle="1" w:styleId="40955F8E9E50423E9C3C2A356DEFB65D">
    <w:name w:val="40955F8E9E50423E9C3C2A356DEFB65D"/>
    <w:rsid w:val="00843518"/>
    <w:pPr>
      <w:bidi/>
    </w:pPr>
  </w:style>
  <w:style w:type="paragraph" w:customStyle="1" w:styleId="F248E42FF1D040AFB0A999F698540FE8">
    <w:name w:val="F248E42FF1D040AFB0A999F698540FE8"/>
    <w:rsid w:val="00843518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{F3BD4ECF-F65B-4FD5-B4AF-7CCCFF877E36}tf00546271_win32.dotx</Template>
  <TotalTime>0</TotalTime>
  <Pages>2</Pages>
  <Words>204</Words>
  <Characters>1023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2024-08-25T13:16:00Z</dcterms:created>
  <dcterms:modified xsi:type="dcterms:W3CDTF">2024-08-25T13:16:00Z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