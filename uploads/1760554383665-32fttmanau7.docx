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959"/>
                    <pic:cNvPicPr/>
                  </pic:nvPicPr>
                  <pic:blipFill>
                    <a:blip xmlns:r="http://schemas.openxmlformats.org/officeDocument/2006/relationships" r:embed="rIdUF6BW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DC6" w:rsidRPr="00274A69" w:rsidRDefault="00FD1467" w:rsidP="0039086D">
      <w:pPr>
        <w:pStyle w:val="af7"/>
        <w:spacing w:before="0" w:line="240" w:lineRule="auto"/>
        <w:jc w:val="center"/>
        <w:rPr>
          <w:rFonts w:ascii="David" w:hAnsi="David" w:cs="David"/>
          <w:sz w:val="22"/>
          <w:szCs w:val="22"/>
          <w:cs w:val="0"/>
        </w:rPr>
      </w:pPr>
      <w:r w:rsidRPr="00274A69">
        <w:rPr>
          <w:rFonts w:ascii="David" w:hAnsi="David" w:cs="David" w:hint="cs"/>
          <w:sz w:val="22"/>
          <w:szCs w:val="22"/>
          <w:cs w:val="0"/>
        </w:rPr>
        <w:t>ק</w:t>
      </w:r>
      <w:r w:rsidRPr="00274A69">
        <w:rPr>
          <w:rFonts w:ascii="David" w:hAnsi="David" w:cs="David"/>
          <w:sz w:val="22"/>
          <w:szCs w:val="22"/>
          <w:cs w:val="0"/>
        </w:rPr>
        <w:t>ורות חיים</w:t>
      </w:r>
    </w:p>
    <w:tbl>
      <w:tblPr>
        <w:tblStyle w:val="aa"/>
        <w:bidiVisual/>
        <w:tblW w:w="4928" w:type="pct"/>
        <w:tblLook w:val="04A0" w:firstRow="1" w:lastRow="0" w:firstColumn="1" w:lastColumn="0" w:noHBand="0" w:noVBand="1"/>
      </w:tblPr>
      <w:tblGrid>
        <w:gridCol w:w="1407"/>
        <w:gridCol w:w="262"/>
        <w:gridCol w:w="8647"/>
      </w:tblGrid>
      <w:tr w:rsidR="00EA1DC6" w:rsidRPr="00274A69" w:rsidTr="00CA16BD">
        <w:trPr>
          <w:trHeight w:val="1911"/>
        </w:trPr>
        <w:tc>
          <w:tcPr>
            <w:tcW w:w="1407" w:type="dxa"/>
          </w:tcPr>
          <w:p w:rsidR="00EA1DC6" w:rsidRPr="00274A69" w:rsidRDefault="00EF7051" w:rsidP="0039086D">
            <w:pPr>
              <w:pStyle w:val="1"/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>פרטים אישיים</w:t>
            </w:r>
          </w:p>
        </w:tc>
        <w:tc>
          <w:tcPr>
            <w:tcW w:w="262" w:type="dxa"/>
          </w:tcPr>
          <w:p w:rsidR="00EA1DC6" w:rsidRPr="00274A69" w:rsidRDefault="00EA1DC6" w:rsidP="0039086D">
            <w:pPr>
              <w:spacing w:before="0" w:line="240" w:lineRule="auto"/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</w:pPr>
          </w:p>
        </w:tc>
        <w:tc>
          <w:tcPr>
            <w:tcW w:w="8647" w:type="dxa"/>
          </w:tcPr>
          <w:p w:rsidR="00EF7051" w:rsidRPr="00274A69" w:rsidRDefault="008C20D9" w:rsidP="00857574">
            <w:pPr>
              <w:pStyle w:val="a7"/>
              <w:spacing w:before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>שם:</w:t>
            </w: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 </w:t>
            </w:r>
            <w:r w:rsidR="00857574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בן שמואל מקחניאן</w:t>
            </w:r>
          </w:p>
          <w:p w:rsidR="008C20D9" w:rsidRPr="00274A69" w:rsidRDefault="00A54C5B" w:rsidP="00857574">
            <w:pPr>
              <w:pStyle w:val="a7"/>
              <w:spacing w:before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שנת לידה: </w:t>
            </w:r>
            <w:r w:rsidR="00857574" w:rsidRPr="00274A69">
              <w:rPr>
                <w:rFonts w:ascii="David" w:hAnsi="David" w:cs="David" w:hint="cs"/>
                <w:sz w:val="22"/>
                <w:szCs w:val="22"/>
                <w:cs w:val="0"/>
              </w:rPr>
              <w:t>1990</w:t>
            </w:r>
          </w:p>
          <w:p w:rsidR="00EF7051" w:rsidRPr="00274A69" w:rsidRDefault="00EF7051" w:rsidP="003A5FD7">
            <w:pPr>
              <w:pStyle w:val="a7"/>
              <w:spacing w:before="0" w:line="240" w:lineRule="auto"/>
              <w:rPr>
                <w:rFonts w:ascii="David" w:hAnsi="David" w:cs="David"/>
                <w:b/>
                <w:bCs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>כתובת:</w:t>
            </w: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 </w:t>
            </w:r>
            <w:r w:rsidR="003A5FD7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חריש</w:t>
            </w:r>
          </w:p>
          <w:p w:rsidR="00EF7051" w:rsidRPr="00274A69" w:rsidRDefault="008C20D9" w:rsidP="00857574">
            <w:pPr>
              <w:pStyle w:val="a7"/>
              <w:spacing w:before="0" w:line="240" w:lineRule="auto"/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>נייד</w:t>
            </w:r>
            <w:r w:rsidR="00EF7051"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>:</w:t>
            </w:r>
            <w:r w:rsidR="00A54C5B" w:rsidRPr="00274A69">
              <w:rPr>
                <w:rFonts w:ascii="Arial" w:hAnsi="Arial"/>
                <w:sz w:val="22"/>
                <w:szCs w:val="22"/>
                <w:cs w:val="0"/>
              </w:rPr>
              <w:t xml:space="preserve">  </w:t>
            </w:r>
            <w:r w:rsidR="00857574" w:rsidRPr="00274A69">
              <w:rPr>
                <w:rFonts w:ascii="David" w:hAnsi="David" w:cs="David" w:hint="cs"/>
                <w:sz w:val="22"/>
                <w:szCs w:val="22"/>
                <w:cs w:val="0"/>
              </w:rPr>
              <w:t>050-6757609</w:t>
            </w:r>
          </w:p>
          <w:p w:rsidR="00EA1DC6" w:rsidRPr="00274A69" w:rsidRDefault="00E546E4" w:rsidP="00857574">
            <w:pPr>
              <w:pStyle w:val="a7"/>
              <w:spacing w:before="0" w:line="240" w:lineRule="auto"/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>דוא"ל</w:t>
            </w:r>
            <w:r w:rsidR="00BC0BAE"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>:</w:t>
            </w:r>
            <w:r w:rsidR="00BC0BAE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 </w:t>
            </w:r>
            <w:r w:rsidR="00857574" w:rsidRPr="00274A69">
              <w:rPr>
                <w:sz w:val="22"/>
                <w:szCs w:val="22"/>
                <w:rtl w:val="0"/>
                <w:cs w:val="0"/>
              </w:rPr>
              <w:t>benshmuel100@gmail.com</w:t>
            </w:r>
          </w:p>
        </w:tc>
      </w:tr>
      <w:tr w:rsidR="00EA1DC6" w:rsidRPr="00274A69" w:rsidTr="00CA16BD">
        <w:trPr>
          <w:trHeight w:val="1251"/>
        </w:trPr>
        <w:tc>
          <w:tcPr>
            <w:tcW w:w="1407" w:type="dxa"/>
          </w:tcPr>
          <w:p w:rsidR="00EA1DC6" w:rsidRPr="00274A69" w:rsidRDefault="00A2167C" w:rsidP="0039086D">
            <w:pPr>
              <w:pStyle w:val="1"/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</w:pPr>
            <w:r w:rsidRPr="00274A69"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>השכלה</w:t>
            </w:r>
          </w:p>
          <w:p w:rsidR="008A63F8" w:rsidRPr="00274A69" w:rsidRDefault="008A63F8" w:rsidP="0039086D">
            <w:pPr>
              <w:spacing w:line="240" w:lineRule="auto"/>
              <w:jc w:val="right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</w:pPr>
            <w:r w:rsidRPr="00274A69"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>קורסים</w:t>
            </w:r>
          </w:p>
        </w:tc>
        <w:tc>
          <w:tcPr>
            <w:tcW w:w="262" w:type="dxa"/>
          </w:tcPr>
          <w:p w:rsidR="008A63F8" w:rsidRPr="00274A69" w:rsidRDefault="008A63F8" w:rsidP="0039086D">
            <w:pPr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</w:p>
          <w:p w:rsidR="008A63F8" w:rsidRPr="00274A69" w:rsidRDefault="008A63F8" w:rsidP="0039086D">
            <w:pPr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</w:p>
          <w:p w:rsidR="008A63F8" w:rsidRPr="00274A69" w:rsidRDefault="008A63F8" w:rsidP="0039086D">
            <w:pPr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</w:p>
        </w:tc>
        <w:tc>
          <w:tcPr>
            <w:tcW w:w="8647" w:type="dxa"/>
          </w:tcPr>
          <w:p w:rsidR="00A54C5B" w:rsidRPr="00274A69" w:rsidRDefault="00A54C5B" w:rsidP="00F07A57">
            <w:pPr>
              <w:pStyle w:val="af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12 שנות לי</w:t>
            </w:r>
            <w:r w:rsidR="0026033B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מוד </w:t>
            </w:r>
          </w:p>
          <w:p w:rsidR="007F4FAD" w:rsidRPr="00274A69" w:rsidRDefault="00A54C5B" w:rsidP="00857574">
            <w:pPr>
              <w:pStyle w:val="af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רישיון נהיגה עד </w:t>
            </w:r>
            <w:r w:rsidR="00857574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4 </w:t>
            </w: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>טון</w:t>
            </w:r>
          </w:p>
          <w:p w:rsidR="00857574" w:rsidRPr="00274A69" w:rsidRDefault="00857574" w:rsidP="00857574">
            <w:pPr>
              <w:pStyle w:val="af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קורס ניהול ומכירות </w:t>
            </w:r>
          </w:p>
        </w:tc>
      </w:tr>
      <w:tr w:rsidR="00EA1DC6" w:rsidRPr="00274A69" w:rsidTr="00CA16BD">
        <w:tc>
          <w:tcPr>
            <w:tcW w:w="1407" w:type="dxa"/>
          </w:tcPr>
          <w:p w:rsidR="00431E42" w:rsidRPr="00274A69" w:rsidRDefault="00065FD1" w:rsidP="0039086D">
            <w:pPr>
              <w:pStyle w:val="1"/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>ניסיון תעסוקתי</w:t>
            </w:r>
          </w:p>
          <w:p w:rsidR="00431E42" w:rsidRPr="00274A69" w:rsidRDefault="00431E42" w:rsidP="0039086D">
            <w:pPr>
              <w:spacing w:line="240" w:lineRule="auto"/>
              <w:rPr>
                <w:rFonts w:ascii="David" w:hAnsi="David" w:cs="David"/>
                <w:color w:val="888F96" w:themeColor="text2" w:themeTint="80"/>
                <w:sz w:val="22"/>
                <w:szCs w:val="22"/>
                <w:cs w:val="0"/>
              </w:rPr>
            </w:pPr>
          </w:p>
          <w:p w:rsidR="00EA1DC6" w:rsidRPr="00274A69" w:rsidRDefault="00EA1DC6" w:rsidP="0039086D">
            <w:pPr>
              <w:tabs>
                <w:tab w:val="left" w:pos="1181"/>
              </w:tabs>
              <w:spacing w:line="240" w:lineRule="auto"/>
              <w:rPr>
                <w:rFonts w:ascii="David" w:hAnsi="David" w:cs="David"/>
                <w:color w:val="888F96" w:themeColor="text2" w:themeTint="80"/>
                <w:sz w:val="22"/>
                <w:szCs w:val="22"/>
                <w:cs w:val="0"/>
              </w:rPr>
            </w:pPr>
          </w:p>
        </w:tc>
        <w:tc>
          <w:tcPr>
            <w:tcW w:w="262" w:type="dxa"/>
          </w:tcPr>
          <w:p w:rsidR="0029662A" w:rsidRPr="00274A69" w:rsidRDefault="0029662A" w:rsidP="0039086D">
            <w:pPr>
              <w:spacing w:before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</w:p>
          <w:p w:rsidR="00DA27DD" w:rsidRPr="00274A69" w:rsidRDefault="00DA27DD" w:rsidP="0039086D">
            <w:pPr>
              <w:spacing w:before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</w:p>
          <w:p w:rsidR="00DA27DD" w:rsidRPr="00274A69" w:rsidRDefault="00DA27DD" w:rsidP="0039086D">
            <w:pPr>
              <w:spacing w:before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</w:p>
        </w:tc>
        <w:tc>
          <w:tcPr>
            <w:tcW w:w="8647" w:type="dxa"/>
          </w:tcPr>
          <w:p w:rsidR="0064125B" w:rsidRPr="00274A69" w:rsidRDefault="00857574" w:rsidP="00857574">
            <w:pPr>
              <w:widowControl w:val="0"/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2021-2022</w:t>
            </w:r>
            <w:r w:rsidR="00CA16BD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         </w:t>
            </w:r>
            <w:r w:rsidRPr="00274A69">
              <w:rPr>
                <w:rFonts w:ascii="David" w:hAnsi="David" w:cs="David" w:hint="cs"/>
                <w:sz w:val="22"/>
                <w:szCs w:val="22"/>
                <w:u w:val="single"/>
                <w:cs w:val="0"/>
              </w:rPr>
              <w:t>סגן מנהל</w:t>
            </w:r>
            <w:r w:rsidR="00CA16BD" w:rsidRPr="00274A69">
              <w:rPr>
                <w:rFonts w:ascii="David" w:hAnsi="David" w:cs="David" w:hint="cs"/>
                <w:sz w:val="22"/>
                <w:szCs w:val="22"/>
                <w:u w:val="single"/>
                <w:cs w:val="0"/>
              </w:rPr>
              <w:t xml:space="preserve"> </w:t>
            </w:r>
            <w:r w:rsidR="00CA16BD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" 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סופר סיטי</w:t>
            </w:r>
            <w:r w:rsidR="00CA16BD" w:rsidRPr="00274A69">
              <w:rPr>
                <w:rFonts w:ascii="David" w:hAnsi="David" w:cs="David" w:hint="cs"/>
                <w:sz w:val="22"/>
                <w:szCs w:val="22"/>
                <w:cs w:val="0"/>
              </w:rPr>
              <w:t>"</w:t>
            </w:r>
            <w:r w:rsidR="0029662A" w:rsidRPr="00274A69">
              <w:rPr>
                <w:rFonts w:ascii="David" w:hAnsi="David" w:cs="David"/>
                <w:sz w:val="22"/>
                <w:szCs w:val="22"/>
                <w:u w:val="single"/>
                <w:cs w:val="0"/>
              </w:rPr>
              <w:t xml:space="preserve"> </w:t>
            </w:r>
          </w:p>
          <w:p w:rsidR="00B87946" w:rsidRPr="00274A69" w:rsidRDefault="00857574" w:rsidP="00B87946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ניהול עובדים </w:t>
            </w:r>
          </w:p>
          <w:p w:rsidR="00B13710" w:rsidRPr="00274A69" w:rsidRDefault="00B13710" w:rsidP="00B87946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סידור עבודה לעובדי הסניף</w:t>
            </w:r>
          </w:p>
          <w:p w:rsidR="00857574" w:rsidRPr="00274A69" w:rsidRDefault="00857574" w:rsidP="00857574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ניהול ריצפת המכירה</w:t>
            </w:r>
          </w:p>
          <w:p w:rsidR="00857574" w:rsidRPr="00274A69" w:rsidRDefault="00B13710" w:rsidP="00857574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ביצוע הזמנות מול </w:t>
            </w:r>
            <w:r w:rsidR="00857574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ספקים</w:t>
            </w:r>
          </w:p>
          <w:p w:rsidR="00B96824" w:rsidRPr="00274A69" w:rsidRDefault="00B96824" w:rsidP="00B87946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>קבלת סחורה מספקים</w:t>
            </w:r>
          </w:p>
          <w:p w:rsidR="00B96824" w:rsidRPr="00274A69" w:rsidRDefault="00857574" w:rsidP="00B96824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שימור לקוחות</w:t>
            </w:r>
          </w:p>
          <w:p w:rsidR="0085239B" w:rsidRPr="00274A69" w:rsidRDefault="00857574" w:rsidP="00B13710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מעקב על הכנסות והוצאות הסניף</w:t>
            </w:r>
          </w:p>
          <w:p w:rsidR="00B13710" w:rsidRPr="00274A69" w:rsidRDefault="00B13710" w:rsidP="00B137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cs w:val="0"/>
              </w:rPr>
            </w:pPr>
          </w:p>
          <w:p w:rsidR="00B13710" w:rsidRPr="00274A69" w:rsidRDefault="00B13710" w:rsidP="00B137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</w:p>
          <w:p w:rsidR="008A63F8" w:rsidRPr="00274A69" w:rsidRDefault="008A63F8" w:rsidP="00B137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b/>
                <w:bCs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 xml:space="preserve"> </w:t>
            </w:r>
            <w:r w:rsidR="00B13710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2017-2021</w:t>
            </w:r>
            <w:r w:rsidR="00A17236"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 xml:space="preserve"> </w:t>
            </w:r>
            <w:r w:rsidR="00A17236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   </w:t>
            </w:r>
            <w:r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 xml:space="preserve">  </w:t>
            </w:r>
            <w:r w:rsidR="00B13710" w:rsidRPr="00274A69">
              <w:rPr>
                <w:rFonts w:ascii="David" w:hAnsi="David" w:cs="David" w:hint="cs"/>
                <w:sz w:val="22"/>
                <w:szCs w:val="22"/>
                <w:u w:val="single"/>
                <w:cs w:val="0"/>
              </w:rPr>
              <w:t>בעלים של מסעדת מזון מהיר</w:t>
            </w:r>
            <w:r w:rsidR="00A17236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</w:t>
            </w:r>
          </w:p>
          <w:p w:rsidR="008A63F8" w:rsidRPr="00274A69" w:rsidRDefault="00B13710" w:rsidP="0039086D">
            <w:pPr>
              <w:pStyle w:val="af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ניהול שותף של כלל המסעדה</w:t>
            </w:r>
          </w:p>
          <w:p w:rsidR="008A63F8" w:rsidRPr="00274A69" w:rsidRDefault="00B13710" w:rsidP="0039086D">
            <w:pPr>
              <w:pStyle w:val="af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ניהול וחישוב רווח והפסד</w:t>
            </w:r>
          </w:p>
          <w:p w:rsidR="008A63F8" w:rsidRPr="00274A69" w:rsidRDefault="00B13710" w:rsidP="0039086D">
            <w:pPr>
              <w:pStyle w:val="af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ניהול עובדים</w:t>
            </w:r>
          </w:p>
          <w:p w:rsidR="00B13710" w:rsidRPr="00274A69" w:rsidRDefault="00B13710" w:rsidP="00B13710">
            <w:pPr>
              <w:pStyle w:val="afa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משא ומתן בין ספקים</w:t>
            </w:r>
          </w:p>
          <w:p w:rsidR="00B13710" w:rsidRPr="00274A69" w:rsidRDefault="00B13710" w:rsidP="00B13710">
            <w:pPr>
              <w:pStyle w:val="afa"/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</w:p>
          <w:p w:rsidR="00A17236" w:rsidRPr="00274A69" w:rsidRDefault="008A63F8" w:rsidP="003908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     </w:t>
            </w:r>
            <w:r w:rsidR="0064125B"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           </w:t>
            </w: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              </w:t>
            </w:r>
          </w:p>
          <w:p w:rsidR="008A63F8" w:rsidRPr="00274A69" w:rsidRDefault="00B13710" w:rsidP="00E414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2015-2017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        </w:t>
            </w:r>
            <w:r w:rsidRPr="00274A69">
              <w:rPr>
                <w:rFonts w:ascii="David" w:hAnsi="David" w:cs="David" w:hint="cs"/>
                <w:sz w:val="22"/>
                <w:szCs w:val="22"/>
                <w:u w:val="single"/>
                <w:cs w:val="0"/>
              </w:rPr>
              <w:t>סוכן מכירות</w:t>
            </w:r>
            <w:r w:rsidR="00A17236" w:rsidRPr="00274A69">
              <w:rPr>
                <w:rFonts w:ascii="David" w:hAnsi="David" w:cs="David" w:hint="cs"/>
                <w:sz w:val="22"/>
                <w:szCs w:val="22"/>
                <w:cs w:val="0"/>
              </w:rPr>
              <w:t>-</w:t>
            </w:r>
            <w:r w:rsidR="008A63F8" w:rsidRPr="00274A69">
              <w:rPr>
                <w:rFonts w:ascii="David" w:hAnsi="David" w:cs="David"/>
                <w:b/>
                <w:bCs/>
                <w:sz w:val="22"/>
                <w:szCs w:val="22"/>
                <w:cs w:val="0"/>
              </w:rPr>
              <w:t xml:space="preserve"> </w:t>
            </w:r>
            <w:r w:rsidR="00A17236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"</w:t>
            </w:r>
            <w:r w:rsidR="00E4148E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דאלס"</w:t>
            </w:r>
          </w:p>
          <w:p w:rsidR="008A63F8" w:rsidRPr="00274A69" w:rsidRDefault="00E4148E" w:rsidP="0039086D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ניהול אזור</w:t>
            </w:r>
          </w:p>
          <w:p w:rsidR="008A63F8" w:rsidRPr="00274A69" w:rsidRDefault="00E4148E" w:rsidP="0039086D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ניהול תיקי לקוחות קיימים</w:t>
            </w:r>
          </w:p>
          <w:p w:rsidR="00E4148E" w:rsidRPr="00274A69" w:rsidRDefault="00E4148E" w:rsidP="0064125B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גיוס לקוחות חדשים</w:t>
            </w:r>
          </w:p>
          <w:p w:rsidR="008A63F8" w:rsidRPr="00274A69" w:rsidRDefault="00E4148E" w:rsidP="0064125B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משא ומתן מול רשתות שיווק </w:t>
            </w:r>
          </w:p>
          <w:p w:rsidR="00E4148E" w:rsidRPr="00274A69" w:rsidRDefault="00E4148E" w:rsidP="0064125B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שימור לקוחות</w:t>
            </w:r>
          </w:p>
          <w:p w:rsidR="00E4148E" w:rsidRPr="00274A69" w:rsidRDefault="00E4148E" w:rsidP="0064125B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מענה מהיר ומקצועי </w:t>
            </w:r>
          </w:p>
          <w:p w:rsidR="00E4148E" w:rsidRPr="00274A69" w:rsidRDefault="00E4148E" w:rsidP="0064125B">
            <w:pPr>
              <w:pStyle w:val="afa"/>
              <w:widowControl w:val="0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גבייה מלקוחות החברה</w:t>
            </w:r>
          </w:p>
          <w:p w:rsidR="0064125B" w:rsidRPr="00274A69" w:rsidRDefault="0064125B" w:rsidP="0064125B">
            <w:pPr>
              <w:pStyle w:val="afa"/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</w:p>
          <w:p w:rsidR="008A63F8" w:rsidRPr="00274A69" w:rsidRDefault="00034B23" w:rsidP="001C3AFF">
            <w:pPr>
              <w:pStyle w:val="afa"/>
              <w:widowControl w:val="0"/>
              <w:numPr>
                <w:ilvl w:val="1"/>
                <w:numId w:val="19"/>
              </w:numPr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     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u w:val="single"/>
                <w:cs w:val="0"/>
              </w:rPr>
              <w:t>סוכן מכירות שטח</w:t>
            </w:r>
            <w:r w:rsidRPr="00274A69">
              <w:rPr>
                <w:rFonts w:ascii="David" w:hAnsi="David" w:cs="David"/>
                <w:sz w:val="22"/>
                <w:szCs w:val="22"/>
                <w:u w:val="single"/>
                <w:cs w:val="0"/>
              </w:rPr>
              <w:t xml:space="preserve"> 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- </w:t>
            </w: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"</w:t>
            </w:r>
            <w:r w:rsidR="00E4148E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פלאפון תקשורת"</w:t>
            </w:r>
          </w:p>
          <w:p w:rsidR="00E4148E" w:rsidRPr="00274A69" w:rsidRDefault="001C3AFF" w:rsidP="001C3AFF">
            <w:pPr>
              <w:pStyle w:val="afa"/>
              <w:widowControl w:val="0"/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         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ניהול לקוחות שותף 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>עסקי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>\פרטי</w:t>
            </w:r>
          </w:p>
          <w:p w:rsidR="008521DD" w:rsidRPr="00274A69" w:rsidRDefault="001C3AFF" w:rsidP="001C3AFF">
            <w:pPr>
              <w:widowControl w:val="0"/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                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שימור לקוחות קיימים</w:t>
            </w:r>
          </w:p>
          <w:p w:rsidR="00E4148E" w:rsidRPr="00274A69" w:rsidRDefault="001C3AFF" w:rsidP="001C3AFF">
            <w:pPr>
              <w:widowControl w:val="0"/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                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גיוס לקוחות חדשים</w:t>
            </w:r>
          </w:p>
          <w:p w:rsidR="00E4148E" w:rsidRPr="00274A69" w:rsidRDefault="001C3AFF" w:rsidP="001C3AFF">
            <w:pPr>
              <w:widowControl w:val="0"/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David" w:hAnsi="David" w:cs="David"/>
                <w:sz w:val="22"/>
                <w:szCs w:val="22"/>
                <w:rtl w:val="0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                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מענה ותקלות בשטח</w:t>
            </w:r>
          </w:p>
          <w:p w:rsidR="00E4148E" w:rsidRPr="00274A69" w:rsidRDefault="001C3AFF" w:rsidP="001C3AFF">
            <w:pPr>
              <w:widowControl w:val="0"/>
              <w:tabs>
                <w:tab w:val="left" w:pos="985"/>
              </w:tabs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               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מכירות והגדלת ארפו </w:t>
            </w:r>
            <w:r w:rsidR="00E4148E" w:rsidRPr="00274A69">
              <w:rPr>
                <w:rFonts w:ascii="David" w:hAnsi="David" w:cs="David"/>
                <w:sz w:val="22"/>
                <w:szCs w:val="22"/>
                <w:cs w:val="0"/>
              </w:rPr>
              <w:t>–</w:t>
            </w:r>
            <w:r w:rsidR="00E4148E"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רווח נקי לחברה</w:t>
            </w:r>
          </w:p>
        </w:tc>
      </w:tr>
      <w:tr w:rsidR="00EA1DC6" w:rsidRPr="00274A69" w:rsidTr="00CA16BD">
        <w:tc>
          <w:tcPr>
            <w:tcW w:w="1407" w:type="dxa"/>
          </w:tcPr>
          <w:p w:rsidR="00EA1DC6" w:rsidRPr="00274A69" w:rsidRDefault="00A2167C" w:rsidP="0039086D">
            <w:pPr>
              <w:pStyle w:val="1"/>
              <w:spacing w:before="0" w:line="240" w:lineRule="auto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>שירות צבאי</w:t>
            </w:r>
          </w:p>
        </w:tc>
        <w:tc>
          <w:tcPr>
            <w:tcW w:w="262" w:type="dxa"/>
          </w:tcPr>
          <w:p w:rsidR="00EA1DC6" w:rsidRPr="00274A69" w:rsidRDefault="00EA1DC6" w:rsidP="0039086D">
            <w:pPr>
              <w:spacing w:before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</w:p>
        </w:tc>
        <w:tc>
          <w:tcPr>
            <w:tcW w:w="8647" w:type="dxa"/>
          </w:tcPr>
          <w:p w:rsidR="00231CC7" w:rsidRPr="00274A69" w:rsidRDefault="001C3AFF" w:rsidP="001C3A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 xml:space="preserve">2009-2012 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לוחם </w:t>
            </w:r>
            <w:r w:rsidR="00034B23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ב</w:t>
            </w:r>
            <w:r w:rsidR="00034B23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"</w:t>
            </w:r>
            <w:r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חטיבת כפיר</w:t>
            </w:r>
            <w:r w:rsidR="00034B23" w:rsidRPr="00274A69">
              <w:rPr>
                <w:rFonts w:ascii="David" w:hAnsi="David" w:cs="David" w:hint="cs"/>
                <w:b/>
                <w:bCs/>
                <w:sz w:val="22"/>
                <w:szCs w:val="22"/>
                <w:cs w:val="0"/>
              </w:rPr>
              <w:t>"</w:t>
            </w:r>
            <w:r w:rsidRPr="00274A69">
              <w:rPr>
                <w:rFonts w:ascii="David" w:hAnsi="David" w:cs="David" w:hint="cs"/>
                <w:sz w:val="22"/>
                <w:szCs w:val="22"/>
                <w:cs w:val="0"/>
              </w:rPr>
              <w:t xml:space="preserve"> </w:t>
            </w:r>
          </w:p>
        </w:tc>
      </w:tr>
      <w:tr w:rsidR="00EA1DC6" w:rsidRPr="00274A69" w:rsidTr="00CA16BD">
        <w:tc>
          <w:tcPr>
            <w:tcW w:w="1407" w:type="dxa"/>
          </w:tcPr>
          <w:p w:rsidR="00EA1DC6" w:rsidRPr="00274A69" w:rsidRDefault="007B7197" w:rsidP="007B7197">
            <w:pPr>
              <w:pStyle w:val="1"/>
              <w:tabs>
                <w:tab w:val="left" w:pos="309"/>
                <w:tab w:val="center" w:pos="721"/>
                <w:tab w:val="right" w:pos="1443"/>
              </w:tabs>
              <w:spacing w:before="0" w:after="0" w:line="240" w:lineRule="auto"/>
              <w:jc w:val="left"/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 w:hint="cs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 xml:space="preserve">                 </w:t>
            </w:r>
            <w:r w:rsidR="0088099C" w:rsidRPr="00274A69">
              <w:rPr>
                <w:rFonts w:ascii="David" w:hAnsi="David" w:cs="David"/>
                <w:b/>
                <w:bCs/>
                <w:color w:val="888F96" w:themeColor="text2" w:themeTint="80"/>
                <w:sz w:val="22"/>
                <w:szCs w:val="22"/>
                <w:cs w:val="0"/>
                <w:lang w:val="he-IL"/>
              </w:rPr>
              <w:t>שפות</w:t>
            </w:r>
          </w:p>
        </w:tc>
        <w:tc>
          <w:tcPr>
            <w:tcW w:w="262" w:type="dxa"/>
          </w:tcPr>
          <w:p w:rsidR="00EA1DC6" w:rsidRPr="00274A69" w:rsidRDefault="00EA1DC6" w:rsidP="0039086D">
            <w:pPr>
              <w:spacing w:before="0" w:after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</w:p>
        </w:tc>
        <w:tc>
          <w:tcPr>
            <w:tcW w:w="8647" w:type="dxa"/>
          </w:tcPr>
          <w:p w:rsidR="00EA1DC6" w:rsidRPr="00274A69" w:rsidRDefault="00255DD0" w:rsidP="0039086D">
            <w:pPr>
              <w:pStyle w:val="a7"/>
              <w:spacing w:before="0" w:after="0" w:line="240" w:lineRule="auto"/>
              <w:rPr>
                <w:rFonts w:ascii="David" w:hAnsi="David" w:cs="David"/>
                <w:sz w:val="22"/>
                <w:szCs w:val="22"/>
                <w:cs w:val="0"/>
              </w:rPr>
            </w:pP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>עברית</w:t>
            </w:r>
            <w:r w:rsidR="00317DF1"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 </w:t>
            </w:r>
            <w:r w:rsidR="001C3AFF" w:rsidRPr="00274A69">
              <w:rPr>
                <w:rFonts w:ascii="David" w:hAnsi="David" w:cs="David"/>
                <w:sz w:val="22"/>
                <w:szCs w:val="22"/>
                <w:cs w:val="0"/>
              </w:rPr>
              <w:t xml:space="preserve">- </w:t>
            </w:r>
            <w:r w:rsidR="001C3AFF" w:rsidRPr="00274A69">
              <w:rPr>
                <w:rFonts w:ascii="David" w:hAnsi="David" w:cs="David" w:hint="cs"/>
                <w:sz w:val="22"/>
                <w:szCs w:val="22"/>
                <w:cs w:val="0"/>
              </w:rPr>
              <w:t>ש</w:t>
            </w:r>
            <w:r w:rsidRPr="00274A69">
              <w:rPr>
                <w:rFonts w:ascii="David" w:hAnsi="David" w:cs="David"/>
                <w:sz w:val="22"/>
                <w:szCs w:val="22"/>
                <w:cs w:val="0"/>
              </w:rPr>
              <w:t>פת אם</w:t>
            </w:r>
          </w:p>
        </w:tc>
      </w:tr>
    </w:tbl>
    <w:p w:rsidR="00F07A57" w:rsidRPr="00DB077D" w:rsidRDefault="00F07A57" w:rsidP="00F07A57">
      <w:pPr>
        <w:spacing w:line="240" w:lineRule="auto"/>
        <w:rPr>
          <w:rFonts w:ascii="David" w:hAnsi="David" w:cs="David"/>
          <w:b/>
          <w:bCs/>
          <w:sz w:val="28"/>
          <w:szCs w:val="28"/>
          <w:u w:val="single"/>
          <w:cs w:val="0"/>
        </w:rPr>
      </w:pPr>
      <w:bookmarkStart w:id="0" w:name="_GoBack"/>
      <w:bookmarkEnd w:id="0"/>
    </w:p>
    <w:sectPr w:rsidR="00F07A57" w:rsidRPr="00DB077D" w:rsidSect="00DA08DA">
      <w:headerReference w:type="default" r:id="rId11"/>
      <w:footerReference w:type="default" r:id="rId12"/>
      <w:headerReference w:type="first" r:id="rId13"/>
      <w:pgSz w:w="11907" w:h="16839" w:code="1"/>
      <w:pgMar w:top="720" w:right="720" w:bottom="720" w:left="720" w:header="284" w:footer="709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CA5" w:rsidRDefault="00BA0CA5">
      <w:pPr>
        <w:spacing w:before="0" w:after="0" w:line="240" w:lineRule="auto"/>
        <w:rPr>
          <w:cs w:val="0"/>
        </w:rPr>
      </w:pPr>
      <w:r>
        <w:separator/>
      </w:r>
    </w:p>
  </w:endnote>
  <w:endnote w:type="continuationSeparator" w:id="0">
    <w:p w:rsidR="00BA0CA5" w:rsidRDefault="00BA0CA5">
      <w:pPr>
        <w:spacing w:before="0" w:after="0" w:line="240" w:lineRule="auto"/>
        <w:rPr>
          <w:cs w:val="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049" w:rsidRDefault="005E4049">
    <w:pPr>
      <w:pStyle w:val="a5"/>
      <w:rPr>
        <w:cs w:val="0"/>
      </w:rPr>
    </w:pPr>
    <w:r>
      <w:rPr>
        <w:cs w:val="0"/>
        <w:lang w:val="he-IL"/>
      </w:rPr>
      <w:t xml:space="preserve">עמוד </w:t>
    </w:r>
    <w:r w:rsidR="008D659D">
      <w:fldChar w:fldCharType="begin"/>
    </w:r>
    <w:r>
      <w:rPr>
        <w:cs w:val="0"/>
      </w:rPr>
      <w:instrText>PAGE</w:instrText>
    </w:r>
    <w:r w:rsidR="008D659D">
      <w:fldChar w:fldCharType="separate"/>
    </w:r>
    <w:r w:rsidR="00274A69">
      <w:rPr>
        <w:noProof/>
        <w:cs w:val="0"/>
      </w:rPr>
      <w:t>2</w:t>
    </w:r>
    <w:r w:rsidR="008D659D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CA5" w:rsidRDefault="00BA0CA5">
      <w:pPr>
        <w:spacing w:before="0" w:after="0" w:line="240" w:lineRule="auto"/>
        <w:rPr>
          <w:cs w:val="0"/>
        </w:rPr>
      </w:pPr>
      <w:r>
        <w:separator/>
      </w:r>
    </w:p>
  </w:footnote>
  <w:footnote w:type="continuationSeparator" w:id="0">
    <w:p w:rsidR="00BA0CA5" w:rsidRDefault="00BA0CA5">
      <w:pPr>
        <w:spacing w:before="0" w:after="0" w:line="240" w:lineRule="auto"/>
        <w:rPr>
          <w:cs w:val="0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049" w:rsidRDefault="005E4049" w:rsidP="0045535E">
    <w:pPr>
      <w:pStyle w:val="a3"/>
      <w:tabs>
        <w:tab w:val="left" w:pos="2875"/>
      </w:tabs>
      <w:rPr>
        <w:cs w:val="0"/>
      </w:rPr>
    </w:pPr>
    <w:r>
      <w:rPr>
        <w:cs w:val="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049" w:rsidRPr="006C36CF" w:rsidRDefault="005E4049" w:rsidP="006466F0">
    <w:pPr>
      <w:pStyle w:val="a3"/>
      <w:ind w:left="-399"/>
      <w:rPr>
        <w:rFonts w:ascii="Tahoma" w:hAnsi="Tahoma" w:cs="Tahoma"/>
        <w:sz w:val="16"/>
        <w:szCs w:val="16"/>
        <w: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5F04"/>
    <w:multiLevelType w:val="hybridMultilevel"/>
    <w:tmpl w:val="CBE0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68C6"/>
    <w:multiLevelType w:val="hybridMultilevel"/>
    <w:tmpl w:val="7EA61FA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D3233F"/>
    <w:multiLevelType w:val="hybridMultilevel"/>
    <w:tmpl w:val="D70C882C"/>
    <w:lvl w:ilvl="0" w:tplc="04090001">
      <w:start w:val="1"/>
      <w:numFmt w:val="bullet"/>
      <w:lvlText w:val=""/>
      <w:lvlJc w:val="left"/>
      <w:pPr>
        <w:ind w:left="1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3" w15:restartNumberingAfterBreak="0">
    <w:nsid w:val="2A1D4AB1"/>
    <w:multiLevelType w:val="hybridMultilevel"/>
    <w:tmpl w:val="80140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A7D4A"/>
    <w:multiLevelType w:val="hybridMultilevel"/>
    <w:tmpl w:val="97DEB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EF2E89"/>
    <w:multiLevelType w:val="hybridMultilevel"/>
    <w:tmpl w:val="DDD2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F7E2B"/>
    <w:multiLevelType w:val="hybridMultilevel"/>
    <w:tmpl w:val="BDB8E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5B1D88"/>
    <w:multiLevelType w:val="hybridMultilevel"/>
    <w:tmpl w:val="67B8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E2694"/>
    <w:multiLevelType w:val="multilevel"/>
    <w:tmpl w:val="70085868"/>
    <w:lvl w:ilvl="0">
      <w:start w:val="2012"/>
      <w:numFmt w:val="decimal"/>
      <w:lvlText w:val="%1"/>
      <w:lvlJc w:val="left"/>
      <w:pPr>
        <w:ind w:left="972" w:hanging="972"/>
      </w:pPr>
      <w:rPr>
        <w:rFonts w:hint="default"/>
        <w:b/>
      </w:rPr>
    </w:lvl>
    <w:lvl w:ilvl="1">
      <w:start w:val="2015"/>
      <w:numFmt w:val="decimal"/>
      <w:lvlText w:val="%1-%2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72" w:hanging="972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 w15:restartNumberingAfterBreak="0">
    <w:nsid w:val="44CB6DEB"/>
    <w:multiLevelType w:val="hybridMultilevel"/>
    <w:tmpl w:val="317E3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2778B"/>
    <w:multiLevelType w:val="hybridMultilevel"/>
    <w:tmpl w:val="A56E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6201F"/>
    <w:multiLevelType w:val="hybridMultilevel"/>
    <w:tmpl w:val="EC7CF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21D46"/>
    <w:multiLevelType w:val="hybridMultilevel"/>
    <w:tmpl w:val="44781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621A4"/>
    <w:multiLevelType w:val="hybridMultilevel"/>
    <w:tmpl w:val="6D7C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324E9"/>
    <w:multiLevelType w:val="hybridMultilevel"/>
    <w:tmpl w:val="533C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E52AD7"/>
    <w:multiLevelType w:val="hybridMultilevel"/>
    <w:tmpl w:val="01903B5A"/>
    <w:lvl w:ilvl="0" w:tplc="195AF008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A096F"/>
    <w:multiLevelType w:val="hybridMultilevel"/>
    <w:tmpl w:val="94EED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61F5B95"/>
    <w:multiLevelType w:val="hybridMultilevel"/>
    <w:tmpl w:val="6ED8C8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E985DDC"/>
    <w:multiLevelType w:val="multilevel"/>
    <w:tmpl w:val="16FE54E0"/>
    <w:lvl w:ilvl="0">
      <w:start w:val="2007"/>
      <w:numFmt w:val="decimal"/>
      <w:lvlText w:val="%1"/>
      <w:lvlJc w:val="left"/>
      <w:pPr>
        <w:ind w:left="945" w:hanging="945"/>
      </w:pPr>
      <w:rPr>
        <w:rFonts w:hint="default"/>
        <w:b/>
      </w:rPr>
    </w:lvl>
    <w:lvl w:ilvl="1">
      <w:start w:val="2010"/>
      <w:numFmt w:val="decimal"/>
      <w:lvlText w:val="%1-%2"/>
      <w:lvlJc w:val="left"/>
      <w:pPr>
        <w:ind w:left="945" w:hanging="945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945" w:hanging="94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45" w:hanging="94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b/>
      </w:rPr>
    </w:lvl>
  </w:abstractNum>
  <w:num w:numId="1">
    <w:abstractNumId w:val="13"/>
  </w:num>
  <w:num w:numId="2">
    <w:abstractNumId w:val="15"/>
  </w:num>
  <w:num w:numId="3">
    <w:abstractNumId w:val="9"/>
  </w:num>
  <w:num w:numId="4">
    <w:abstractNumId w:val="0"/>
  </w:num>
  <w:num w:numId="5">
    <w:abstractNumId w:val="10"/>
  </w:num>
  <w:num w:numId="6">
    <w:abstractNumId w:val="3"/>
  </w:num>
  <w:num w:numId="7">
    <w:abstractNumId w:val="16"/>
  </w:num>
  <w:num w:numId="8">
    <w:abstractNumId w:val="14"/>
  </w:num>
  <w:num w:numId="9">
    <w:abstractNumId w:val="6"/>
  </w:num>
  <w:num w:numId="10">
    <w:abstractNumId w:val="7"/>
  </w:num>
  <w:num w:numId="11">
    <w:abstractNumId w:val="4"/>
  </w:num>
  <w:num w:numId="12">
    <w:abstractNumId w:val="17"/>
  </w:num>
  <w:num w:numId="13">
    <w:abstractNumId w:val="12"/>
  </w:num>
  <w:num w:numId="14">
    <w:abstractNumId w:val="11"/>
  </w:num>
  <w:num w:numId="15">
    <w:abstractNumId w:val="2"/>
  </w:num>
  <w:num w:numId="16">
    <w:abstractNumId w:val="18"/>
  </w:num>
  <w:num w:numId="17">
    <w:abstractNumId w:val="1"/>
  </w:num>
  <w:num w:numId="18">
    <w:abstractNumId w:val="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E1E"/>
    <w:rsid w:val="00013844"/>
    <w:rsid w:val="00022198"/>
    <w:rsid w:val="000266C5"/>
    <w:rsid w:val="00034B23"/>
    <w:rsid w:val="00035C80"/>
    <w:rsid w:val="0004466B"/>
    <w:rsid w:val="00057B0E"/>
    <w:rsid w:val="00065FD1"/>
    <w:rsid w:val="00073679"/>
    <w:rsid w:val="00074D5A"/>
    <w:rsid w:val="00086BDD"/>
    <w:rsid w:val="00096AB4"/>
    <w:rsid w:val="000A2D35"/>
    <w:rsid w:val="000A3298"/>
    <w:rsid w:val="000A41E2"/>
    <w:rsid w:val="000D00FC"/>
    <w:rsid w:val="000E48DD"/>
    <w:rsid w:val="000E6063"/>
    <w:rsid w:val="00121979"/>
    <w:rsid w:val="0012783D"/>
    <w:rsid w:val="001309FE"/>
    <w:rsid w:val="0013343E"/>
    <w:rsid w:val="00136024"/>
    <w:rsid w:val="00142302"/>
    <w:rsid w:val="0014370E"/>
    <w:rsid w:val="00167A7D"/>
    <w:rsid w:val="00170E81"/>
    <w:rsid w:val="0017476B"/>
    <w:rsid w:val="0017761C"/>
    <w:rsid w:val="001B1500"/>
    <w:rsid w:val="001C3AFF"/>
    <w:rsid w:val="001C6378"/>
    <w:rsid w:val="001D1A3C"/>
    <w:rsid w:val="001E05BD"/>
    <w:rsid w:val="001E13B1"/>
    <w:rsid w:val="001E1A5B"/>
    <w:rsid w:val="001E430E"/>
    <w:rsid w:val="001F0788"/>
    <w:rsid w:val="0020185A"/>
    <w:rsid w:val="0020376B"/>
    <w:rsid w:val="00226CDC"/>
    <w:rsid w:val="00231CC7"/>
    <w:rsid w:val="00233841"/>
    <w:rsid w:val="00243030"/>
    <w:rsid w:val="00254BE2"/>
    <w:rsid w:val="00255DD0"/>
    <w:rsid w:val="0026033B"/>
    <w:rsid w:val="0026679A"/>
    <w:rsid w:val="00274A69"/>
    <w:rsid w:val="002832FC"/>
    <w:rsid w:val="00286563"/>
    <w:rsid w:val="0029662A"/>
    <w:rsid w:val="002A036B"/>
    <w:rsid w:val="002A335C"/>
    <w:rsid w:val="002C396E"/>
    <w:rsid w:val="00311E12"/>
    <w:rsid w:val="00317DF1"/>
    <w:rsid w:val="00327C26"/>
    <w:rsid w:val="00332C7A"/>
    <w:rsid w:val="00333593"/>
    <w:rsid w:val="00336668"/>
    <w:rsid w:val="003464CE"/>
    <w:rsid w:val="00351EED"/>
    <w:rsid w:val="00352876"/>
    <w:rsid w:val="00354610"/>
    <w:rsid w:val="003635F0"/>
    <w:rsid w:val="00367979"/>
    <w:rsid w:val="0039086D"/>
    <w:rsid w:val="00395BA4"/>
    <w:rsid w:val="003A07E2"/>
    <w:rsid w:val="003A2408"/>
    <w:rsid w:val="003A5543"/>
    <w:rsid w:val="003A5FD7"/>
    <w:rsid w:val="003D57FA"/>
    <w:rsid w:val="003E3333"/>
    <w:rsid w:val="003E5CA4"/>
    <w:rsid w:val="003F2A48"/>
    <w:rsid w:val="00400790"/>
    <w:rsid w:val="004124D2"/>
    <w:rsid w:val="00412D66"/>
    <w:rsid w:val="004230B5"/>
    <w:rsid w:val="00431E42"/>
    <w:rsid w:val="00446287"/>
    <w:rsid w:val="004529A0"/>
    <w:rsid w:val="0045535E"/>
    <w:rsid w:val="00473BB8"/>
    <w:rsid w:val="00486B6B"/>
    <w:rsid w:val="004874BF"/>
    <w:rsid w:val="004A5D12"/>
    <w:rsid w:val="004B0A5F"/>
    <w:rsid w:val="004D19A8"/>
    <w:rsid w:val="004D4338"/>
    <w:rsid w:val="004E2576"/>
    <w:rsid w:val="004E5657"/>
    <w:rsid w:val="004F50C2"/>
    <w:rsid w:val="00513DFB"/>
    <w:rsid w:val="005154EE"/>
    <w:rsid w:val="00532DF9"/>
    <w:rsid w:val="00540DD0"/>
    <w:rsid w:val="005448C9"/>
    <w:rsid w:val="00555CF4"/>
    <w:rsid w:val="00557A01"/>
    <w:rsid w:val="00574327"/>
    <w:rsid w:val="00575976"/>
    <w:rsid w:val="00580F76"/>
    <w:rsid w:val="005917BD"/>
    <w:rsid w:val="005A6302"/>
    <w:rsid w:val="005A7022"/>
    <w:rsid w:val="005B5785"/>
    <w:rsid w:val="005B5E1E"/>
    <w:rsid w:val="005C3B48"/>
    <w:rsid w:val="005C5CAE"/>
    <w:rsid w:val="005D5742"/>
    <w:rsid w:val="005E4049"/>
    <w:rsid w:val="005E78DD"/>
    <w:rsid w:val="005F1786"/>
    <w:rsid w:val="00613ACF"/>
    <w:rsid w:val="006251BF"/>
    <w:rsid w:val="0064125B"/>
    <w:rsid w:val="00642491"/>
    <w:rsid w:val="006466F0"/>
    <w:rsid w:val="0065048A"/>
    <w:rsid w:val="006513CE"/>
    <w:rsid w:val="006573E9"/>
    <w:rsid w:val="00674654"/>
    <w:rsid w:val="00676D5B"/>
    <w:rsid w:val="006841F7"/>
    <w:rsid w:val="006C03E1"/>
    <w:rsid w:val="006C2077"/>
    <w:rsid w:val="006C36CF"/>
    <w:rsid w:val="006F402B"/>
    <w:rsid w:val="006F6D57"/>
    <w:rsid w:val="00716F89"/>
    <w:rsid w:val="007310B1"/>
    <w:rsid w:val="0073129A"/>
    <w:rsid w:val="00733864"/>
    <w:rsid w:val="0073702A"/>
    <w:rsid w:val="007512C8"/>
    <w:rsid w:val="00751E0F"/>
    <w:rsid w:val="00756B91"/>
    <w:rsid w:val="00763928"/>
    <w:rsid w:val="00771AA6"/>
    <w:rsid w:val="00787B93"/>
    <w:rsid w:val="007A3CFF"/>
    <w:rsid w:val="007A43C1"/>
    <w:rsid w:val="007A5FE9"/>
    <w:rsid w:val="007A7DD6"/>
    <w:rsid w:val="007B043B"/>
    <w:rsid w:val="007B05FC"/>
    <w:rsid w:val="007B2D01"/>
    <w:rsid w:val="007B5BF2"/>
    <w:rsid w:val="007B7197"/>
    <w:rsid w:val="007F2308"/>
    <w:rsid w:val="007F4FAD"/>
    <w:rsid w:val="007F5B89"/>
    <w:rsid w:val="007F61DB"/>
    <w:rsid w:val="008028D9"/>
    <w:rsid w:val="00804D50"/>
    <w:rsid w:val="00805C7A"/>
    <w:rsid w:val="00810C4F"/>
    <w:rsid w:val="008149B4"/>
    <w:rsid w:val="00817654"/>
    <w:rsid w:val="0082548F"/>
    <w:rsid w:val="00843B9A"/>
    <w:rsid w:val="008521DD"/>
    <w:rsid w:val="0085239B"/>
    <w:rsid w:val="00857574"/>
    <w:rsid w:val="00867EBC"/>
    <w:rsid w:val="008732BB"/>
    <w:rsid w:val="00873455"/>
    <w:rsid w:val="0088099C"/>
    <w:rsid w:val="008968A8"/>
    <w:rsid w:val="008A2EAB"/>
    <w:rsid w:val="008A63F8"/>
    <w:rsid w:val="008A6583"/>
    <w:rsid w:val="008C03F5"/>
    <w:rsid w:val="008C20D9"/>
    <w:rsid w:val="008C2F3C"/>
    <w:rsid w:val="008D659D"/>
    <w:rsid w:val="008E79D5"/>
    <w:rsid w:val="008F22D3"/>
    <w:rsid w:val="009117F4"/>
    <w:rsid w:val="00914D33"/>
    <w:rsid w:val="00916122"/>
    <w:rsid w:val="00920AB2"/>
    <w:rsid w:val="0093077A"/>
    <w:rsid w:val="00937953"/>
    <w:rsid w:val="009517A1"/>
    <w:rsid w:val="00971F25"/>
    <w:rsid w:val="00986FE4"/>
    <w:rsid w:val="00993E6C"/>
    <w:rsid w:val="00997E6D"/>
    <w:rsid w:val="009A0C04"/>
    <w:rsid w:val="009A1C90"/>
    <w:rsid w:val="009A57ED"/>
    <w:rsid w:val="009B0271"/>
    <w:rsid w:val="009C1C38"/>
    <w:rsid w:val="009C3A27"/>
    <w:rsid w:val="009D1F9F"/>
    <w:rsid w:val="009D7CBB"/>
    <w:rsid w:val="009E73E2"/>
    <w:rsid w:val="009F4326"/>
    <w:rsid w:val="00A015A5"/>
    <w:rsid w:val="00A01AF6"/>
    <w:rsid w:val="00A10A48"/>
    <w:rsid w:val="00A15EE5"/>
    <w:rsid w:val="00A17236"/>
    <w:rsid w:val="00A2167C"/>
    <w:rsid w:val="00A51B8C"/>
    <w:rsid w:val="00A54C5B"/>
    <w:rsid w:val="00A7003F"/>
    <w:rsid w:val="00A72FE3"/>
    <w:rsid w:val="00AA576D"/>
    <w:rsid w:val="00AB73E9"/>
    <w:rsid w:val="00AC2BA0"/>
    <w:rsid w:val="00AE1613"/>
    <w:rsid w:val="00AE21B4"/>
    <w:rsid w:val="00AE3A31"/>
    <w:rsid w:val="00B06C77"/>
    <w:rsid w:val="00B13710"/>
    <w:rsid w:val="00B35048"/>
    <w:rsid w:val="00B61EBF"/>
    <w:rsid w:val="00B72330"/>
    <w:rsid w:val="00B7263C"/>
    <w:rsid w:val="00B824CD"/>
    <w:rsid w:val="00B846E2"/>
    <w:rsid w:val="00B87946"/>
    <w:rsid w:val="00B96824"/>
    <w:rsid w:val="00BA0CA5"/>
    <w:rsid w:val="00BB0971"/>
    <w:rsid w:val="00BB0A94"/>
    <w:rsid w:val="00BC0BAE"/>
    <w:rsid w:val="00BC5513"/>
    <w:rsid w:val="00BF1772"/>
    <w:rsid w:val="00BF2622"/>
    <w:rsid w:val="00C02266"/>
    <w:rsid w:val="00C17ADF"/>
    <w:rsid w:val="00C2610D"/>
    <w:rsid w:val="00C32B03"/>
    <w:rsid w:val="00C510E4"/>
    <w:rsid w:val="00C72345"/>
    <w:rsid w:val="00C916D7"/>
    <w:rsid w:val="00C91E9A"/>
    <w:rsid w:val="00CA16BD"/>
    <w:rsid w:val="00CA2CD0"/>
    <w:rsid w:val="00CB59A7"/>
    <w:rsid w:val="00CE7A6F"/>
    <w:rsid w:val="00CF69B7"/>
    <w:rsid w:val="00D07311"/>
    <w:rsid w:val="00D11EED"/>
    <w:rsid w:val="00D16C2A"/>
    <w:rsid w:val="00D17D80"/>
    <w:rsid w:val="00D3226A"/>
    <w:rsid w:val="00D330D2"/>
    <w:rsid w:val="00D35835"/>
    <w:rsid w:val="00D3670C"/>
    <w:rsid w:val="00D43664"/>
    <w:rsid w:val="00D632FE"/>
    <w:rsid w:val="00D63648"/>
    <w:rsid w:val="00D7515D"/>
    <w:rsid w:val="00D763B8"/>
    <w:rsid w:val="00D97281"/>
    <w:rsid w:val="00DA08DA"/>
    <w:rsid w:val="00DA27DD"/>
    <w:rsid w:val="00DA4504"/>
    <w:rsid w:val="00DB077D"/>
    <w:rsid w:val="00DB10D4"/>
    <w:rsid w:val="00DB3DC9"/>
    <w:rsid w:val="00DB7348"/>
    <w:rsid w:val="00DC073B"/>
    <w:rsid w:val="00DC1E88"/>
    <w:rsid w:val="00DC4E4B"/>
    <w:rsid w:val="00DD7C89"/>
    <w:rsid w:val="00DE29E9"/>
    <w:rsid w:val="00DE40D7"/>
    <w:rsid w:val="00DF7375"/>
    <w:rsid w:val="00E00F04"/>
    <w:rsid w:val="00E0135B"/>
    <w:rsid w:val="00E10398"/>
    <w:rsid w:val="00E228C2"/>
    <w:rsid w:val="00E2561A"/>
    <w:rsid w:val="00E26150"/>
    <w:rsid w:val="00E2707F"/>
    <w:rsid w:val="00E35F85"/>
    <w:rsid w:val="00E4148E"/>
    <w:rsid w:val="00E534B2"/>
    <w:rsid w:val="00E546E4"/>
    <w:rsid w:val="00E578C3"/>
    <w:rsid w:val="00E57CF7"/>
    <w:rsid w:val="00E61E50"/>
    <w:rsid w:val="00E85592"/>
    <w:rsid w:val="00E85F63"/>
    <w:rsid w:val="00EA1DC6"/>
    <w:rsid w:val="00EA70BD"/>
    <w:rsid w:val="00EC7CD9"/>
    <w:rsid w:val="00EE46D9"/>
    <w:rsid w:val="00EE4C66"/>
    <w:rsid w:val="00EF7051"/>
    <w:rsid w:val="00F015DB"/>
    <w:rsid w:val="00F07A57"/>
    <w:rsid w:val="00F220EF"/>
    <w:rsid w:val="00F22109"/>
    <w:rsid w:val="00F752EE"/>
    <w:rsid w:val="00F91C32"/>
    <w:rsid w:val="00F91DDA"/>
    <w:rsid w:val="00FB70E9"/>
    <w:rsid w:val="00FC055F"/>
    <w:rsid w:val="00FD1467"/>
    <w:rsid w:val="00FD1DCF"/>
    <w:rsid w:val="00FD622B"/>
    <w:rsid w:val="00FF196B"/>
    <w:rsid w:val="00FF58CC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1B5C4D-80AE-4CE6-85B8-3BD2EC06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rtl/>
        <w:cs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0971"/>
    <w:rPr>
      <w:kern w:val="20"/>
    </w:rPr>
  </w:style>
  <w:style w:type="paragraph" w:styleId="1">
    <w:name w:val="heading 1"/>
    <w:basedOn w:val="a"/>
    <w:next w:val="a"/>
    <w:link w:val="10"/>
    <w:uiPriority w:val="1"/>
    <w:unhideWhenUsed/>
    <w:qFormat/>
    <w:rsid w:val="00BB0971"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  <w:szCs w:val="21"/>
    </w:rPr>
  </w:style>
  <w:style w:type="paragraph" w:styleId="2">
    <w:name w:val="heading 2"/>
    <w:basedOn w:val="a"/>
    <w:next w:val="a"/>
    <w:link w:val="20"/>
    <w:uiPriority w:val="1"/>
    <w:unhideWhenUsed/>
    <w:qFormat/>
    <w:rsid w:val="00BB0971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3">
    <w:name w:val="heading 3"/>
    <w:basedOn w:val="a"/>
    <w:next w:val="a"/>
    <w:link w:val="30"/>
    <w:uiPriority w:val="9"/>
    <w:unhideWhenUsed/>
    <w:qFormat/>
    <w:rsid w:val="00BB09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9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97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97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97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97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97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"/>
    <w:unhideWhenUsed/>
    <w:rsid w:val="00BB0971"/>
    <w:pPr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"/>
    <w:rsid w:val="00BB0971"/>
    <w:rPr>
      <w:kern w:val="20"/>
    </w:rPr>
  </w:style>
  <w:style w:type="paragraph" w:styleId="a5">
    <w:name w:val="footer"/>
    <w:basedOn w:val="a"/>
    <w:link w:val="a6"/>
    <w:uiPriority w:val="2"/>
    <w:unhideWhenUsed/>
    <w:rsid w:val="00BB0971"/>
    <w:pPr>
      <w:pBdr>
        <w:top w:val="single" w:sz="4" w:space="6" w:color="B1C0CD" w:themeColor="accent1" w:themeTint="99"/>
        <w:righ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6">
    <w:name w:val="כותרת תחתונה תו"/>
    <w:basedOn w:val="a0"/>
    <w:link w:val="a5"/>
    <w:uiPriority w:val="2"/>
    <w:rsid w:val="00BB0971"/>
    <w:rPr>
      <w:kern w:val="20"/>
    </w:rPr>
  </w:style>
  <w:style w:type="paragraph" w:customStyle="1" w:styleId="a7">
    <w:name w:val="טקסט קורות חיים"/>
    <w:basedOn w:val="a"/>
    <w:qFormat/>
    <w:rsid w:val="00BB0971"/>
    <w:pPr>
      <w:spacing w:after="40"/>
      <w:ind w:right="1440"/>
    </w:pPr>
  </w:style>
  <w:style w:type="character" w:styleId="a8">
    <w:name w:val="Placeholder Text"/>
    <w:basedOn w:val="a0"/>
    <w:uiPriority w:val="99"/>
    <w:semiHidden/>
    <w:rsid w:val="00BB0971"/>
    <w:rPr>
      <w:color w:val="808080"/>
    </w:rPr>
  </w:style>
  <w:style w:type="table" w:styleId="a9">
    <w:name w:val="Table Grid"/>
    <w:basedOn w:val="a1"/>
    <w:uiPriority w:val="59"/>
    <w:rsid w:val="00BB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כותרת 1 תו"/>
    <w:basedOn w:val="a0"/>
    <w:link w:val="1"/>
    <w:uiPriority w:val="1"/>
    <w:rsid w:val="00BB0971"/>
    <w:rPr>
      <w:rFonts w:asciiTheme="majorHAnsi" w:eastAsiaTheme="majorEastAsia" w:hAnsiTheme="majorHAnsi" w:cstheme="majorBidi"/>
      <w:caps/>
      <w:color w:val="7E97AD" w:themeColor="accent1"/>
      <w:kern w:val="20"/>
      <w:sz w:val="21"/>
      <w:szCs w:val="21"/>
    </w:rPr>
  </w:style>
  <w:style w:type="character" w:customStyle="1" w:styleId="20">
    <w:name w:val="כותרת 2 תו"/>
    <w:basedOn w:val="a0"/>
    <w:link w:val="2"/>
    <w:uiPriority w:val="1"/>
    <w:rsid w:val="00BB097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30">
    <w:name w:val="כותרת 3 תו"/>
    <w:basedOn w:val="a0"/>
    <w:link w:val="3"/>
    <w:uiPriority w:val="9"/>
    <w:rsid w:val="00BB0971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40">
    <w:name w:val="כותרת 4 תו"/>
    <w:basedOn w:val="a0"/>
    <w:link w:val="4"/>
    <w:uiPriority w:val="9"/>
    <w:semiHidden/>
    <w:rsid w:val="00BB0971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0">
    <w:name w:val="כותרת 5 תו"/>
    <w:basedOn w:val="a0"/>
    <w:link w:val="5"/>
    <w:uiPriority w:val="9"/>
    <w:semiHidden/>
    <w:rsid w:val="00BB0971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0">
    <w:name w:val="כותרת 6 תו"/>
    <w:basedOn w:val="a0"/>
    <w:link w:val="6"/>
    <w:uiPriority w:val="9"/>
    <w:semiHidden/>
    <w:rsid w:val="00BB0971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0">
    <w:name w:val="כותרת 7 תו"/>
    <w:basedOn w:val="a0"/>
    <w:link w:val="7"/>
    <w:uiPriority w:val="9"/>
    <w:semiHidden/>
    <w:rsid w:val="00BB0971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0">
    <w:name w:val="כותרת 8 תו"/>
    <w:basedOn w:val="a0"/>
    <w:link w:val="8"/>
    <w:uiPriority w:val="9"/>
    <w:semiHidden/>
    <w:rsid w:val="00BB0971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0">
    <w:name w:val="כותרת 9 תו"/>
    <w:basedOn w:val="a0"/>
    <w:link w:val="9"/>
    <w:uiPriority w:val="9"/>
    <w:semiHidden/>
    <w:rsid w:val="00BB0971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a">
    <w:name w:val="טבלת קורות חיים"/>
    <w:basedOn w:val="a1"/>
    <w:uiPriority w:val="99"/>
    <w:rsid w:val="00BB0971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b">
    <w:name w:val="טבלת מכתב"/>
    <w:basedOn w:val="a1"/>
    <w:uiPriority w:val="99"/>
    <w:rsid w:val="00BB0971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  <w:bCs/>
        <w:caps/>
        <w:smallCaps w:val="0"/>
        <w:color w:val="7E97AD" w:themeColor="accent1"/>
        <w:sz w:val="22"/>
        <w:szCs w:val="22"/>
      </w:rPr>
    </w:tblStylePr>
    <w:tblStylePr w:type="firstCol">
      <w:rPr>
        <w:b/>
        <w:bCs/>
      </w:rPr>
    </w:tblStylePr>
  </w:style>
  <w:style w:type="paragraph" w:styleId="ac">
    <w:name w:val="Date"/>
    <w:basedOn w:val="a"/>
    <w:next w:val="a"/>
    <w:link w:val="ad"/>
    <w:uiPriority w:val="8"/>
    <w:qFormat/>
    <w:rsid w:val="00BB0971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d">
    <w:name w:val="תאריך תו"/>
    <w:basedOn w:val="a0"/>
    <w:link w:val="ac"/>
    <w:uiPriority w:val="8"/>
    <w:rsid w:val="00BB0971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e">
    <w:name w:val="נמען"/>
    <w:basedOn w:val="a"/>
    <w:uiPriority w:val="8"/>
    <w:unhideWhenUsed/>
    <w:qFormat/>
    <w:rsid w:val="00BB0971"/>
    <w:pPr>
      <w:spacing w:after="40"/>
    </w:pPr>
    <w:rPr>
      <w:b/>
      <w:bCs/>
    </w:rPr>
  </w:style>
  <w:style w:type="paragraph" w:styleId="af">
    <w:name w:val="Salutation"/>
    <w:basedOn w:val="a"/>
    <w:next w:val="a"/>
    <w:link w:val="af0"/>
    <w:uiPriority w:val="8"/>
    <w:unhideWhenUsed/>
    <w:qFormat/>
    <w:rsid w:val="00BB0971"/>
    <w:pPr>
      <w:spacing w:before="720"/>
    </w:pPr>
  </w:style>
  <w:style w:type="character" w:customStyle="1" w:styleId="af0">
    <w:name w:val="ברכה תו"/>
    <w:basedOn w:val="a0"/>
    <w:link w:val="af"/>
    <w:uiPriority w:val="8"/>
    <w:rsid w:val="00BB0971"/>
    <w:rPr>
      <w:kern w:val="20"/>
    </w:rPr>
  </w:style>
  <w:style w:type="paragraph" w:styleId="af1">
    <w:name w:val="Closing"/>
    <w:basedOn w:val="a"/>
    <w:link w:val="af2"/>
    <w:uiPriority w:val="8"/>
    <w:unhideWhenUsed/>
    <w:qFormat/>
    <w:rsid w:val="00BB0971"/>
    <w:pPr>
      <w:spacing w:before="480" w:after="960" w:line="240" w:lineRule="auto"/>
    </w:pPr>
  </w:style>
  <w:style w:type="character" w:customStyle="1" w:styleId="af2">
    <w:name w:val="סיום תו"/>
    <w:basedOn w:val="a0"/>
    <w:link w:val="af1"/>
    <w:uiPriority w:val="8"/>
    <w:rsid w:val="00BB0971"/>
    <w:rPr>
      <w:kern w:val="20"/>
    </w:rPr>
  </w:style>
  <w:style w:type="paragraph" w:styleId="af3">
    <w:name w:val="Signature"/>
    <w:basedOn w:val="a"/>
    <w:link w:val="af4"/>
    <w:uiPriority w:val="8"/>
    <w:unhideWhenUsed/>
    <w:qFormat/>
    <w:rsid w:val="00BB0971"/>
    <w:pPr>
      <w:spacing w:after="480"/>
    </w:pPr>
    <w:rPr>
      <w:b/>
      <w:bCs/>
    </w:rPr>
  </w:style>
  <w:style w:type="character" w:customStyle="1" w:styleId="af4">
    <w:name w:val="חתימה תו"/>
    <w:basedOn w:val="a0"/>
    <w:link w:val="af3"/>
    <w:uiPriority w:val="8"/>
    <w:rsid w:val="00BB0971"/>
    <w:rPr>
      <w:b/>
      <w:bCs/>
      <w:kern w:val="20"/>
    </w:rPr>
  </w:style>
  <w:style w:type="character" w:styleId="af5">
    <w:name w:val="Emphasis"/>
    <w:basedOn w:val="a0"/>
    <w:uiPriority w:val="2"/>
    <w:unhideWhenUsed/>
    <w:qFormat/>
    <w:rsid w:val="00BB0971"/>
    <w:rPr>
      <w:color w:val="7E97AD" w:themeColor="accent1"/>
    </w:rPr>
  </w:style>
  <w:style w:type="paragraph" w:customStyle="1" w:styleId="af6">
    <w:name w:val="פרטי קשר"/>
    <w:basedOn w:val="a"/>
    <w:uiPriority w:val="2"/>
    <w:qFormat/>
    <w:rsid w:val="00BB0971"/>
    <w:pPr>
      <w:spacing w:after="0" w:line="240" w:lineRule="auto"/>
      <w:jc w:val="right"/>
    </w:pPr>
    <w:rPr>
      <w:sz w:val="18"/>
      <w:szCs w:val="18"/>
    </w:rPr>
  </w:style>
  <w:style w:type="paragraph" w:customStyle="1" w:styleId="af7">
    <w:name w:val="שם"/>
    <w:basedOn w:val="a"/>
    <w:next w:val="a"/>
    <w:uiPriority w:val="1"/>
    <w:qFormat/>
    <w:rsid w:val="00BB0971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af8">
    <w:name w:val="Balloon Text"/>
    <w:basedOn w:val="a"/>
    <w:link w:val="af9"/>
    <w:uiPriority w:val="99"/>
    <w:semiHidden/>
    <w:unhideWhenUsed/>
    <w:rsid w:val="0093795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טקסט בלונים תו"/>
    <w:basedOn w:val="a0"/>
    <w:link w:val="af8"/>
    <w:uiPriority w:val="99"/>
    <w:semiHidden/>
    <w:rsid w:val="00937953"/>
    <w:rPr>
      <w:rFonts w:ascii="Tahoma" w:hAnsi="Tahoma" w:cs="Tahoma"/>
      <w:kern w:val="20"/>
      <w:sz w:val="16"/>
      <w:szCs w:val="16"/>
    </w:rPr>
  </w:style>
  <w:style w:type="character" w:customStyle="1" w:styleId="EmailStyle471">
    <w:name w:val="EmailStyle471"/>
    <w:semiHidden/>
    <w:rsid w:val="00EF7051"/>
    <w:rPr>
      <w:rFonts w:ascii="Arial" w:hAnsi="Arial" w:cs="Arial"/>
      <w:color w:val="auto"/>
      <w:sz w:val="20"/>
      <w:szCs w:val="20"/>
    </w:rPr>
  </w:style>
  <w:style w:type="character" w:styleId="Hyperlink">
    <w:name w:val="Hyperlink"/>
    <w:uiPriority w:val="99"/>
    <w:rsid w:val="00EF7051"/>
    <w:rPr>
      <w:color w:val="0000FF"/>
      <w:u w:val="single"/>
    </w:rPr>
  </w:style>
  <w:style w:type="paragraph" w:styleId="afa">
    <w:name w:val="List Paragraph"/>
    <w:basedOn w:val="a"/>
    <w:uiPriority w:val="34"/>
    <w:qFormat/>
    <w:rsid w:val="00A54C5B"/>
    <w:pPr>
      <w:ind w:left="720"/>
      <w:contextualSpacing/>
    </w:pPr>
  </w:style>
  <w:style w:type="paragraph" w:customStyle="1" w:styleId="ql-align-right">
    <w:name w:val="ql-align-right"/>
    <w:basedOn w:val="a"/>
    <w:rsid w:val="00CF69B7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  <w:rtl w:val="0"/>
      <w: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3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0333">
          <w:marLeft w:val="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669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8537">
          <w:marLeft w:val="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094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UF6BWT" Type="http://schemas.openxmlformats.org/officeDocument/2006/relationships/image" Target="media/SCX6H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89;&#1497;&#1489;\Desktop\TS102835057.dotx" TargetMode="External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7BE01432-E557-4EA8-ADCE-DEBA8E34C0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C9DBB8-D7C2-404E-9272-E725570F0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TS102835057</Template>
  <TotalTime>4</TotalTime>
  <Pages>1</Pages>
  <Words>174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אביבא</dc:creator>
  <cp:lastModifiedBy>Windows User</cp:lastModifiedBy>
  <cp:revision>4</cp:revision>
  <cp:lastPrinted>2015-03-24T17:21:00Z</cp:lastPrinted>
  <dcterms:created xsi:type="dcterms:W3CDTF">2022-06-26T20:02:00Z</dcterms:created>
  <dcterms:modified xsi:type="dcterms:W3CDTF">2022-06-28T06:38:00Z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