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5492"/>
            <a:graphic xmlns:a="http://schemas.openxmlformats.org/drawingml/2006/main">
              <a:graphicData uri="http://schemas.openxmlformats.org/drawingml/2006/picture">
                <pic:pic xmlns:pic="http://schemas.openxmlformats.org/drawingml/2006/picture">
                  <pic:nvPicPr>
                    <pic:cNvPr name="" id="106822"/>
                    <pic:cNvPicPr/>
                  </pic:nvPicPr>
                  <pic:blipFill>
                    <a:blip xmlns:r="http://schemas.openxmlformats.org/officeDocument/2006/relationships" r:embed="rIdNRS24T"/>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rsidTr="00844B9C">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pPr>
              <w:spacing w:line="257" w:lineRule="auto"/>
              <w:jc w:val="center"/>
              <w:rPr>
                <w:rFonts w:ascii="Arial" w:hAnsi="Arial" w:cs="Arial"/>
                <w:color w:val="333333"/>
                <w:rtl/>
              </w:rPr>
            </w:pPr>
          </w:p>
        </w:tc>
        <w:tc>
          <w:tcPr>
            <w:tcW w:w="8174" w:type="dxa"/>
            <w:vAlign w:val="center"/>
          </w:tcPr>
          <w:p w:rsidR="008B1837" w:rsidRPr="001C583C" w:rsidP="007B6658">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גל</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פרץ</w:t>
            </w:r>
          </w:p>
        </w:tc>
      </w:tr>
      <w:tr w:rsidTr="00E8155F">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הרצליה</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rsidRPr="00446E2E">
              <w:rPr>
                <w:rFonts w:ascii="Arial" w:hAnsi="Arial" w:cs="Arial"/>
                <w:color w:val="333333"/>
                <w:u w:val="single"/>
                <w:rtl w:val="0"/>
              </w:rPr>
              <w:fldChar w:fldCharType="begin"/>
            </w:r>
            <w:r w:rsidRPr="00446E2E">
              <w:rPr>
                <w:rFonts w:ascii="Arial" w:hAnsi="Arial" w:cs="Arial"/>
                <w:color w:val="333333"/>
                <w:u w:val="single"/>
                <w:rtl w:val="0"/>
              </w:rPr>
              <w:instrText xml:space="preserve"> HYPERLINK "mailto:galperez269@gmail.com" </w:instrText>
            </w:r>
            <w:r w:rsidRPr="00446E2E">
              <w:rPr>
                <w:rFonts w:ascii="Arial" w:hAnsi="Arial" w:cs="Arial"/>
                <w:color w:val="333333"/>
                <w:u w:val="single"/>
                <w:rtl w:val="0"/>
              </w:rPr>
              <w:fldChar w:fldCharType="separate"/>
            </w:r>
            <w:r w:rsidRPr="00446E2E">
              <w:rPr>
                <w:rFonts w:ascii="Arial" w:hAnsi="Arial" w:cs="Arial"/>
                <w:color w:val="333333"/>
                <w:u w:val="single"/>
                <w:rtl w:val="0"/>
              </w:rPr>
              <w:t>galperez269@gmail.com</w:t>
            </w:r>
            <w:r w:rsidRPr="00446E2E">
              <w:rPr>
                <w:rFonts w:ascii="Arial" w:hAnsi="Arial" w:cs="Arial"/>
                <w:color w:val="333333"/>
                <w:u w:val="single"/>
                <w:rtl w:val="0"/>
              </w:rPr>
              <w:fldChar w:fldCharType="end"/>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054-6666053</w:t>
            </w:r>
          </w:p>
          <w:p w:rsidR="008B1837" w:rsidP="00446E2E">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r w:rsidRPr="00446E2E">
              <w:rPr>
                <w:rFonts w:ascii="Arial" w:hAnsi="Arial" w:cs="Arial"/>
                <w:color w:val="333333"/>
                <w:rtl/>
              </w:rPr>
              <w:t>2001</w:t>
            </w: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עברית</w:t>
            </w:r>
            <w:r w:rsidRPr="005C703C">
              <w:rPr>
                <w:rFonts w:ascii="Arial" w:hAnsi="Arial" w:cs="Arial"/>
                <w:color w:val="333333"/>
                <w:sz w:val="20"/>
                <w:szCs w:val="20"/>
              </w:rPr>
              <w:t xml:space="preserve"> - </w:t>
            </w:r>
            <w:r w:rsidRPr="005C703C">
              <w:rPr>
                <w:rFonts w:ascii="Arial" w:hAnsi="Arial" w:cs="Arial"/>
                <w:color w:val="333333"/>
                <w:rtl/>
              </w:rPr>
              <w:t>שפת אם</w:t>
            </w:r>
          </w:p>
          <w:p w:rsidR="008F4FFC" w:rsidP="00944221">
            <w:pPr>
              <w:spacing w:line="259" w:lineRule="auto"/>
              <w:ind w:left="113" w:right="57"/>
              <w:rPr>
                <w:rFonts w:ascii="Arial" w:hAnsi="Arial" w:cs="Arial"/>
                <w:color w:val="333333"/>
                <w:sz w:val="20"/>
                <w:szCs w:val="20"/>
              </w:rPr>
            </w:pPr>
            <w:r w:rsidRPr="005C703C">
              <w:rPr>
                <w:rFonts w:ascii="Arial" w:hAnsi="Arial" w:cs="Arial"/>
                <w:b/>
                <w:bCs/>
                <w:color w:val="333333"/>
                <w:rtl/>
              </w:rPr>
              <w:t>אנגלית</w:t>
            </w:r>
            <w:r w:rsidRPr="005C703C">
              <w:rPr>
                <w:rFonts w:ascii="Arial" w:hAnsi="Arial" w:cs="Arial"/>
                <w:color w:val="333333"/>
                <w:sz w:val="20"/>
                <w:szCs w:val="20"/>
              </w:rPr>
              <w:t xml:space="preserve"> - </w:t>
            </w:r>
            <w:r w:rsidRPr="005C703C">
              <w:rPr>
                <w:rFonts w:ascii="Arial" w:hAnsi="Arial" w:cs="Arial"/>
                <w:color w:val="333333"/>
                <w:rtl/>
              </w:rPr>
              <w:t>טובה</w:t>
            </w:r>
          </w:p>
          <w:p w:rsidR="008B1837" w:rsidRPr="00944221" w:rsidP="00672C4C">
            <w:pPr>
              <w:spacing w:line="259" w:lineRule="auto"/>
              <w:ind w:left="113" w:right="57"/>
              <w:rPr>
                <w:rFonts w:ascii="Arial" w:hAnsi="Arial" w:cs="Arial"/>
                <w:color w:val="333333"/>
                <w:rtl/>
              </w:rPr>
            </w:pP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 xml:space="preserve">תוכנות </w:t>
            </w:r>
            <w:r w:rsidRPr="00E1201C">
              <w:rPr>
                <w:rFonts w:ascii="Arial" w:hAnsi="Arial" w:cs="Arial"/>
                <w:color w:val="333333"/>
                <w:rtl w:val="0"/>
              </w:rPr>
              <w:t>adobe</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הבנה בבדים</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עבודה עם סלבס</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סטיילניג ואופנה</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מתפקד במצבי לחץ</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 xml:space="preserve">שליטה בתוכנת </w:t>
            </w:r>
            <w:r w:rsidRPr="00E1201C">
              <w:rPr>
                <w:rFonts w:ascii="Arial" w:hAnsi="Arial" w:cs="Arial"/>
                <w:color w:val="333333"/>
                <w:rtl w:val="0"/>
              </w:rPr>
              <w:t>office</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עבודה עם תוכנות עיצוב</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תפירה וייצור בגדים</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ציור אמיתי ודיגיטלי</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מוסר עבודה גבוהה</w:t>
            </w:r>
            <w:r w:rsidRPr="00E1201C">
              <w:rPr>
                <w:rFonts w:ascii="Arial" w:hAnsi="Arial" w:cs="Arial"/>
                <w:color w:val="333333"/>
                <w:sz w:val="20"/>
                <w:szCs w:val="20"/>
              </w:rPr>
              <w:t xml:space="preserve"> </w:t>
            </w:r>
          </w:p>
          <w:p w:rsidR="008B1837" w:rsidP="00FB2F1F">
            <w:pPr>
              <w:spacing w:line="259" w:lineRule="auto"/>
              <w:ind w:left="113" w:right="57"/>
              <w:rPr>
                <w:rtl/>
              </w:rPr>
            </w:pPr>
            <w:r w:rsidRPr="00E1201C">
              <w:rPr>
                <w:rFonts w:ascii="Arial" w:hAnsi="Arial" w:cs="Arial"/>
                <w:color w:val="333333"/>
                <w:rtl/>
              </w:rPr>
              <w:t>עבודה מול מפעלי טקסטיל</w:t>
            </w:r>
            <w:r w:rsidRPr="00E1201C">
              <w:rPr>
                <w:rFonts w:ascii="Arial" w:hAnsi="Arial" w:cs="Arial"/>
                <w:color w:val="333333"/>
                <w:sz w:val="20"/>
                <w:szCs w:val="20"/>
              </w:rPr>
              <w:t xml:space="preserve"> </w:t>
            </w:r>
          </w:p>
        </w:tc>
        <w:tc>
          <w:tcPr>
            <w:tcW w:w="8174" w:type="dxa"/>
          </w:tcPr>
          <w:p w:rsidR="008B1837" w:rsidRPr="001C583C" w:rsidP="002071B8">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hint="cs"/>
                <w:b/>
                <w:bCs/>
                <w:noProof/>
                <w:color w:val="333333"/>
                <w:sz w:val="32"/>
                <w:szCs w:val="32"/>
                <w:rtl/>
              </w:rPr>
              <w:t>תמצית</w:t>
            </w:r>
          </w:p>
          <w:p w:rsidP="007B6658">
            <w:pPr>
              <w:pStyle w:va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333333"/>
                <w:rtl/>
              </w:rPr>
              <w:t>חייל משוחרר בעל מוסר עבודה גבוהה, אחראי, לויאלי, בעל יכולת ארגון, תיאום ולמידה עצמית גבוהה.</w:t>
            </w:r>
          </w:p>
          <w:p w:rsidP="007B6658">
            <w:pPr>
              <w:pStyle w:va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333333"/>
                <w:rtl/>
              </w:rPr>
              <w:t xml:space="preserve">סטודנט נוכחי בסטודיו </w:t>
            </w:r>
            <w:r>
              <w:rPr>
                <w:rFonts w:ascii="Arial" w:hAnsi="Arial" w:cs="Arial"/>
                <w:color w:val="333333"/>
              </w:rPr>
              <w:t>6b</w:t>
            </w:r>
            <w:r>
              <w:rPr>
                <w:rFonts w:ascii="Arial" w:hAnsi="Arial" w:cs="Arial"/>
                <w:color w:val="333333"/>
                <w:rtl/>
              </w:rPr>
              <w:t xml:space="preserve"> לעיצוב גרפי + </w:t>
            </w:r>
            <w:r>
              <w:rPr>
                <w:rFonts w:ascii="Arial" w:hAnsi="Arial" w:cs="Arial"/>
                <w:color w:val="333333"/>
              </w:rPr>
              <w:t>ui\ux</w:t>
            </w:r>
            <w:r>
              <w:rPr>
                <w:rFonts w:ascii="Arial" w:hAnsi="Arial" w:cs="Arial"/>
                <w:color w:val="333333"/>
                <w:rtl/>
              </w:rPr>
              <w:t>, ובעל מותג אופנה</w:t>
            </w:r>
          </w:p>
          <w:p w:rsidP="007B6658">
            <w:pPr>
              <w:pStyle w:va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333333"/>
                <w:rtl/>
              </w:rPr>
              <w:t>בעל מוטיבציה מאוד ללמוד, להתפתח ולהתנסות בתחומים חדשים, ותחומים שמעניינים אותי כמו עולם העיצוב והאופנה שאני חי אותו מגיל קטן. אוכל להביא לידי ביטוי את כישורי העבודה שלי בצוות ויחסי האנוש הטובים לכל תפקיד. אי מרגיש שאחד הדברים הכי חשובים שלמדתי בניסיון הקצר שלי, הוא איך להוביל ולהביא את עצמי , היצירתיות, והמקצעויות שלי לכל פרויקט שאני חלק ממנו.</w:t>
            </w:r>
          </w:p>
          <w:p w:rsidR="008B1837" w:rsidP="007B6658">
            <w:pPr>
              <w:tabs>
                <w:tab w:val="left" w:pos="459"/>
                <w:tab w:val="right" w:pos="3402"/>
              </w:tabs>
              <w:spacing w:line="259" w:lineRule="auto"/>
              <w:ind w:left="567" w:right="113"/>
              <w:contextualSpacing/>
              <w:rPr>
                <w:rFonts w:ascii="Arial" w:hAnsi="Arial" w:cs="Arial"/>
                <w:color w:val="333333"/>
              </w:rPr>
            </w:pPr>
          </w:p>
          <w:p w:rsidR="008B1837" w:rsidRPr="002071B8" w:rsidP="00D73205">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2022</w:t>
            </w:r>
            <w:r w:rsidRPr="00F014B4">
              <w:rPr>
                <w:rFonts w:ascii="Arial" w:hAnsi="Arial" w:cs="Arial"/>
                <w:noProof/>
                <w:color w:val="666666"/>
                <w:rtl/>
              </w:rPr>
              <w:t>-</w:t>
            </w:r>
            <w:r w:rsidRPr="00F014B4">
              <w:rPr>
                <w:rFonts w:ascii="Arial" w:hAnsi="Arial" w:cs="Arial" w:hint="cs"/>
                <w:noProof/>
                <w:color w:val="666666"/>
                <w:rtl/>
              </w:rPr>
              <w:t>נוכחי</w:t>
            </w:r>
            <w:r w:rsidR="001F5467">
              <w:rPr>
                <w:rFonts w:ascii="Arial" w:hAnsi="Arial" w:cs="Arial" w:hint="cs"/>
                <w:b/>
                <w:bCs/>
                <w:noProof/>
                <w:color w:val="333333"/>
                <w:sz w:val="24"/>
                <w:szCs w:val="24"/>
                <w:rtl/>
              </w:rPr>
              <w:t xml:space="preserve"> - </w:t>
            </w:r>
            <w:bookmarkStart w:id="0" w:name="_GoBack"/>
            <w:bookmarkEnd w:id="0"/>
            <w:r w:rsidRPr="00F014B4">
              <w:rPr>
                <w:rFonts w:ascii="Arial" w:hAnsi="Arial" w:cs="Arial"/>
                <w:b/>
                <w:bCs/>
                <w:noProof/>
                <w:color w:val="333333"/>
                <w:sz w:val="24"/>
                <w:szCs w:val="24"/>
                <w:rtl/>
              </w:rPr>
              <w:t xml:space="preserve">סטיילינג ומכירות </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פקטורי 54</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כבר קצת יותר משנה שאני עובד כיועץ מכירות בחברת פקטורי 54 מה שנתן לי הרבה הבנה במכירות ואיך להתאים בגד לקהל שונה ומגוון, עבודה עם אומנים ובעיקר הכרה בתעשייה של עולם האופנה והמוזיקה </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2022</w:t>
            </w:r>
            <w:r w:rsidRPr="00F014B4">
              <w:rPr>
                <w:rFonts w:ascii="Arial" w:hAnsi="Arial" w:cs="Arial"/>
                <w:noProof/>
                <w:color w:val="666666"/>
                <w:rtl/>
              </w:rPr>
              <w:t>-</w:t>
            </w:r>
            <w:r w:rsidRPr="00F014B4">
              <w:rPr>
                <w:rFonts w:ascii="Arial" w:hAnsi="Arial" w:cs="Arial" w:hint="cs"/>
                <w:noProof/>
                <w:color w:val="666666"/>
                <w:rtl/>
              </w:rPr>
              <w:t>נוכחי</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מעצב אופנה</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לילו סטודיו</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כבר שנים שאני מתעסק ומייצר בגדים ולאחר המון התנסות ביוני האחרון הקמתי את חברת האופנה שלי ״לילו סטודיו״ בה אני מעצב את הפריטים שאני מוציא החל מעיצובים דיגטלים, סקיצות, ייצור ועבודה מול מפעלים בחו״ל, גזרות וגם תפירות שלי לפריטים מסוימים, חשוב לי לעסוק ולהביא את הצבע שלי לעולם האופנה אני תומך מאוד בייצור בגדים לפי הסיגנון שאני אוהב ולובש כי כך אני מרגיש שאני מביא לעולם את הפריטים ברמה הכי טובה וגבוהה שאני יכול במיוחד כשאני הייתי לובש אותם.</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בעקבות הברנד שלי עבדתי עם המון אומנים בארץ בין אם לסטיילינג או לצילומי יחצ בבגדי חברת האופנה.</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2023</w:t>
            </w:r>
            <w:r w:rsidRPr="00F014B4">
              <w:rPr>
                <w:rFonts w:ascii="Arial" w:hAnsi="Arial" w:cs="Arial"/>
                <w:noProof/>
                <w:color w:val="666666"/>
                <w:rtl/>
              </w:rPr>
              <w:t>-</w:t>
            </w:r>
            <w:r w:rsidRPr="00F014B4">
              <w:rPr>
                <w:rFonts w:ascii="Arial" w:hAnsi="Arial" w:cs="Arial" w:hint="cs"/>
                <w:noProof/>
                <w:color w:val="666666"/>
                <w:rtl/>
              </w:rPr>
              <w:t>נוכחי</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גרפיקאי /ביצועיסט</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פרילנסר</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מעצב פרילנסר לכל מיני אמנים בארץ, טיזרים לאירועים לוגואים </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2019</w:t>
            </w:r>
            <w:r w:rsidRPr="00F014B4">
              <w:rPr>
                <w:rFonts w:ascii="Arial" w:hAnsi="Arial" w:cs="Arial"/>
                <w:noProof/>
                <w:color w:val="666666"/>
              </w:rPr>
              <w:t>-</w:t>
            </w:r>
            <w:r w:rsidRPr="00F014B4">
              <w:rPr>
                <w:rFonts w:ascii="Arial" w:hAnsi="Arial" w:cs="Arial"/>
                <w:noProof/>
                <w:color w:val="666666"/>
              </w:rPr>
              <w:t>2018</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 xml:space="preserve">מאמן חדר כושר </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חדר כושר צמרות רעננה</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מאמן בחדר כושר, מאמן אימונים אישיים ומייעץ תזונה נכונה.</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2019</w:t>
            </w:r>
            <w:r w:rsidRPr="00F014B4">
              <w:rPr>
                <w:rFonts w:ascii="Arial" w:hAnsi="Arial" w:cs="Arial"/>
                <w:noProof/>
                <w:color w:val="666666"/>
              </w:rPr>
              <w:t>-</w:t>
            </w:r>
            <w:r w:rsidRPr="00F014B4">
              <w:rPr>
                <w:rFonts w:ascii="Arial" w:hAnsi="Arial" w:cs="Arial"/>
                <w:noProof/>
                <w:color w:val="666666"/>
              </w:rPr>
              <w:t>2017</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מפיק אירועים</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פרום</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הפקת אירועים וניהול צוות מכירות, ניהול צוות יחצ שיווק ופרסום, ניהול פיננסי.</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2018</w:t>
            </w:r>
            <w:r w:rsidRPr="00F014B4">
              <w:rPr>
                <w:rFonts w:ascii="Arial" w:hAnsi="Arial" w:cs="Arial"/>
                <w:noProof/>
                <w:color w:val="666666"/>
              </w:rPr>
              <w:t>-</w:t>
            </w:r>
            <w:r w:rsidRPr="00F014B4">
              <w:rPr>
                <w:rFonts w:ascii="Arial" w:hAnsi="Arial" w:cs="Arial"/>
                <w:noProof/>
                <w:color w:val="666666"/>
              </w:rPr>
              <w:t>2016</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מדריך גלישה</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מועדון גלישה ריף הרצליה</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מדריך גלישה אישי ובנוסף, מדריך גלישה קבוצתי ומנהל קייטנה.</w:t>
            </w:r>
          </w:p>
          <w:p w:rsidR="008B1837" w:rsidP="007B6658">
            <w:pPr>
              <w:pStyle w:val="ListParagraph"/>
              <w:tabs>
                <w:tab w:val="right" w:pos="459"/>
              </w:tabs>
              <w:ind w:left="567" w:right="113"/>
              <w:rPr>
                <w:rFonts w:ascii="Arial" w:hAnsi="Arial" w:cs="Arial"/>
                <w:noProof/>
                <w:color w:val="333333"/>
                <w:rtl/>
              </w:rPr>
            </w:pPr>
          </w:p>
          <w:p w:rsidR="008B1837" w:rsidP="00D01A9B">
            <w:pPr>
              <w:pStyle w:val="ListParagraph"/>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2024</w:t>
            </w:r>
            <w:r w:rsidRPr="00F83802">
              <w:rPr>
                <w:rFonts w:ascii="Arial" w:hAnsi="Arial" w:cs="Arial"/>
                <w:noProof/>
                <w:color w:val="666666"/>
              </w:rPr>
              <w:t>-</w:t>
            </w:r>
            <w:r w:rsidRPr="00F83802">
              <w:rPr>
                <w:rFonts w:ascii="Arial" w:hAnsi="Arial" w:cs="Arial"/>
                <w:noProof/>
                <w:color w:val="666666"/>
              </w:rPr>
              <w:t>2023</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קורס</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עיצוב גרפי</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Pr>
              <w:t>studio6b</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לימוד יסודות העיצוב והתפתחותם </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עבודה עם תוכנות </w:t>
            </w:r>
            <w:r w:rsidRPr="00F81419">
              <w:rPr>
                <w:rFonts w:ascii="Arial" w:hAnsi="Arial" w:cs="Arial"/>
                <w:noProof/>
                <w:color w:val="333333"/>
              </w:rPr>
              <w:t>ADOBE ILLUSTRATOR,PHOTOSHOP,INDESIGN</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סדנת </w:t>
            </w:r>
            <w:r w:rsidRPr="00F81419">
              <w:rPr>
                <w:rFonts w:ascii="Arial" w:hAnsi="Arial" w:cs="Arial"/>
                <w:noProof/>
                <w:color w:val="333333"/>
              </w:rPr>
              <w:t>ai</w:t>
            </w:r>
            <w:r w:rsidRPr="00F81419">
              <w:rPr>
                <w:rFonts w:ascii="Arial" w:hAnsi="Arial" w:cs="Arial"/>
                <w:noProof/>
                <w:color w:val="333333"/>
                <w:rtl/>
              </w:rPr>
              <w:t xml:space="preserve"> תהליכי עבודה של עיצוב ואיפיון ממשקי משתמש עם תוכנות </w:t>
            </w:r>
            <w:r w:rsidRPr="00F81419">
              <w:rPr>
                <w:rFonts w:ascii="Arial" w:hAnsi="Arial" w:cs="Arial"/>
                <w:noProof/>
                <w:color w:val="333333"/>
              </w:rPr>
              <w:t>figma, motion design</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מיתוג ופירסום, אמצעי פרסום ועבודה בתוכנות </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2023</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קורס</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תפירה</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שנקר הנדסה. עיצוב. אמנות</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קורס תפירה של שנקר בעל 17 מפגשים בו למדתי את יסודות התפירה בנוסף למה שאני יודע כדי להתמקצע אפילו יותר בתהליך הייצור של בגד ועד להגיע לרמה של לייצר בגד לבד מאפס </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ככה שגם לעיצוב הברנד שלי זה משמש</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2019</w:t>
            </w:r>
            <w:r w:rsidRPr="00F83802">
              <w:rPr>
                <w:rFonts w:ascii="Arial" w:hAnsi="Arial" w:cs="Arial"/>
                <w:noProof/>
                <w:color w:val="666666"/>
              </w:rPr>
              <w:t>-</w:t>
            </w:r>
            <w:r w:rsidRPr="00F83802">
              <w:rPr>
                <w:rFonts w:ascii="Arial" w:hAnsi="Arial" w:cs="Arial"/>
                <w:noProof/>
                <w:color w:val="666666"/>
              </w:rPr>
              <w:t>2018</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מדריך כושר מכון וינגייט</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מאמן חדר כושר, תזונאי, מאמן רצועות, מאמן אישי.</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המכללה האקדמית וינגייט</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קורס מדריכי כושר של ווינגייט של כ328 שעות הכולל מאמן חדר כושר ומאמן קטינים, מאמן אישי, מאמן רצועות ותזונאי. </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2019</w:t>
            </w:r>
            <w:r w:rsidRPr="00F83802">
              <w:rPr>
                <w:rFonts w:ascii="Arial" w:hAnsi="Arial" w:cs="Arial"/>
                <w:noProof/>
                <w:color w:val="666666"/>
              </w:rPr>
              <w:t>-</w:t>
            </w:r>
            <w:r w:rsidRPr="00F83802">
              <w:rPr>
                <w:rFonts w:ascii="Arial" w:hAnsi="Arial" w:cs="Arial"/>
                <w:noProof/>
                <w:color w:val="666666"/>
              </w:rPr>
              <w:t>2016</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תיכונית</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תעודת בגרות</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מור-מטרוווסט</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תעודת בגרות מלאה מקצועות מורחבים: ביולוגיה (5יח"ל), חינוך גופני מורחב (5יח"ל)</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2018</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מדריך גלישה</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גלישה</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המכללה האקדמית וינגייט</w:t>
            </w:r>
          </w:p>
          <w:p w:rsidR="008B1837" w:rsidP="007B6658">
            <w:pPr>
              <w:tabs>
                <w:tab w:val="left" w:pos="459"/>
                <w:tab w:val="left" w:pos="902"/>
              </w:tabs>
              <w:spacing w:line="259" w:lineRule="auto"/>
              <w:ind w:left="567" w:right="113"/>
              <w:rPr>
                <w:rFonts w:ascii="Arial" w:hAnsi="Arial" w:cs="Arial"/>
                <w:noProof/>
                <w:color w:val="333333"/>
              </w:rPr>
            </w:pPr>
            <w:r>
              <w:rPr>
                <w:rFonts w:ascii="Arial" w:hAnsi="Arial" w:cs="Arial" w:hint="cs"/>
                <w:noProof/>
                <w:color w:val="333333"/>
                <w:rtl/>
              </w:rPr>
              <w:t>סיום בהצטיינות</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קורס מדריכי גלישה של ויגנייט </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P="00D01A9B">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1" w:name="me"/>
            <w:bookmarkEnd w:id="1"/>
            <w:r w:rsidRPr="001C583C">
              <w:rPr>
                <w:rFonts w:ascii="Arial" w:hAnsi="Arial" w:cs="Arial"/>
                <w:b/>
                <w:bCs/>
                <w:noProof/>
                <w:color w:val="333333"/>
                <w:sz w:val="32"/>
                <w:szCs w:val="32"/>
                <w:rtl/>
              </w:rPr>
              <w:t xml:space="preserve"> צבאי</w:t>
            </w:r>
          </w:p>
          <w:p w:rsidR="008B1837" w:rsidRPr="00F83802" w:rsidP="00D01A9B">
            <w:pPr>
              <w:keepNext/>
              <w:keepLines/>
              <w:spacing w:line="257" w:lineRule="auto"/>
              <w:ind w:left="567" w:right="113"/>
              <w:rPr>
                <w:rFonts w:ascii="Arial" w:hAnsi="Arial" w:cs="Arial"/>
                <w:noProof/>
                <w:color w:val="666666"/>
                <w:rtl/>
              </w:rPr>
            </w:pPr>
            <w:r w:rsidRPr="00F83802">
              <w:rPr>
                <w:rFonts w:ascii="Arial" w:hAnsi="Arial" w:cs="Arial"/>
                <w:noProof/>
                <w:color w:val="666666"/>
              </w:rPr>
              <w:t>2022</w:t>
            </w:r>
            <w:r w:rsidRPr="00F83802">
              <w:rPr>
                <w:rFonts w:ascii="Arial" w:hAnsi="Arial" w:cs="Arial"/>
                <w:noProof/>
                <w:color w:val="666666"/>
              </w:rPr>
              <w:t>-</w:t>
            </w:r>
            <w:r w:rsidRPr="00F83802">
              <w:rPr>
                <w:rFonts w:ascii="Arial" w:hAnsi="Arial" w:cs="Arial"/>
                <w:noProof/>
                <w:color w:val="666666"/>
              </w:rPr>
              <w:t>2019</w:t>
            </w:r>
            <w:r w:rsidRPr="00F83802">
              <w:rPr>
                <w:rFonts w:ascii="Arial" w:hAnsi="Arial" w:cs="Arial" w:hint="cs"/>
                <w:b/>
                <w:bCs/>
                <w:noProof/>
                <w:color w:val="333333"/>
                <w:sz w:val="24"/>
                <w:szCs w:val="24"/>
                <w:rtl/>
              </w:rPr>
              <w:t xml:space="preserve"> - </w:t>
            </w:r>
            <w:r w:rsidRPr="00F83802">
              <w:rPr>
                <w:rFonts w:ascii="Arial" w:hAnsi="Arial" w:cs="Arial"/>
                <w:b/>
                <w:bCs/>
                <w:noProof/>
                <w:color w:val="333333"/>
                <w:sz w:val="24"/>
                <w:szCs w:val="24"/>
                <w:rtl/>
              </w:rPr>
              <w:t>לוחם  ומפקד בסיירת נחל</w:t>
            </w:r>
          </w:p>
          <w:p w:rsidRPr="00E809DB" w:rsidP="005171B5">
            <w:pPr>
              <w:pStyle w:val="ListParagraph"/>
              <w:numPr>
                <w:ilvl w:val="0"/>
                <w:numId w:val="1"/>
              </w:numPr>
              <w:ind w:left="967" w:right="720" w:hanging="360"/>
              <w:jc w:val="left"/>
              <w:rPr>
                <w:rFonts w:ascii="Arial" w:hAnsi="Arial" w:cs="Arial"/>
                <w:noProof/>
                <w:color w:val="333333"/>
              </w:rPr>
            </w:pPr>
            <w:r w:rsidRPr="00E809DB">
              <w:rPr>
                <w:rFonts w:ascii="Arial" w:hAnsi="Arial" w:cs="Arial"/>
                <w:noProof/>
                <w:color w:val="333333"/>
                <w:rtl/>
              </w:rPr>
              <w:t xml:space="preserve">ניסיון בפיקוד וניהול על חיילי פלוגת הכשרות בתור מדריך לוחמה </w:t>
            </w:r>
          </w:p>
          <w:p w:rsidRPr="00E809DB" w:rsidP="005171B5">
            <w:pPr>
              <w:pStyle w:val="ListParagraph"/>
              <w:numPr>
                <w:ilvl w:val="0"/>
                <w:numId w:val="1"/>
              </w:numPr>
              <w:ind w:left="967" w:right="720" w:hanging="360"/>
              <w:jc w:val="left"/>
              <w:rPr>
                <w:rFonts w:ascii="Arial" w:hAnsi="Arial" w:cs="Arial"/>
                <w:noProof/>
                <w:color w:val="333333"/>
              </w:rPr>
            </w:pPr>
            <w:r w:rsidRPr="00E809DB">
              <w:rPr>
                <w:rFonts w:ascii="Arial" w:hAnsi="Arial" w:cs="Arial"/>
                <w:noProof/>
                <w:color w:val="333333"/>
                <w:rtl/>
              </w:rPr>
              <w:t>בנייה והובלת שבועות בהכשרה מקצה לקצה</w:t>
            </w:r>
          </w:p>
          <w:p w:rsidRPr="00E809DB" w:rsidP="005171B5">
            <w:pPr>
              <w:pStyle w:val="ListParagraph"/>
              <w:numPr>
                <w:ilvl w:val="0"/>
                <w:numId w:val="1"/>
              </w:numPr>
              <w:ind w:left="967" w:right="720" w:hanging="360"/>
              <w:jc w:val="left"/>
              <w:rPr>
                <w:rFonts w:ascii="Arial" w:hAnsi="Arial" w:cs="Arial"/>
                <w:noProof/>
                <w:color w:val="333333"/>
              </w:rPr>
            </w:pPr>
            <w:r w:rsidRPr="00E809DB">
              <w:rPr>
                <w:rFonts w:ascii="Arial" w:hAnsi="Arial" w:cs="Arial"/>
                <w:noProof/>
                <w:color w:val="333333"/>
                <w:rtl/>
              </w:rPr>
              <w:t>ניסיון מבצעי רב ביחידה מיוחדת, עמידה במצבי לחץ וקבלת החלטות קריטיות תוך שמירה על ניהול סביבתי תקין</w:t>
            </w:r>
          </w:p>
          <w:p w:rsidRPr="00E809DB" w:rsidP="005171B5">
            <w:pPr>
              <w:pStyle w:val="ListParagraph"/>
              <w:numPr>
                <w:ilvl w:val="0"/>
                <w:numId w:val="1"/>
              </w:numPr>
              <w:ind w:left="967" w:right="720" w:hanging="360"/>
              <w:jc w:val="left"/>
              <w:rPr>
                <w:rFonts w:ascii="Arial" w:hAnsi="Arial" w:cs="Arial"/>
                <w:noProof/>
                <w:color w:val="333333"/>
              </w:rPr>
            </w:pPr>
            <w:r w:rsidRPr="00E809DB">
              <w:rPr>
                <w:rFonts w:ascii="Arial" w:hAnsi="Arial" w:cs="Arial"/>
                <w:noProof/>
                <w:color w:val="333333"/>
                <w:rtl/>
              </w:rPr>
              <w:t xml:space="preserve">עברתי מסלול של כשנה ושלושה חודשים ביחידה בה שירתי מה שנתן לי ללמוד על עצמי המון, דביקות במטרה ועבודת צוות לאורך כל הדרך נוסף על כך, הייתי סמל מסלול מה שאמר שהייתי צריך להיות אחראי על כל הצוות. </w:t>
            </w:r>
          </w:p>
          <w:p w:rsidR="008B1837" w:rsidP="005171B5">
            <w:pPr>
              <w:pStyle w:val="ListParagraph"/>
              <w:tabs>
                <w:tab w:val="right" w:pos="459"/>
              </w:tabs>
              <w:ind w:left="567" w:right="113"/>
              <w:rPr>
                <w:rFonts w:ascii="Arial" w:hAnsi="Arial" w:cs="Arial"/>
                <w:noProof/>
                <w:color w:val="333333"/>
                <w:rtl/>
              </w:rPr>
            </w:pPr>
          </w:p>
        </w:tc>
      </w:tr>
    </w:tbl>
    <w:p w:rsidR="000C13B4" w:rsidRPr="00DF1E0C">
      <w:pPr>
        <w:rPr>
          <w:vanish/>
        </w:rPr>
      </w:pPr>
    </w:p>
    <w:sectPr w:rsidSect="000177E9">
      <w:headerReference w:type="default" r:id="rId5"/>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pPr>
      <w:pStyle w:val="Header"/>
    </w:pPr>
    <w:r/>
    <w:r>
      <w:rPr>
        <w:rFonts w:ascii="Times New Roman" w:hAnsi="Times New Roman" w:cs="Times New Roman"/>
        <w:noProof/>
        <w:sz w:val="24"/>
        <w:szCs w:val="24"/>
      </w:rPr>
      <mc:AlternateContent>
        <mc:Choice Requires="wps">
          <w:drawing>
            <wp:anchor distT="0" distB="0" distL="457200" distR="114300" simplePos="0" relativeHeight="251659264"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6192" o:allowincell="f" o:allowoverlap="f" fillcolor="#dcdcdc" stroked="f">
              <v:textbox inset="14.4pt,14.4pt,14.4pt,14.4pt">
                <w:txbxContent>
                  <w:p w:rsidR="005128B8" w:rsidP="005128B8">
                    <w:pPr>
                      <w:bidi w:val="0"/>
                      <w:rPr>
                        <w:color w:val="C8C8C8"/>
                      </w:rPr>
                    </w:pPr>
                  </w:p>
                </w:txbxContent>
              </v:textbox>
              <w10:wrap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837"/>
    <w:rsid w:val="0001558D"/>
    <w:rsid w:val="000177E9"/>
    <w:rsid w:val="00054188"/>
    <w:rsid w:val="000C13B4"/>
    <w:rsid w:val="000F5301"/>
    <w:rsid w:val="00152B1F"/>
    <w:rsid w:val="00154A0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6C4C"/>
    <w:rsid w:val="002E5900"/>
    <w:rsid w:val="002F6560"/>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43CD3"/>
    <w:rsid w:val="005C703C"/>
    <w:rsid w:val="005D3171"/>
    <w:rsid w:val="005E494B"/>
    <w:rsid w:val="00631331"/>
    <w:rsid w:val="00652E59"/>
    <w:rsid w:val="00672C4C"/>
    <w:rsid w:val="00685749"/>
    <w:rsid w:val="006C7A5E"/>
    <w:rsid w:val="00771CA5"/>
    <w:rsid w:val="007B00D8"/>
    <w:rsid w:val="007B252A"/>
    <w:rsid w:val="007B6658"/>
    <w:rsid w:val="007E78CD"/>
    <w:rsid w:val="007E7DBA"/>
    <w:rsid w:val="00811173"/>
    <w:rsid w:val="00831111"/>
    <w:rsid w:val="00844B9C"/>
    <w:rsid w:val="00854A2D"/>
    <w:rsid w:val="00863025"/>
    <w:rsid w:val="008B1837"/>
    <w:rsid w:val="008D048D"/>
    <w:rsid w:val="008D0980"/>
    <w:rsid w:val="008F17ED"/>
    <w:rsid w:val="008F4FFC"/>
    <w:rsid w:val="00920051"/>
    <w:rsid w:val="009356D7"/>
    <w:rsid w:val="00944221"/>
    <w:rsid w:val="00946BFE"/>
    <w:rsid w:val="00954128"/>
    <w:rsid w:val="009719D6"/>
    <w:rsid w:val="009A04DD"/>
    <w:rsid w:val="009A45C5"/>
    <w:rsid w:val="00A37A8A"/>
    <w:rsid w:val="00AB7851"/>
    <w:rsid w:val="00AE6A5E"/>
    <w:rsid w:val="00AF6BD6"/>
    <w:rsid w:val="00B35FCA"/>
    <w:rsid w:val="00B96CF1"/>
    <w:rsid w:val="00BC69A5"/>
    <w:rsid w:val="00BD1464"/>
    <w:rsid w:val="00C30E22"/>
    <w:rsid w:val="00C32EE7"/>
    <w:rsid w:val="00C94686"/>
    <w:rsid w:val="00CF09D0"/>
    <w:rsid w:val="00CF103F"/>
    <w:rsid w:val="00D01A9B"/>
    <w:rsid w:val="00D21745"/>
    <w:rsid w:val="00D456EF"/>
    <w:rsid w:val="00D70870"/>
    <w:rsid w:val="00D73205"/>
    <w:rsid w:val="00D9195B"/>
    <w:rsid w:val="00DA075F"/>
    <w:rsid w:val="00DB2983"/>
    <w:rsid w:val="00DC3C11"/>
    <w:rsid w:val="00DF1E0C"/>
    <w:rsid w:val="00E00658"/>
    <w:rsid w:val="00E1201C"/>
    <w:rsid w:val="00E448B7"/>
    <w:rsid w:val="00E7023E"/>
    <w:rsid w:val="00E809DB"/>
    <w:rsid w:val="00E8155F"/>
    <w:rsid w:val="00E949FC"/>
    <w:rsid w:val="00EB3F7A"/>
    <w:rsid w:val="00F014B4"/>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a"/>
    <w:uiPriority w:val="99"/>
    <w:unhideWhenUsed/>
    <w:rsid w:val="005128B8"/>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5128B8"/>
  </w:style>
  <w:style w:type="paragraph" w:styleId="Footer">
    <w:name w:val="footer"/>
    <w:basedOn w:val="Normal"/>
    <w:link w:val="a0"/>
    <w:uiPriority w:val="99"/>
    <w:unhideWhenUsed/>
    <w:rsid w:val="005128B8"/>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5128B8"/>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NRS24T" Type="http://schemas.openxmlformats.org/officeDocument/2006/relationships/image" Target="media/B2CAAY.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שיר</Template>
  <TotalTime>30</TotalTime>
  <Pages>2</Pages>
  <Words>574</Words>
  <Characters>2800</Characters>
  <Application>Microsoft Office Word</Application>
  <DocSecurity>0</DocSecurity>
  <Lines>10</Lines>
  <Paragraphs>72</Paragraphs>
  <ScaleCrop>false</ScaleCrop>
  <Manager>AllJobs</Manager>
  <Company>AllJobs</Company>
  <LinksUpToDate>false</LinksUpToDate>
  <CharactersWithSpaces>3329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111</cp:revision>
  <dcterms:created xsi:type="dcterms:W3CDTF">2021-02-04T09:59:00Z</dcterms:created>
  <dcterms:modified xsi:type="dcterms:W3CDTF">2021-02-09T13:15:00Z</dcterms:modified>
</cp:coreProperties>
</file>