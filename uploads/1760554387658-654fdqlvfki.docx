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8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100"/>
                    <pic:cNvPicPr/>
                  </pic:nvPicPr>
                  <pic:blipFill>
                    <a:blip xmlns:r="http://schemas.openxmlformats.org/officeDocument/2006/relationships" r:embed="rIdMQYF4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364E" w:rsidP="00FA3D8D" w14:paraId="389C02CF" w14:textId="5B97ABA9">
      <w:pPr>
        <w:pStyle w:val="a0"/>
        <w:bidi/>
        <w:rPr>
          <w:rFonts w:cs="Arial"/>
          <w:b w:val="0"/>
          <w:bCs/>
          <w:rtl/>
          <w:lang w:bidi="he-IL"/>
        </w:rPr>
      </w:pPr>
      <w:r w:rsidRPr="001C2521">
        <w:rPr>
          <w:rFonts w:cs="Arial" w:hint="cs"/>
          <w:b w:val="0"/>
          <w:bCs/>
          <w:rtl/>
          <w:lang w:bidi="he-IL"/>
        </w:rPr>
        <w:t xml:space="preserve">גבארין </w:t>
      </w:r>
      <w:r w:rsidR="00776952">
        <w:rPr>
          <w:rFonts w:cs="Arial" w:hint="cs"/>
          <w:b w:val="0"/>
          <w:bCs/>
          <w:rtl/>
          <w:lang w:bidi="he-IL"/>
        </w:rPr>
        <w:t>בכר</w:t>
      </w:r>
    </w:p>
    <w:p w:rsidR="00EF689C" w:rsidRPr="001C2521" w:rsidP="00EF689C" w14:paraId="64A14B7B" w14:textId="07D42344">
      <w:pPr>
        <w:pStyle w:val="a0"/>
        <w:bidi/>
        <w:rPr>
          <w:rFonts w:cs="Arial"/>
          <w:b w:val="0"/>
          <w:bCs/>
          <w:lang w:bidi="he-IL"/>
        </w:rPr>
      </w:pPr>
      <w:r>
        <w:rPr>
          <w:rFonts w:cs="Arial" w:hint="cs"/>
          <w:b w:val="0"/>
          <w:bCs/>
          <w:rtl/>
          <w:lang w:bidi="he-IL"/>
        </w:rPr>
        <w:t>ת.ז 060931896</w:t>
      </w:r>
    </w:p>
    <w:p w:rsidR="0094364E" w:rsidP="00FA3D8D" w14:paraId="54249D4F" w14:textId="03D0ABCD">
      <w:pPr>
        <w:pStyle w:val="a"/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ירושלים</w:t>
      </w:r>
    </w:p>
    <w:p w:rsidR="005D7CE2" w:rsidP="005D7CE2" w14:paraId="1A36EC2C" w14:textId="4FE50B8E">
      <w:pPr>
        <w:pStyle w:val="a"/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טל:052</w:t>
      </w:r>
      <w:r w:rsidR="00776952">
        <w:rPr>
          <w:rFonts w:cs="Arial" w:hint="cs"/>
          <w:rtl/>
          <w:lang w:bidi="he-IL"/>
        </w:rPr>
        <w:t>6815129</w:t>
      </w:r>
    </w:p>
    <w:p w:rsidR="005D7CE2" w:rsidRPr="00EF689C" w:rsidP="005D7CE2" w14:paraId="7E207A48" w14:textId="3E0A6BD5">
      <w:pPr>
        <w:pStyle w:val="a"/>
        <w:rPr>
          <w:rFonts w:cs="Arial"/>
          <w:lang w:val="en-US" w:bidi="he-IL"/>
        </w:rPr>
      </w:pPr>
      <w:r>
        <w:fldChar w:fldCharType="begin"/>
      </w:r>
      <w:r>
        <w:instrText xml:space="preserve"> HYPERLINK "mailto:baker.jb6j@gmail.com" </w:instrText>
      </w:r>
      <w:r>
        <w:fldChar w:fldCharType="separate"/>
      </w:r>
      <w:r w:rsidRPr="00146074" w:rsidR="00EE47A6">
        <w:rPr>
          <w:rStyle w:val="Hyperlink"/>
          <w:rFonts w:cs="Arial"/>
          <w:lang w:bidi="he-IL"/>
        </w:rPr>
        <w:t>baker.jb6j@gmail.com</w:t>
      </w:r>
      <w:r>
        <w:fldChar w:fldCharType="end"/>
      </w:r>
      <w:r w:rsidR="00336483">
        <w:rPr>
          <w:rFonts w:cs="Arial"/>
          <w:lang w:bidi="he-IL"/>
        </w:rPr>
        <w:t xml:space="preserve"> </w:t>
      </w:r>
    </w:p>
    <w:p w:rsidR="0094364E" w:rsidRPr="00CE6FD0" w:rsidP="00FA3D8D" w14:paraId="1BB3BEF0" w14:textId="3E4A1319">
      <w:pPr>
        <w:pStyle w:val="Heading1"/>
        <w:bidi/>
        <w:rPr>
          <w:rFonts w:cs="Arial"/>
          <w:b w:val="0"/>
          <w:bCs/>
          <w:rtl/>
        </w:rPr>
      </w:pPr>
      <w:r w:rsidRPr="001C2521">
        <w:rPr>
          <w:rFonts w:ascii="Arial" w:hAnsi="Arial" w:cs="Arial" w:hint="cs"/>
          <w:b w:val="0"/>
          <w:bCs/>
          <w:rtl/>
          <w:lang w:bidi="he-IL"/>
        </w:rPr>
        <w:t xml:space="preserve">כישורים </w:t>
      </w:r>
      <w:r w:rsidRPr="001C2521" w:rsidR="001C2521">
        <w:rPr>
          <w:rFonts w:ascii="Arial" w:hAnsi="Arial" w:cs="Arial" w:hint="cs"/>
          <w:b w:val="0"/>
          <w:bCs/>
          <w:rtl/>
          <w:lang w:bidi="he-IL"/>
        </w:rPr>
        <w:t>וניסיון</w:t>
      </w:r>
    </w:p>
    <w:p w:rsidR="00CF633C" w:rsidP="00EF689C" w14:paraId="36000FC3" w14:textId="15100739">
      <w:pPr>
        <w:bidi/>
        <w:spacing w:after="180"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>סיימתי את הלימודים שלי ב</w:t>
      </w:r>
      <w:r w:rsidR="00EF689C">
        <w:rPr>
          <w:rFonts w:ascii="Arial" w:hAnsi="Arial" w:cs="Arial" w:hint="cs"/>
          <w:rtl/>
          <w:lang w:bidi="he-IL"/>
        </w:rPr>
        <w:t>אום אל פחם</w:t>
      </w:r>
      <w:r w:rsidR="00776952">
        <w:rPr>
          <w:rFonts w:ascii="Arial" w:hAnsi="Arial" w:cs="Arial" w:hint="cs"/>
          <w:rtl/>
          <w:lang w:bidi="he-IL"/>
        </w:rPr>
        <w:t xml:space="preserve"> ואלחר מכן</w:t>
      </w:r>
      <w:r w:rsidR="00891727">
        <w:rPr>
          <w:rFonts w:ascii="Arial" w:hAnsi="Arial" w:cs="Arial" w:hint="cs"/>
          <w:rtl/>
          <w:lang w:bidi="he-IL"/>
        </w:rPr>
        <w:t xml:space="preserve"> למדתי קורס גרפיקה ומחשבים </w:t>
      </w:r>
      <w:r w:rsidR="009430C4">
        <w:rPr>
          <w:rFonts w:ascii="Arial" w:hAnsi="Arial" w:cs="Arial" w:hint="cs"/>
          <w:rtl/>
          <w:lang w:bidi="he-IL"/>
        </w:rPr>
        <w:t>.</w:t>
      </w:r>
    </w:p>
    <w:p w:rsidR="0094364E" w:rsidP="00087009" w14:paraId="5131E0EE" w14:textId="2DEF8A68">
      <w:pPr>
        <w:pStyle w:val="Heading1"/>
        <w:bidi/>
      </w:pPr>
      <w:sdt>
        <w:sdtPr>
          <w:rPr>
            <w:rtl/>
          </w:rPr>
          <w:id w:val="-1150367223"/>
          <w:placeholder>
            <w:docPart w:val="59642B08A5F9CE42A20B4DFADB08E202"/>
          </w:placeholder>
          <w:showingPlcHdr/>
          <w:richText/>
          <w:temporary/>
        </w:sdtPr>
        <w:sdtContent>
          <w:r w:rsidR="0030221B">
            <w:rPr>
              <w:rFonts w:cs="Times New Roman"/>
              <w:bCs/>
              <w:szCs w:val="26"/>
              <w:rtl/>
              <w:lang w:bidi="he-IL"/>
            </w:rPr>
            <w:t>השכלה</w:t>
          </w:r>
        </w:sdtContent>
      </w:sdt>
    </w:p>
    <w:p w:rsidR="0094364E" w:rsidP="00FA3D8D" w14:paraId="018EE308" w14:textId="75B470A6">
      <w:pPr>
        <w:pStyle w:val="Heading1"/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לימוד 12 שנים בית ספר תיכון  עם תעודת</w:t>
      </w:r>
      <w:r w:rsidR="00EA2632">
        <w:rPr>
          <w:rFonts w:cs="Arial" w:hint="cs"/>
          <w:rtl/>
          <w:lang w:bidi="he-IL"/>
        </w:rPr>
        <w:t xml:space="preserve"> בגרות שלם.</w:t>
      </w:r>
    </w:p>
    <w:p w:rsidR="00776952" w:rsidP="00EE47A6" w14:paraId="6E35198F" w14:textId="4F60FF8E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תואר ראשון </w:t>
      </w:r>
      <w:r w:rsidR="001B7E72">
        <w:rPr>
          <w:rFonts w:cs="Arial" w:hint="cs"/>
          <w:rtl/>
          <w:lang w:bidi="he-IL"/>
        </w:rPr>
        <w:t>במשפטים</w:t>
      </w:r>
      <w:r w:rsidR="00336EB6">
        <w:rPr>
          <w:rFonts w:cs="Arial" w:hint="cs"/>
          <w:rtl/>
          <w:lang w:bidi="he-IL"/>
        </w:rPr>
        <w:t xml:space="preserve"> באוניברסיטה </w:t>
      </w:r>
      <w:r>
        <w:rPr>
          <w:rFonts w:cs="Arial" w:hint="cs"/>
          <w:rtl/>
          <w:lang w:bidi="he-IL"/>
        </w:rPr>
        <w:t>בעמאן משפטים</w:t>
      </w:r>
    </w:p>
    <w:p w:rsidR="00776952" w:rsidP="00776952" w14:paraId="19C8AD96" w14:textId="7632BD60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תעודת הוראה באזרחות </w:t>
      </w:r>
    </w:p>
    <w:p w:rsidR="00EA2632" w:rsidRPr="00336EB6" w:rsidP="00776952" w14:paraId="3C0F7982" w14:textId="104E1649">
      <w:pPr>
        <w:bidi/>
        <w:rPr>
          <w:rFonts w:cs="Arial"/>
          <w:lang w:bidi="he-IL"/>
        </w:rPr>
      </w:pPr>
      <w:r>
        <w:rPr>
          <w:rFonts w:cs="Arial" w:hint="cs"/>
          <w:rtl/>
          <w:lang w:bidi="he-IL"/>
        </w:rPr>
        <w:t>סטודנט לתואר שני ב</w:t>
      </w:r>
      <w:r w:rsidR="00EE47A6">
        <w:rPr>
          <w:rFonts w:cs="Arial" w:hint="cs"/>
          <w:rtl/>
          <w:lang w:bidi="he-IL"/>
        </w:rPr>
        <w:t>נדל"ן</w:t>
      </w:r>
      <w:r>
        <w:rPr>
          <w:rFonts w:cs="Arial" w:hint="cs"/>
          <w:rtl/>
          <w:lang w:bidi="he-IL"/>
        </w:rPr>
        <w:t xml:space="preserve"> הקריה האקדמית אונו</w:t>
      </w:r>
    </w:p>
    <w:p w:rsidR="0094364E" w:rsidP="00FA3D8D" w14:paraId="61A851D7" w14:textId="77777777">
      <w:pPr>
        <w:pStyle w:val="Heading2"/>
        <w:bidi/>
      </w:pPr>
      <w:sdt>
        <w:sdtPr>
          <w:rPr>
            <w:rtl/>
          </w:rPr>
          <w:id w:val="692349886"/>
          <w:placeholder>
            <w:docPart w:val="1B865286DB79B741A2F1251B9AF995F5"/>
          </w:placeholder>
          <w:showingPlcHdr/>
          <w:richText/>
          <w:temporary/>
        </w:sdtPr>
        <w:sdtContent>
          <w:r w:rsidR="0030221B">
            <w:rPr>
              <w:rFonts w:cs="Times New Roman"/>
              <w:bCs/>
              <w:iCs/>
              <w:rtl/>
              <w:lang w:bidi="he-IL"/>
            </w:rPr>
            <w:t>שם</w:t>
          </w:r>
          <w:r w:rsidR="0030221B">
            <w:t xml:space="preserve"> </w:t>
          </w:r>
          <w:r w:rsidR="0030221B">
            <w:rPr>
              <w:rFonts w:cs="Times New Roman"/>
              <w:bCs/>
              <w:iCs/>
              <w:rtl/>
              <w:lang w:bidi="he-IL"/>
            </w:rPr>
            <w:t>מעסיק</w:t>
          </w:r>
        </w:sdtContent>
      </w:sdt>
    </w:p>
    <w:p w:rsidR="0094364E" w:rsidP="00DA2D3E" w14:paraId="0FB99120" w14:textId="4B34E46F">
      <w:pPr>
        <w:pStyle w:val="Heading3"/>
        <w:bidi/>
        <w:rPr>
          <w:rFonts w:cs="Times New Roman"/>
          <w:rtl/>
          <w:lang w:bidi="he-IL"/>
        </w:rPr>
      </w:pPr>
      <w:r>
        <w:rPr>
          <w:rFonts w:cs="Times New Roman" w:hint="cs"/>
          <w:rtl/>
          <w:lang w:bidi="he-IL"/>
        </w:rPr>
        <w:t>מעסיקים שעבדתי אצלם:</w:t>
      </w:r>
    </w:p>
    <w:p w:rsidR="00EE47A6" w:rsidRPr="00EE47A6" w:rsidP="00EE47A6" w14:paraId="472C4347" w14:textId="1AB4F95C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בנקאי בבנק לאומי ברעננה 2 שנים</w:t>
      </w:r>
    </w:p>
    <w:p w:rsidR="00DA2D3E" w:rsidP="00DA2D3E" w14:paraId="6D30259A" w14:textId="37A0A8F9">
      <w:pPr>
        <w:bidi/>
        <w:rPr>
          <w:rFonts w:cs="Arial"/>
          <w:rtl/>
          <w:lang w:bidi="he-IL"/>
        </w:rPr>
      </w:pPr>
      <w:r>
        <w:rPr>
          <w:rFonts w:hint="cs"/>
          <w:rtl/>
          <w:lang w:bidi="he-IL"/>
        </w:rPr>
        <w:t>1</w:t>
      </w:r>
      <w:r w:rsidR="00776952">
        <w:rPr>
          <w:rFonts w:cs="Arial" w:hint="cs"/>
          <w:rtl/>
          <w:lang w:bidi="he-IL"/>
        </w:rPr>
        <w:t>מורה לאזרחות תיכון בירושלים משרד חינוך- כ 4 שנים</w:t>
      </w:r>
    </w:p>
    <w:p w:rsidR="00776952" w:rsidP="00776952" w14:paraId="297F2FE6" w14:textId="5738CB18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שכיר בעמותת זכויות אדם כ 3 שנים</w:t>
      </w:r>
    </w:p>
    <w:p w:rsidR="007A64C9" w:rsidRPr="00DA2D3E" w:rsidP="001B7E72" w14:paraId="04B82E04" w14:textId="2AB5C3FB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 xml:space="preserve">עצמאי כעו"ד </w:t>
      </w:r>
    </w:p>
    <w:p w:rsidR="00C26F5E" w:rsidP="00C75F7B" w14:paraId="3082102A" w14:textId="41640452">
      <w:pPr>
        <w:pStyle w:val="Heading1"/>
        <w:bidi/>
        <w:rPr>
          <w:rFonts w:cs="Arial"/>
          <w:b w:val="0"/>
          <w:bCs/>
          <w:rtl/>
          <w:lang w:bidi="he-IL"/>
        </w:rPr>
      </w:pPr>
      <w:r>
        <w:rPr>
          <w:rFonts w:cs="Arial" w:hint="cs"/>
          <w:b w:val="0"/>
          <w:bCs/>
          <w:rtl/>
          <w:lang w:bidi="he-IL"/>
        </w:rPr>
        <w:t>קורסים וכשרונות</w:t>
      </w:r>
    </w:p>
    <w:p w:rsidR="00EF689C" w:rsidP="00B43C57" w14:paraId="354AC50E" w14:textId="34C74465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שליטה מלאה במחשב</w:t>
      </w:r>
      <w:r w:rsidR="00B43C57">
        <w:rPr>
          <w:rFonts w:cs="Arial" w:hint="cs"/>
          <w:rtl/>
          <w:lang w:bidi="he-IL"/>
        </w:rPr>
        <w:t xml:space="preserve"> </w:t>
      </w:r>
    </w:p>
    <w:p w:rsidR="00EF689C" w:rsidP="00EF689C" w14:paraId="560E2E86" w14:textId="1A2C494E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קורסים והשתלמויות בחינוך</w:t>
      </w:r>
    </w:p>
    <w:p w:rsidR="001B7E72" w:rsidP="001B7E72" w14:paraId="3004F600" w14:textId="5489AE1C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השתלמויות בלשכת עורכי הדין</w:t>
      </w:r>
    </w:p>
    <w:p w:rsidR="00B43C57" w:rsidRPr="00EF689C" w:rsidP="00EF689C" w14:paraId="2DBA28B9" w14:textId="6D7F57E5">
      <w:pPr>
        <w:bidi/>
        <w:rPr>
          <w:rFonts w:cs="Arial"/>
          <w:b/>
          <w:bCs/>
          <w:rtl/>
          <w:lang w:bidi="he-IL"/>
        </w:rPr>
      </w:pPr>
      <w:r w:rsidRPr="00EF689C">
        <w:rPr>
          <w:rFonts w:cs="Arial" w:hint="cs"/>
          <w:b/>
          <w:bCs/>
          <w:rtl/>
          <w:lang w:bidi="he-IL"/>
        </w:rPr>
        <w:t>שפות</w:t>
      </w:r>
    </w:p>
    <w:p w:rsidR="00EF689C" w:rsidP="00EF689C" w14:paraId="495BD072" w14:textId="0D07F50F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ערבית -שפת אם</w:t>
      </w:r>
    </w:p>
    <w:p w:rsidR="00EF689C" w:rsidP="00EF689C" w14:paraId="0550FCFF" w14:textId="4BA58225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עברית -רמה גבוהה</w:t>
      </w:r>
    </w:p>
    <w:p w:rsidR="00EF689C" w:rsidP="00EF689C" w14:paraId="277EA713" w14:textId="6AD3451A">
      <w:pPr>
        <w:bidi/>
        <w:rPr>
          <w:rFonts w:cs="Arial"/>
          <w:rtl/>
          <w:lang w:bidi="he-IL"/>
        </w:rPr>
      </w:pPr>
      <w:r>
        <w:rPr>
          <w:rFonts w:cs="Arial" w:hint="cs"/>
          <w:rtl/>
          <w:lang w:bidi="he-IL"/>
        </w:rPr>
        <w:t>אנגלית -רמה בינונית</w:t>
      </w:r>
    </w:p>
    <w:p w:rsidR="00BF36A5" w:rsidRPr="00B43C57" w:rsidP="00BF36A5" w14:paraId="363B92DF" w14:textId="24288A79">
      <w:pPr>
        <w:bidi/>
        <w:rPr>
          <w:rFonts w:cs="Arial"/>
          <w:lang w:bidi="he-IL"/>
        </w:rPr>
      </w:pPr>
    </w:p>
    <w:sectPr w:rsidSect="008E2E2A">
      <w:headerReference w:type="default" r:id="rId4"/>
      <w:footerReference w:type="default" r:id="rId5"/>
      <w:headerReference w:type="first" r:id="rId6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113510312"/>
      <w:docPartObj>
        <w:docPartGallery w:val="Page Numbers (Bottom of Page)"/>
        <w:docPartUnique/>
      </w:docPartObj>
    </w:sdtPr>
    <w:sdtEndPr>
      <w:rPr>
        <w:cs/>
      </w:rPr>
    </w:sdtEndPr>
    <w:sdtContent>
      <w:p w:rsidR="00C26F5E" w14:paraId="44B22AC9" w14:textId="77777777">
        <w:pPr>
          <w:pStyle w:val="Footer"/>
          <w:jc w:val="right"/>
        </w:pPr>
        <w:r>
          <w:fldChar w:fldCharType="begin"/>
        </w:r>
        <w:r>
          <w:rPr>
            <w:cs/>
          </w:rPr>
          <w:instrText>PAGE   \* MERGEFORMAT</w:instrText>
        </w:r>
        <w:r>
          <w:fldChar w:fldCharType="separate"/>
        </w:r>
        <w:r w:rsidRPr="00C26F5E">
          <w:rPr>
            <w:noProof/>
            <w:lang w:val="he-IL" w:bidi="he-IL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4364E" w14:paraId="1351F6A6" w14:textId="77777777">
    <w:pPr>
      <w:pStyle w:val="Header"/>
    </w:pPr>
    <w:r/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3200400" cy="10677525"/>
              <wp:effectExtent l="0" t="0" r="0" b="9525"/>
              <wp:wrapNone/>
              <wp:docPr id="4" name="קבוצה 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3200400" cy="10677525"/>
                        <a:chOff x="0" y="0"/>
                        <a:chExt cx="3200400" cy="10056322"/>
                      </a:xfrm>
                    </wpg:grpSpPr>
                    <wps:wsp xmlns:wps="http://schemas.microsoft.com/office/word/2010/wordprocessingShape"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קבוצה 4" o:spid="_x0000_s2049" style="width:252pt;height:840.75pt;margin-top:0;margin-left:200.8pt;mso-height-relative:margin;mso-position-horizontal:right;mso-position-horizontal-relative:margin;mso-position-vertical:top;mso-position-vertical-relative:page;position:absolute;z-index:251660288" coordsize="32004,100563">
              <v:rect id="Rectangle 2" o:spid="_x0000_s2050" style="width:32004;height:1920;mso-wrap-style:square;position:absolute;visibility:visible;v-text-anchor:middle" fillcolor="#4b3a2e" stroked="f" strokeweight="1pt"/>
              <v:rect id="Rectangle 3" o:spid="_x0000_s2051" style="width:32004;height:915;mso-wrap-style:square;position:absolute;top:99648;visibility:visible;v-text-anchor:middle" fillcolor="#4b3a2e" stroked="f" strokeweight="1pt"/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4364E" w14:paraId="2703982D" w14:textId="77777777">
    <w:pPr>
      <w:pStyle w:val="Header"/>
    </w:pPr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3200400" cy="10677525"/>
              <wp:effectExtent l="0" t="0" r="0" b="9525"/>
              <wp:wrapNone/>
              <wp:docPr id="5" name="קבוצה 5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 flipH="1">
                        <a:off x="0" y="0"/>
                        <a:ext cx="3200400" cy="10677525"/>
                        <a:chOff x="0" y="0"/>
                        <a:chExt cx="3200400" cy="10056322"/>
                      </a:xfrm>
                    </wpg:grpSpPr>
                    <wps:wsp xmlns:wps="http://schemas.microsoft.com/office/word/2010/wordprocessingShape">
                      <wps:cNvPr id="6" name="מלבן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  <wps:wsp xmlns:wps="http://schemas.microsoft.com/office/word/2010/wordprocessingShape">
                      <wps:cNvPr id="7" name="מלבן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id="קבוצה 5" o:spid="_x0000_s2052" style="width:252pt;height:840.75pt;margin-top:0;margin-left:200.8pt;flip:x;mso-height-relative:margin;mso-position-horizontal:right;mso-position-horizontal-relative:margin;mso-position-vertical:top;mso-position-vertical-relative:page;position:absolute;z-index:251662336" coordsize="32004,100563">
              <v:rect id="מלבן 6" o:spid="_x0000_s2053" style="width:32004;height:1920;mso-wrap-style:square;position:absolute;visibility:visible;v-text-anchor:middle" fillcolor="#4b3a2e" stroked="f" strokeweight="1pt"/>
              <v:rect id="מלבן 7" o:spid="_x0000_s2054" style="width:32004;height:915;mso-wrap-style:square;position:absolute;top:99648;visibility:visible;v-text-anchor:middle" fillcolor="#4b3a2e" stroked="f" strokeweight="1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F47"/>
    <w:rsid w:val="00036833"/>
    <w:rsid w:val="00087009"/>
    <w:rsid w:val="001013DF"/>
    <w:rsid w:val="00146074"/>
    <w:rsid w:val="00194457"/>
    <w:rsid w:val="001B7E72"/>
    <w:rsid w:val="001C2521"/>
    <w:rsid w:val="0030221B"/>
    <w:rsid w:val="00336483"/>
    <w:rsid w:val="00336EB6"/>
    <w:rsid w:val="003A5F47"/>
    <w:rsid w:val="005134B2"/>
    <w:rsid w:val="005D7CE2"/>
    <w:rsid w:val="007129A0"/>
    <w:rsid w:val="00776952"/>
    <w:rsid w:val="007A64C9"/>
    <w:rsid w:val="00891727"/>
    <w:rsid w:val="00892A9E"/>
    <w:rsid w:val="008E0580"/>
    <w:rsid w:val="009430C4"/>
    <w:rsid w:val="0094364E"/>
    <w:rsid w:val="00A05A60"/>
    <w:rsid w:val="00A349FC"/>
    <w:rsid w:val="00A879D6"/>
    <w:rsid w:val="00B43C57"/>
    <w:rsid w:val="00B65D4F"/>
    <w:rsid w:val="00BF36A5"/>
    <w:rsid w:val="00C26F5E"/>
    <w:rsid w:val="00C75F7B"/>
    <w:rsid w:val="00CE6FD0"/>
    <w:rsid w:val="00CF633C"/>
    <w:rsid w:val="00D43086"/>
    <w:rsid w:val="00DA2D3E"/>
    <w:rsid w:val="00E0294A"/>
    <w:rsid w:val="00E31CA4"/>
    <w:rsid w:val="00EA2632"/>
    <w:rsid w:val="00EC3A68"/>
    <w:rsid w:val="00ED1AC0"/>
    <w:rsid w:val="00EE47A6"/>
    <w:rsid w:val="00EF5A13"/>
    <w:rsid w:val="00EF689C"/>
    <w:rsid w:val="00F42150"/>
    <w:rsid w:val="00FA3D8D"/>
  </w:rsids>
  <m:mathPr>
    <m:mathFont m:val="Cambria Math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A4BABAD-E44C-6948-AE26-80137982A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Char">
    <w:name w:val="العنوان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Char2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1Char">
    <w:name w:val="العنوان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Char0"/>
    <w:uiPriority w:val="99"/>
    <w:unhideWhenUsed/>
    <w:qFormat/>
    <w:pPr>
      <w:spacing w:after="0" w:line="240" w:lineRule="auto"/>
    </w:pPr>
  </w:style>
  <w:style w:type="character" w:customStyle="1" w:styleId="Char0">
    <w:name w:val="رأس الصفحة Char"/>
    <w:basedOn w:val="DefaultParagraphFont"/>
    <w:link w:val="Header"/>
    <w:uiPriority w:val="99"/>
  </w:style>
  <w:style w:type="paragraph" w:styleId="Footer">
    <w:name w:val="footer"/>
    <w:basedOn w:val="Normal"/>
    <w:link w:val="Char1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Char1">
    <w:name w:val="تذييل الصفحة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2Char">
    <w:name w:val="عنوان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5Char">
    <w:name w:val="عنوان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6Char">
    <w:name w:val="عنوان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7Char">
    <w:name w:val="عنوان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8Char">
    <w:name w:val="عنوان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9Char">
    <w:name w:val="عنوان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Char2">
    <w:name w:val="عنوان فرعي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Char3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Char3">
    <w:name w:val="اقتباس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Char4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Char4">
    <w:name w:val="اقتباس مكثف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a">
    <w:name w:val="פרטי קשר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216" w:hanging="216"/>
      <w:contextualSpacing/>
    </w:pPr>
  </w:style>
  <w:style w:type="paragraph" w:customStyle="1" w:styleId="a0">
    <w:name w:val="שם"/>
    <w:basedOn w:val="Normal"/>
    <w:link w:val="a1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a1">
    <w:name w:val="שם תו"/>
    <w:basedOn w:val="DefaultParagraphFont"/>
    <w:link w:val="a0"/>
    <w:uiPriority w:val="1"/>
    <w:rPr>
      <w:b/>
      <w:caps/>
      <w:spacing w:val="21"/>
      <w:sz w:val="36"/>
    </w:rPr>
  </w:style>
  <w:style w:type="character" w:customStyle="1" w:styleId="3Char">
    <w:name w:val="عنوان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4Char">
    <w:name w:val="عنوان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336483"/>
    <w:rPr>
      <w:color w:val="3D859C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64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glossaryDocument" Target="glossary/document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MQYF4Q" Type="http://schemas.openxmlformats.org/officeDocument/2006/relationships/image" Target="media/MD4NQA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ASUS\Documents\%7B24A324C5-6532-6142-A1B3-D9B4D41C0CDD%7Dtf16392120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59642B08A5F9CE42A20B4DFADB08E20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DDD0347-7B23-0649-9056-A4015456ECD8}"/>
      </w:docPartPr>
      <w:docPartBody>
        <w:p w:rsidR="00892A9E">
          <w:pPr>
            <w:pStyle w:val="59642B08A5F9CE42A20B4DFADB08E202"/>
          </w:pPr>
          <w:r>
            <w:rPr>
              <w:rFonts w:cs="Times New Roman"/>
              <w:bCs/>
              <w:szCs w:val="26"/>
              <w:rtl/>
            </w:rPr>
            <w:t>השכלה</w:t>
          </w:r>
        </w:p>
      </w:docPartBody>
    </w:docPart>
    <w:docPart>
      <w:docPartPr>
        <w:name w:val="1B865286DB79B741A2F1251B9AF995F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5ADCC32-1D5E-3045-9A93-5B02B0CEEDEC}"/>
      </w:docPartPr>
      <w:docPartBody>
        <w:p w:rsidR="00892A9E">
          <w:pPr>
            <w:pStyle w:val="1B865286DB79B741A2F1251B9AF995F5"/>
          </w:pPr>
          <w:r>
            <w:rPr>
              <w:rFonts w:cs="Times New Roman"/>
              <w:bCs/>
              <w:iCs/>
              <w:rtl/>
            </w:rPr>
            <w:t>שם</w:t>
          </w:r>
          <w:r>
            <w:t xml:space="preserve"> </w:t>
          </w:r>
          <w:r>
            <w:rPr>
              <w:rFonts w:cs="Times New Roman"/>
              <w:bCs/>
              <w:iCs/>
              <w:rtl/>
            </w:rPr>
            <w:t>מעסיק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A9E"/>
    <w:rsid w:val="003933CD"/>
    <w:rsid w:val="00892A9E"/>
    <w:rsid w:val="00F41CCA"/>
    <w:rsid w:val="00FB774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9642B08A5F9CE42A20B4DFADB08E202">
    <w:name w:val="59642B08A5F9CE42A20B4DFADB08E202"/>
    <w:pPr>
      <w:bidi/>
    </w:pPr>
  </w:style>
  <w:style w:type="paragraph" w:customStyle="1" w:styleId="1B865286DB79B741A2F1251B9AF995F5">
    <w:name w:val="1B865286DB79B741A2F1251B9AF995F5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{24A324C5-6532-6142-A1B3-D9B4D41C0CDD}tf16392120</Template>
  <TotalTime>3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972527723281</dc:creator>
  <cp:lastModifiedBy>ASUS</cp:lastModifiedBy>
  <cp:revision>2</cp:revision>
  <dcterms:created xsi:type="dcterms:W3CDTF">2024-06-05T06:47:00Z</dcterms:created>
  <dcterms:modified xsi:type="dcterms:W3CDTF">2024-06-05T06:47:00Z</dcterms:modified>
</cp:coreProperties>
</file>