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281"/>
                    <pic:cNvPicPr/>
                  </pic:nvPicPr>
                  <pic:blipFill>
                    <a:blip xmlns:r="http://schemas.openxmlformats.org/officeDocument/2006/relationships" r:embed="rId6W788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6709" w:rsidRPr="00DF1CB4" w:rsidRDefault="00D06709" w:rsidP="00674614">
      <w:pPr>
        <w:ind w:right="3391"/>
        <w:rPr>
          <w:sz w:val="8"/>
          <w:szCs w:val="12"/>
          <w:rtl/>
          <w:lang w:bidi="he-IL"/>
        </w:rPr>
      </w:pPr>
    </w:p>
    <w:tbl>
      <w:tblPr>
        <w:tblpPr w:leftFromText="180" w:rightFromText="180" w:horzAnchor="margin" w:tblpX="-567" w:tblpY="625"/>
        <w:tblW w:w="12009" w:type="dxa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587"/>
        <w:gridCol w:w="132"/>
        <w:gridCol w:w="20"/>
        <w:gridCol w:w="1813"/>
        <w:gridCol w:w="118"/>
        <w:gridCol w:w="1418"/>
        <w:gridCol w:w="5098"/>
        <w:gridCol w:w="28"/>
        <w:gridCol w:w="20"/>
        <w:gridCol w:w="20"/>
        <w:gridCol w:w="144"/>
        <w:gridCol w:w="808"/>
        <w:gridCol w:w="30"/>
        <w:gridCol w:w="20"/>
        <w:gridCol w:w="89"/>
        <w:gridCol w:w="99"/>
        <w:gridCol w:w="20"/>
        <w:gridCol w:w="414"/>
        <w:gridCol w:w="414"/>
        <w:gridCol w:w="717"/>
      </w:tblGrid>
      <w:tr w:rsidR="00000000" w:rsidTr="00674614">
        <w:trPr>
          <w:gridAfter w:val="2"/>
          <w:wAfter w:w="1131" w:type="dxa"/>
          <w:trHeight w:val="73"/>
        </w:trPr>
        <w:tc>
          <w:tcPr>
            <w:tcW w:w="10878" w:type="dxa"/>
            <w:gridSpan w:val="18"/>
            <w:tcBorders>
              <w:bottom w:val="single" w:sz="24" w:space="0" w:color="2C3B57"/>
            </w:tcBorders>
          </w:tcPr>
          <w:p w:rsidR="00E33496" w:rsidRPr="00D47C7E" w:rsidRDefault="00CC5818" w:rsidP="000B6F10">
            <w:pPr>
              <w:pStyle w:val="1"/>
              <w:rPr>
                <w:rtl/>
                <w:lang w:bidi="he-IL"/>
              </w:rPr>
            </w:pPr>
            <w:r w:rsidRPr="00D47C7E">
              <w:rPr>
                <w:rFonts w:cs="Times New Roman" w:hint="cs"/>
                <w:rtl/>
                <w:lang w:bidi="he-IL"/>
              </w:rPr>
              <w:t>אלעד אלפסי</w:t>
            </w:r>
          </w:p>
        </w:tc>
      </w:tr>
      <w:tr w:rsidR="00000000" w:rsidTr="00674614">
        <w:trPr>
          <w:gridAfter w:val="2"/>
          <w:wAfter w:w="1131" w:type="dxa"/>
          <w:trHeight w:val="27"/>
        </w:trPr>
        <w:tc>
          <w:tcPr>
            <w:tcW w:w="10878" w:type="dxa"/>
            <w:gridSpan w:val="18"/>
            <w:tcBorders>
              <w:top w:val="single" w:sz="24" w:space="0" w:color="2C3B57"/>
            </w:tcBorders>
            <w:vAlign w:val="center"/>
          </w:tcPr>
          <w:p w:rsidR="00AD0DDD" w:rsidRPr="00D47C7E" w:rsidRDefault="00AD0DDD" w:rsidP="000B6F10"/>
        </w:tc>
      </w:tr>
      <w:tr w:rsidR="00000000" w:rsidTr="00674614">
        <w:trPr>
          <w:gridAfter w:val="1"/>
          <w:wAfter w:w="717" w:type="dxa"/>
          <w:trHeight w:val="314"/>
        </w:trPr>
        <w:tc>
          <w:tcPr>
            <w:tcW w:w="587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132" w:type="dxa"/>
            <w:shd w:val="clear" w:color="auto" w:fill="2C3B57"/>
            <w:vAlign w:val="center"/>
          </w:tcPr>
          <w:p w:rsidR="005F5561" w:rsidRPr="00D47C7E" w:rsidRDefault="005F5561" w:rsidP="000B6F10">
            <w:pPr>
              <w:jc w:val="center"/>
              <w:rPr>
                <w:rStyle w:val="ac"/>
              </w:rPr>
            </w:pPr>
            <w:r w:rsidRPr="00D47C7E">
              <w:rPr>
                <w:rStyle w:val="ac"/>
              </w:rPr>
              <w:t>P</w:t>
            </w:r>
          </w:p>
        </w:tc>
        <w:tc>
          <w:tcPr>
            <w:tcW w:w="20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1813" w:type="dxa"/>
            <w:shd w:val="clear" w:color="auto" w:fill="auto"/>
            <w:vAlign w:val="center"/>
          </w:tcPr>
          <w:p w:rsidR="005F5561" w:rsidRPr="00D47C7E" w:rsidRDefault="001F10F1" w:rsidP="000B6F10">
            <w:r w:rsidRPr="00D47C7E">
              <w:rPr>
                <w:rFonts w:hint="cs"/>
                <w:rtl/>
                <w:lang w:bidi="he-IL"/>
              </w:rPr>
              <w:t>050-3290497</w:t>
            </w:r>
          </w:p>
        </w:tc>
        <w:tc>
          <w:tcPr>
            <w:tcW w:w="118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1418" w:type="dxa"/>
            <w:shd w:val="clear" w:color="auto" w:fill="2C3B57"/>
            <w:vAlign w:val="center"/>
          </w:tcPr>
          <w:p w:rsidR="005F5561" w:rsidRPr="00D47C7E" w:rsidRDefault="00716A75" w:rsidP="000B6F10">
            <w:pPr>
              <w:jc w:val="center"/>
              <w:rPr>
                <w:rStyle w:val="ac"/>
              </w:rPr>
            </w:pPr>
            <w:r>
              <w:rPr>
                <w:rStyle w:val="ac"/>
              </w:rPr>
              <w:t xml:space="preserve">                                    </w:t>
            </w:r>
            <w:r w:rsidR="00AD6FA4" w:rsidRPr="00D47C7E">
              <w:rPr>
                <w:rStyle w:val="ac"/>
              </w:rPr>
              <w:t>E</w:t>
            </w:r>
          </w:p>
        </w:tc>
        <w:tc>
          <w:tcPr>
            <w:tcW w:w="5098" w:type="dxa"/>
            <w:shd w:val="clear" w:color="auto" w:fill="auto"/>
            <w:vAlign w:val="center"/>
          </w:tcPr>
          <w:p w:rsidR="005F5561" w:rsidRPr="00D47C7E" w:rsidRDefault="00674614" w:rsidP="000B6F10">
            <w:hyperlink r:id="rId7" w:history="1">
              <w:r w:rsidRPr="00643A3B">
                <w:rPr>
                  <w:rStyle w:val="Hyperlink"/>
                </w:rPr>
                <w:t>dl1400@</w:t>
              </w:r>
              <w:r w:rsidRPr="00643A3B">
                <w:rPr>
                  <w:rStyle w:val="Hyperlink"/>
                  <w:sz w:val="24"/>
                  <w:szCs w:val="32"/>
                </w:rPr>
                <w:t>walla.co.il</w:t>
              </w:r>
            </w:hyperlink>
            <w:r>
              <w:rPr>
                <w:sz w:val="24"/>
                <w:szCs w:val="32"/>
              </w:rPr>
              <w:t xml:space="preserve">           </w:t>
            </w:r>
          </w:p>
        </w:tc>
        <w:tc>
          <w:tcPr>
            <w:tcW w:w="28" w:type="dxa"/>
            <w:shd w:val="clear" w:color="auto" w:fill="auto"/>
            <w:vAlign w:val="center"/>
          </w:tcPr>
          <w:p w:rsidR="005F5561" w:rsidRPr="00D47C7E" w:rsidRDefault="005F5561" w:rsidP="00674614">
            <w:pPr>
              <w:jc w:val="both"/>
              <w:rPr>
                <w:sz w:val="24"/>
                <w:szCs w:val="32"/>
              </w:rPr>
            </w:pPr>
            <w:bookmarkStart w:id="0" w:name="_GoBack"/>
            <w:bookmarkEnd w:id="0"/>
          </w:p>
        </w:tc>
        <w:tc>
          <w:tcPr>
            <w:tcW w:w="20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20" w:type="dxa"/>
            <w:shd w:val="clear" w:color="auto" w:fill="2C3B57"/>
            <w:vAlign w:val="center"/>
          </w:tcPr>
          <w:p w:rsidR="005F5561" w:rsidRPr="00D47C7E" w:rsidRDefault="00AD6FA4" w:rsidP="000B6F10">
            <w:pPr>
              <w:jc w:val="center"/>
              <w:rPr>
                <w:rStyle w:val="ac"/>
              </w:rPr>
            </w:pPr>
            <w:r w:rsidRPr="00D47C7E">
              <w:rPr>
                <w:rStyle w:val="ac"/>
              </w:rPr>
              <w:t>A</w:t>
            </w:r>
          </w:p>
        </w:tc>
        <w:tc>
          <w:tcPr>
            <w:tcW w:w="144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838" w:type="dxa"/>
            <w:gridSpan w:val="2"/>
            <w:shd w:val="clear" w:color="auto" w:fill="auto"/>
            <w:vAlign w:val="center"/>
          </w:tcPr>
          <w:p w:rsidR="005F5561" w:rsidRPr="00D47C7E" w:rsidRDefault="00FA4DB0" w:rsidP="00674614">
            <w:pPr>
              <w:bidi/>
              <w:ind w:left="397" w:right="-379"/>
              <w:jc w:val="right"/>
              <w:outlineLvl w:val="6"/>
            </w:pPr>
            <w:r w:rsidRPr="00D47C7E">
              <w:t>[s</w:t>
            </w:r>
            <w:r w:rsidR="00716A75">
              <w:t xml:space="preserve">  </w:t>
            </w:r>
            <w:r w:rsidRPr="00D47C7E">
              <w:t>]</w:t>
            </w:r>
          </w:p>
        </w:tc>
        <w:tc>
          <w:tcPr>
            <w:tcW w:w="20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188" w:type="dxa"/>
            <w:gridSpan w:val="2"/>
            <w:shd w:val="clear" w:color="auto" w:fill="2C3B57"/>
            <w:vAlign w:val="center"/>
          </w:tcPr>
          <w:p w:rsidR="005F5561" w:rsidRPr="00D47C7E" w:rsidRDefault="00AD6FA4" w:rsidP="000B6F10">
            <w:pPr>
              <w:jc w:val="center"/>
              <w:rPr>
                <w:rStyle w:val="ac"/>
              </w:rPr>
            </w:pPr>
            <w:r w:rsidRPr="00D47C7E">
              <w:rPr>
                <w:rStyle w:val="ac"/>
              </w:rPr>
              <w:t>W</w:t>
            </w:r>
          </w:p>
        </w:tc>
        <w:tc>
          <w:tcPr>
            <w:tcW w:w="20" w:type="dxa"/>
            <w:shd w:val="clear" w:color="auto" w:fill="auto"/>
            <w:vAlign w:val="center"/>
          </w:tcPr>
          <w:p w:rsidR="005F5561" w:rsidRPr="00D47C7E" w:rsidRDefault="005F5561" w:rsidP="000B6F10"/>
        </w:tc>
        <w:tc>
          <w:tcPr>
            <w:tcW w:w="828" w:type="dxa"/>
            <w:gridSpan w:val="2"/>
            <w:shd w:val="clear" w:color="auto" w:fill="auto"/>
            <w:vAlign w:val="center"/>
          </w:tcPr>
          <w:p w:rsidR="005F5561" w:rsidRPr="00D47C7E" w:rsidRDefault="00FA4DB0" w:rsidP="000B6F10">
            <w:r w:rsidRPr="00D47C7E">
              <w:t>[Website]</w:t>
            </w:r>
          </w:p>
        </w:tc>
      </w:tr>
      <w:tr w:rsidR="00000000" w:rsidTr="00674614">
        <w:trPr>
          <w:gridAfter w:val="2"/>
          <w:wAfter w:w="1131" w:type="dxa"/>
          <w:trHeight w:val="73"/>
        </w:trPr>
        <w:tc>
          <w:tcPr>
            <w:tcW w:w="10878" w:type="dxa"/>
            <w:gridSpan w:val="18"/>
            <w:tcBorders>
              <w:bottom w:val="single" w:sz="24" w:space="0" w:color="CADEE5"/>
            </w:tcBorders>
            <w:vAlign w:val="center"/>
          </w:tcPr>
          <w:p w:rsidR="00AD0DDD" w:rsidRPr="00D47C7E" w:rsidRDefault="00AD0DDD" w:rsidP="000B6F10"/>
        </w:tc>
      </w:tr>
      <w:tr w:rsidR="00000000" w:rsidTr="009810DC">
        <w:trPr>
          <w:trHeight w:val="133"/>
        </w:trPr>
        <w:tc>
          <w:tcPr>
            <w:tcW w:w="10206" w:type="dxa"/>
            <w:gridSpan w:val="12"/>
            <w:vMerge w:val="restart"/>
            <w:tcBorders>
              <w:top w:val="single" w:sz="24" w:space="0" w:color="CADEE5"/>
              <w:bottom w:val="single" w:sz="8" w:space="0" w:color="2C3B57"/>
            </w:tcBorders>
            <w:vAlign w:val="bottom"/>
          </w:tcPr>
          <w:p w:rsidR="00560EA0" w:rsidRPr="00C9798A" w:rsidRDefault="001F10F1" w:rsidP="000B6F10">
            <w:pPr>
              <w:pStyle w:val="3"/>
              <w:jc w:val="center"/>
              <w:rPr>
                <w:rFonts w:ascii="Arial" w:hAnsi="Arial" w:cs="Arial"/>
                <w:b w:val="0"/>
                <w:bCs/>
                <w:sz w:val="32"/>
                <w:szCs w:val="32"/>
                <w:u w:val="single"/>
                <w:rtl/>
                <w:lang w:bidi="he-IL"/>
              </w:rPr>
            </w:pPr>
            <w:r w:rsidRPr="00C9798A">
              <w:rPr>
                <w:rFonts w:cs="Times New Roman" w:hint="cs"/>
                <w:b w:val="0"/>
                <w:bCs/>
                <w:sz w:val="32"/>
                <w:szCs w:val="32"/>
                <w:u w:val="single"/>
                <w:rtl/>
                <w:lang w:bidi="he-IL"/>
              </w:rPr>
              <w:t>קורות חיים</w:t>
            </w:r>
          </w:p>
        </w:tc>
        <w:tc>
          <w:tcPr>
            <w:tcW w:w="139" w:type="dxa"/>
            <w:gridSpan w:val="3"/>
            <w:vMerge w:val="restart"/>
            <w:tcBorders>
              <w:top w:val="single" w:sz="24" w:space="0" w:color="CADEE5"/>
            </w:tcBorders>
            <w:vAlign w:val="bottom"/>
          </w:tcPr>
          <w:p w:rsidR="00560EA0" w:rsidRPr="00C9798A" w:rsidRDefault="00560EA0" w:rsidP="000B6F10">
            <w:pPr>
              <w:ind w:left="992"/>
              <w:rPr>
                <w:u w:val="single"/>
              </w:rPr>
            </w:pPr>
          </w:p>
        </w:tc>
        <w:tc>
          <w:tcPr>
            <w:tcW w:w="1664" w:type="dxa"/>
            <w:gridSpan w:val="5"/>
            <w:tcBorders>
              <w:top w:val="single" w:sz="24" w:space="0" w:color="CADEE5"/>
            </w:tcBorders>
            <w:vAlign w:val="bottom"/>
          </w:tcPr>
          <w:p w:rsidR="00560EA0" w:rsidRPr="00D47C7E" w:rsidRDefault="00560EA0" w:rsidP="000B6F10"/>
        </w:tc>
      </w:tr>
      <w:tr w:rsidR="00000000" w:rsidTr="009810DC">
        <w:trPr>
          <w:trHeight w:val="53"/>
        </w:trPr>
        <w:tc>
          <w:tcPr>
            <w:tcW w:w="10206" w:type="dxa"/>
            <w:gridSpan w:val="12"/>
            <w:vMerge/>
            <w:tcBorders>
              <w:bottom w:val="single" w:sz="8" w:space="0" w:color="2C3B57"/>
            </w:tcBorders>
            <w:shd w:val="clear" w:color="auto" w:fill="auto"/>
            <w:vAlign w:val="bottom"/>
          </w:tcPr>
          <w:p w:rsidR="00560EA0" w:rsidRPr="00C9798A" w:rsidRDefault="00560EA0" w:rsidP="000B6F10">
            <w:pPr>
              <w:pStyle w:val="3"/>
              <w:rPr>
                <w:u w:val="single"/>
              </w:rPr>
            </w:pPr>
          </w:p>
        </w:tc>
        <w:tc>
          <w:tcPr>
            <w:tcW w:w="139" w:type="dxa"/>
            <w:gridSpan w:val="3"/>
            <w:vMerge/>
            <w:shd w:val="clear" w:color="auto" w:fill="auto"/>
            <w:vAlign w:val="bottom"/>
          </w:tcPr>
          <w:p w:rsidR="00560EA0" w:rsidRPr="00C9798A" w:rsidRDefault="00560EA0" w:rsidP="000B6F10">
            <w:pPr>
              <w:rPr>
                <w:u w:val="single"/>
              </w:rPr>
            </w:pPr>
          </w:p>
        </w:tc>
        <w:tc>
          <w:tcPr>
            <w:tcW w:w="1664" w:type="dxa"/>
            <w:gridSpan w:val="5"/>
            <w:shd w:val="clear" w:color="auto" w:fill="CADEE5"/>
            <w:vAlign w:val="bottom"/>
          </w:tcPr>
          <w:p w:rsidR="00560EA0" w:rsidRPr="00D47C7E" w:rsidRDefault="00423937" w:rsidP="000B6F10">
            <w:pPr>
              <w:pStyle w:val="3"/>
            </w:pPr>
            <w:r w:rsidRPr="00D47C7E">
              <w:t>Education</w:t>
            </w:r>
          </w:p>
        </w:tc>
      </w:tr>
      <w:tr w:rsidR="00000000" w:rsidTr="009810DC">
        <w:trPr>
          <w:trHeight w:val="118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E2587" w:rsidRPr="00C9798A" w:rsidRDefault="007E2587" w:rsidP="000B6F10">
            <w:pPr>
              <w:pStyle w:val="a"/>
              <w:numPr>
                <w:ilvl w:val="0"/>
                <w:numId w:val="12"/>
              </w:numPr>
              <w:shd w:val="clear" w:color="auto" w:fill="FFFFFF"/>
              <w:bidi/>
              <w:spacing w:before="0" w:line="240" w:lineRule="exact"/>
              <w:ind w:left="0" w:right="-454" w:firstLine="10490"/>
              <w:rPr>
                <w:rFonts w:ascii="Arial" w:hAnsi="Arial" w:cs="Arial"/>
                <w:b/>
                <w:bCs/>
                <w:u w:val="single"/>
                <w:rtl/>
                <w:lang w:bidi="he-IL"/>
              </w:rPr>
            </w:pPr>
          </w:p>
        </w:tc>
        <w:tc>
          <w:tcPr>
            <w:tcW w:w="139" w:type="dxa"/>
            <w:gridSpan w:val="3"/>
            <w:tcBorders>
              <w:bottom w:val="single" w:sz="8" w:space="0" w:color="2C3B57"/>
            </w:tcBorders>
            <w:shd w:val="clear" w:color="auto" w:fill="auto"/>
            <w:vAlign w:val="center"/>
          </w:tcPr>
          <w:p w:rsidR="007E2587" w:rsidRPr="00C9798A" w:rsidRDefault="007E2587" w:rsidP="000B6F10">
            <w:pPr>
              <w:rPr>
                <w:u w:val="single"/>
              </w:rPr>
            </w:pPr>
          </w:p>
        </w:tc>
        <w:tc>
          <w:tcPr>
            <w:tcW w:w="1664" w:type="dxa"/>
            <w:gridSpan w:val="5"/>
            <w:shd w:val="clear" w:color="auto" w:fill="CADEE5"/>
            <w:vAlign w:val="center"/>
          </w:tcPr>
          <w:p w:rsidR="007E2587" w:rsidRPr="00D47C7E" w:rsidRDefault="007E2587" w:rsidP="000B6F10"/>
        </w:tc>
      </w:tr>
      <w:tr w:rsidR="00000000" w:rsidTr="009810DC">
        <w:trPr>
          <w:trHeight w:val="2545"/>
        </w:trPr>
        <w:tc>
          <w:tcPr>
            <w:tcW w:w="10206" w:type="dxa"/>
            <w:gridSpan w:val="12"/>
            <w:tcBorders>
              <w:top w:val="single" w:sz="8" w:space="0" w:color="2C3B57"/>
            </w:tcBorders>
            <w:shd w:val="clear" w:color="auto" w:fill="auto"/>
          </w:tcPr>
          <w:p w:rsidR="008C2023" w:rsidRPr="00C57E56" w:rsidRDefault="008C2023" w:rsidP="003342AB">
            <w:pPr>
              <w:shd w:val="clear" w:color="auto" w:fill="FFFFFF"/>
              <w:bidi/>
              <w:spacing w:line="340" w:lineRule="exact"/>
              <w:ind w:left="397" w:right="-567"/>
              <w:rPr>
                <w:rFonts w:eastAsia="Times New Roman"/>
                <w:b/>
                <w:bCs/>
                <w:color w:val="000000"/>
                <w:szCs w:val="20"/>
                <w:rtl/>
                <w:lang w:bidi="he-IL"/>
              </w:rPr>
            </w:pPr>
          </w:p>
          <w:p w:rsidR="00A512E4" w:rsidRPr="004A32B4" w:rsidRDefault="001F10F1" w:rsidP="003342AB">
            <w:pPr>
              <w:shd w:val="clear" w:color="auto" w:fill="FFFFFF"/>
              <w:bidi/>
              <w:spacing w:line="340" w:lineRule="exact"/>
              <w:ind w:left="397" w:right="-567"/>
              <w:rPr>
                <w:rFonts w:eastAsia="Times New Roman" w:hint="cs"/>
                <w:b/>
                <w:bCs/>
                <w:color w:val="000000"/>
                <w:sz w:val="24"/>
                <w:u w:val="single"/>
                <w:rtl/>
                <w:lang w:bidi="he-IL"/>
              </w:rPr>
            </w:pPr>
            <w:r w:rsidRPr="004A32B4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>תקציר</w:t>
            </w:r>
          </w:p>
          <w:p w:rsidR="006C7F2B" w:rsidRPr="009B7536" w:rsidRDefault="006C7F2B" w:rsidP="00CD2200">
            <w:pPr>
              <w:numPr>
                <w:ilvl w:val="0"/>
                <w:numId w:val="31"/>
              </w:numPr>
              <w:shd w:val="clear" w:color="auto" w:fill="FFFFFF"/>
              <w:tabs>
                <w:tab w:val="left" w:pos="112"/>
              </w:tabs>
              <w:bidi/>
              <w:spacing w:before="120" w:line="200" w:lineRule="exact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הנדסאי /מכונות/מכטרוניקה </w:t>
            </w:r>
          </w:p>
          <w:p w:rsidR="00973976" w:rsidRPr="009B7536" w:rsidRDefault="00A512E4" w:rsidP="00DD721A">
            <w:pPr>
              <w:numPr>
                <w:ilvl w:val="0"/>
                <w:numId w:val="22"/>
              </w:numPr>
              <w:shd w:val="clear" w:color="auto" w:fill="FFFFFF"/>
              <w:tabs>
                <w:tab w:val="left" w:pos="0"/>
                <w:tab w:val="left" w:pos="112"/>
                <w:tab w:val="left" w:pos="481"/>
              </w:tabs>
              <w:bidi/>
              <w:spacing w:before="120" w:line="200" w:lineRule="exact"/>
              <w:ind w:left="397" w:hanging="112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עבדתי</w:t>
            </w:r>
            <w:r w:rsidR="00DD721A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בעבר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 כאנטגרטור מכשור רפואי וכיום אני עובד בחברת אלקטרואופטיקה,</w:t>
            </w:r>
            <w:r w:rsidR="004317FA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 כמרכיב מכני 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,</w:t>
            </w:r>
          </w:p>
          <w:p w:rsidR="006C7F2B" w:rsidRDefault="00973976" w:rsidP="003342AB">
            <w:pPr>
              <w:numPr>
                <w:ilvl w:val="0"/>
                <w:numId w:val="22"/>
              </w:numPr>
              <w:shd w:val="clear" w:color="auto" w:fill="FFFFFF"/>
              <w:tabs>
                <w:tab w:val="left" w:pos="0"/>
                <w:tab w:val="left" w:pos="112"/>
                <w:tab w:val="left" w:pos="481"/>
              </w:tabs>
              <w:bidi/>
              <w:spacing w:before="120" w:line="200" w:lineRule="exact"/>
              <w:ind w:left="397" w:hanging="112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ידע </w:t>
            </w:r>
            <w:r w:rsidR="004A32B4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בלוגיסטיקה, הרכבות ,וקריאת שרטוטים מכניים</w:t>
            </w:r>
            <w:r w:rsidR="00716A75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וידע ו</w:t>
            </w:r>
            <w:r w:rsidR="00DD721A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הבנה של תיקי ייצור ןתהליכי ייצור </w:t>
            </w:r>
          </w:p>
          <w:p w:rsidR="00DD721A" w:rsidRPr="009B7536" w:rsidRDefault="00DD721A" w:rsidP="00DD721A">
            <w:pPr>
              <w:numPr>
                <w:ilvl w:val="0"/>
                <w:numId w:val="22"/>
              </w:numPr>
              <w:shd w:val="clear" w:color="auto" w:fill="FFFFFF"/>
              <w:tabs>
                <w:tab w:val="left" w:pos="0"/>
                <w:tab w:val="left" w:pos="112"/>
                <w:tab w:val="left" w:pos="481"/>
              </w:tabs>
              <w:bidi/>
              <w:spacing w:before="120" w:line="200" w:lineRule="exact"/>
              <w:ind w:left="397" w:hanging="112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ידע בתוכנות לוגסטיות פיורטי ברמה טובה הבנה של תהליכים מכנים ולוגסטים</w:t>
            </w:r>
          </w:p>
          <w:p w:rsidR="00CD2200" w:rsidRDefault="00A512E4" w:rsidP="00805AF5">
            <w:pPr>
              <w:shd w:val="clear" w:color="auto" w:fill="FFFFFF"/>
              <w:bidi/>
              <w:spacing w:before="120" w:line="200" w:lineRule="exact"/>
              <w:ind w:left="397" w:firstLine="289"/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ומע</w:t>
            </w:r>
            <w:r w:rsidR="004A32B4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וניין לעבוד בתחום </w:t>
            </w:r>
            <w:r w:rsidR="00805AF5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וללמוד עוד דברים</w:t>
            </w:r>
            <w:r w:rsidR="00CD2200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  <w:r w:rsidR="004A32B4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 .</w:t>
            </w:r>
          </w:p>
          <w:p w:rsidR="00A512E4" w:rsidRPr="009B7536" w:rsidRDefault="00CD2200" w:rsidP="00CD2200">
            <w:pPr>
              <w:shd w:val="clear" w:color="auto" w:fill="FFFFFF"/>
              <w:bidi/>
              <w:spacing w:before="120" w:line="200" w:lineRule="exact"/>
              <w:ind w:left="397" w:firstLine="289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שיעזרו להתפתח </w:t>
            </w:r>
          </w:p>
          <w:p w:rsidR="00A512E4" w:rsidRPr="009B7536" w:rsidRDefault="00A512E4" w:rsidP="003342AB">
            <w:pPr>
              <w:shd w:val="clear" w:color="auto" w:fill="FFFFFF"/>
              <w:bidi/>
              <w:spacing w:before="120"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בחור נמרץ ומלא מוטיבציה </w:t>
            </w:r>
            <w:r w:rsidR="004A32B4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ללמידה והתפתחות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, </w:t>
            </w:r>
            <w:r w:rsidR="004A32B4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יצרתיות ,יחסי אנוש טובים , וסבלנות</w:t>
            </w:r>
          </w:p>
          <w:p w:rsidR="00B13CBE" w:rsidRPr="009B7536" w:rsidRDefault="004317FA" w:rsidP="003342AB">
            <w:pPr>
              <w:shd w:val="clear" w:color="auto" w:fill="FFFFFF"/>
              <w:bidi/>
              <w:spacing w:before="120"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 xml:space="preserve">השכלה </w:t>
            </w:r>
          </w:p>
          <w:p w:rsidR="005F4B2D" w:rsidRPr="009B7536" w:rsidRDefault="004317FA" w:rsidP="003342AB">
            <w:p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2000-2003 תיכון אורט רוגוזין מגדל העמק</w:t>
            </w:r>
            <w:r w:rsidR="005F4B2D"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</w:p>
          <w:p w:rsidR="005F4B2D" w:rsidRPr="009B7536" w:rsidRDefault="005F4B2D" w:rsidP="003342AB">
            <w:p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ומכני ואלקטרוניקה .  הנדסאי מכרטרוניקה וחשמלאי מוסמך</w:t>
            </w:r>
          </w:p>
          <w:p w:rsidR="005F4B2D" w:rsidRPr="009B7536" w:rsidRDefault="009A2A72" w:rsidP="003342AB">
            <w:pPr>
              <w:pStyle w:val="a"/>
              <w:numPr>
                <w:ilvl w:val="0"/>
                <w:numId w:val="12"/>
              </w:numPr>
              <w:shd w:val="clear" w:color="auto" w:fill="FFFFFF"/>
              <w:bidi/>
              <w:spacing w:before="0" w:line="240" w:lineRule="auto"/>
              <w:ind w:left="397" w:right="-454" w:firstLine="0"/>
              <w:contextualSpacing w:val="0"/>
              <w:rPr>
                <w:rFonts w:ascii="Arial" w:eastAsia="Times New Roman" w:hAnsi="Arial" w:cs="Arial"/>
                <w:b/>
                <w:bCs/>
                <w:sz w:val="24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>2010-201</w:t>
            </w:r>
            <w:r>
              <w:rPr>
                <w:rFonts w:ascii="Arial" w:eastAsia="Times New Roman" w:hAnsi="Arial" w:cs="Arial" w:hint="cs"/>
                <w:b/>
                <w:bCs/>
                <w:sz w:val="24"/>
                <w:rtl/>
                <w:lang w:bidi="he-IL"/>
              </w:rPr>
              <w:t>4</w:t>
            </w:r>
            <w:r w:rsidR="005F4B2D" w:rsidRPr="009B7536"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 xml:space="preserve"> הנדסאי מכונות (מכטרוניקה ) מכללת נצרת עלית </w:t>
            </w:r>
          </w:p>
          <w:p w:rsidR="005F4B2D" w:rsidRPr="00132E8A" w:rsidRDefault="009A2A72" w:rsidP="003342AB">
            <w:pPr>
              <w:pStyle w:val="a"/>
              <w:numPr>
                <w:ilvl w:val="0"/>
                <w:numId w:val="0"/>
              </w:numPr>
              <w:shd w:val="clear" w:color="auto" w:fill="FFFFFF"/>
              <w:bidi/>
              <w:spacing w:before="0" w:line="240" w:lineRule="auto"/>
              <w:ind w:left="397" w:right="-454"/>
              <w:contextualSpacing w:val="0"/>
              <w:rPr>
                <w:rFonts w:ascii="Arial" w:eastAsia="Times New Roman" w:hAnsi="Arial" w:cs="Arial" w:hint="cs"/>
                <w:b/>
                <w:bCs/>
                <w:sz w:val="24"/>
                <w:rtl/>
                <w:lang w:bidi="he-IL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 xml:space="preserve"> </w:t>
            </w:r>
            <w:r w:rsidR="005F4B2D" w:rsidRPr="009B7536"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>ממסגרת הפרויקט</w:t>
            </w:r>
            <w:r w:rsidR="00132E8A">
              <w:rPr>
                <w:rFonts w:ascii="Arial" w:eastAsia="Times New Roman" w:hAnsi="Arial" w:cs="Arial" w:hint="cs"/>
                <w:b/>
                <w:bCs/>
                <w:sz w:val="24"/>
                <w:rtl/>
                <w:lang w:bidi="he-IL"/>
              </w:rPr>
              <w:t xml:space="preserve"> תכנון </w:t>
            </w:r>
            <w:r w:rsidR="005F4B2D" w:rsidRPr="009B7536"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 xml:space="preserve"> </w:t>
            </w:r>
            <w:r w:rsidR="00132E8A">
              <w:rPr>
                <w:rFonts w:ascii="Arial" w:eastAsia="Times New Roman" w:hAnsi="Arial" w:cs="Arial" w:hint="cs"/>
                <w:b/>
                <w:bCs/>
                <w:sz w:val="24"/>
                <w:rtl/>
                <w:lang w:bidi="he-IL"/>
              </w:rPr>
              <w:t>ו</w:t>
            </w:r>
            <w:r w:rsidR="005F4B2D" w:rsidRPr="009B7536">
              <w:rPr>
                <w:rFonts w:ascii="Arial" w:eastAsia="Times New Roman" w:hAnsi="Arial" w:cs="Arial"/>
                <w:b/>
                <w:bCs/>
                <w:sz w:val="24"/>
                <w:rtl/>
                <w:lang w:bidi="he-IL"/>
              </w:rPr>
              <w:t>בניית גק חשמלי 1.5 טון בעזרת מנוע חשמלי</w:t>
            </w:r>
            <w:r w:rsidR="00132E8A">
              <w:rPr>
                <w:rFonts w:ascii="Arial" w:eastAsia="Times New Roman" w:hAnsi="Arial" w:cs="Arial" w:hint="cs"/>
                <w:b/>
                <w:bCs/>
                <w:sz w:val="24"/>
                <w:u w:val="single"/>
                <w:rtl/>
                <w:lang w:bidi="he-IL"/>
              </w:rPr>
              <w:t xml:space="preserve"> </w:t>
            </w:r>
          </w:p>
          <w:p w:rsidR="005F4B2D" w:rsidRPr="009B7536" w:rsidRDefault="005F4B2D" w:rsidP="003342AB">
            <w:p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2019-2021 חשמלאי מוסמך מכללת נוף הגליל </w:t>
            </w:r>
          </w:p>
          <w:p w:rsidR="005F4B2D" w:rsidRPr="009B7536" w:rsidRDefault="005F4B2D" w:rsidP="003342AB">
            <w:pPr>
              <w:shd w:val="clear" w:color="auto" w:fill="FFFFFF"/>
              <w:bidi/>
              <w:spacing w:line="200" w:lineRule="exact"/>
              <w:ind w:left="397"/>
              <w:contextualSpacing/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 xml:space="preserve">ניסיון תעסוקתי </w:t>
            </w:r>
          </w:p>
          <w:p w:rsidR="005F4B2D" w:rsidRPr="009B7536" w:rsidRDefault="005F4B2D" w:rsidP="003342AB">
            <w:pPr>
              <w:shd w:val="clear" w:color="auto" w:fill="FFFFFF"/>
              <w:bidi/>
              <w:spacing w:line="200" w:lineRule="exact"/>
              <w:ind w:left="397"/>
              <w:contextualSpacing/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</w:pPr>
          </w:p>
          <w:p w:rsidR="005F4B2D" w:rsidRPr="009B7536" w:rsidRDefault="005F4B2D" w:rsidP="003342AB">
            <w:pPr>
              <w:shd w:val="clear" w:color="auto" w:fill="FFFFFF"/>
              <w:spacing w:line="200" w:lineRule="exact"/>
              <w:ind w:left="397"/>
              <w:contextualSpacing/>
              <w:jc w:val="right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 xml:space="preserve">2021-2022 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–</w:t>
            </w:r>
          </w:p>
          <w:p w:rsidR="005F4B2D" w:rsidRPr="009B7536" w:rsidRDefault="005F4B2D" w:rsidP="003342AB">
            <w:pPr>
              <w:shd w:val="clear" w:color="auto" w:fill="FFFFFF"/>
              <w:spacing w:line="200" w:lineRule="exact"/>
              <w:ind w:left="397"/>
              <w:contextualSpacing/>
              <w:jc w:val="both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</w:p>
          <w:p w:rsidR="005F4B2D" w:rsidRPr="009B7536" w:rsidRDefault="005F4B2D" w:rsidP="005B2B12">
            <w:pPr>
              <w:shd w:val="clear" w:color="auto" w:fill="FFFFFF"/>
              <w:bidi/>
              <w:spacing w:line="200" w:lineRule="exact"/>
              <w:ind w:left="397"/>
              <w:contextualSpacing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ניסיון כמריץ ואינטגרטור </w:t>
            </w:r>
            <w:r w:rsidR="005B2B12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מכשור רפואי 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במחלקת ב</w:t>
            </w:r>
            <w:r w:rsidR="005B2B12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א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יוסאנס פלקסטרוניקס. </w:t>
            </w:r>
          </w:p>
          <w:p w:rsidR="005F4B2D" w:rsidRPr="009B7536" w:rsidRDefault="005F4B2D" w:rsidP="003342AB">
            <w:pPr>
              <w:shd w:val="clear" w:color="auto" w:fill="FFFFFF"/>
              <w:bidi/>
              <w:spacing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עבודה על ממשקים רבים . </w:t>
            </w:r>
          </w:p>
          <w:p w:rsidR="005F4B2D" w:rsidRPr="009B7536" w:rsidRDefault="005F4B2D" w:rsidP="003342AB">
            <w:pPr>
              <w:numPr>
                <w:ilvl w:val="0"/>
                <w:numId w:val="23"/>
              </w:numPr>
              <w:shd w:val="clear" w:color="auto" w:fill="FFFFFF"/>
              <w:bidi/>
              <w:spacing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בדיקת והרצה של כרטיסים אלקטרונים עבודה עם  מכשירי מדידה אלקטרונים </w:t>
            </w:r>
          </w:p>
          <w:p w:rsidR="005F4B2D" w:rsidRPr="009B7536" w:rsidRDefault="005F4B2D" w:rsidP="003342AB">
            <w:pPr>
              <w:numPr>
                <w:ilvl w:val="0"/>
                <w:numId w:val="24"/>
              </w:numPr>
              <w:shd w:val="clear" w:color="auto" w:fill="FFFFFF"/>
              <w:bidi/>
              <w:spacing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b/>
                <w:bCs/>
                <w:color w:val="000000"/>
                <w:spacing w:val="4"/>
                <w:sz w:val="24"/>
                <w:shd w:val="clear" w:color="auto" w:fill="FFFFFF"/>
                <w:rtl/>
              </w:rPr>
              <w:t>הכרות והבנה בציוד בדיקה חשמלי</w:t>
            </w:r>
            <w:r w:rsidRPr="009B7536">
              <w:rPr>
                <w:b/>
                <w:bCs/>
                <w:color w:val="000000"/>
                <w:spacing w:val="4"/>
                <w:sz w:val="24"/>
                <w:shd w:val="clear" w:color="auto" w:fill="FFFFFF"/>
              </w:rPr>
              <w:t xml:space="preserve">. </w:t>
            </w:r>
          </w:p>
          <w:p w:rsidR="005F4B2D" w:rsidRPr="005B2B12" w:rsidRDefault="005F4B2D" w:rsidP="003342AB">
            <w:pPr>
              <w:numPr>
                <w:ilvl w:val="0"/>
                <w:numId w:val="24"/>
              </w:numPr>
              <w:shd w:val="clear" w:color="auto" w:fill="FFFFFF"/>
              <w:bidi/>
              <w:spacing w:line="200" w:lineRule="exact"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b/>
                <w:bCs/>
                <w:color w:val="333333"/>
                <w:sz w:val="24"/>
                <w:shd w:val="clear" w:color="auto" w:fill="FFFFFF"/>
                <w:rtl/>
                <w:lang w:bidi="he-IL"/>
              </w:rPr>
              <w:t>ביצוע הרכבות מכניות ותהליכי אינטגרציה למערכות ומוצרים רפואיים</w:t>
            </w:r>
            <w:r w:rsidR="005B2B12">
              <w:rPr>
                <w:rFonts w:hint="cs"/>
                <w:b/>
                <w:bCs/>
                <w:color w:val="333333"/>
                <w:sz w:val="24"/>
                <w:shd w:val="clear" w:color="auto" w:fill="FFFFFF"/>
                <w:rtl/>
                <w:lang w:bidi="he-IL"/>
              </w:rPr>
              <w:t xml:space="preserve"> </w:t>
            </w:r>
          </w:p>
          <w:p w:rsidR="005B2B12" w:rsidRDefault="005B2B12" w:rsidP="005B2B12">
            <w:pPr>
              <w:numPr>
                <w:ilvl w:val="0"/>
                <w:numId w:val="24"/>
              </w:numPr>
              <w:shd w:val="clear" w:color="auto" w:fill="FFFFFF"/>
              <w:bidi/>
              <w:spacing w:line="200" w:lineRule="exact"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hint="cs"/>
                <w:b/>
                <w:bCs/>
                <w:color w:val="333333"/>
                <w:sz w:val="24"/>
                <w:shd w:val="clear" w:color="auto" w:fill="FFFFFF"/>
                <w:rtl/>
                <w:lang w:bidi="he-IL"/>
              </w:rPr>
              <w:t>הכרות עם תיקי ייצור והוראות הרכבה.</w:t>
            </w: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</w:p>
          <w:p w:rsidR="005B2B12" w:rsidRPr="009B7536" w:rsidRDefault="005B2B12" w:rsidP="005B2B12">
            <w:pPr>
              <w:numPr>
                <w:ilvl w:val="0"/>
                <w:numId w:val="24"/>
              </w:numPr>
              <w:shd w:val="clear" w:color="auto" w:fill="FFFFFF"/>
              <w:bidi/>
              <w:spacing w:line="200" w:lineRule="exact"/>
              <w:ind w:left="397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הכרות עם מילוי וכתיבת  נהלי </w:t>
            </w:r>
            <w:r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  <w:t>D.H.R</w:t>
            </w:r>
          </w:p>
          <w:p w:rsidR="00366B58" w:rsidRDefault="005F4B2D" w:rsidP="00366B58">
            <w:pPr>
              <w:shd w:val="clear" w:color="auto" w:fill="FFFFFF"/>
              <w:bidi/>
              <w:ind w:left="397"/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>2022-2024-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, </w:t>
            </w:r>
            <w:r w:rsidR="004078E7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(</w:t>
            </w:r>
            <w:r w:rsidR="00366B58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מרכיב אלקטרו מכני </w:t>
            </w:r>
            <w:r w:rsidR="004078E7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סי אי סיסטמם )</w:t>
            </w:r>
          </w:p>
          <w:p w:rsidR="00773D0F" w:rsidRDefault="005B2B12" w:rsidP="00366B58">
            <w:pPr>
              <w:shd w:val="clear" w:color="auto" w:fill="FFFFFF"/>
              <w:bidi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אחריות על הייצור השוטף תהליכי הייצור </w:t>
            </w:r>
            <w:r w:rsidR="00366B58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בדיקת המוצרים המכנים לפני </w:t>
            </w:r>
            <w:r w:rsidR="004078E7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ה</w:t>
            </w:r>
            <w:r w:rsidR="00366B58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שלב הסופי שלהם </w:t>
            </w:r>
          </w:p>
          <w:p w:rsidR="00366B58" w:rsidRPr="009B7536" w:rsidRDefault="00366B58" w:rsidP="00366B58">
            <w:pPr>
              <w:numPr>
                <w:ilvl w:val="0"/>
                <w:numId w:val="25"/>
              </w:num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הרכבת המוצרים האופטים </w:t>
            </w:r>
            <w:r w:rsidR="004078E7"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לפי שרטוטים והוראות הרכבה </w:t>
            </w:r>
          </w:p>
          <w:p w:rsidR="00773D0F" w:rsidRPr="009B7536" w:rsidRDefault="00773D0F" w:rsidP="003342AB">
            <w:pPr>
              <w:numPr>
                <w:ilvl w:val="0"/>
                <w:numId w:val="25"/>
              </w:num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עבודה מול מנהלי פרויקטים ואנשי תפ"י. </w:t>
            </w:r>
          </w:p>
          <w:p w:rsidR="00773D0F" w:rsidRPr="009B7536" w:rsidRDefault="00773D0F" w:rsidP="003342AB">
            <w:pPr>
              <w:numPr>
                <w:ilvl w:val="0"/>
                <w:numId w:val="26"/>
              </w:numPr>
              <w:shd w:val="clear" w:color="auto" w:fill="FFFFFF"/>
              <w:bidi/>
              <w:ind w:left="397" w:firstLine="0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הדבקות אופטיות . </w:t>
            </w:r>
          </w:p>
          <w:p w:rsidR="00773D0F" w:rsidRDefault="00773D0F" w:rsidP="003342AB">
            <w:pPr>
              <w:numPr>
                <w:ilvl w:val="0"/>
                <w:numId w:val="25"/>
              </w:numPr>
              <w:shd w:val="clear" w:color="auto" w:fill="FFFFFF"/>
              <w:bidi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 xml:space="preserve">הרכבות מכלולים ותתי מכלול בעזרת שרטוטים מכנים ברמת מערכת. </w:t>
            </w:r>
          </w:p>
          <w:p w:rsidR="00975B54" w:rsidRDefault="00975B54" w:rsidP="00975B54">
            <w:pPr>
              <w:numPr>
                <w:ilvl w:val="0"/>
                <w:numId w:val="25"/>
              </w:numPr>
              <w:shd w:val="clear" w:color="auto" w:fill="FFFFFF"/>
              <w:bidi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בדיקת מלאים תקינים לפי מפרטים ודיווח למערכת הפיורטי </w:t>
            </w:r>
          </w:p>
          <w:p w:rsidR="00975B54" w:rsidRPr="009B7536" w:rsidRDefault="00975B54" w:rsidP="00975B54">
            <w:pPr>
              <w:numPr>
                <w:ilvl w:val="0"/>
                <w:numId w:val="25"/>
              </w:numPr>
              <w:shd w:val="clear" w:color="auto" w:fill="FFFFFF"/>
              <w:bidi/>
              <w:ind w:left="397"/>
              <w:rPr>
                <w:rFonts w:eastAsia="Times New Roman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הבנה בתהליכי הרכבה </w:t>
            </w:r>
          </w:p>
          <w:p w:rsidR="009810DC" w:rsidRPr="009B7536" w:rsidRDefault="00773D0F" w:rsidP="009810DC">
            <w:pPr>
              <w:shd w:val="clear" w:color="auto" w:fill="FFFFFF"/>
              <w:bidi/>
              <w:spacing w:before="120" w:after="120"/>
              <w:ind w:left="397"/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 xml:space="preserve">מפעיל ומכוון 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lang w:bidi="he-IL"/>
              </w:rPr>
              <w:t>c.n.c</w:t>
            </w:r>
            <w:r w:rsidRPr="009B7536">
              <w:rPr>
                <w:rFonts w:eastAsia="Times New Roman"/>
                <w:b/>
                <w:bCs/>
                <w:color w:val="000000"/>
                <w:sz w:val="24"/>
                <w:u w:val="single"/>
                <w:rtl/>
                <w:lang w:bidi="he-IL"/>
              </w:rPr>
              <w:t xml:space="preserve"> </w:t>
            </w:r>
          </w:p>
          <w:p w:rsidR="00773D0F" w:rsidRPr="00186DF9" w:rsidRDefault="00186DF9" w:rsidP="00186DF9">
            <w:pPr>
              <w:shd w:val="clear" w:color="auto" w:fill="FFFFFF"/>
              <w:bidi/>
              <w:spacing w:before="120" w:after="120"/>
              <w:ind w:left="6120" w:right="-510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          [</w:t>
            </w:r>
            <w:r w:rsidR="009810DC" w:rsidRPr="00186DF9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2016-2021</w:t>
            </w: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]</w:t>
            </w:r>
          </w:p>
          <w:p w:rsidR="00773D0F" w:rsidRPr="009B7536" w:rsidRDefault="00773D0F" w:rsidP="003342AB">
            <w:pPr>
              <w:pStyle w:val="a"/>
              <w:numPr>
                <w:ilvl w:val="0"/>
                <w:numId w:val="0"/>
              </w:numPr>
              <w:bidi/>
              <w:spacing w:before="0" w:line="240" w:lineRule="auto"/>
              <w:ind w:left="397" w:right="-567"/>
              <w:jc w:val="both"/>
              <w:rPr>
                <w:rFonts w:ascii="Arial" w:hAnsi="Arial" w:cs="Arial"/>
                <w:b/>
                <w:bCs/>
                <w:sz w:val="24"/>
                <w:u w:val="single"/>
                <w:rtl/>
              </w:rPr>
            </w:pPr>
            <w:r w:rsidRPr="009B7536">
              <w:rPr>
                <w:rFonts w:ascii="Arial" w:hAnsi="Arial" w:cs="Arial"/>
                <w:b/>
                <w:bCs/>
                <w:sz w:val="24"/>
                <w:rtl/>
                <w:lang w:bidi="he-IL"/>
              </w:rPr>
              <w:t xml:space="preserve">   אחריות לכיוון המכונות במחלקה</w:t>
            </w:r>
            <w:r w:rsidRPr="009B7536">
              <w:rPr>
                <w:rFonts w:ascii="Arial" w:hAnsi="Arial" w:cs="Arial"/>
                <w:b/>
                <w:bCs/>
                <w:sz w:val="24"/>
              </w:rPr>
              <w:t xml:space="preserve">- </w:t>
            </w:r>
            <w:r w:rsidRPr="009B7536">
              <w:rPr>
                <w:rFonts w:ascii="Arial" w:hAnsi="Arial" w:cs="Arial"/>
                <w:b/>
                <w:bCs/>
                <w:sz w:val="24"/>
                <w:rtl/>
                <w:lang w:bidi="he-IL"/>
              </w:rPr>
              <w:t>עבור ייצור מוצרים בטכנולוגית</w:t>
            </w:r>
            <w:r w:rsidRPr="009B7536">
              <w:rPr>
                <w:rFonts w:ascii="Arial" w:hAnsi="Arial" w:cs="Arial"/>
                <w:b/>
                <w:bCs/>
                <w:sz w:val="24"/>
                <w:u w:val="single"/>
                <w:rtl/>
              </w:rPr>
              <w:t xml:space="preserve"> </w:t>
            </w:r>
            <w:r w:rsidRPr="009B7536">
              <w:rPr>
                <w:rFonts w:ascii="Arial" w:hAnsi="Arial" w:cs="Arial"/>
                <w:b/>
                <w:bCs/>
                <w:sz w:val="24"/>
                <w:rtl/>
                <w:lang w:bidi="he-IL"/>
              </w:rPr>
              <w:t xml:space="preserve">המתכת </w:t>
            </w:r>
          </w:p>
          <w:p w:rsidR="005B2B12" w:rsidRPr="005B2B12" w:rsidRDefault="00773D0F" w:rsidP="009810DC">
            <w:pPr>
              <w:numPr>
                <w:ilvl w:val="0"/>
                <w:numId w:val="30"/>
              </w:numPr>
              <w:shd w:val="clear" w:color="auto" w:fill="FFFFFF"/>
              <w:bidi/>
              <w:ind w:left="1395" w:right="1701" w:hanging="941"/>
              <w:jc w:val="both"/>
              <w:rPr>
                <w:rFonts w:eastAsia="Times New Roman" w:hint="cs"/>
                <w:b/>
                <w:bCs/>
                <w:sz w:val="24"/>
                <w:u w:val="single"/>
                <w:lang w:bidi="he-IL"/>
              </w:rPr>
            </w:pPr>
            <w:r w:rsidRPr="009B7536">
              <w:rPr>
                <w:b/>
                <w:bCs/>
                <w:sz w:val="24"/>
                <w:shd w:val="clear" w:color="auto" w:fill="FFFFFF"/>
                <w:rtl/>
                <w:lang w:bidi="he-IL"/>
              </w:rPr>
              <w:t xml:space="preserve">ידע בקריאת שרטוטים והבנתם </w:t>
            </w:r>
          </w:p>
          <w:p w:rsidR="00773D0F" w:rsidRPr="009B7536" w:rsidRDefault="005B2B12" w:rsidP="005B2B12">
            <w:pPr>
              <w:numPr>
                <w:ilvl w:val="0"/>
                <w:numId w:val="30"/>
              </w:numPr>
              <w:shd w:val="clear" w:color="auto" w:fill="FFFFFF"/>
              <w:bidi/>
              <w:ind w:left="1395" w:right="1701" w:hanging="941"/>
              <w:jc w:val="both"/>
              <w:rPr>
                <w:rFonts w:eastAsia="Times New Roman"/>
                <w:b/>
                <w:bCs/>
                <w:sz w:val="24"/>
                <w:u w:val="single"/>
                <w:lang w:bidi="he-IL"/>
              </w:rPr>
            </w:pPr>
            <w:r>
              <w:rPr>
                <w:rFonts w:hint="cs"/>
                <w:b/>
                <w:bCs/>
                <w:sz w:val="24"/>
                <w:shd w:val="clear" w:color="auto" w:fill="FFFFFF"/>
                <w:rtl/>
                <w:lang w:bidi="he-IL"/>
              </w:rPr>
              <w:t>הכרות עם כלי מדידה ושרטוטים</w:t>
            </w:r>
            <w:r w:rsidR="00773D0F" w:rsidRPr="009B7536">
              <w:rPr>
                <w:b/>
                <w:bCs/>
                <w:sz w:val="24"/>
                <w:shd w:val="clear" w:color="auto" w:fill="FFFFFF"/>
                <w:rtl/>
                <w:lang w:bidi="he-IL"/>
              </w:rPr>
              <w:t xml:space="preserve"> </w:t>
            </w:r>
          </w:p>
          <w:p w:rsidR="00773D0F" w:rsidRPr="009B7536" w:rsidRDefault="00773D0F" w:rsidP="003342AB">
            <w:pPr>
              <w:numPr>
                <w:ilvl w:val="0"/>
                <w:numId w:val="27"/>
              </w:numPr>
              <w:shd w:val="clear" w:color="auto" w:fill="FFFFFF"/>
              <w:bidi/>
              <w:ind w:left="397" w:firstLine="142"/>
              <w:jc w:val="both"/>
              <w:rPr>
                <w:rFonts w:eastAsia="Times New Roman" w:hint="cs"/>
                <w:b/>
                <w:bCs/>
                <w:color w:val="000000"/>
                <w:sz w:val="32"/>
                <w:szCs w:val="32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עבודה מול פקעות</w:t>
            </w:r>
          </w:p>
          <w:p w:rsidR="004317FA" w:rsidRPr="00773D0F" w:rsidRDefault="00773D0F" w:rsidP="003342AB">
            <w:pPr>
              <w:numPr>
                <w:ilvl w:val="0"/>
                <w:numId w:val="27"/>
              </w:numPr>
              <w:shd w:val="clear" w:color="auto" w:fill="FFFFFF"/>
              <w:bidi/>
              <w:ind w:left="397" w:firstLine="142"/>
              <w:jc w:val="both"/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</w:pPr>
            <w:r w:rsidRPr="009B7536">
              <w:rPr>
                <w:rFonts w:eastAsia="Times New Roman"/>
                <w:b/>
                <w:bCs/>
                <w:color w:val="000000"/>
                <w:sz w:val="24"/>
                <w:rtl/>
                <w:lang w:bidi="he-IL"/>
              </w:rPr>
              <w:t>אחריות על תהליכי הייצור והבנת הוראות הייצור</w:t>
            </w: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</w:p>
          <w:p w:rsidR="009B7536" w:rsidRPr="009B7536" w:rsidRDefault="009B7536" w:rsidP="00186DF9">
            <w:pPr>
              <w:tabs>
                <w:tab w:val="num" w:pos="-142"/>
                <w:tab w:val="left" w:pos="0"/>
                <w:tab w:val="left" w:pos="141"/>
                <w:tab w:val="left" w:pos="1389"/>
              </w:tabs>
              <w:suppressAutoHyphens/>
              <w:bidi/>
              <w:spacing w:after="120" w:line="200" w:lineRule="exact"/>
              <w:ind w:left="397" w:right="1276"/>
              <w:rPr>
                <w:b/>
                <w:bCs/>
                <w:sz w:val="24"/>
                <w:u w:val="single"/>
                <w:rtl/>
                <w:lang w:bidi="he-IL"/>
              </w:rPr>
            </w:pPr>
            <w:r w:rsidRPr="009B7536">
              <w:rPr>
                <w:b/>
                <w:bCs/>
                <w:sz w:val="24"/>
                <w:u w:val="single"/>
                <w:rtl/>
                <w:lang w:bidi="he-IL"/>
              </w:rPr>
              <w:t xml:space="preserve">שירות צבאי   </w:t>
            </w:r>
          </w:p>
          <w:p w:rsidR="009B7536" w:rsidRPr="009B7536" w:rsidRDefault="009B7536" w:rsidP="00186DF9">
            <w:pPr>
              <w:tabs>
                <w:tab w:val="num" w:pos="-142"/>
                <w:tab w:val="left" w:pos="0"/>
                <w:tab w:val="left" w:pos="141"/>
                <w:tab w:val="left" w:pos="1389"/>
              </w:tabs>
              <w:suppressAutoHyphens/>
              <w:spacing w:after="120" w:line="200" w:lineRule="exact"/>
              <w:ind w:left="624" w:right="6804"/>
              <w:jc w:val="right"/>
              <w:rPr>
                <w:b/>
                <w:bCs/>
                <w:sz w:val="24"/>
                <w:lang w:bidi="he-IL"/>
              </w:rPr>
            </w:pPr>
            <w:r w:rsidRPr="009B7536">
              <w:rPr>
                <w:b/>
                <w:bCs/>
                <w:sz w:val="24"/>
                <w:lang w:bidi="he-IL"/>
              </w:rPr>
              <w:t xml:space="preserve">[2003-2006] </w:t>
            </w:r>
          </w:p>
          <w:p w:rsidR="009B7536" w:rsidRPr="009B7536" w:rsidRDefault="009B7536" w:rsidP="00186DF9">
            <w:pPr>
              <w:tabs>
                <w:tab w:val="left" w:pos="-284"/>
                <w:tab w:val="left" w:pos="0"/>
              </w:tabs>
              <w:suppressAutoHyphens/>
              <w:bidi/>
              <w:spacing w:after="120" w:line="200" w:lineRule="exact"/>
              <w:ind w:left="397"/>
              <w:rPr>
                <w:b/>
                <w:bCs/>
                <w:sz w:val="24"/>
                <w:lang w:bidi="he-IL"/>
              </w:rPr>
            </w:pPr>
            <w:r w:rsidRPr="009B7536">
              <w:rPr>
                <w:rFonts w:hint="cs"/>
                <w:b/>
                <w:bCs/>
                <w:sz w:val="24"/>
                <w:rtl/>
                <w:lang w:bidi="he-IL"/>
              </w:rPr>
              <w:t xml:space="preserve"> </w:t>
            </w:r>
            <w:r w:rsidRPr="009B7536">
              <w:rPr>
                <w:b/>
                <w:bCs/>
                <w:sz w:val="24"/>
                <w:rtl/>
              </w:rPr>
              <w:t>:</w:t>
            </w:r>
            <w:r w:rsidRPr="009B7536">
              <w:rPr>
                <w:b/>
                <w:bCs/>
                <w:sz w:val="24"/>
                <w:rtl/>
                <w:lang w:bidi="he-IL"/>
              </w:rPr>
              <w:t>חשמלאי רכב מוסמך</w:t>
            </w:r>
            <w:r w:rsidRPr="009B7536">
              <w:rPr>
                <w:b/>
                <w:bCs/>
                <w:sz w:val="24"/>
                <w:rtl/>
              </w:rPr>
              <w:t xml:space="preserve">, </w:t>
            </w:r>
            <w:r w:rsidRPr="009B7536">
              <w:rPr>
                <w:b/>
                <w:bCs/>
                <w:sz w:val="24"/>
                <w:rtl/>
                <w:lang w:bidi="he-IL"/>
              </w:rPr>
              <w:t>חטיבת הגולן והחרמון</w:t>
            </w:r>
            <w:r w:rsidRPr="009B7536">
              <w:rPr>
                <w:b/>
                <w:bCs/>
                <w:sz w:val="24"/>
                <w:rtl/>
              </w:rPr>
              <w:t xml:space="preserve">, </w:t>
            </w:r>
            <w:r w:rsidRPr="009B7536">
              <w:rPr>
                <w:b/>
                <w:bCs/>
                <w:sz w:val="24"/>
                <w:rtl/>
                <w:lang w:bidi="he-IL"/>
              </w:rPr>
              <w:t>חיל חימוש</w:t>
            </w:r>
            <w:r w:rsidRPr="009B7536">
              <w:rPr>
                <w:b/>
                <w:bCs/>
                <w:sz w:val="24"/>
                <w:rtl/>
              </w:rPr>
              <w:t>(</w:t>
            </w:r>
            <w:r w:rsidRPr="009B7536">
              <w:rPr>
                <w:b/>
                <w:bCs/>
                <w:sz w:val="24"/>
                <w:rtl/>
                <w:lang w:bidi="he-IL"/>
              </w:rPr>
              <w:t>שירות צבאי סדיר</w:t>
            </w:r>
          </w:p>
          <w:p w:rsidR="009B7536" w:rsidRPr="009B7536" w:rsidRDefault="009B7536" w:rsidP="00186DF9">
            <w:pPr>
              <w:tabs>
                <w:tab w:val="left" w:pos="538"/>
                <w:tab w:val="left" w:pos="1105"/>
                <w:tab w:val="left" w:pos="1389"/>
              </w:tabs>
              <w:suppressAutoHyphens/>
              <w:bidi/>
              <w:spacing w:after="120" w:line="200" w:lineRule="exact"/>
              <w:ind w:left="397"/>
              <w:rPr>
                <w:sz w:val="24"/>
                <w:rtl/>
                <w:lang w:bidi="he-IL"/>
              </w:rPr>
            </w:pPr>
            <w:r w:rsidRPr="009B7536">
              <w:rPr>
                <w:b/>
                <w:bCs/>
                <w:sz w:val="24"/>
                <w:rtl/>
                <w:lang w:bidi="he-IL"/>
              </w:rPr>
              <w:t>אחריות על תיקוני מערכות חשמל במיכון הכבד של צה</w:t>
            </w:r>
            <w:r w:rsidRPr="009B7536">
              <w:rPr>
                <w:b/>
                <w:bCs/>
                <w:sz w:val="24"/>
                <w:rtl/>
              </w:rPr>
              <w:t>"</w:t>
            </w:r>
            <w:r w:rsidRPr="009B7536">
              <w:rPr>
                <w:b/>
                <w:bCs/>
                <w:sz w:val="24"/>
                <w:rtl/>
                <w:lang w:bidi="he-IL"/>
              </w:rPr>
              <w:t>ל לרבות האמרים</w:t>
            </w:r>
            <w:r w:rsidRPr="009B7536">
              <w:rPr>
                <w:b/>
                <w:bCs/>
                <w:sz w:val="24"/>
                <w:rtl/>
              </w:rPr>
              <w:t>.</w:t>
            </w:r>
          </w:p>
          <w:p w:rsidR="009B7536" w:rsidRDefault="009B7536" w:rsidP="00186DF9">
            <w:pPr>
              <w:shd w:val="clear" w:color="auto" w:fill="FFFFFF"/>
              <w:bidi/>
              <w:spacing w:after="120" w:line="200" w:lineRule="exact"/>
              <w:ind w:left="397"/>
              <w:rPr>
                <w:rFonts w:eastAsia="Times New Roman" w:hint="cs"/>
                <w:b/>
                <w:bCs/>
                <w:color w:val="000000"/>
                <w:sz w:val="32"/>
                <w:szCs w:val="32"/>
                <w:rtl/>
                <w:lang w:bidi="he-IL"/>
              </w:rPr>
            </w:pPr>
            <w:r w:rsidRPr="009B7536">
              <w:rPr>
                <w:b/>
                <w:bCs/>
                <w:sz w:val="24"/>
                <w:rtl/>
                <w:lang w:bidi="he-IL"/>
              </w:rPr>
              <w:t>ביצוע תיקוני שבר</w:t>
            </w:r>
            <w:r w:rsidRPr="009B7536">
              <w:rPr>
                <w:b/>
                <w:bCs/>
                <w:sz w:val="24"/>
                <w:rtl/>
              </w:rPr>
              <w:t>/</w:t>
            </w:r>
            <w:r w:rsidRPr="009B7536">
              <w:rPr>
                <w:b/>
                <w:bCs/>
                <w:sz w:val="24"/>
                <w:rtl/>
                <w:lang w:bidi="he-IL"/>
              </w:rPr>
              <w:t>מנע ותחזוקה שוטפת הכולל החלפת אלטרנטור</w:t>
            </w:r>
            <w:r w:rsidRPr="009B7536">
              <w:rPr>
                <w:b/>
                <w:bCs/>
                <w:sz w:val="24"/>
                <w:rtl/>
              </w:rPr>
              <w:t xml:space="preserve">, </w:t>
            </w:r>
            <w:r w:rsidRPr="009B7536">
              <w:rPr>
                <w:b/>
                <w:bCs/>
                <w:sz w:val="24"/>
                <w:rtl/>
                <w:lang w:bidi="he-IL"/>
              </w:rPr>
              <w:t>תיקון סטארטרים</w:t>
            </w:r>
            <w:r w:rsidRPr="009B7536">
              <w:rPr>
                <w:rFonts w:hint="cs"/>
                <w:b/>
                <w:bCs/>
                <w:sz w:val="24"/>
                <w:rtl/>
                <w:lang w:bidi="he-IL"/>
              </w:rPr>
              <w:t xml:space="preserve"> </w:t>
            </w:r>
            <w:r w:rsidRPr="009B7536">
              <w:rPr>
                <w:b/>
                <w:bCs/>
                <w:sz w:val="24"/>
                <w:rtl/>
                <w:lang w:bidi="he-IL"/>
              </w:rPr>
              <w:t>ועוד</w:t>
            </w:r>
            <w:r w:rsidR="001561E9">
              <w:rPr>
                <w:rFonts w:eastAsia="Times New Roman" w:hint="cs"/>
                <w:b/>
                <w:bCs/>
                <w:color w:val="000000"/>
                <w:sz w:val="32"/>
                <w:szCs w:val="32"/>
                <w:rtl/>
                <w:lang w:bidi="he-IL"/>
              </w:rPr>
              <w:t xml:space="preserve"> </w:t>
            </w:r>
          </w:p>
          <w:p w:rsidR="00B61F1F" w:rsidRPr="00B61F1F" w:rsidRDefault="003342AB" w:rsidP="003342AB">
            <w:pPr>
              <w:shd w:val="clear" w:color="auto" w:fill="FFFFFF"/>
              <w:bidi/>
              <w:spacing w:after="120" w:line="240" w:lineRule="exact"/>
              <w:ind w:left="397"/>
              <w:rPr>
                <w:rFonts w:eastAsia="Times New Roman" w:hint="cs"/>
                <w:b/>
                <w:bCs/>
                <w:color w:val="000000"/>
                <w:sz w:val="24"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>______________________________________________________________________</w:t>
            </w:r>
          </w:p>
          <w:p w:rsidR="00B21511" w:rsidRDefault="00B21511" w:rsidP="003342AB">
            <w:pPr>
              <w:shd w:val="clear" w:color="auto" w:fill="FFFFFF"/>
              <w:bidi/>
              <w:spacing w:after="120" w:line="240" w:lineRule="exact"/>
              <w:ind w:left="397"/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</w:pPr>
            <w:r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  <w:t xml:space="preserve"> </w:t>
            </w:r>
            <w:r w:rsidR="003342AB" w:rsidRPr="00D47C7E">
              <w:rPr>
                <w:b/>
                <w:bCs/>
                <w:szCs w:val="20"/>
                <w:u w:val="single"/>
                <w:rtl/>
                <w:lang w:bidi="he-IL"/>
              </w:rPr>
              <w:t xml:space="preserve"> יישומי מחשב שפות</w:t>
            </w:r>
            <w:r w:rsidR="003342AB" w:rsidRPr="00D47C7E">
              <w:rPr>
                <w:b/>
                <w:bCs/>
                <w:i/>
                <w:iCs/>
                <w:szCs w:val="20"/>
                <w:rtl/>
              </w:rPr>
              <w:t xml:space="preserve">: </w:t>
            </w:r>
            <w:r w:rsidR="003342AB" w:rsidRPr="00D47C7E">
              <w:rPr>
                <w:b/>
                <w:bCs/>
                <w:szCs w:val="20"/>
                <w:rtl/>
                <w:lang w:bidi="he-IL"/>
              </w:rPr>
              <w:t xml:space="preserve">עברית </w:t>
            </w:r>
            <w:r w:rsidR="003342AB" w:rsidRPr="00D47C7E">
              <w:rPr>
                <w:b/>
                <w:bCs/>
                <w:szCs w:val="20"/>
                <w:rtl/>
              </w:rPr>
              <w:t>–</w:t>
            </w:r>
            <w:r w:rsidR="003342AB" w:rsidRPr="00D47C7E">
              <w:rPr>
                <w:b/>
                <w:bCs/>
                <w:szCs w:val="20"/>
                <w:rtl/>
                <w:lang w:bidi="he-IL"/>
              </w:rPr>
              <w:t xml:space="preserve">שפת אם </w:t>
            </w:r>
            <w:r w:rsidR="003342AB" w:rsidRPr="00D47C7E">
              <w:rPr>
                <w:b/>
                <w:bCs/>
                <w:szCs w:val="20"/>
                <w:rtl/>
              </w:rPr>
              <w:t xml:space="preserve">| </w:t>
            </w:r>
            <w:r w:rsidR="003342AB" w:rsidRPr="00D47C7E">
              <w:rPr>
                <w:b/>
                <w:bCs/>
                <w:szCs w:val="20"/>
                <w:rtl/>
                <w:lang w:bidi="he-IL"/>
              </w:rPr>
              <w:t xml:space="preserve">אנגלית </w:t>
            </w:r>
            <w:r w:rsidR="003342AB" w:rsidRPr="00D47C7E">
              <w:rPr>
                <w:b/>
                <w:bCs/>
                <w:szCs w:val="20"/>
                <w:rtl/>
              </w:rPr>
              <w:t xml:space="preserve">– </w:t>
            </w:r>
            <w:r w:rsidR="003342AB" w:rsidRPr="00D47C7E">
              <w:rPr>
                <w:b/>
                <w:bCs/>
                <w:szCs w:val="20"/>
                <w:rtl/>
                <w:lang w:bidi="he-IL"/>
              </w:rPr>
              <w:t>ברמה טובה</w:t>
            </w:r>
          </w:p>
          <w:p w:rsidR="003342AB" w:rsidRPr="003342AB" w:rsidRDefault="003342AB" w:rsidP="003342AB">
            <w:pPr>
              <w:spacing w:before="120" w:line="276" w:lineRule="auto"/>
              <w:ind w:right="510"/>
              <w:jc w:val="right"/>
              <w:rPr>
                <w:b/>
                <w:bCs/>
                <w:szCs w:val="20"/>
              </w:rPr>
            </w:pPr>
            <w:r w:rsidRPr="003342AB">
              <w:rPr>
                <w:b/>
                <w:bCs/>
                <w:szCs w:val="20"/>
                <w:u w:val="single"/>
                <w:rtl/>
              </w:rPr>
              <w:t>:</w:t>
            </w:r>
            <w:r w:rsidRPr="003342AB">
              <w:rPr>
                <w:b/>
                <w:bCs/>
                <w:szCs w:val="20"/>
                <w:rtl/>
                <w:lang w:bidi="he-IL"/>
              </w:rPr>
              <w:t>שליטה מלאה ביישומי</w:t>
            </w:r>
            <w:r w:rsidRPr="003342AB">
              <w:rPr>
                <w:rFonts w:hint="cs"/>
                <w:b/>
                <w:bCs/>
                <w:szCs w:val="20"/>
                <w:rtl/>
                <w:lang w:bidi="he-IL"/>
              </w:rPr>
              <w:t>,פיורטי</w:t>
            </w:r>
            <w:r w:rsidRPr="003342AB">
              <w:rPr>
                <w:b/>
                <w:bCs/>
                <w:szCs w:val="20"/>
              </w:rPr>
              <w:t xml:space="preserve">Office , Solidworks, SolidCAM     </w:t>
            </w:r>
          </w:p>
          <w:p w:rsidR="003342AB" w:rsidRPr="002E3C60" w:rsidRDefault="003342AB" w:rsidP="003342AB">
            <w:pPr>
              <w:shd w:val="clear" w:color="auto" w:fill="FFFFFF"/>
              <w:bidi/>
              <w:spacing w:after="120" w:line="240" w:lineRule="exact"/>
              <w:ind w:left="397"/>
              <w:rPr>
                <w:rFonts w:eastAsia="Times New Roman" w:hint="cs"/>
                <w:b/>
                <w:bCs/>
                <w:color w:val="000000"/>
                <w:sz w:val="24"/>
                <w:rtl/>
                <w:lang w:bidi="he-IL"/>
              </w:rPr>
            </w:pPr>
          </w:p>
        </w:tc>
        <w:tc>
          <w:tcPr>
            <w:tcW w:w="139" w:type="dxa"/>
            <w:gridSpan w:val="3"/>
            <w:shd w:val="clear" w:color="auto" w:fill="auto"/>
            <w:vAlign w:val="center"/>
          </w:tcPr>
          <w:p w:rsidR="00AD6FA4" w:rsidRPr="00C57E56" w:rsidRDefault="00AD6FA4" w:rsidP="003342AB">
            <w:pPr>
              <w:spacing w:line="340" w:lineRule="exact"/>
              <w:ind w:left="397"/>
              <w:rPr>
                <w:rFonts w:eastAsia="Times New Roman"/>
                <w:b/>
                <w:bCs/>
                <w:color w:val="000000"/>
                <w:szCs w:val="20"/>
                <w:rtl/>
                <w:lang w:bidi="he-IL"/>
              </w:rPr>
            </w:pPr>
          </w:p>
          <w:p w:rsidR="00B13CBE" w:rsidRPr="00C57E56" w:rsidRDefault="00B13CBE" w:rsidP="003342AB">
            <w:pPr>
              <w:spacing w:line="340" w:lineRule="exact"/>
              <w:ind w:left="397"/>
              <w:rPr>
                <w:b/>
                <w:bCs/>
                <w:szCs w:val="20"/>
              </w:rPr>
            </w:pPr>
          </w:p>
          <w:p w:rsidR="001F10F1" w:rsidRPr="00C57E56" w:rsidRDefault="00DB47E3" w:rsidP="003342AB">
            <w:pPr>
              <w:spacing w:line="340" w:lineRule="exact"/>
              <w:ind w:left="397"/>
              <w:rPr>
                <w:b/>
                <w:bCs/>
                <w:szCs w:val="20"/>
                <w:lang w:bidi="he-IL"/>
              </w:rPr>
            </w:pPr>
            <w:r w:rsidRPr="00C57E56">
              <w:rPr>
                <w:b/>
                <w:bCs/>
                <w:szCs w:val="20"/>
              </w:rPr>
              <w:t xml:space="preserve">    </w:t>
            </w:r>
            <w:r w:rsidRPr="00C57E56">
              <w:rPr>
                <w:b/>
                <w:bCs/>
                <w:szCs w:val="20"/>
                <w:rtl/>
                <w:lang w:bidi="he-IL"/>
              </w:rPr>
              <w:t xml:space="preserve"> </w:t>
            </w:r>
            <w:r w:rsidR="007F3A5B" w:rsidRPr="00C57E56">
              <w:rPr>
                <w:rFonts w:hint="cs"/>
                <w:b/>
                <w:bCs/>
                <w:szCs w:val="20"/>
                <w:rtl/>
                <w:lang w:bidi="he-IL"/>
              </w:rPr>
              <w:t xml:space="preserve">   </w:t>
            </w:r>
            <w:r w:rsidRPr="00C57E56">
              <w:rPr>
                <w:b/>
                <w:bCs/>
                <w:szCs w:val="20"/>
                <w:rtl/>
                <w:lang w:bidi="he-IL"/>
              </w:rPr>
              <w:t xml:space="preserve"> </w:t>
            </w:r>
          </w:p>
        </w:tc>
        <w:tc>
          <w:tcPr>
            <w:tcW w:w="1664" w:type="dxa"/>
            <w:gridSpan w:val="5"/>
            <w:shd w:val="clear" w:color="auto" w:fill="CADEE5"/>
          </w:tcPr>
          <w:p w:rsidR="00AD6FA4" w:rsidRPr="00D47C7E" w:rsidRDefault="00E63E32" w:rsidP="000B6F10">
            <w:pPr>
              <w:pStyle w:val="Text"/>
              <w:ind w:left="144" w:firstLine="26"/>
            </w:pPr>
            <w:r w:rsidRPr="00D47C7E">
              <w:rPr>
                <w:rFonts w:hint="cs"/>
                <w:rtl/>
                <w:lang w:bidi="he-IL"/>
              </w:rPr>
              <w:t>תיכון רוגוזין</w:t>
            </w:r>
            <w:r w:rsidR="005E546E" w:rsidRPr="00D47C7E">
              <w:t>2000-2003</w:t>
            </w:r>
          </w:p>
          <w:p w:rsidR="00AD6FA4" w:rsidRPr="00D47C7E" w:rsidRDefault="00AD6FA4" w:rsidP="000B6F10">
            <w:pPr>
              <w:pStyle w:val="Text"/>
            </w:pPr>
          </w:p>
          <w:p w:rsidR="00AD6FA4" w:rsidRPr="00D47C7E" w:rsidRDefault="00E63E32" w:rsidP="000B6F10">
            <w:pPr>
              <w:pStyle w:val="Text"/>
            </w:pPr>
            <w:r w:rsidRPr="00D47C7E">
              <w:rPr>
                <w:rFonts w:hint="cs"/>
                <w:rtl/>
                <w:lang w:bidi="he-IL"/>
              </w:rPr>
              <w:t>מגדל העמק</w:t>
            </w:r>
          </w:p>
          <w:p w:rsidR="00AD6FA4" w:rsidRPr="00D47C7E" w:rsidRDefault="00AD6FA4" w:rsidP="000B6F10">
            <w:pPr>
              <w:pStyle w:val="Text"/>
            </w:pPr>
          </w:p>
          <w:p w:rsidR="00AD6FA4" w:rsidRPr="00D47C7E" w:rsidRDefault="002D3AB8" w:rsidP="000B6F10">
            <w:pPr>
              <w:pStyle w:val="Text"/>
              <w:jc w:val="center"/>
            </w:pPr>
            <w:r w:rsidRPr="00D47C7E">
              <w:t>[State]</w:t>
            </w:r>
          </w:p>
          <w:p w:rsidR="00AD6FA4" w:rsidRPr="00D47C7E" w:rsidRDefault="00AD6FA4" w:rsidP="000B6F10">
            <w:pPr>
              <w:pStyle w:val="Text"/>
            </w:pPr>
          </w:p>
          <w:p w:rsidR="00AD6FA4" w:rsidRPr="00D47C7E" w:rsidRDefault="00E63E32" w:rsidP="000B6F10">
            <w:pPr>
              <w:pStyle w:val="Text"/>
            </w:pPr>
            <w:r w:rsidRPr="00D47C7E">
              <w:rPr>
                <w:rFonts w:hint="cs"/>
                <w:rtl/>
                <w:lang w:bidi="he-IL"/>
              </w:rPr>
              <w:t xml:space="preserve">למדתי במגמת אלקטרוניקה </w:t>
            </w:r>
          </w:p>
          <w:p w:rsidR="00AD6FA4" w:rsidRPr="00D47C7E" w:rsidRDefault="00AD6FA4" w:rsidP="000B6F10">
            <w:pPr>
              <w:pStyle w:val="Text"/>
            </w:pPr>
          </w:p>
          <w:p w:rsidR="00AD6FA4" w:rsidRPr="00D47C7E" w:rsidRDefault="002D3AB8" w:rsidP="000B6F10">
            <w:pPr>
              <w:pStyle w:val="3"/>
            </w:pPr>
            <w:r w:rsidRPr="00D47C7E">
              <w:rPr>
                <w:noProof/>
                <w:lang w:eastAsia="en-AU"/>
              </w:rPr>
              <w:t>KEY SKILLS</w:t>
            </w:r>
          </w:p>
          <w:p w:rsidR="00820C23" w:rsidRPr="00D47C7E" w:rsidRDefault="00820C23" w:rsidP="000B6F10">
            <w:pPr>
              <w:pStyle w:val="a"/>
              <w:numPr>
                <w:ilvl w:val="0"/>
                <w:numId w:val="0"/>
              </w:numPr>
              <w:ind w:left="527"/>
            </w:pPr>
            <w:r w:rsidRPr="00D47C7E">
              <w:rPr>
                <w:rFonts w:cs="Times New Roman" w:hint="cs"/>
                <w:rtl/>
                <w:lang w:bidi="he-IL"/>
              </w:rPr>
              <w:t xml:space="preserve">   </w:t>
            </w:r>
          </w:p>
        </w:tc>
      </w:tr>
    </w:tbl>
    <w:p w:rsidR="00AB03FA" w:rsidRDefault="00AB03FA" w:rsidP="00DF1CB4"/>
    <w:sectPr w:rsidR="00AB03FA" w:rsidSect="00674614">
      <w:headerReference w:type="default" r:id="rId8"/>
      <w:pgSz w:w="12240" w:h="15840" w:code="1"/>
      <w:pgMar w:top="11" w:right="1325" w:bottom="0" w:left="720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7C2F" w:rsidRDefault="00257C2F" w:rsidP="00DF1CB4">
      <w:r>
        <w:separator/>
      </w:r>
    </w:p>
  </w:endnote>
  <w:endnote w:type="continuationSeparator" w:id="0">
    <w:p w:rsidR="00257C2F" w:rsidRDefault="00257C2F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Black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7C2F" w:rsidRDefault="00257C2F" w:rsidP="00DF1CB4">
      <w:r>
        <w:separator/>
      </w:r>
    </w:p>
  </w:footnote>
  <w:footnote w:type="continuationSeparator" w:id="0">
    <w:p w:rsidR="00257C2F" w:rsidRDefault="00257C2F" w:rsidP="00DF1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41E7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7664AD"/>
    <w:multiLevelType w:val="hybridMultilevel"/>
    <w:tmpl w:val="3836D2BA"/>
    <w:lvl w:ilvl="0">
      <w:start w:val="1"/>
      <w:numFmt w:val="bullet"/>
      <w:lvlText w:val="-"/>
      <w:lvlJc w:val="left"/>
      <w:pPr>
        <w:ind w:left="720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80B6F"/>
    <w:multiLevelType w:val="hybridMultilevel"/>
    <w:tmpl w:val="B06CC40E"/>
    <w:lvl w:ilvl="0">
      <w:start w:val="1"/>
      <w:numFmt w:val="bullet"/>
      <w:lvlText w:val="-"/>
      <w:lvlJc w:val="left"/>
      <w:pPr>
        <w:ind w:left="786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132A72CA"/>
    <w:multiLevelType w:val="hybridMultilevel"/>
    <w:tmpl w:val="1040BCF8"/>
    <w:lvl w:ilvl="0">
      <w:start w:val="1"/>
      <w:numFmt w:val="bullet"/>
      <w:pStyle w:val="a"/>
      <w:lvlText w:val=""/>
      <w:lvlJc w:val="left"/>
      <w:pPr>
        <w:ind w:left="8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301AC"/>
    <w:multiLevelType w:val="hybridMultilevel"/>
    <w:tmpl w:val="9F5AE0A0"/>
    <w:lvl w:ilvl="0">
      <w:start w:val="1"/>
      <w:numFmt w:val="bullet"/>
      <w:lvlText w:val="-"/>
      <w:lvlJc w:val="left"/>
      <w:pPr>
        <w:ind w:left="1453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217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3" w:hanging="360"/>
      </w:pPr>
      <w:rPr>
        <w:rFonts w:ascii="Wingdings" w:hAnsi="Wingdings" w:hint="default"/>
      </w:rPr>
    </w:lvl>
  </w:abstractNum>
  <w:abstractNum w:abstractNumId="14" w15:restartNumberingAfterBreak="0">
    <w:nsid w:val="25A13EAB"/>
    <w:multiLevelType w:val="hybridMultilevel"/>
    <w:tmpl w:val="C06A41E2"/>
    <w:lvl w:ilvl="0">
      <w:start w:val="1"/>
      <w:numFmt w:val="bullet"/>
      <w:lvlText w:val="-"/>
      <w:lvlJc w:val="left"/>
      <w:pPr>
        <w:ind w:left="720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01BA2"/>
    <w:multiLevelType w:val="hybridMultilevel"/>
    <w:tmpl w:val="9B6E57C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A81F41"/>
    <w:multiLevelType w:val="hybridMultilevel"/>
    <w:tmpl w:val="5C826DB2"/>
    <w:lvl w:ilvl="0">
      <w:start w:val="1"/>
      <w:numFmt w:val="bullet"/>
      <w:lvlText w:val="-"/>
      <w:lvlJc w:val="left"/>
      <w:pPr>
        <w:ind w:left="-131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360F1E11"/>
    <w:multiLevelType w:val="hybridMultilevel"/>
    <w:tmpl w:val="BE043D0A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A3747B"/>
    <w:multiLevelType w:val="hybridMultilevel"/>
    <w:tmpl w:val="E5E655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F2C88"/>
    <w:multiLevelType w:val="hybridMultilevel"/>
    <w:tmpl w:val="52561C46"/>
    <w:lvl w:ilvl="0">
      <w:start w:val="1"/>
      <w:numFmt w:val="bullet"/>
      <w:lvlText w:val="-"/>
      <w:lvlJc w:val="left"/>
      <w:pPr>
        <w:ind w:left="1506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 w15:restartNumberingAfterBreak="0">
    <w:nsid w:val="44565127"/>
    <w:multiLevelType w:val="hybridMultilevel"/>
    <w:tmpl w:val="22F80978"/>
    <w:lvl w:ilvl="0">
      <w:start w:val="1"/>
      <w:numFmt w:val="bullet"/>
      <w:lvlText w:val="-"/>
      <w:lvlJc w:val="left"/>
      <w:pPr>
        <w:ind w:left="-131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4B8E43E7"/>
    <w:multiLevelType w:val="hybridMultilevel"/>
    <w:tmpl w:val="5CBAAC08"/>
    <w:lvl w:ilvl="0">
      <w:start w:val="1"/>
      <w:numFmt w:val="bullet"/>
      <w:lvlText w:val=""/>
      <w:lvlJc w:val="left"/>
      <w:pPr>
        <w:ind w:left="74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2" w15:restartNumberingAfterBreak="0">
    <w:nsid w:val="4C2D2C34"/>
    <w:multiLevelType w:val="hybridMultilevel"/>
    <w:tmpl w:val="16C87C0E"/>
    <w:lvl w:ilvl="0">
      <w:start w:val="1"/>
      <w:numFmt w:val="bullet"/>
      <w:lvlText w:val="-"/>
      <w:lvlJc w:val="left"/>
      <w:pPr>
        <w:ind w:left="773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3" w15:restartNumberingAfterBreak="0">
    <w:nsid w:val="4C4C3D4D"/>
    <w:multiLevelType w:val="hybridMultilevel"/>
    <w:tmpl w:val="165E655A"/>
    <w:lvl w:ilvl="0">
      <w:start w:val="1"/>
      <w:numFmt w:val="bullet"/>
      <w:lvlText w:val="o"/>
      <w:lvlJc w:val="left"/>
      <w:pPr>
        <w:ind w:left="10992" w:hanging="360"/>
      </w:pPr>
      <w:rPr>
        <w:rFonts w:ascii="Courier New" w:hAnsi="Courier New" w:cs="Courier New" w:hint="default"/>
        <w:lang w:bidi="he-IL"/>
      </w:rPr>
    </w:lvl>
    <w:lvl w:ilvl="1" w:tentative="1">
      <w:start w:val="1"/>
      <w:numFmt w:val="bullet"/>
      <w:lvlText w:val="o"/>
      <w:lvlJc w:val="left"/>
      <w:pPr>
        <w:ind w:left="181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8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6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03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10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217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224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23208" w:hanging="360"/>
      </w:pPr>
      <w:rPr>
        <w:rFonts w:ascii="Wingdings" w:hAnsi="Wingdings" w:hint="default"/>
      </w:rPr>
    </w:lvl>
  </w:abstractNum>
  <w:abstractNum w:abstractNumId="24" w15:restartNumberingAfterBreak="0">
    <w:nsid w:val="52E610CF"/>
    <w:multiLevelType w:val="hybridMultilevel"/>
    <w:tmpl w:val="1AACA66A"/>
    <w:lvl w:ilvl="0">
      <w:start w:val="1"/>
      <w:numFmt w:val="bullet"/>
      <w:lvlText w:val="-"/>
      <w:lvlJc w:val="left"/>
      <w:pPr>
        <w:ind w:left="720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89363B"/>
    <w:multiLevelType w:val="hybridMultilevel"/>
    <w:tmpl w:val="477E2A2E"/>
    <w:lvl w:ilvl="0">
      <w:start w:val="1"/>
      <w:numFmt w:val="bullet"/>
      <w:lvlText w:val="("/>
      <w:lvlJc w:val="left"/>
      <w:pPr>
        <w:ind w:left="787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33C4E"/>
    <w:multiLevelType w:val="hybridMultilevel"/>
    <w:tmpl w:val="C19AED66"/>
    <w:lvl w:ilvl="0">
      <w:start w:val="1"/>
      <w:numFmt w:val="bullet"/>
      <w:lvlText w:val="-"/>
      <w:lvlJc w:val="left"/>
      <w:pPr>
        <w:ind w:left="787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203AC9"/>
    <w:multiLevelType w:val="hybridMultilevel"/>
    <w:tmpl w:val="EDFA57B8"/>
    <w:lvl w:ilvl="0">
      <w:start w:val="1"/>
      <w:numFmt w:val="bullet"/>
      <w:lvlText w:val="("/>
      <w:lvlJc w:val="left"/>
      <w:pPr>
        <w:ind w:left="787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)"/>
      <w:lvlJc w:val="left"/>
      <w:pPr>
        <w:ind w:left="6480" w:hanging="360"/>
      </w:pPr>
      <w:rPr>
        <w:rFonts w:ascii="Verdana" w:hAnsi="Verdana" w:hint="default"/>
      </w:rPr>
    </w:lvl>
  </w:abstractNum>
  <w:abstractNum w:abstractNumId="28" w15:restartNumberingAfterBreak="0">
    <w:nsid w:val="690D73A4"/>
    <w:multiLevelType w:val="hybridMultilevel"/>
    <w:tmpl w:val="515837CE"/>
    <w:lvl w:ilvl="0">
      <w:start w:val="1"/>
      <w:numFmt w:val="bullet"/>
      <w:lvlText w:val=""/>
      <w:lvlJc w:val="left"/>
      <w:pPr>
        <w:ind w:left="7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14C53"/>
    <w:multiLevelType w:val="multilevel"/>
    <w:tmpl w:val="4052E7C6"/>
    <w:lvl w:ilvl="0">
      <w:start w:val="1"/>
      <w:numFmt w:val="bullet"/>
      <w:lvlText w:val=""/>
      <w:lvlJc w:val="left"/>
      <w:pPr>
        <w:tabs>
          <w:tab w:val="num" w:pos="-132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-132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132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13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132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132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132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132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1320"/>
        </w:tabs>
        <w:ind w:left="612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0C46FB1"/>
    <w:multiLevelType w:val="hybridMultilevel"/>
    <w:tmpl w:val="665899F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3F710F"/>
    <w:multiLevelType w:val="multilevel"/>
    <w:tmpl w:val="1F9C2734"/>
    <w:lvl w:ilvl="0">
      <w:start w:val="1"/>
      <w:numFmt w:val="bullet"/>
      <w:lvlText w:val=""/>
      <w:lvlJc w:val="left"/>
      <w:pPr>
        <w:tabs>
          <w:tab w:val="num" w:pos="0"/>
        </w:tabs>
        <w:ind w:left="89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7DBC75BF"/>
    <w:multiLevelType w:val="hybridMultilevel"/>
    <w:tmpl w:val="BBF42730"/>
    <w:lvl w:ilvl="0">
      <w:start w:val="1"/>
      <w:numFmt w:val="bullet"/>
      <w:lvlText w:val="-"/>
      <w:lvlJc w:val="left"/>
      <w:pPr>
        <w:ind w:left="787" w:hanging="360"/>
      </w:pPr>
      <w:rPr>
        <w:rFonts w:ascii="Source Sans Pro Black" w:hAnsi="Source Sans Pro Black" w:hint="default"/>
      </w:rPr>
    </w:lvl>
    <w:lvl w:ilvl="1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2"/>
  </w:num>
  <w:num w:numId="12">
    <w:abstractNumId w:val="23"/>
  </w:num>
  <w:num w:numId="13">
    <w:abstractNumId w:val="30"/>
  </w:num>
  <w:num w:numId="14">
    <w:abstractNumId w:val="29"/>
  </w:num>
  <w:num w:numId="15">
    <w:abstractNumId w:val="31"/>
  </w:num>
  <w:num w:numId="16">
    <w:abstractNumId w:val="15"/>
  </w:num>
  <w:num w:numId="17">
    <w:abstractNumId w:val="21"/>
  </w:num>
  <w:num w:numId="18">
    <w:abstractNumId w:val="17"/>
  </w:num>
  <w:num w:numId="19">
    <w:abstractNumId w:val="16"/>
  </w:num>
  <w:num w:numId="20">
    <w:abstractNumId w:val="18"/>
  </w:num>
  <w:num w:numId="21">
    <w:abstractNumId w:val="28"/>
  </w:num>
  <w:num w:numId="22">
    <w:abstractNumId w:val="26"/>
  </w:num>
  <w:num w:numId="23">
    <w:abstractNumId w:val="10"/>
  </w:num>
  <w:num w:numId="24">
    <w:abstractNumId w:val="24"/>
  </w:num>
  <w:num w:numId="25">
    <w:abstractNumId w:val="32"/>
  </w:num>
  <w:num w:numId="26">
    <w:abstractNumId w:val="13"/>
  </w:num>
  <w:num w:numId="27">
    <w:abstractNumId w:val="14"/>
  </w:num>
  <w:num w:numId="28">
    <w:abstractNumId w:val="20"/>
  </w:num>
  <w:num w:numId="29">
    <w:abstractNumId w:val="11"/>
  </w:num>
  <w:num w:numId="30">
    <w:abstractNumId w:val="19"/>
  </w:num>
  <w:num w:numId="31">
    <w:abstractNumId w:val="22"/>
  </w:num>
  <w:num w:numId="32">
    <w:abstractNumId w:val="25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73A2"/>
    <w:rsid w:val="00015071"/>
    <w:rsid w:val="000531B3"/>
    <w:rsid w:val="00075A8D"/>
    <w:rsid w:val="000B6F10"/>
    <w:rsid w:val="000C1F4C"/>
    <w:rsid w:val="000C73A2"/>
    <w:rsid w:val="000E6FBB"/>
    <w:rsid w:val="00122E9F"/>
    <w:rsid w:val="00125F6A"/>
    <w:rsid w:val="00132E8A"/>
    <w:rsid w:val="00140ACD"/>
    <w:rsid w:val="001561E9"/>
    <w:rsid w:val="0016741F"/>
    <w:rsid w:val="001756B5"/>
    <w:rsid w:val="00186DF9"/>
    <w:rsid w:val="001A11C7"/>
    <w:rsid w:val="001A1852"/>
    <w:rsid w:val="001B2A5C"/>
    <w:rsid w:val="001D7F7C"/>
    <w:rsid w:val="001E763B"/>
    <w:rsid w:val="001F10F1"/>
    <w:rsid w:val="001F3D3E"/>
    <w:rsid w:val="002049C1"/>
    <w:rsid w:val="00206622"/>
    <w:rsid w:val="0020735D"/>
    <w:rsid w:val="00244376"/>
    <w:rsid w:val="00257C2F"/>
    <w:rsid w:val="00260D0A"/>
    <w:rsid w:val="00267CA1"/>
    <w:rsid w:val="0027318A"/>
    <w:rsid w:val="002A2B0D"/>
    <w:rsid w:val="002A5291"/>
    <w:rsid w:val="002B73E2"/>
    <w:rsid w:val="002D3AB8"/>
    <w:rsid w:val="002E3C60"/>
    <w:rsid w:val="003072E5"/>
    <w:rsid w:val="00323651"/>
    <w:rsid w:val="003342AB"/>
    <w:rsid w:val="00351833"/>
    <w:rsid w:val="0036648A"/>
    <w:rsid w:val="00366B58"/>
    <w:rsid w:val="003963D8"/>
    <w:rsid w:val="00396890"/>
    <w:rsid w:val="003B496A"/>
    <w:rsid w:val="003E02E0"/>
    <w:rsid w:val="003F66D3"/>
    <w:rsid w:val="004049E2"/>
    <w:rsid w:val="004078E7"/>
    <w:rsid w:val="0041127F"/>
    <w:rsid w:val="00413477"/>
    <w:rsid w:val="00423937"/>
    <w:rsid w:val="00424B0A"/>
    <w:rsid w:val="004317FA"/>
    <w:rsid w:val="00442FA1"/>
    <w:rsid w:val="00447BED"/>
    <w:rsid w:val="004729B8"/>
    <w:rsid w:val="004A32B4"/>
    <w:rsid w:val="004A3C8D"/>
    <w:rsid w:val="004A4AA0"/>
    <w:rsid w:val="004A5614"/>
    <w:rsid w:val="004C340C"/>
    <w:rsid w:val="004D00BC"/>
    <w:rsid w:val="004E073E"/>
    <w:rsid w:val="004E353C"/>
    <w:rsid w:val="0050754A"/>
    <w:rsid w:val="00513392"/>
    <w:rsid w:val="0051458E"/>
    <w:rsid w:val="0053394B"/>
    <w:rsid w:val="0054143A"/>
    <w:rsid w:val="00560EA0"/>
    <w:rsid w:val="00564D96"/>
    <w:rsid w:val="0056519E"/>
    <w:rsid w:val="00580A05"/>
    <w:rsid w:val="00580A24"/>
    <w:rsid w:val="0058682C"/>
    <w:rsid w:val="005940A2"/>
    <w:rsid w:val="005B07A6"/>
    <w:rsid w:val="005B2B12"/>
    <w:rsid w:val="005C47C1"/>
    <w:rsid w:val="005D57A1"/>
    <w:rsid w:val="005E0289"/>
    <w:rsid w:val="005E09DE"/>
    <w:rsid w:val="005E546E"/>
    <w:rsid w:val="005F4B2D"/>
    <w:rsid w:val="005F5561"/>
    <w:rsid w:val="005F7AB1"/>
    <w:rsid w:val="006143A7"/>
    <w:rsid w:val="00617F56"/>
    <w:rsid w:val="00625B30"/>
    <w:rsid w:val="00642EA2"/>
    <w:rsid w:val="00643A3B"/>
    <w:rsid w:val="0066250B"/>
    <w:rsid w:val="00674614"/>
    <w:rsid w:val="0068582C"/>
    <w:rsid w:val="00687D1E"/>
    <w:rsid w:val="006C60E6"/>
    <w:rsid w:val="006C7F2B"/>
    <w:rsid w:val="006E64AB"/>
    <w:rsid w:val="006F71AA"/>
    <w:rsid w:val="00702BA5"/>
    <w:rsid w:val="00713E85"/>
    <w:rsid w:val="00714EDA"/>
    <w:rsid w:val="00716A75"/>
    <w:rsid w:val="00742E1C"/>
    <w:rsid w:val="00762428"/>
    <w:rsid w:val="00773D0F"/>
    <w:rsid w:val="00791CB5"/>
    <w:rsid w:val="00792164"/>
    <w:rsid w:val="00794EFB"/>
    <w:rsid w:val="00795B54"/>
    <w:rsid w:val="007A66E6"/>
    <w:rsid w:val="007C5347"/>
    <w:rsid w:val="007E0390"/>
    <w:rsid w:val="007E12AB"/>
    <w:rsid w:val="007E2587"/>
    <w:rsid w:val="007F3A5B"/>
    <w:rsid w:val="00805AF5"/>
    <w:rsid w:val="008179B6"/>
    <w:rsid w:val="00820C23"/>
    <w:rsid w:val="00821A7B"/>
    <w:rsid w:val="0083237D"/>
    <w:rsid w:val="00836D96"/>
    <w:rsid w:val="008537F0"/>
    <w:rsid w:val="0086676A"/>
    <w:rsid w:val="00896E3A"/>
    <w:rsid w:val="008C2023"/>
    <w:rsid w:val="008E37D4"/>
    <w:rsid w:val="008E68BB"/>
    <w:rsid w:val="00920192"/>
    <w:rsid w:val="00935279"/>
    <w:rsid w:val="00967BDE"/>
    <w:rsid w:val="00971CD4"/>
    <w:rsid w:val="00973976"/>
    <w:rsid w:val="00975B54"/>
    <w:rsid w:val="009810DC"/>
    <w:rsid w:val="00981C36"/>
    <w:rsid w:val="009835F5"/>
    <w:rsid w:val="009A2A72"/>
    <w:rsid w:val="009B47C9"/>
    <w:rsid w:val="009B7536"/>
    <w:rsid w:val="009C4C37"/>
    <w:rsid w:val="009C5A37"/>
    <w:rsid w:val="009E362D"/>
    <w:rsid w:val="009F1D89"/>
    <w:rsid w:val="00A00E0B"/>
    <w:rsid w:val="00A018A8"/>
    <w:rsid w:val="00A028C2"/>
    <w:rsid w:val="00A2395E"/>
    <w:rsid w:val="00A41451"/>
    <w:rsid w:val="00A41B43"/>
    <w:rsid w:val="00A437EF"/>
    <w:rsid w:val="00A512E4"/>
    <w:rsid w:val="00A520FA"/>
    <w:rsid w:val="00A603D9"/>
    <w:rsid w:val="00A62637"/>
    <w:rsid w:val="00A968B8"/>
    <w:rsid w:val="00AA5D0F"/>
    <w:rsid w:val="00AB03FA"/>
    <w:rsid w:val="00AB0B2D"/>
    <w:rsid w:val="00AB68B9"/>
    <w:rsid w:val="00AD0DDD"/>
    <w:rsid w:val="00AD3415"/>
    <w:rsid w:val="00AD6FA4"/>
    <w:rsid w:val="00AE20C6"/>
    <w:rsid w:val="00AF0F65"/>
    <w:rsid w:val="00B074A7"/>
    <w:rsid w:val="00B111ED"/>
    <w:rsid w:val="00B13CBE"/>
    <w:rsid w:val="00B21511"/>
    <w:rsid w:val="00B61F1F"/>
    <w:rsid w:val="00BA20BE"/>
    <w:rsid w:val="00BB3C1D"/>
    <w:rsid w:val="00BB47BF"/>
    <w:rsid w:val="00BC2351"/>
    <w:rsid w:val="00BC630F"/>
    <w:rsid w:val="00BE7907"/>
    <w:rsid w:val="00BF375A"/>
    <w:rsid w:val="00BF7636"/>
    <w:rsid w:val="00BF7F40"/>
    <w:rsid w:val="00C01F8A"/>
    <w:rsid w:val="00C27DEA"/>
    <w:rsid w:val="00C57E56"/>
    <w:rsid w:val="00C64679"/>
    <w:rsid w:val="00C7241F"/>
    <w:rsid w:val="00C74D6F"/>
    <w:rsid w:val="00C777AA"/>
    <w:rsid w:val="00C9798A"/>
    <w:rsid w:val="00CB4709"/>
    <w:rsid w:val="00CB696B"/>
    <w:rsid w:val="00CC5818"/>
    <w:rsid w:val="00CD2200"/>
    <w:rsid w:val="00CD7E03"/>
    <w:rsid w:val="00CE18FA"/>
    <w:rsid w:val="00CE3C79"/>
    <w:rsid w:val="00D02EB0"/>
    <w:rsid w:val="00D06709"/>
    <w:rsid w:val="00D07F66"/>
    <w:rsid w:val="00D46A0B"/>
    <w:rsid w:val="00D47C7E"/>
    <w:rsid w:val="00D502CE"/>
    <w:rsid w:val="00D53BE0"/>
    <w:rsid w:val="00D74C88"/>
    <w:rsid w:val="00D76AB5"/>
    <w:rsid w:val="00D95228"/>
    <w:rsid w:val="00DB47E3"/>
    <w:rsid w:val="00DC1C95"/>
    <w:rsid w:val="00DD6632"/>
    <w:rsid w:val="00DD721A"/>
    <w:rsid w:val="00DF1CB4"/>
    <w:rsid w:val="00E14266"/>
    <w:rsid w:val="00E33496"/>
    <w:rsid w:val="00E6232B"/>
    <w:rsid w:val="00E63E32"/>
    <w:rsid w:val="00E877CF"/>
    <w:rsid w:val="00EA081B"/>
    <w:rsid w:val="00EA1C16"/>
    <w:rsid w:val="00EB6A55"/>
    <w:rsid w:val="00EF314B"/>
    <w:rsid w:val="00F01294"/>
    <w:rsid w:val="00F451FA"/>
    <w:rsid w:val="00FA4DB0"/>
    <w:rsid w:val="00FA684C"/>
    <w:rsid w:val="00FB6D62"/>
    <w:rsid w:val="00FC4507"/>
    <w:rsid w:val="00FC4597"/>
    <w:rsid w:val="00FD3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uiPriority w:val="5"/>
    <w:qFormat/>
    <w:rsid w:val="00DF1CB4"/>
    <w:rPr>
      <w:rFonts w:cs="Arial"/>
      <w:szCs w:val="24"/>
      <w:lang w:bidi="ar-SA"/>
    </w:rPr>
  </w:style>
  <w:style w:type="paragraph" w:styleId="1">
    <w:name w:val="כותרת 1"/>
    <w:basedOn w:val="a0"/>
    <w:next w:val="a0"/>
    <w:link w:val="10"/>
    <w:qFormat/>
    <w:rsid w:val="00FA4DB0"/>
    <w:pPr>
      <w:keepNext/>
      <w:keepLines/>
      <w:jc w:val="center"/>
      <w:outlineLvl w:val="0"/>
    </w:pPr>
    <w:rPr>
      <w:rFonts w:ascii="Franklin Gothic Medium" w:eastAsia="Times New Roman" w:hAnsi="Franklin Gothic Medium" w:cs="Times New Roman (Headings CS)"/>
      <w:b/>
      <w:caps/>
      <w:color w:val="2C3B57"/>
      <w:sz w:val="90"/>
      <w:szCs w:val="32"/>
    </w:rPr>
  </w:style>
  <w:style w:type="paragraph" w:styleId="2">
    <w:name w:val="כותרת 2"/>
    <w:basedOn w:val="a0"/>
    <w:next w:val="a0"/>
    <w:link w:val="20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="Times New Roman" w:cs="Times New Roman (Headings CS)"/>
      <w:caps/>
      <w:color w:val="000000"/>
      <w:spacing w:val="80"/>
      <w:sz w:val="44"/>
      <w:szCs w:val="26"/>
    </w:rPr>
  </w:style>
  <w:style w:type="paragraph" w:styleId="3">
    <w:name w:val="כותרת 3"/>
    <w:basedOn w:val="a0"/>
    <w:next w:val="a0"/>
    <w:link w:val="30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="Times New Roman" w:hAnsi="Franklin Gothic Medium" w:cs="Times New Roman (Headings CS)"/>
      <w:b/>
      <w:caps/>
      <w:color w:val="2C3B57"/>
      <w:sz w:val="28"/>
    </w:rPr>
  </w:style>
  <w:style w:type="character" w:default="1" w:styleId="a1">
    <w:name w:val="גופן ברירת המחדל של פיסקה"/>
    <w:uiPriority w:val="1"/>
    <w:semiHidden/>
    <w:unhideWhenUsed/>
  </w:style>
  <w:style w:type="table" w:default="1" w:styleId="a2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paragraph" w:styleId="a4">
    <w:name w:val="כותרת עליונה"/>
    <w:basedOn w:val="a0"/>
    <w:link w:val="a5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a5">
    <w:name w:val="כותרת עליונה תו"/>
    <w:link w:val="a4"/>
    <w:uiPriority w:val="99"/>
    <w:semiHidden/>
    <w:rsid w:val="002D3AB8"/>
    <w:rPr>
      <w:sz w:val="16"/>
    </w:rPr>
  </w:style>
  <w:style w:type="paragraph" w:styleId="a6">
    <w:name w:val="כותרת תחתונה"/>
    <w:basedOn w:val="a0"/>
    <w:link w:val="a7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a7">
    <w:name w:val="כותרת תחתונה תו"/>
    <w:link w:val="a6"/>
    <w:uiPriority w:val="99"/>
    <w:semiHidden/>
    <w:rsid w:val="002D3AB8"/>
    <w:rPr>
      <w:sz w:val="16"/>
    </w:rPr>
  </w:style>
  <w:style w:type="paragraph" w:styleId="a8">
    <w:name w:val="טקסט בלונים"/>
    <w:basedOn w:val="a0"/>
    <w:link w:val="a9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a9">
    <w:name w:val="טקסט בלונים תו"/>
    <w:link w:val="a8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aa">
    <w:name w:val="טבלת רשת"/>
    <w:basedOn w:val="a2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כותרת 1 תו"/>
    <w:link w:val="1"/>
    <w:rsid w:val="002D3AB8"/>
    <w:rPr>
      <w:rFonts w:ascii="Franklin Gothic Medium" w:eastAsia="Times New Roman" w:hAnsi="Franklin Gothic Medium" w:cs="Times New Roman (Headings CS)"/>
      <w:b/>
      <w:caps/>
      <w:color w:val="2C3B57"/>
      <w:sz w:val="90"/>
      <w:szCs w:val="32"/>
    </w:rPr>
  </w:style>
  <w:style w:type="character" w:customStyle="1" w:styleId="20">
    <w:name w:val="כותרת 2 תו"/>
    <w:link w:val="2"/>
    <w:uiPriority w:val="1"/>
    <w:rsid w:val="002D3AB8"/>
    <w:rPr>
      <w:rFonts w:eastAsia="Times New Roman" w:cs="Times New Roman (Headings CS)"/>
      <w:caps/>
      <w:color w:val="000000"/>
      <w:spacing w:val="80"/>
      <w:sz w:val="44"/>
      <w:szCs w:val="26"/>
    </w:rPr>
  </w:style>
  <w:style w:type="character" w:customStyle="1" w:styleId="30">
    <w:name w:val="כותרת 3 תו"/>
    <w:link w:val="3"/>
    <w:uiPriority w:val="2"/>
    <w:rsid w:val="002D3AB8"/>
    <w:rPr>
      <w:rFonts w:ascii="Franklin Gothic Medium" w:eastAsia="Times New Roman" w:hAnsi="Franklin Gothic Medium" w:cs="Times New Roman (Headings CS)"/>
      <w:b/>
      <w:caps/>
      <w:color w:val="2C3B57"/>
      <w:sz w:val="28"/>
    </w:rPr>
  </w:style>
  <w:style w:type="paragraph" w:customStyle="1" w:styleId="Text">
    <w:name w:val="Text"/>
    <w:basedOn w:val="a0"/>
    <w:uiPriority w:val="3"/>
    <w:qFormat/>
    <w:rsid w:val="00FA4DB0"/>
    <w:pPr>
      <w:spacing w:line="288" w:lineRule="auto"/>
      <w:ind w:left="170" w:right="113"/>
    </w:pPr>
    <w:rPr>
      <w:color w:val="404040"/>
      <w:sz w:val="22"/>
    </w:rPr>
  </w:style>
  <w:style w:type="paragraph" w:customStyle="1" w:styleId="Dates">
    <w:name w:val="Dates"/>
    <w:basedOn w:val="a0"/>
    <w:uiPriority w:val="4"/>
    <w:qFormat/>
    <w:rsid w:val="00FA4DB0"/>
    <w:pPr>
      <w:ind w:left="170"/>
    </w:pPr>
    <w:rPr>
      <w:b/>
      <w:color w:val="2C3B57"/>
    </w:rPr>
  </w:style>
  <w:style w:type="paragraph" w:styleId="a">
    <w:name w:val="פיסקת רשימה"/>
    <w:basedOn w:val="a0"/>
    <w:uiPriority w:val="34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/>
      <w:sz w:val="22"/>
    </w:rPr>
  </w:style>
  <w:style w:type="character" w:styleId="ab">
    <w:name w:val="טקסט מציין מיקום"/>
    <w:uiPriority w:val="99"/>
    <w:semiHidden/>
    <w:rsid w:val="00FA4DB0"/>
    <w:rPr>
      <w:color w:val="808080"/>
    </w:rPr>
  </w:style>
  <w:style w:type="character" w:styleId="ac">
    <w:name w:val="הדגשה"/>
    <w:uiPriority w:val="20"/>
    <w:qFormat/>
    <w:rsid w:val="00DF1CB4"/>
    <w:rPr>
      <w:b/>
      <w:i w:val="0"/>
      <w:iCs/>
    </w:rPr>
  </w:style>
  <w:style w:type="character" w:styleId="Hyperlink">
    <w:name w:val="Hyperlink"/>
    <w:uiPriority w:val="99"/>
    <w:semiHidden/>
    <w:rsid w:val="006746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l1400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6W788A" Type="http://schemas.openxmlformats.org/officeDocument/2006/relationships/image" Target="media/XHXWJT.jpg"/></Relationships>
</file>

<file path=word/_rels/header1.xml.rels><?xml version="1.0" encoding="UTF-8" standalone="yes"?>
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d_\OneDrive\Desktop\&#1511;&#1493;&#1512;&#1493;&#1514;%20&#1495;&#1497;&#1497;&#1501;%20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3.dotx</Template>
  <TotalTime>0</TotalTime>
  <Pages>1</Pages>
  <Words>347</Words>
  <Characters>1984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2024-04-07T19:18:00Z</dcterms:created>
  <dcterms:modified xsi:type="dcterms:W3CDTF">2024-05-20T04:50:00Z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KeyPoints">
    <vt:lpwstr/>
  </property>
  <property fmtid="{D5CDD505-2E9C-101B-9397-08002B2CF9AE}" pid="4" name="Status">
    <vt:lpwstr>Not started</vt:lpwstr>
  </property>
</Properties>
</file>