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4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194"/>
                    <pic:cNvPicPr/>
                  </pic:nvPicPr>
                  <pic:blipFill>
                    <a:blip xmlns:r="http://schemas.openxmlformats.org/officeDocument/2006/relationships" r:embed="rIdSJP9D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 w:after="120" w:line="240" w:lineRule="auto"/>
        <w:jc w:val="center"/>
        <w:rPr>
          <w:rFonts w:ascii="Arial" w:eastAsia="Arial" w:hAnsi="Arial" w:cs="Arial"/>
          <w:rtl/>
        </w:rPr>
      </w:pPr>
      <w:r>
        <w:rPr/>
        <w:pict>
          <v:shape type="#_x0000_t202" style="margin-left:0pt;margin-top:0pt;width:181.3pt;height:34pt;;v-text-anchor:middle;mso-wrap-style:none;flip:x" fillcolor="#FFFFFF" strokecolor="#000000" strokeweight="0.75pt" stroked="f">
            <v:fill color2="#000000" method="linear sigma" focus="100%" type="gradient"/>
            <v:textbox inset="14.17pt,0pt,14.17pt,0pt">
              <w:txbxContent>
                <w:p>
                  <w:pPr>
                    <w:spacing w:after="0"/>
                    <w:jc w:val="center"/>
                    <w:rPr>
                      <w:rFonts w:ascii="Arial" w:eastAsia="Arial" w:hAnsi="Arial" w:cs="Arial"/>
                      <w:cs/>
                      <w:spacing w:val="70"/>
                      <w:sz w:val="56"/>
                      <w:szCs w:val="56"/>
                      <w:rtl/>
                    </w:rPr>
                  </w:pP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  <w:rtl/>
                    </w:rPr>
                    <w:t xml:space="preserve">גלית</w:t>
                  </w: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pacing w:val="70"/>
                      <w:sz w:val="56"/>
                      <w:szCs w:val="56"/>
                      <w:rtl/>
                    </w:rPr>
                    <w:t xml:space="preserve">אלחזוב</w:t>
                  </w:r>
                </w:p>
              </w:txbxContent>
            </v:textbox>
            <w10:wrap type="none"/>
          </v:shape>
        </w:pict>
      </w:r>
    </w:p>
    <w:p>
      <w:pPr>
        <w:bidi w:val="false"/>
        <w:spacing w:before="240" w:after="240" w:line="240" w:lineRule="auto"/>
        <w:jc w:val="center"/>
        <w:rPr>
          <w:rFonts w:ascii="Arial" w:eastAsia="Arial" w:hAnsi="Arial" w:cs="Arial"/>
          <w:color w:val="333333"/>
          <w:sz w:val="24"/>
          <w:szCs w:val="24"/>
        </w:rPr>
      </w:pPr>
      <w:r>
        <w:rPr>
          <w:rFonts w:ascii="Arial" w:eastAsia="Arial" w:hAnsi="Arial" w:cs="Arial"/>
          <w:color w:val="333333"/>
          <w:sz w:val="24"/>
          <w:szCs w:val="24"/>
        </w:rPr>
        <w:t xml:space="preserve">2001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</w:t>
      </w:r>
      <w:r>
        <w:rPr>
          <w:rFonts w:ascii="Arial" w:eastAsia="Arial" w:hAnsi="Arial" w:cs="Arial"/>
          <w:color w:val="333333"/>
          <w:sz w:val="24"/>
          <w:szCs w:val="24"/>
          <w:rtl/>
        </w:rPr>
        <w:t xml:space="preserve">בת ים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</w:t>
      </w:r>
      <w:hyperlink r:id="rId1" w:history="1">
        <w:r>
          <w:rPr>
            <w:rFonts w:ascii="Arial" w:eastAsia="Arial" w:hAnsi="Arial" w:cs="Arial"/>
            <w:color w:val="333333"/>
            <w:sz w:val="24"/>
            <w:szCs w:val="24"/>
            <w:u w:val="single"/>
          </w:rPr>
          <w:t xml:space="preserve">galital2001@gmail.com</w:t>
        </w:r>
      </w:hyperlink>
      <w:r>
        <w:rPr>
          <w:rFonts w:ascii="Arial" w:eastAsia="Arial" w:hAnsi="Arial" w:cs="Arial"/>
          <w:color w:val="333333"/>
          <w:sz w:val="24"/>
          <w:szCs w:val="24"/>
        </w:rPr>
        <w:t xml:space="preserve">  •</w:t>
      </w:r>
      <w:r>
        <w:rPr>
          <w:rFonts w:ascii="Arial" w:eastAsia="Arial" w:hAnsi="Arial" w:cs="Arial"/>
          <w:vanish/>
          <w:color w:val="FFFFFF"/>
          <w:sz w:val="10"/>
          <w:szCs w:val="10"/>
        </w:rPr>
        <w:t xml:space="preserve">\n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  </w:t>
      </w:r>
      <w:r>
        <w:rPr>
          <w:rFonts w:ascii="Arial" w:eastAsia="Arial" w:hAnsi="Arial" w:cs="Arial"/>
          <w:color w:val="333333"/>
          <w:sz w:val="24"/>
          <w:szCs w:val="24"/>
        </w:rPr>
        <w:t xml:space="preserve">054-5909947</w:t>
      </w:r>
    </w:p>
    <w:p>
      <w:pPr>
        <w:spacing w:after="0" w:line="240" w:lineRule="auto"/>
        <w:contextualSpacing/>
        <w:rPr>
          <w:rFonts w:ascii="Arial" w:eastAsia="Arial" w:hAnsi="Arial" w:cs="Arial"/>
        </w:rPr>
      </w:pPr>
    </w:p>
    <w:p>
      <w:pPr>
        <w:spacing w:before="240" w:after="240"/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605"/>
        <w:gridCol w:w="9167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-נוכחי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מתפעלת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סופרלנד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אחראית משמרת במתחם הביתנים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*שירות לקוחות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*מתן שירות ברמה גבוהה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*התעסקות עם כספים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*סידור סחורה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*הכשרת עובדים חדשים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2023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נציגת מכירות טלפוניות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פרופורציה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*יכולות שכנוע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*יחסי אנוש ברמה גבוה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2021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2020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קופאית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מעדניה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אחראית משמרת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*התעסקות עם כספים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*קבלת סחורה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*שירות לקוחות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*כישורי מכירה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605"/>
        <w:gridCol w:w="9167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2020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2014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bidi w:val="false"/>
              <w:spacing/>
              <w:jc w:val="right"/>
              <w:rPr>
                <w:rFonts w:ascii="Arial" w:eastAsia="Arial" w:hAnsi="Arial" w:cs="Arial"/>
                <w:color w:val="666666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ביולוגיה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תעודת בגרות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  <w:rtl/>
              </w:rPr>
              <w:t xml:space="preserve">אורט</w:t>
            </w:r>
          </w:p>
          <w:p>
            <w:pPr>
              <w:spacing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סיום בהצטיינות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12 שנות לימוד, הרחבת 5 יחידות ביולוגיה, סיום בהצטיינות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603"/>
        <w:gridCol w:w="9169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4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2023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 xml:space="preserve">2021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227" w:type="dxa"/>
              <w:right w:w="108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משקית ג"ל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ג"ל- גיוס לצה"ל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היכן: מדור בריאות הנפש בלשכת גיוס תל השומר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בתור: מפקדת תא פניות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התפקיד כלל: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*יחסי אנוש ברמה טובה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*קבלת קהל וניהול לו"ז לפסיכיאטרים ופסיכולוגים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*יכולות הכשרה חיילים חדשים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*יכולת שמירה על מידע חסוי (רפואי)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*מענה טלפוני ודיגיטלי למועמדים לשירות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*עמידה בלחץ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*יכולת עבודה בצוות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*יכולת לשאת אחריות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שפות</w:t>
      </w:r>
    </w:p>
    <w:p>
      <w:pPr>
        <w:spacing w:after="0" w:line="240" w:lineRule="auto"/>
        <w:rPr>
          <w:rFonts w:ascii="Arial" w:eastAsia="Arial" w:hAnsi="Arial" w:cs="Arial"/>
          <w:vanish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327"/>
        <w:gridCol w:w="9445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hidden xmlns:w="http://schemas.openxmlformats.org/wordprocessingml/2006/main"/>
        </w:trP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vanish/>
              </w:rPr>
            </w:pPr>
          </w:p>
          <w:p>
            <w:pPr>
              <w:spacing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עברית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57" w:type="dxa"/>
              <w:right w:w="108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שפת אם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hidden xmlns:w="http://schemas.openxmlformats.org/wordprocessingml/2006/main"/>
        </w:trP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vanish/>
              </w:rPr>
            </w:pPr>
          </w:p>
          <w:p>
            <w:pPr>
              <w:spacing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רוסית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57" w:type="dxa"/>
              <w:right w:w="108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טובה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hidden xmlns:w="http://schemas.openxmlformats.org/wordprocessingml/2006/main"/>
        </w:trPr>
        <w:tc>
          <w:tcPr>
            <w:tcW w:type="dxa" w:w="113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/>
              <w:rPr>
                <w:rFonts w:ascii="Arial" w:eastAsia="Arial" w:hAnsi="Arial" w:cs="Arial"/>
                <w:b/>
                <w:bCs/>
                <w:vanish/>
              </w:rPr>
            </w:pPr>
          </w:p>
          <w:p>
            <w:pPr>
              <w:spacing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rtl/>
              </w:rPr>
              <w:t xml:space="preserve">אנגלית</w:t>
            </w:r>
          </w:p>
        </w:tc>
        <w:tc>
          <w:tcPr>
            <w:tcW w:type="dxa" w:w="963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108" w:type="dxa"/>
              <w:bottom w:w="57" w:type="dxa"/>
              <w:right w:w="108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>
            <w:pPr>
              <w:spacing w:line="259" w:lineRule="auto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בסיסית</w:t>
            </w:r>
          </w:p>
        </w:tc>
      </w:tr>
    </w:tbl>
    <w:p>
      <w:pPr>
        <w:spacing w:before="240" w:after="24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b/>
          <w:bCs/>
          <w:caps/>
          <w:color w:val="333333"/>
          <w:spacing w:val="20"/>
          <w:sz w:val="36"/>
          <w:szCs w:val="36"/>
          <w:rtl/>
        </w:rPr>
        <w:t xml:space="preserve">כישורים</w:t>
      </w:r>
    </w:p>
    <w:p>
      <w:pPr>
        <w:keepNext/>
        <w:spacing w:after="0"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אין מי</w:t>
      </w:r>
      <w:r>
        <w:rPr>
          <w:rFonts w:ascii="Arial" w:eastAsia="Arial" w:hAnsi="Arial" w:cs="Arial"/>
          <w:rtl/>
        </w:rPr>
        <w:t xml:space="preserve">דע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567" w:bottom="284" w:left="567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50761D5F-E9BC-4ED5-9A59-8DB1971B351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Header">
    <w:name w:val="Header"/>
    <w:basedOn w:val="Normal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" w:customStyle="1">
    <w:name w:val="כותרת עליונה תו"/>
    <w:basedOn w:val="DefaultParagraphFont"/>
    <w:link w:val="Header"/>
    <w:rPr/>
  </w:style>
  <w:style w:type="paragraph" w:styleId="Footer">
    <w:name w:val="Footer"/>
    <w:basedOn w:val="Normal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0" w:customStyle="1">
    <w:name w:val="כותרת תחתונה תו"/>
    <w:basedOn w:val="DefaultParagraphFont"/>
    <w:link w:val="Footer"/>
    <w:rPr/>
  </w:style>
  <w:style w:type="character" w:styleId="PlaceholderText" w:customStyle="1">
    <w:name w:val="Placeholder Text"/>
    <w:basedOn w:val="DefaultParagraphFont"/>
    <w:semiHidden/>
    <w:rPr>
      <w:color w:val="808080"/>
    </w:rPr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alital2001@gmail.com" TargetMode="External" /><Relationship Id="rIdSJP9DC" Type="http://schemas.openxmlformats.org/officeDocument/2006/relationships/image" Target="media/96J96H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דניאל</Template>
  <TotalTime>112</TotalTime>
  <Pages>2</Pages>
  <Words>141</Words>
  <Characters>755</Characters>
  <Application>Microsoft Office Word</Application>
  <DocSecurity>0</DocSecurity>
  <Lines>9</Lines>
  <Paragraphs>55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331</cp:revision>
  <dcterms:created xsi:type="dcterms:W3CDTF">2020-11-11T12:08:00Z</dcterms:created>
  <dcterms:modified xsi:type="dcterms:W3CDTF">2021-02-08T09:38:00Z</dcterms:modified>
</cp:coreProperties>
</file>