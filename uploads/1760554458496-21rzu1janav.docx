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399"/>
                    <pic:cNvPicPr/>
                  </pic:nvPicPr>
                  <pic:blipFill>
                    <a:blip xmlns:r="http://schemas.openxmlformats.org/officeDocument/2006/relationships" r:embed="rId7GRS6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יובל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חן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תל אביב יפו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"mailto:yuv8hn@gmail.com"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yuv8hn@gmail.com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052-2264680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1998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עיצוב גרפי-אדובי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ניהול משרד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שיווק אינטרנטי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שירות לקוחות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מעצבת גרפית עם ניסיון בניהול משרד, קידום מכירות טלפוניות ושיווק אינטרנטי.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אפיון עיצוב ושיווק - רשתות חברתיות - פרילנס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ATP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קידום ומכירה בשילוב של אפיון עיצובי שוטף ברשת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מוקדנית בעיריית אור יהודה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עיריית אור יהודה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מתן שירות לתושבי העיר,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התנהלות מול המחלקות השונות,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עבודת מחשוב תחת לחץ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ישראכארט - מחלקת גיוס עובדים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ישראכרט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מתן שירות טלפוני לחברי ישראכרט ושיווק כרטיסי אשראי, גיוס עובדי חברה וייעוץ ארגוני.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פקידה במשרד שמאים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משרדי, טיפול בלקוחות טלפוניים.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שליטה ביישומי מחשב, אירגון וסדר.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בניית תיקי ביטוח תקינים משפטית, התנהלות מול חברות וסוכני ביטוח.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2021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מעצב גרפי ומאפיין חווית משתמש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עיצוב גרפי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ג׳ון ברייס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סיום בהצטיינות קורס מסלול מלא למעצב גרפי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</w:rPr>
              <w:t>ui / ux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מעצב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עיצוב גרפי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האוניברסיטה הפתוחה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2 קורסים מורחבים בעיצוב - האוניברסיטה הפתוחה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12 שנים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רלש״ית מב״ס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שירות צבאי מלא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7GRS65" Type="http://schemas.openxmlformats.org/officeDocument/2006/relationships/image" Target="media/K9VRY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181</Words>
  <Characters>920</Characters>
  <Application>Microsoft Office Word</Application>
  <DocSecurity>0</DocSecurity>
  <Lines>10</Lines>
  <Paragraphs>47</Paragraphs>
  <ScaleCrop>false</ScaleCrop>
  <Manager>AllJobs</Manager>
  <Company>AllJobs</Company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