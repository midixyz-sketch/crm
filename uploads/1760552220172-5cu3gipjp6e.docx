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597"/>
                    <pic:cNvPicPr/>
                  </pic:nvPicPr>
                  <pic:blipFill>
                    <a:blip xmlns:r="http://schemas.openxmlformats.org/officeDocument/2006/relationships" r:embed="rIdBTUBD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אורן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רובינשטיין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חדרה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"mailto:oren204@gmail.com"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oren204@gmail.com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050-7499300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1969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מקושר בענף הנדלן, יזמים, קבלנים ועוד.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‏איש מכירות שטח: שירות ‏ושיעור לקוחות מתוך מיקסום רווחים והמידע בידיים ההסכם. ‏עבודה מול לקוחות קיימים, הגדלת נפח המכירות, יצירת קשרים וגיוס לקוחות חדשים,‏ אפיון מוצר לצורכי לקוח, ‏ניהול מו״מ, ‏טיפול בהתנגדויות וסגירת עיסקאות.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2015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מכירות בתחום הנדל"ן בארץ ובחו״ל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א.ר.נ החזקות בע״מ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מכירת פרויקטים - מכירת דירות חדשות ועמידה ביעדים כמותיים, טיפול בלקוח מקבלת הליד ועד לחתימת חוזה המכר. 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יצירת קשרים וחיבורים עסקיים בין יזמים ומשקיעים, 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דחיפה להיצוע עסקאות נדלן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יכולת ניהול מו״מ. 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דינאמיות ויצוגיות, מתן תשומת לב לצרכי הלקוחות. 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כושר אירגון וניהול, הבנה עסקית. 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שותף ובעלים של סוכנות משנה (טויוטה) הינו משאיות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שותף ובעלים של סוכנות משנה (טויוטה) הינו משאיות הקמת החברה וניהול המכירות בה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2014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2004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איש מכירות ומנהל מכירות בתחום המשאיות הקלות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 w:val="0"/>
              </w:rPr>
              <w:t>UTI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יו. טי. איי משאיות, יבואנית משאיות איסוזו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איש מכירות שטח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‏ניהול מכירות שטח ותיקי לקוחות עסקיים אסטרטגים הכוללים את החברות הגדולות והמכילות במשק. 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‏הגדלת הרווחיות מלקוח קיים באמצעות טיול מו״מ להגדלת נפח הפעילות בתיק. 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‏חיזוק הקשר עם הלקוח, ניהול פגישות, שימור תקופתי וטיפול בבקשה תוך מתן מענה מהיר ואקטיבי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2004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עצמאי - סוכן ביטוח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אורן רובינשטיין - סוכנות לביטוח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עצמאי - סוכן ביטוח מכירת פוליסות ביטוח לפרטיים ועסקים עבודה בתנאי לחץ, דינאמיות וייצוגיות, יחסי אנוש טובים מאד.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1998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איש תמיכה טכנית באנשי המכירות בחברת איטונג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איטונג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איש תמיכה טכנית באנשי המכירות בחברת איטונג עבודת צוות עם אנשי המכירות והוצאת מפרטים טכניים וכתבי כמויות.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1995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1987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שחקן כדורסל בליגת העל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מכבי רמת גן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שחקן כדורסל בליגת העל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2000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1997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לימודי הנדסאי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הנדסאי בניין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מכללת-רופין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לימודי הנדסאי בניין במכללת רופין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1990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1987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לוכד עריקים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לוכד עריקים במשטרה צבאית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BTUBD8" Type="http://schemas.openxmlformats.org/officeDocument/2006/relationships/image" Target="media/ZY5RU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290</Words>
  <Characters>1522</Characters>
  <Application>Microsoft Office Word</Application>
  <DocSecurity>0</DocSecurity>
  <Lines>10</Lines>
  <Paragraphs>47</Paragraphs>
  <ScaleCrop>false</ScaleCrop>
  <Manager>AllJobs</Manager>
  <Company>AllJobs</Company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