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72"/>
                    <pic:cNvPicPr/>
                  </pic:nvPicPr>
                  <pic:blipFill>
                    <a:blip xmlns:r="http://schemas.openxmlformats.org/officeDocument/2006/relationships" r:embed="rIdQZUD6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F10" w:rsidRDefault="007B4F10">
      <w:pPr>
        <w:pStyle w:val="1"/>
        <w:jc w:val="center"/>
        <w:rPr>
          <w:b/>
          <w:bCs/>
          <w:sz w:val="22"/>
          <w:szCs w:val="24"/>
          <w:u w:val="single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פרטים אישיים:</w:t>
      </w:r>
    </w:p>
    <w:p w:rsidR="007B4F10" w:rsidRDefault="007B4F10">
      <w:pPr>
        <w:rPr>
          <w:sz w:val="22"/>
          <w:szCs w:val="24"/>
          <w:rtl/>
        </w:rPr>
      </w:pPr>
    </w:p>
    <w:p w:rsidR="007B4F10" w:rsidRDefault="007B4F10" w:rsidP="005A3D0A">
      <w:r>
        <w:rPr>
          <w:sz w:val="22"/>
          <w:szCs w:val="24"/>
          <w:rtl/>
        </w:rPr>
        <w:t xml:space="preserve">שם: </w:t>
      </w:r>
      <w:r w:rsidR="001C74C8">
        <w:rPr>
          <w:rFonts w:hint="cs"/>
          <w:sz w:val="22"/>
          <w:szCs w:val="24"/>
          <w:rtl/>
        </w:rPr>
        <w:t xml:space="preserve">מטין זברו </w:t>
      </w:r>
      <w:r w:rsidR="00C47F92">
        <w:rPr>
          <w:rFonts w:hint="cs"/>
          <w:rtl/>
        </w:rPr>
        <w:t>ׁ(</w:t>
      </w:r>
      <w:r w:rsidR="00C47F92">
        <w:t xml:space="preserve"> </w:t>
      </w:r>
      <w:r w:rsidR="00C47F92">
        <w:rPr>
          <w:rFonts w:hint="cs"/>
        </w:rPr>
        <w:t xml:space="preserve">METIN ZAVARO </w:t>
      </w:r>
      <w:r w:rsidR="00C47F92">
        <w:rPr>
          <w:rFonts w:hint="cs"/>
          <w:rtl/>
        </w:rPr>
        <w:t>)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תאריך לידה: </w:t>
      </w:r>
      <w:r w:rsidR="001C74C8">
        <w:rPr>
          <w:rFonts w:hint="cs"/>
          <w:sz w:val="22"/>
          <w:szCs w:val="24"/>
          <w:rtl/>
        </w:rPr>
        <w:t>18.1.87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מקום לידה: </w:t>
      </w:r>
      <w:r w:rsidR="001C74C8">
        <w:rPr>
          <w:rFonts w:hint="cs"/>
          <w:sz w:val="22"/>
          <w:szCs w:val="24"/>
          <w:rtl/>
        </w:rPr>
        <w:t>תורכיה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שנת עליה: </w:t>
      </w:r>
      <w:r w:rsidR="001C74C8">
        <w:rPr>
          <w:rFonts w:hint="cs"/>
          <w:sz w:val="22"/>
          <w:szCs w:val="24"/>
          <w:rtl/>
        </w:rPr>
        <w:t>2000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כתובת: </w:t>
      </w:r>
      <w:r w:rsidR="001C74C8">
        <w:rPr>
          <w:rFonts w:hint="cs"/>
          <w:sz w:val="22"/>
          <w:szCs w:val="24"/>
          <w:rtl/>
        </w:rPr>
        <w:t xml:space="preserve">בת ים 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טלפון : </w:t>
      </w:r>
      <w:r w:rsidR="001C74C8">
        <w:rPr>
          <w:rFonts w:hint="cs"/>
          <w:sz w:val="22"/>
          <w:szCs w:val="24"/>
          <w:rtl/>
        </w:rPr>
        <w:t xml:space="preserve">0544354350 </w:t>
      </w:r>
      <w:hyperlink r:id="rId5" w:history="1">
        <w:r w:rsidR="005A2E26" w:rsidRPr="00CD2949">
          <w:rPr>
            <w:rStyle w:val="Hyperlink"/>
            <w:sz w:val="22"/>
            <w:szCs w:val="24"/>
          </w:rPr>
          <w:t>metin4@Walla.co.il</w:t>
        </w:r>
      </w:hyperlink>
      <w:r w:rsidR="005A2E26">
        <w:rPr>
          <w:sz w:val="22"/>
          <w:szCs w:val="24"/>
        </w:rPr>
        <w:t xml:space="preserve">  </w:t>
      </w:r>
      <w:r>
        <w:rPr>
          <w:sz w:val="22"/>
          <w:szCs w:val="24"/>
        </w:rPr>
        <w:t xml:space="preserve">:  </w:t>
      </w:r>
    </w:p>
    <w:p w:rsidR="007B4F10" w:rsidRDefault="007B4F10" w:rsidP="001C74C8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מצב משפחתי: </w:t>
      </w:r>
      <w:r w:rsidR="0004663F">
        <w:rPr>
          <w:sz w:val="22"/>
          <w:szCs w:val="24"/>
          <w:rtl/>
        </w:rPr>
        <w:t xml:space="preserve">נשוי </w:t>
      </w:r>
      <w:r w:rsidR="000A27C4">
        <w:rPr>
          <w:sz w:val="22"/>
          <w:szCs w:val="24"/>
          <w:rtl/>
        </w:rPr>
        <w:t>+2</w:t>
      </w:r>
    </w:p>
    <w:p w:rsidR="007B4F10" w:rsidRDefault="007B4F10">
      <w:pPr>
        <w:rPr>
          <w:sz w:val="22"/>
          <w:szCs w:val="24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השכלה:</w:t>
      </w:r>
    </w:p>
    <w:p w:rsidR="007B4F10" w:rsidRDefault="001C74C8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בגרות מלאה 12 שנת לימוד </w:t>
      </w:r>
    </w:p>
    <w:p w:rsidR="007B4F10" w:rsidRDefault="007B4F10">
      <w:pPr>
        <w:rPr>
          <w:sz w:val="22"/>
          <w:szCs w:val="24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קורסים:</w:t>
      </w:r>
    </w:p>
    <w:p w:rsidR="007B4F10" w:rsidRDefault="001C74C8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קורסים של תקשוב בצבא </w:t>
      </w:r>
    </w:p>
    <w:p w:rsidR="007B4F10" w:rsidRDefault="007B4F10">
      <w:pPr>
        <w:rPr>
          <w:sz w:val="22"/>
          <w:szCs w:val="24"/>
          <w:u w:val="single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עבודה וניסיון מקצועי:</w:t>
      </w:r>
    </w:p>
    <w:p w:rsidR="007B4F10" w:rsidRDefault="000A27C4" w:rsidP="005A3D0A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>15</w:t>
      </w:r>
      <w:r w:rsidR="001C74C8">
        <w:rPr>
          <w:rFonts w:hint="cs"/>
          <w:sz w:val="22"/>
          <w:szCs w:val="24"/>
          <w:rtl/>
        </w:rPr>
        <w:t xml:space="preserve">שנים </w:t>
      </w:r>
      <w:r>
        <w:rPr>
          <w:sz w:val="22"/>
          <w:szCs w:val="24"/>
          <w:rtl/>
        </w:rPr>
        <w:t xml:space="preserve">בתחום כיפוף פחים מתוכם 10 שנים </w:t>
      </w:r>
      <w:r w:rsidR="001C74C8">
        <w:rPr>
          <w:rFonts w:hint="cs"/>
          <w:sz w:val="22"/>
          <w:szCs w:val="24"/>
          <w:rtl/>
        </w:rPr>
        <w:t>כמנהל ופ</w:t>
      </w:r>
      <w:r w:rsidR="005A3D0A">
        <w:rPr>
          <w:rFonts w:hint="cs"/>
          <w:sz w:val="22"/>
          <w:szCs w:val="24"/>
          <w:rtl/>
        </w:rPr>
        <w:t>וע</w:t>
      </w:r>
      <w:r w:rsidR="001C74C8">
        <w:rPr>
          <w:rFonts w:hint="cs"/>
          <w:sz w:val="22"/>
          <w:szCs w:val="24"/>
          <w:rtl/>
        </w:rPr>
        <w:t>ל במפעל מתכות</w:t>
      </w:r>
      <w:r w:rsidR="004C1FF3">
        <w:rPr>
          <w:rFonts w:hint="cs"/>
          <w:sz w:val="22"/>
          <w:szCs w:val="24"/>
          <w:rtl/>
        </w:rPr>
        <w:t xml:space="preserve"> בראשון לציון </w:t>
      </w:r>
      <w:r w:rsidR="004C1FF3">
        <w:rPr>
          <w:sz w:val="22"/>
          <w:szCs w:val="24"/>
          <w:rtl/>
        </w:rPr>
        <w:t xml:space="preserve">בעל מקצוע על </w:t>
      </w:r>
      <w:r w:rsidR="005A3D0A">
        <w:rPr>
          <w:rFonts w:hint="cs"/>
          <w:sz w:val="22"/>
          <w:szCs w:val="24"/>
          <w:rtl/>
        </w:rPr>
        <w:t xml:space="preserve">מכונת כיפוף של באייקל  ועם תוכנות של </w:t>
      </w:r>
      <w:r w:rsidR="005A3D0A">
        <w:rPr>
          <w:rFonts w:hint="cs"/>
          <w:sz w:val="22"/>
          <w:szCs w:val="24"/>
        </w:rPr>
        <w:t xml:space="preserve">DLM </w:t>
      </w:r>
      <w:r w:rsidR="005A3D0A">
        <w:rPr>
          <w:rFonts w:hint="cs"/>
          <w:sz w:val="22"/>
          <w:szCs w:val="24"/>
          <w:rtl/>
        </w:rPr>
        <w:t xml:space="preserve">  ו </w:t>
      </w:r>
      <w:r w:rsidR="005A3D0A">
        <w:rPr>
          <w:rFonts w:hint="cs"/>
          <w:sz w:val="22"/>
          <w:szCs w:val="24"/>
        </w:rPr>
        <w:t xml:space="preserve">ESA </w:t>
      </w:r>
    </w:p>
    <w:p w:rsidR="007B4F10" w:rsidRDefault="007B4F10">
      <w:pPr>
        <w:rPr>
          <w:sz w:val="22"/>
          <w:szCs w:val="24"/>
          <w:u w:val="single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שרות צבאי:</w:t>
      </w:r>
    </w:p>
    <w:p w:rsidR="007B4F10" w:rsidRDefault="005A3D0A" w:rsidP="00C47F92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שרות מלא בהתחלה כלוחם ואחר כך כתומך ל</w:t>
      </w:r>
      <w:r w:rsidR="00C47F92">
        <w:rPr>
          <w:rFonts w:hint="cs"/>
          <w:sz w:val="22"/>
          <w:szCs w:val="24"/>
          <w:rtl/>
        </w:rPr>
        <w:t>חימ</w:t>
      </w:r>
      <w:r>
        <w:rPr>
          <w:rFonts w:hint="cs"/>
          <w:sz w:val="22"/>
          <w:szCs w:val="24"/>
          <w:rtl/>
        </w:rPr>
        <w:t xml:space="preserve">ה </w:t>
      </w: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שפות:</w:t>
      </w:r>
    </w:p>
    <w:p w:rsidR="007B4F10" w:rsidRPr="005A3D0A" w:rsidRDefault="005A3D0A" w:rsidP="00C47F92">
      <w:pPr>
        <w:rPr>
          <w:sz w:val="22"/>
          <w:szCs w:val="24"/>
          <w:u w:val="single"/>
          <w:rtl/>
        </w:rPr>
      </w:pPr>
      <w:r>
        <w:rPr>
          <w:rFonts w:hint="cs"/>
          <w:sz w:val="22"/>
          <w:szCs w:val="24"/>
          <w:rtl/>
        </w:rPr>
        <w:t>מדבר  כותב וקורא עברית  ותורכית</w:t>
      </w:r>
      <w:r>
        <w:rPr>
          <w:sz w:val="22"/>
          <w:szCs w:val="24"/>
        </w:rPr>
        <w:t>..!!</w:t>
      </w:r>
      <w:r>
        <w:rPr>
          <w:rFonts w:hint="cs"/>
          <w:sz w:val="22"/>
          <w:szCs w:val="24"/>
          <w:rtl/>
        </w:rPr>
        <w:t xml:space="preserve">מדבר קורא וכותב אנגלית בצורה </w:t>
      </w:r>
      <w:r w:rsidR="00C47F92">
        <w:rPr>
          <w:rFonts w:hint="cs"/>
          <w:sz w:val="22"/>
          <w:szCs w:val="24"/>
          <w:rtl/>
        </w:rPr>
        <w:t>בסיסית</w:t>
      </w: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שונות:</w:t>
      </w:r>
    </w:p>
    <w:p w:rsidR="007B4F10" w:rsidRDefault="005A3D0A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חרוץ </w:t>
      </w:r>
      <w:r w:rsidR="00E32803">
        <w:rPr>
          <w:rFonts w:hint="cs"/>
          <w:sz w:val="22"/>
          <w:szCs w:val="24"/>
          <w:rtl/>
        </w:rPr>
        <w:t xml:space="preserve"> עם מוסר עבודה  ואחראי</w:t>
      </w:r>
      <w:r w:rsidR="000D1BCA">
        <w:rPr>
          <w:sz w:val="22"/>
          <w:szCs w:val="24"/>
          <w:rtl/>
        </w:rPr>
        <w:t xml:space="preserve"> </w:t>
      </w:r>
      <w:r w:rsidR="00E32803">
        <w:rPr>
          <w:rFonts w:hint="cs"/>
          <w:sz w:val="22"/>
          <w:szCs w:val="24"/>
          <w:rtl/>
        </w:rPr>
        <w:t xml:space="preserve"> </w:t>
      </w:r>
    </w:p>
    <w:sectPr w:rsidR="007B4F10"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Miriam">
    <w:altName w:val="Arial"/>
    <w:panose1 w:val="020B0502050101010101"/>
    <w:charset w:val="B1"/>
    <w:family w:val="auto"/>
    <w:pitch w:val="variable"/>
    <w:sig w:usb0="00001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134A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" w15:restartNumberingAfterBreak="0">
    <w:nsid w:val="5D821A8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7B"/>
    <w:rsid w:val="0004177B"/>
    <w:rsid w:val="0004663F"/>
    <w:rsid w:val="000A27C4"/>
    <w:rsid w:val="000D1BCA"/>
    <w:rsid w:val="001C74C8"/>
    <w:rsid w:val="00383667"/>
    <w:rsid w:val="00417F23"/>
    <w:rsid w:val="004466DD"/>
    <w:rsid w:val="004C1FF3"/>
    <w:rsid w:val="005A2E26"/>
    <w:rsid w:val="005A3D0A"/>
    <w:rsid w:val="007B46DC"/>
    <w:rsid w:val="007B4F10"/>
    <w:rsid w:val="008F29A1"/>
    <w:rsid w:val="00B046E5"/>
    <w:rsid w:val="00B87BD1"/>
    <w:rsid w:val="00C47F92"/>
    <w:rsid w:val="00E32803"/>
    <w:rsid w:val="00E8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293A7"/>
  <w15:chartTrackingRefBased/>
  <w15:docId w15:val="{8F6CB37C-3AFE-E049-8993-241059E1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qFormat/>
    <w:pPr>
      <w:keepNext/>
      <w:outlineLvl w:val="0"/>
    </w:pPr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16"/>
      <w:szCs w:val="16"/>
    </w:rPr>
  </w:style>
  <w:style w:type="paragraph" w:styleId="a4">
    <w:name w:val="annotation text"/>
    <w:basedOn w:val="a"/>
    <w:semiHidden/>
  </w:style>
  <w:style w:type="character" w:styleId="Hyperlink">
    <w:name w:val="Hyperlink"/>
    <w:basedOn w:val="a0"/>
    <w:rsid w:val="004466DD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5A2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etin4@Walla.co.il" TargetMode="External" /><Relationship Id="rId4" Type="http://schemas.openxmlformats.org/officeDocument/2006/relationships/webSettings" Target="webSettings.xml" /><Relationship Id="rIdQZUD6J" Type="http://schemas.openxmlformats.org/officeDocument/2006/relationships/image" Target="media/JBNCC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:\DOCUME~1\Ariel\LOCALS~1\Temp\working.org.il.dot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working.org.il.dot</Template>
  <TotalTime>1</TotalTime>
  <Pages>1</Pages>
  <Words>97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 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אתר working.org.il</dc:creator>
  <cp:keywords/>
  <cp:lastModifiedBy>משתמש אורח</cp:lastModifiedBy>
  <cp:revision>2</cp:revision>
  <cp:lastPrinted>1999-01-03T20:40:00Z</cp:lastPrinted>
  <dcterms:created xsi:type="dcterms:W3CDTF">2022-06-23T13:17:00Z</dcterms:created>
  <dcterms:modified xsi:type="dcterms:W3CDTF">2022-06-23T13:17:00Z</dcterms:modified>
</cp:coreProperties>
</file>