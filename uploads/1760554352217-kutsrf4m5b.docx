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439"/>
                    <pic:cNvPicPr/>
                  </pic:nvPicPr>
                  <pic:blipFill>
                    <a:blip xmlns:r="http://schemas.openxmlformats.org/officeDocument/2006/relationships" r:embed="rIdDKPV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ספיר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אליהו 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חולון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"mailto:miki300901@walla.com"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miki300901@walla.com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054-9403444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1999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בינוני (משתמש ביתי באופיס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אינטרנט וכו)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מוכרת, מכירה טלפוניות גולן טלקום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מוכרת, מכירה טלפוניות גולן טלקום מוכרת למכור קוים בצורה הטובה ביותר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מוכרת בגדים, תאמנון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מוכרת בגדים, תאמנון מוכרנית של בגדים בקניון הזהב אחריות על סידור ההחנות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2020 2021 - שירות לקוחות, משרד התחבורה הדרכת נציגי שירות ומכירה.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עיצוב גרפי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עירוני מקיף רמות. כתיבת עסקית בניית אתרים לבנות עסק ברשתות החברתיות עיצוב גרפי ובניית אתרים, איקום - 2020. מורה מתקנת , מכללת השכלת - 2021.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F83802" w:rsidP="00D01A9B">
            <w:pPr>
              <w:keepNext/>
              <w:keepLines/>
              <w:spacing w:line="257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</w:p>
          <w:p w:rsidRPr="00E809DB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2020 2018 - מודעין 8200 מאבטחת מיתקנים, שחרור בדרגת רב טוראי. אחראית על כניסה של הבסיס</w:t>
            </w:r>
          </w:p>
          <w:p w:rsidR="008B1837" w:rsidP="005171B5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DKPVTG" Type="http://schemas.openxmlformats.org/officeDocument/2006/relationships/image" Target="media/GP2QD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116</Words>
  <Characters>578</Characters>
  <Application>Microsoft Office Word</Application>
  <DocSecurity>0</DocSecurity>
  <Lines>10</Lines>
  <Paragraphs>22</Paragraphs>
  <ScaleCrop>false</ScaleCrop>
  <Manager>AllJobs</Manager>
  <Company>AllJobs</Company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