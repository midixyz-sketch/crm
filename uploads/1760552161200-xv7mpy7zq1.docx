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14"/>
                    <pic:cNvPicPr/>
                  </pic:nvPicPr>
                  <pic:blipFill>
                    <a:blip xmlns:r="http://schemas.openxmlformats.org/officeDocument/2006/relationships" r:embed="rIdWGTMZ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אביב אור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זכאי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חולון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9"/>
        <w:gridCol w:w="340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050-2747212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"mailto:avivzakayyyy@gmail.com"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avivzakayyyy@gmail.com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הנני בעל ניסיון וידע רב בתחומים הבאים:מתן שירות ללקוחות,מכירות ומסעדנות .</w:t>
            </w:r>
          </w:p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בעל יכולות של דיוק,סבלנות,עמידה בלוח זמנים ותודעת שירות גבוהה.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מלצר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אולמות אירועים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מלצר באולמות אירועים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מלצר וטלפן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אושי אושי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מלצר וטלפן.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טלפן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Hot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טלפן בחברה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hot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מתן שירות ללקוחות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/אחראי משמרת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המסעדה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-ניהול המטבח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-ניהול המלצרים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-ארגון המסעדה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-הכנת סידור העבודה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מלצר וטלפן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הרשת המסעדה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מלצר וטלפן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כללי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קוגל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תעודת בגרות ,סיום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יחסי אנוש גבוהים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יחסי אנוש גבוהים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58484998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חרוץ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חרוץ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93020622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אחראי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אחראי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30217470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יכולת שכנוע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יכולת שכנוע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25036144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נחוש להצליח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נחוש להצליח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49430407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מסודר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6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מסודר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433940998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מוכן לעבוד קשה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7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מוכן לעבוד קשה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WGTMZA" Type="http://schemas.openxmlformats.org/officeDocument/2006/relationships/image" Target="media/2CP8Z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116</Words>
  <Characters>613</Characters>
  <Application>Microsoft Office Word</Application>
  <DocSecurity>0</DocSecurity>
  <Lines>9</Lines>
  <Paragraphs>55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