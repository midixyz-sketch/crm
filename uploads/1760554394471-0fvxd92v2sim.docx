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675"/>
                    <pic:cNvPicPr/>
                  </pic:nvPicPr>
                  <pic:blipFill>
                    <a:blip xmlns:r="http://schemas.openxmlformats.org/officeDocument/2006/relationships" r:embed="rIdLDSSD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7769DB" w14:textId="170BFDCF" w:rsidR="00B9333E" w:rsidRPr="00B9333E" w:rsidRDefault="00FD43F0" w:rsidP="00B9333E">
      <w:pPr>
        <w:pStyle w:val="afb"/>
        <w:bidi/>
        <w:rPr>
          <w:rFonts w:cs="Times New Roman"/>
        </w:rPr>
      </w:pPr>
      <w:r>
        <w:rPr>
          <w:rFonts w:cs="Times New Roman" w:hint="cs"/>
          <w:rtl/>
          <w:lang w:bidi="he-IL"/>
        </w:rPr>
        <w:t xml:space="preserve">דוד ברדוגו </w:t>
      </w:r>
    </w:p>
    <w:p w14:paraId="217974A7" w14:textId="40DDC083" w:rsidR="0059120E" w:rsidRDefault="00F02B57" w:rsidP="00FA3D8D">
      <w:pPr>
        <w:pStyle w:val="af6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 xml:space="preserve">אימייל: </w:t>
      </w:r>
      <w:hyperlink r:id="rId7" w:history="1">
        <w:r w:rsidRPr="00D56B97">
          <w:rPr>
            <w:rStyle w:val="Hyperlink"/>
            <w:rFonts w:cs="Times New Roman" w:hint="cs"/>
            <w:lang w:bidi="he-IL"/>
          </w:rPr>
          <w:t>dwdbrdwgw2@gmail.com</w:t>
        </w:r>
      </w:hyperlink>
    </w:p>
    <w:p w14:paraId="4A85ED13" w14:textId="4B34D146" w:rsidR="00F02B57" w:rsidRDefault="00957DF5" w:rsidP="00F02B57">
      <w:pPr>
        <w:pStyle w:val="af6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>טל': 050-3490968</w:t>
      </w:r>
    </w:p>
    <w:p w14:paraId="444D4D7C" w14:textId="0E260873" w:rsidR="00957DF5" w:rsidRDefault="00957DF5" w:rsidP="00957DF5">
      <w:pPr>
        <w:pStyle w:val="af6"/>
        <w:bidi/>
        <w:rPr>
          <w:rFonts w:cs="Times New Roman"/>
          <w:rtl/>
          <w:lang w:bidi="he-IL"/>
        </w:rPr>
      </w:pPr>
      <w:proofErr w:type="spellStart"/>
      <w:r>
        <w:rPr>
          <w:rFonts w:cs="Times New Roman" w:hint="cs"/>
          <w:rtl/>
          <w:lang w:bidi="he-IL"/>
        </w:rPr>
        <w:t>ת.ל</w:t>
      </w:r>
      <w:proofErr w:type="spellEnd"/>
      <w:r>
        <w:rPr>
          <w:rFonts w:cs="Times New Roman" w:hint="cs"/>
          <w:rtl/>
          <w:lang w:bidi="he-IL"/>
        </w:rPr>
        <w:t>. 29/09/2003</w:t>
      </w:r>
    </w:p>
    <w:p w14:paraId="641EDA19" w14:textId="297A1574" w:rsidR="00957DF5" w:rsidRDefault="00DF243E" w:rsidP="00957DF5">
      <w:pPr>
        <w:pStyle w:val="af6"/>
        <w:bidi/>
        <w:rPr>
          <w:rFonts w:ascii="Arial" w:hAnsi="Arial" w:cs="Arial"/>
          <w:rtl/>
          <w:lang w:bidi="he-IL"/>
        </w:rPr>
      </w:pPr>
      <w:proofErr w:type="spellStart"/>
      <w:r>
        <w:rPr>
          <w:rFonts w:cs="Times New Roman" w:hint="cs"/>
          <w:rtl/>
          <w:lang w:bidi="he-IL"/>
        </w:rPr>
        <w:t>כתובת:קרית</w:t>
      </w:r>
      <w:proofErr w:type="spellEnd"/>
      <w:r>
        <w:rPr>
          <w:rFonts w:cs="Times New Roman" w:hint="cs"/>
          <w:rtl/>
          <w:lang w:bidi="he-IL"/>
        </w:rPr>
        <w:t xml:space="preserve"> יערים </w:t>
      </w:r>
    </w:p>
    <w:p w14:paraId="3476DAF4" w14:textId="77777777" w:rsidR="00C56C30" w:rsidRDefault="00C56C30" w:rsidP="00C56C30">
      <w:pPr>
        <w:pStyle w:val="af6"/>
        <w:bidi/>
        <w:rPr>
          <w:rFonts w:ascii="Arial" w:hAnsi="Arial" w:cs="Arial"/>
          <w:rtl/>
          <w:lang w:bidi="he-IL"/>
        </w:rPr>
      </w:pPr>
    </w:p>
    <w:p w14:paraId="47D675B2" w14:textId="675D64D4" w:rsidR="00C56C30" w:rsidRDefault="005B4FB4" w:rsidP="00C56C30">
      <w:pPr>
        <w:pStyle w:val="af6"/>
        <w:bidi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כישורים:</w:t>
      </w:r>
    </w:p>
    <w:p w14:paraId="5E429815" w14:textId="36D84AB5" w:rsidR="005B4FB4" w:rsidRDefault="00A63061" w:rsidP="00B57D5B">
      <w:pPr>
        <w:pStyle w:val="af6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 xml:space="preserve">אנגלית </w:t>
      </w:r>
      <w:r w:rsidR="00D933DE">
        <w:rPr>
          <w:rFonts w:cs="Times New Roman" w:hint="cs"/>
          <w:rtl/>
          <w:lang w:bidi="he-IL"/>
        </w:rPr>
        <w:t xml:space="preserve">ברמה </w:t>
      </w:r>
      <w:r w:rsidR="00C07F47">
        <w:rPr>
          <w:rFonts w:cs="Times New Roman" w:hint="cs"/>
          <w:rtl/>
          <w:lang w:bidi="he-IL"/>
        </w:rPr>
        <w:t>טוב</w:t>
      </w:r>
      <w:r w:rsidR="005B4FB4">
        <w:rPr>
          <w:rFonts w:cs="Times New Roman" w:hint="cs"/>
          <w:rtl/>
          <w:lang w:bidi="he-IL"/>
        </w:rPr>
        <w:t>ה</w:t>
      </w:r>
    </w:p>
    <w:p w14:paraId="7C636211" w14:textId="77777777" w:rsidR="0074547D" w:rsidRDefault="0074547D" w:rsidP="006A4227">
      <w:pPr>
        <w:pStyle w:val="af6"/>
        <w:bidi/>
        <w:rPr>
          <w:rFonts w:ascii="Arial" w:hAnsi="Arial" w:cs="Arial"/>
          <w:rtl/>
          <w:lang w:bidi="he-IL"/>
        </w:rPr>
      </w:pPr>
      <w:r>
        <w:rPr>
          <w:rFonts w:ascii="Arial" w:hAnsi="Arial" w:cs="Arial" w:hint="cs"/>
          <w:rtl/>
          <w:lang w:bidi="he-IL"/>
        </w:rPr>
        <w:t>תוכנות</w:t>
      </w:r>
    </w:p>
    <w:p w14:paraId="57B4370E" w14:textId="22668F96" w:rsidR="006602B2" w:rsidRPr="006A4227" w:rsidRDefault="009B5599" w:rsidP="00B57D5B">
      <w:pPr>
        <w:pStyle w:val="af6"/>
        <w:bidi/>
        <w:rPr>
          <w:rFonts w:ascii="Arial" w:hAnsi="Arial" w:cs="Arial"/>
          <w:lang w:bidi="he-IL"/>
        </w:rPr>
      </w:pPr>
      <w:r>
        <w:rPr>
          <w:rFonts w:ascii="Arial" w:hAnsi="Arial" w:cs="Arial" w:hint="cs"/>
          <w:lang w:bidi="he-IL"/>
        </w:rPr>
        <w:t>Word</w:t>
      </w:r>
      <w:r>
        <w:rPr>
          <w:rFonts w:ascii="Arial" w:hAnsi="Arial" w:cs="Arial" w:hint="cs"/>
          <w:rtl/>
          <w:lang w:bidi="he-IL"/>
        </w:rPr>
        <w:t>.</w:t>
      </w:r>
      <w:r w:rsidR="00880DC4">
        <w:rPr>
          <w:rFonts w:ascii="Arial" w:hAnsi="Arial" w:cs="Arial" w:hint="cs"/>
          <w:rtl/>
          <w:lang w:bidi="he-IL"/>
        </w:rPr>
        <w:t xml:space="preserve"> </w:t>
      </w:r>
      <w:r w:rsidR="00D544C2">
        <w:rPr>
          <w:rFonts w:ascii="Arial" w:hAnsi="Arial" w:cs="Arial" w:hint="cs"/>
          <w:rtl/>
          <w:lang w:bidi="he-IL"/>
        </w:rPr>
        <w:t xml:space="preserve">שליטה </w:t>
      </w:r>
      <w:r w:rsidR="00B57D5B">
        <w:rPr>
          <w:rFonts w:ascii="Arial" w:hAnsi="Arial" w:cs="Arial" w:hint="cs"/>
          <w:rtl/>
          <w:lang w:bidi="he-IL"/>
        </w:rPr>
        <w:t>בסיסית</w:t>
      </w:r>
    </w:p>
    <w:p w14:paraId="72AF9C31" w14:textId="37B0E65C" w:rsidR="00A26917" w:rsidRDefault="00C06669" w:rsidP="00A26917">
      <w:pPr>
        <w:pStyle w:val="1"/>
        <w:bidi/>
        <w:rPr>
          <w:rFonts w:cs="Times New Roman"/>
          <w:rtl/>
        </w:rPr>
      </w:pPr>
      <w:sdt>
        <w:sdtPr>
          <w:rPr>
            <w:rtl/>
          </w:rPr>
          <w:id w:val="-1150367223"/>
          <w:placeholder>
            <w:docPart w:val="F7682257300EBA40A6147F89D9FB0C7A"/>
          </w:placeholder>
          <w:temporary/>
          <w:showingPlcHdr/>
        </w:sdtPr>
        <w:sdtEndPr/>
        <w:sdtContent>
          <w:r w:rsidR="009C5AF0">
            <w:rPr>
              <w:rFonts w:cs="Times New Roman"/>
              <w:bCs/>
              <w:szCs w:val="26"/>
              <w:rtl/>
              <w:lang w:bidi="he-IL"/>
            </w:rPr>
            <w:t>השכלה</w:t>
          </w:r>
        </w:sdtContent>
      </w:sdt>
    </w:p>
    <w:p w14:paraId="0DAF1282" w14:textId="77777777" w:rsidR="006804F1" w:rsidRDefault="006804F1" w:rsidP="006804F1">
      <w:pPr>
        <w:pStyle w:val="1"/>
        <w:bidi/>
        <w:rPr>
          <w:rFonts w:cs="Times New Roman" w:hint="cs"/>
          <w:b w:val="0"/>
          <w:bCs/>
          <w:rtl/>
          <w:lang w:bidi="he-IL"/>
        </w:rPr>
      </w:pPr>
      <w:r>
        <w:rPr>
          <w:rFonts w:cs="Times New Roman" w:hint="cs"/>
          <w:b w:val="0"/>
          <w:bCs/>
          <w:rtl/>
          <w:lang w:bidi="he-IL"/>
        </w:rPr>
        <w:t>בגרות</w:t>
      </w:r>
    </w:p>
    <w:p w14:paraId="1065BC3A" w14:textId="77777777" w:rsidR="006804F1" w:rsidRPr="006804F1" w:rsidRDefault="006804F1" w:rsidP="006804F1">
      <w:pPr>
        <w:bidi/>
        <w:rPr>
          <w:lang w:bidi="he-IL"/>
        </w:rPr>
      </w:pPr>
    </w:p>
    <w:p w14:paraId="4BBDB888" w14:textId="0984FB7A" w:rsidR="0034520A" w:rsidRPr="00B57D5B" w:rsidRDefault="00C06669" w:rsidP="00B57D5B">
      <w:pPr>
        <w:pStyle w:val="1"/>
        <w:bidi/>
      </w:pPr>
      <w:sdt>
        <w:sdtPr>
          <w:rPr>
            <w:rtl/>
          </w:rPr>
          <w:id w:val="617349259"/>
          <w:placeholder>
            <w:docPart w:val="D03238F98BC036419D7EB9C1A1036BAF"/>
          </w:placeholder>
          <w:temporary/>
          <w:showingPlcHdr/>
        </w:sdtPr>
        <w:sdtEndPr/>
        <w:sdtContent>
          <w:r w:rsidR="009C5AF0">
            <w:rPr>
              <w:rFonts w:cs="Times New Roman"/>
              <w:bCs/>
              <w:szCs w:val="26"/>
              <w:rtl/>
              <w:lang w:bidi="he-IL"/>
            </w:rPr>
            <w:t>ניסיון</w:t>
          </w:r>
        </w:sdtContent>
      </w:sdt>
    </w:p>
    <w:p w14:paraId="7D3ABB91" w14:textId="5A6562F3" w:rsidR="00B71126" w:rsidRDefault="00F0728A" w:rsidP="00A655EC">
      <w:pPr>
        <w:pStyle w:val="3"/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>סימה.</w:t>
      </w:r>
      <w:r w:rsidR="00B73BF5">
        <w:rPr>
          <w:rFonts w:cs="Times New Roman" w:hint="cs"/>
          <w:rtl/>
          <w:lang w:bidi="he-IL"/>
        </w:rPr>
        <w:t xml:space="preserve"> מסעדה </w:t>
      </w:r>
      <w:r w:rsidR="00B71126">
        <w:rPr>
          <w:rFonts w:cs="Times New Roman" w:hint="cs"/>
          <w:rtl/>
          <w:lang w:bidi="he-IL"/>
        </w:rPr>
        <w:t>בשוק</w:t>
      </w:r>
    </w:p>
    <w:p w14:paraId="79C53F72" w14:textId="7F64C57C" w:rsidR="00115D7F" w:rsidRDefault="005537BA" w:rsidP="005537BA">
      <w:pPr>
        <w:bidi/>
        <w:rPr>
          <w:rFonts w:cs="Times New Roman"/>
          <w:rtl/>
          <w:lang w:bidi="he-IL"/>
        </w:rPr>
      </w:pPr>
      <w:r>
        <w:rPr>
          <w:rFonts w:cs="Times New Roman" w:hint="cs"/>
          <w:rtl/>
          <w:lang w:bidi="he-IL"/>
        </w:rPr>
        <w:t>שירות לקוחות</w:t>
      </w:r>
    </w:p>
    <w:p w14:paraId="7D7204AB" w14:textId="1F1FECEE" w:rsidR="00115D7F" w:rsidRPr="0048298A" w:rsidRDefault="00115D7F" w:rsidP="00115D7F">
      <w:pPr>
        <w:bidi/>
        <w:rPr>
          <w:rFonts w:cs="Times New Roman"/>
          <w:rtl/>
          <w:lang w:bidi="he-IL"/>
        </w:rPr>
      </w:pPr>
    </w:p>
    <w:p w14:paraId="12BC9D47" w14:textId="77777777" w:rsidR="00FC0766" w:rsidRDefault="00FC0766" w:rsidP="00B71126">
      <w:pPr>
        <w:pStyle w:val="3"/>
        <w:bidi/>
        <w:rPr>
          <w:rFonts w:ascii="Arial" w:hAnsi="Arial" w:cs="Arial"/>
          <w:lang w:bidi="he-IL"/>
        </w:rPr>
      </w:pPr>
      <w:r>
        <w:rPr>
          <w:rFonts w:cs="Times New Roman" w:hint="cs"/>
          <w:rtl/>
          <w:lang w:bidi="he-IL"/>
        </w:rPr>
        <w:t xml:space="preserve">מסעדת </w:t>
      </w:r>
      <w:r>
        <w:rPr>
          <w:rFonts w:ascii="Arial" w:hAnsi="Arial" w:cs="Arial" w:hint="cs"/>
          <w:rtl/>
          <w:lang w:bidi="he-IL"/>
        </w:rPr>
        <w:t>רובן</w:t>
      </w:r>
    </w:p>
    <w:p w14:paraId="68EA6716" w14:textId="40775CFC" w:rsidR="00FC0766" w:rsidRPr="00FC0766" w:rsidRDefault="00FC0766" w:rsidP="00FC0766">
      <w:pPr>
        <w:bidi/>
        <w:rPr>
          <w:rFonts w:ascii="Arial" w:hAnsi="Arial" w:cs="Arial"/>
          <w:lang w:bidi="he-IL"/>
        </w:rPr>
      </w:pPr>
      <w:r>
        <w:rPr>
          <w:rFonts w:cs="Times New Roman" w:hint="cs"/>
          <w:rtl/>
          <w:lang w:bidi="he-IL"/>
        </w:rPr>
        <w:t xml:space="preserve">שירות לקוחות </w:t>
      </w:r>
    </w:p>
    <w:p w14:paraId="1AF2235F" w14:textId="0381A87A" w:rsidR="0059120E" w:rsidRDefault="00C06669" w:rsidP="00E554E5">
      <w:pPr>
        <w:bidi/>
      </w:pPr>
    </w:p>
    <w:sectPr w:rsidR="0059120E" w:rsidSect="008E2E2A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A13BC" w14:textId="77777777" w:rsidR="00732AB8" w:rsidRDefault="00732AB8">
      <w:pPr>
        <w:spacing w:after="0" w:line="240" w:lineRule="auto"/>
      </w:pPr>
      <w:r>
        <w:separator/>
      </w:r>
    </w:p>
  </w:endnote>
  <w:endnote w:type="continuationSeparator" w:id="0">
    <w:p w14:paraId="6EE5D98D" w14:textId="77777777" w:rsidR="00732AB8" w:rsidRDefault="00732AB8">
      <w:pPr>
        <w:spacing w:after="0" w:line="240" w:lineRule="auto"/>
      </w:pPr>
      <w:r>
        <w:continuationSeparator/>
      </w:r>
    </w:p>
  </w:endnote>
  <w:endnote w:type="continuationNotice" w:id="1">
    <w:p w14:paraId="2EBA0BF0" w14:textId="77777777" w:rsidR="00732AB8" w:rsidRDefault="00732A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D87C68" w14:textId="77777777" w:rsidR="0059120E" w:rsidRDefault="009C5AF0">
        <w:pPr>
          <w:pStyle w:val="a9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9433D" w14:textId="77777777" w:rsidR="00732AB8" w:rsidRDefault="00732AB8">
      <w:pPr>
        <w:spacing w:after="0" w:line="240" w:lineRule="auto"/>
      </w:pPr>
      <w:r>
        <w:separator/>
      </w:r>
    </w:p>
  </w:footnote>
  <w:footnote w:type="continuationSeparator" w:id="0">
    <w:p w14:paraId="26FFB178" w14:textId="77777777" w:rsidR="00732AB8" w:rsidRDefault="00732AB8">
      <w:pPr>
        <w:spacing w:after="0" w:line="240" w:lineRule="auto"/>
      </w:pPr>
      <w:r>
        <w:continuationSeparator/>
      </w:r>
    </w:p>
  </w:footnote>
  <w:footnote w:type="continuationNotice" w:id="1">
    <w:p w14:paraId="7ACE3FF8" w14:textId="77777777" w:rsidR="00732AB8" w:rsidRDefault="00732AB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40779" w14:textId="77777777" w:rsidR="0059120E" w:rsidRDefault="009C5AF0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A7A42F0" wp14:editId="4F66BFB6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קבוצה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72E94E" id="קבוצה 4" o:spid="_x0000_s1026" style="position:absolute;left:0;text-align:left;margin-left:0;margin-top:0;width:252pt;height:791.85pt;z-index:251658240;mso-position-horizontal:left;mso-position-horizontal-relative:margin;mso-position-vertical:top;mso-position-vertical-relative:page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">
              <v:rect id="Rectangle 2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&#13;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&#13;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D7897" w14:textId="77777777" w:rsidR="0059120E" w:rsidRDefault="009C5AF0">
    <w:pPr>
      <w:pStyle w:val="a7"/>
    </w:pPr>
    <w:r>
      <w:rPr>
        <w:noProof/>
        <w:lang w:val="en-US" w:eastAsia="en-US" w:bidi="he-IL"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3D590BE" wp14:editId="231EAAE2">
              <wp:simplePos x="0" y="0"/>
              <wp:positionH relativeFrom="margin">
                <wp:posOffset>2952750</wp:posOffset>
              </wp:positionH>
              <wp:positionV relativeFrom="page">
                <wp:align>top</wp:align>
              </wp:positionV>
              <wp:extent cx="3200400" cy="10056322"/>
              <wp:effectExtent l="0" t="0" r="8890" b="0"/>
              <wp:wrapNone/>
              <wp:docPr id="5" name="קבוצה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מלבן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מלבן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E58C74E" id="קבוצה 5" o:spid="_x0000_s1026" style="position:absolute;left:0;text-align:left;margin-left:232.5pt;margin-top:0;width:252pt;height:791.85pt;flip:x;z-index:251660288;mso-position-horizontal-relative:margin;mso-position-vertical:top;mso-position-vertical-relative:page" coordsize="32004,100563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">
              <v:rect id="מלבן 6" o:spid="_x0000_s1027" style="position:absolute;width:32004;height:1920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" fillcolor="#4b3a2e [3215]" stroked="f" strokeweight="1pt"/>
              <v:rect id="מלבן 7" o:spid="_x0000_s1028" style="position:absolute;top:99648;width:32004;height:915;visibility:visible;mso-wrap-style:square;v-text-anchor:middl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&#13;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595549">
    <w:abstractNumId w:val="9"/>
  </w:num>
  <w:num w:numId="2" w16cid:durableId="281960646">
    <w:abstractNumId w:val="7"/>
  </w:num>
  <w:num w:numId="3" w16cid:durableId="3672586">
    <w:abstractNumId w:val="6"/>
  </w:num>
  <w:num w:numId="4" w16cid:durableId="650673854">
    <w:abstractNumId w:val="5"/>
  </w:num>
  <w:num w:numId="5" w16cid:durableId="419059528">
    <w:abstractNumId w:val="4"/>
  </w:num>
  <w:num w:numId="6" w16cid:durableId="1228035934">
    <w:abstractNumId w:val="8"/>
  </w:num>
  <w:num w:numId="7" w16cid:durableId="1673601752">
    <w:abstractNumId w:val="3"/>
  </w:num>
  <w:num w:numId="8" w16cid:durableId="1456438967">
    <w:abstractNumId w:val="2"/>
  </w:num>
  <w:num w:numId="9" w16cid:durableId="896550434">
    <w:abstractNumId w:val="1"/>
  </w:num>
  <w:num w:numId="10" w16cid:durableId="179779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attachedTemplate r:id="rId1"/>
  <w:revisionView w:inkAnnotation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3F0"/>
    <w:rsid w:val="00063637"/>
    <w:rsid w:val="000B3CCC"/>
    <w:rsid w:val="000B7217"/>
    <w:rsid w:val="000C0DDC"/>
    <w:rsid w:val="000F4768"/>
    <w:rsid w:val="00115D7F"/>
    <w:rsid w:val="002022AE"/>
    <w:rsid w:val="00244705"/>
    <w:rsid w:val="00244F02"/>
    <w:rsid w:val="00286E7B"/>
    <w:rsid w:val="002C6A26"/>
    <w:rsid w:val="00334969"/>
    <w:rsid w:val="0034520A"/>
    <w:rsid w:val="00356EDA"/>
    <w:rsid w:val="00386662"/>
    <w:rsid w:val="004776D2"/>
    <w:rsid w:val="0048298A"/>
    <w:rsid w:val="005537BA"/>
    <w:rsid w:val="00574BA2"/>
    <w:rsid w:val="005B3227"/>
    <w:rsid w:val="005B4739"/>
    <w:rsid w:val="005B4FB4"/>
    <w:rsid w:val="005D0894"/>
    <w:rsid w:val="005E5B73"/>
    <w:rsid w:val="00625BB2"/>
    <w:rsid w:val="006602B2"/>
    <w:rsid w:val="006804F1"/>
    <w:rsid w:val="0068624D"/>
    <w:rsid w:val="006A4227"/>
    <w:rsid w:val="006D5946"/>
    <w:rsid w:val="00704E12"/>
    <w:rsid w:val="007310CA"/>
    <w:rsid w:val="00732AB8"/>
    <w:rsid w:val="00740ABF"/>
    <w:rsid w:val="0074547D"/>
    <w:rsid w:val="0076388A"/>
    <w:rsid w:val="0078372A"/>
    <w:rsid w:val="007A2E77"/>
    <w:rsid w:val="007B69C3"/>
    <w:rsid w:val="007C7113"/>
    <w:rsid w:val="0084020C"/>
    <w:rsid w:val="008406E5"/>
    <w:rsid w:val="008673CA"/>
    <w:rsid w:val="00880DC4"/>
    <w:rsid w:val="00893E53"/>
    <w:rsid w:val="008F29A4"/>
    <w:rsid w:val="00957DF5"/>
    <w:rsid w:val="00967FBC"/>
    <w:rsid w:val="009730C3"/>
    <w:rsid w:val="009735EB"/>
    <w:rsid w:val="009B5599"/>
    <w:rsid w:val="009C5AF0"/>
    <w:rsid w:val="00A12A48"/>
    <w:rsid w:val="00A26917"/>
    <w:rsid w:val="00A63061"/>
    <w:rsid w:val="00A655EC"/>
    <w:rsid w:val="00AD59D1"/>
    <w:rsid w:val="00B20671"/>
    <w:rsid w:val="00B20A66"/>
    <w:rsid w:val="00B24D10"/>
    <w:rsid w:val="00B4270B"/>
    <w:rsid w:val="00B57D5B"/>
    <w:rsid w:val="00B71126"/>
    <w:rsid w:val="00B73BF5"/>
    <w:rsid w:val="00B9333E"/>
    <w:rsid w:val="00C0743B"/>
    <w:rsid w:val="00C07C14"/>
    <w:rsid w:val="00C07F47"/>
    <w:rsid w:val="00C155F4"/>
    <w:rsid w:val="00C56C30"/>
    <w:rsid w:val="00C73280"/>
    <w:rsid w:val="00CA3D39"/>
    <w:rsid w:val="00CC715C"/>
    <w:rsid w:val="00D544C2"/>
    <w:rsid w:val="00D933DE"/>
    <w:rsid w:val="00D94330"/>
    <w:rsid w:val="00DB6D38"/>
    <w:rsid w:val="00DD4B00"/>
    <w:rsid w:val="00DF243E"/>
    <w:rsid w:val="00E124F4"/>
    <w:rsid w:val="00E3022C"/>
    <w:rsid w:val="00ED6622"/>
    <w:rsid w:val="00EE225C"/>
    <w:rsid w:val="00EE387E"/>
    <w:rsid w:val="00F025D0"/>
    <w:rsid w:val="00F02B57"/>
    <w:rsid w:val="00F0728A"/>
    <w:rsid w:val="00F35E12"/>
    <w:rsid w:val="00F6599F"/>
    <w:rsid w:val="00F733CB"/>
    <w:rsid w:val="00F90CA7"/>
    <w:rsid w:val="00F9104F"/>
    <w:rsid w:val="00F9729F"/>
    <w:rsid w:val="00FC0588"/>
    <w:rsid w:val="00FC0766"/>
    <w:rsid w:val="00FD43F0"/>
    <w:rsid w:val="00FE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70D7B1"/>
  <w15:docId w15:val="{0C4AD8E1-A93E-8048-9A9F-923B805A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GB"/>
    </w:rPr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4">
    <w:name w:val="כותרת טקסט תו"/>
    <w:basedOn w:val="a0"/>
    <w:link w:val="a3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10">
    <w:name w:val="כותרת 1 תו"/>
    <w:basedOn w:val="a0"/>
    <w:link w:val="1"/>
    <w:uiPriority w:val="9"/>
    <w:rPr>
      <w:rFonts w:asciiTheme="majorHAnsi" w:hAnsiTheme="majorHAnsi"/>
      <w:b/>
      <w:spacing w:val="21"/>
      <w:sz w:val="26"/>
    </w:rPr>
  </w:style>
  <w:style w:type="paragraph" w:styleId="a7">
    <w:name w:val="header"/>
    <w:basedOn w:val="a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a">
    <w:name w:val="כותרת תחתונה תו"/>
    <w:basedOn w:val="a0"/>
    <w:link w:val="a9"/>
    <w:uiPriority w:val="99"/>
    <w:rPr>
      <w:b/>
      <w:spacing w:val="21"/>
      <w:sz w:val="26"/>
    </w:rPr>
  </w:style>
  <w:style w:type="character" w:styleId="ab">
    <w:name w:val="Placeholder Text"/>
    <w:basedOn w:val="a0"/>
    <w:uiPriority w:val="99"/>
    <w:semiHidden/>
    <w:rPr>
      <w:color w:val="808080"/>
    </w:rPr>
  </w:style>
  <w:style w:type="character" w:customStyle="1" w:styleId="20">
    <w:name w:val="כותרת 2 תו"/>
    <w:basedOn w:val="a0"/>
    <w:link w:val="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50">
    <w:name w:val="כותרת 5 תו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כותרת 6 תו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כותרת 7 תו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כותרת 8 תו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כותרת 9 תו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ac">
    <w:name w:val="Emphasis"/>
    <w:basedOn w:val="a0"/>
    <w:uiPriority w:val="20"/>
    <w:semiHidden/>
    <w:unhideWhenUsed/>
    <w:qFormat/>
    <w:rPr>
      <w:b/>
      <w:iCs/>
    </w:rPr>
  </w:style>
  <w:style w:type="character" w:customStyle="1" w:styleId="a6">
    <w:name w:val="כותרת משנה תו"/>
    <w:basedOn w:val="a0"/>
    <w:link w:val="a5"/>
    <w:uiPriority w:val="11"/>
    <w:semiHidden/>
    <w:rPr>
      <w:rFonts w:eastAsiaTheme="minorEastAsia"/>
      <w:i/>
      <w:spacing w:val="21"/>
      <w:sz w:val="36"/>
    </w:rPr>
  </w:style>
  <w:style w:type="character" w:styleId="ad">
    <w:name w:val="Strong"/>
    <w:basedOn w:val="a0"/>
    <w:uiPriority w:val="22"/>
    <w:semiHidden/>
    <w:unhideWhenUsed/>
    <w:qFormat/>
    <w:rPr>
      <w:b/>
      <w:bCs/>
      <w:caps/>
      <w:smallCaps w:val="0"/>
    </w:rPr>
  </w:style>
  <w:style w:type="paragraph" w:styleId="ae">
    <w:name w:val="Quote"/>
    <w:basedOn w:val="a"/>
    <w:next w:val="a"/>
    <w:link w:val="af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af">
    <w:name w:val="ציטוט תו"/>
    <w:basedOn w:val="a0"/>
    <w:link w:val="ae"/>
    <w:uiPriority w:val="29"/>
    <w:semiHidden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f1">
    <w:name w:val="ציטוט חזק תו"/>
    <w:basedOn w:val="a0"/>
    <w:link w:val="af0"/>
    <w:uiPriority w:val="30"/>
    <w:semiHidden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פרטי קשר"/>
    <w:basedOn w:val="a"/>
    <w:uiPriority w:val="2"/>
    <w:qFormat/>
    <w:pPr>
      <w:spacing w:after="920"/>
      <w:contextualSpacing/>
    </w:pPr>
  </w:style>
  <w:style w:type="character" w:styleId="af7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character" w:styleId="af8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paragraph" w:styleId="af9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a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paragraph" w:customStyle="1" w:styleId="afb">
    <w:name w:val="שם"/>
    <w:basedOn w:val="a"/>
    <w:link w:val="afc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afc">
    <w:name w:val="שם תו"/>
    <w:basedOn w:val="a0"/>
    <w:link w:val="afb"/>
    <w:uiPriority w:val="1"/>
    <w:rPr>
      <w:b/>
      <w:caps/>
      <w:spacing w:val="21"/>
      <w:sz w:val="36"/>
    </w:rPr>
  </w:style>
  <w:style w:type="character" w:customStyle="1" w:styleId="30">
    <w:name w:val="כותרת 3 תו"/>
    <w:basedOn w:val="a0"/>
    <w:link w:val="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0">
    <w:name w:val="כותרת 4 תו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a0"/>
    <w:uiPriority w:val="99"/>
    <w:unhideWhenUsed/>
    <w:rsid w:val="00F02B57"/>
    <w:rPr>
      <w:color w:val="3D859C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sid w:val="00F02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mailto:dwdbrdwgw2@gmail.com" TargetMode="External" /><Relationship Id="rId12" Type="http://schemas.openxmlformats.org/officeDocument/2006/relationships/glossaryDocument" Target="glossary/document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LDSSDH" Type="http://schemas.openxmlformats.org/officeDocument/2006/relationships/image" Target="media/TVNG5M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7F6DC0C-F55B-C344-A1F5-759D908D4F13%7dtf5000203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7682257300EBA40A6147F89D9FB0C7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01ED5AB-EA9D-434B-BBEC-38D1218F9B36}"/>
      </w:docPartPr>
      <w:docPartBody>
        <w:p w:rsidR="007F09D6" w:rsidRDefault="00E052A1">
          <w:pPr>
            <w:pStyle w:val="F7682257300EBA40A6147F89D9FB0C7A"/>
          </w:pPr>
          <w:r>
            <w:rPr>
              <w:rFonts w:cs="Times New Roman"/>
              <w:bCs/>
              <w:szCs w:val="26"/>
              <w:rtl/>
            </w:rPr>
            <w:t>השכלה</w:t>
          </w:r>
        </w:p>
      </w:docPartBody>
    </w:docPart>
    <w:docPart>
      <w:docPartPr>
        <w:name w:val="D03238F98BC036419D7EB9C1A1036B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2AC39BE-A046-5143-B14B-2ABDC68ED702}"/>
      </w:docPartPr>
      <w:docPartBody>
        <w:p w:rsidR="007F09D6" w:rsidRDefault="00E052A1">
          <w:pPr>
            <w:pStyle w:val="D03238F98BC036419D7EB9C1A1036BAF"/>
          </w:pPr>
          <w:r>
            <w:rPr>
              <w:rFonts w:cs="Times New Roman"/>
              <w:bCs/>
              <w:szCs w:val="26"/>
              <w:rtl/>
            </w:rPr>
            <w:t>ניסיון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2A1"/>
    <w:rsid w:val="00334B6C"/>
    <w:rsid w:val="00687A9E"/>
    <w:rsid w:val="006E50F0"/>
    <w:rsid w:val="007F09D6"/>
    <w:rsid w:val="00CA0A5E"/>
    <w:rsid w:val="00E052A1"/>
    <w:rsid w:val="00EA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7682257300EBA40A6147F89D9FB0C7A">
    <w:name w:val="F7682257300EBA40A6147F89D9FB0C7A"/>
    <w:pPr>
      <w:bidi/>
    </w:pPr>
  </w:style>
  <w:style w:type="paragraph" w:customStyle="1" w:styleId="D03238F98BC036419D7EB9C1A1036BAF">
    <w:name w:val="D03238F98BC036419D7EB9C1A1036BAF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%7bF7F6DC0C-F55B-C344-A1F5-759D908D4F13%7dtf50002038.dotx</Template>
  <TotalTime>1</TotalTime>
  <Pages>1</Pages>
  <Words>45</Words>
  <Characters>225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דוד בר</dc:creator>
  <cp:keywords/>
  <dc:description/>
  <cp:lastModifiedBy>דוד בר</cp:lastModifiedBy>
  <cp:revision>2</cp:revision>
  <dcterms:created xsi:type="dcterms:W3CDTF">2022-07-14T05:10:00Z</dcterms:created>
  <dcterms:modified xsi:type="dcterms:W3CDTF">2022-07-14T05:10:00Z</dcterms:modified>
</cp:coreProperties>
</file>