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351"/>
                    <pic:cNvPicPr/>
                  </pic:nvPicPr>
                  <pic:blipFill>
                    <a:blip xmlns:r="http://schemas.openxmlformats.org/officeDocument/2006/relationships" r:embed="rIdH9U6M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17EA1" w14:textId="77777777" w:rsidR="00816216" w:rsidRPr="004304C6" w:rsidRDefault="00EF6398" w:rsidP="00C10FF1">
      <w:pPr>
        <w:pStyle w:val="a5"/>
        <w:bidi/>
        <w:jc w:val="center"/>
        <w:rPr>
          <w:rFonts w:cs="David"/>
          <w:lang w:bidi="he-IL"/>
        </w:rPr>
      </w:pPr>
      <w:r w:rsidRPr="004304C6">
        <w:rPr>
          <w:rFonts w:cs="David" w:hint="cs"/>
          <w:rtl/>
          <w:lang w:bidi="he-IL"/>
        </w:rPr>
        <w:t>יונית בורשטיין</w:t>
      </w:r>
    </w:p>
    <w:p w14:paraId="1583CCEB" w14:textId="732A130A" w:rsidR="006270A9" w:rsidRPr="004304C6" w:rsidRDefault="00EF1267" w:rsidP="00C10FF1">
      <w:pPr>
        <w:bidi/>
        <w:jc w:val="center"/>
        <w:rPr>
          <w:rFonts w:cs="David"/>
          <w:rtl/>
          <w:lang w:bidi="he-IL"/>
        </w:rPr>
      </w:pPr>
      <w:r w:rsidRPr="004304C6">
        <w:rPr>
          <w:rFonts w:cs="David" w:hint="cs"/>
          <w:rtl/>
          <w:lang w:bidi="he-IL"/>
        </w:rPr>
        <w:t xml:space="preserve">פתח תקווה </w:t>
      </w:r>
      <w:r w:rsidR="00141A4C" w:rsidRPr="004304C6">
        <w:rPr>
          <w:rFonts w:cs="David"/>
          <w:rtl/>
          <w:lang w:eastAsia="he" w:bidi="he-IL"/>
        </w:rPr>
        <w:t> | </w:t>
      </w:r>
      <w:r w:rsidR="00EF6398" w:rsidRPr="004304C6">
        <w:rPr>
          <w:rFonts w:cs="David" w:hint="cs"/>
          <w:rtl/>
          <w:lang w:bidi="he-IL"/>
        </w:rPr>
        <w:t>0505973019</w:t>
      </w:r>
      <w:r w:rsidR="00141A4C" w:rsidRPr="004304C6">
        <w:rPr>
          <w:rFonts w:cs="David"/>
          <w:rtl/>
          <w:lang w:eastAsia="he" w:bidi="he-IL"/>
        </w:rPr>
        <w:t> | </w:t>
      </w:r>
      <w:hyperlink r:id="rId8" w:history="1">
        <w:r w:rsidR="003055D1" w:rsidRPr="00DA287C">
          <w:rPr>
            <w:rStyle w:val="Hyperlink"/>
            <w:rFonts w:cs="David"/>
          </w:rPr>
          <w:t>Yonit.borshtien@gmail.com</w:t>
        </w:r>
        <w:r w:rsidR="003055D1" w:rsidRPr="00DA287C">
          <w:rPr>
            <w:rStyle w:val="Hyperlink"/>
            <w:rFonts w:cs="David" w:hint="cs"/>
            <w:rtl/>
            <w:lang w:bidi="he-IL"/>
          </w:rPr>
          <w:t xml:space="preserve"> |</w:t>
        </w:r>
      </w:hyperlink>
      <w:r w:rsidR="004B2066">
        <w:rPr>
          <w:rFonts w:cs="David" w:hint="cs"/>
          <w:rtl/>
          <w:lang w:bidi="he-IL"/>
        </w:rPr>
        <w:t xml:space="preserve"> 06.04.1994</w:t>
      </w:r>
    </w:p>
    <w:p w14:paraId="7C591288" w14:textId="77777777" w:rsidR="00EF1267" w:rsidRPr="00D42314" w:rsidRDefault="00EF1267" w:rsidP="00EF1267">
      <w:pPr>
        <w:pStyle w:val="aff5"/>
        <w:numPr>
          <w:ilvl w:val="0"/>
          <w:numId w:val="25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בוגרת תואר ראשון </w:t>
      </w:r>
      <w:r w:rsidRPr="00D42314">
        <w:rPr>
          <w:rFonts w:ascii="David" w:hAnsi="David" w:cs="David"/>
          <w:sz w:val="24"/>
          <w:szCs w:val="24"/>
          <w:lang w:bidi="he-IL"/>
        </w:rPr>
        <w:t>B.A</w:t>
      </w: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 במערכות מידע בהתמחות אבטחת מידע ו-</w:t>
      </w:r>
      <w:r w:rsidRPr="00D42314">
        <w:rPr>
          <w:rFonts w:ascii="David" w:hAnsi="David" w:cs="David"/>
          <w:sz w:val="24"/>
          <w:szCs w:val="24"/>
          <w:lang w:bidi="he-IL"/>
        </w:rPr>
        <w:t>cyber</w:t>
      </w:r>
      <w:r w:rsidRPr="00D42314">
        <w:rPr>
          <w:rFonts w:ascii="David" w:hAnsi="David" w:cs="David"/>
          <w:sz w:val="24"/>
          <w:szCs w:val="24"/>
          <w:rtl/>
          <w:lang w:bidi="he-IL"/>
        </w:rPr>
        <w:t>.</w:t>
      </w:r>
    </w:p>
    <w:p w14:paraId="0028F055" w14:textId="77777777" w:rsidR="00EF1267" w:rsidRPr="00D42314" w:rsidRDefault="00EF1267" w:rsidP="00EF1267">
      <w:pPr>
        <w:pStyle w:val="aff5"/>
        <w:numPr>
          <w:ilvl w:val="0"/>
          <w:numId w:val="25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ניהול משתמשים, התקנה, תמיכה בחומרה, תוכנה כולל </w:t>
      </w:r>
      <w:r w:rsidRPr="00D42314">
        <w:rPr>
          <w:rFonts w:ascii="David" w:hAnsi="David" w:cs="David"/>
          <w:sz w:val="24"/>
          <w:szCs w:val="24"/>
          <w:lang w:bidi="he-IL"/>
        </w:rPr>
        <w:t>AD</w:t>
      </w: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. </w:t>
      </w:r>
    </w:p>
    <w:p w14:paraId="3D98A959" w14:textId="77777777" w:rsidR="00EF1267" w:rsidRPr="00D42314" w:rsidRDefault="00EF1267" w:rsidP="00EF1267">
      <w:pPr>
        <w:pStyle w:val="aff5"/>
        <w:numPr>
          <w:ilvl w:val="0"/>
          <w:numId w:val="25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יחסי אנוש מצוינים, אדפטציה מהירה, עבודת צוות וקידום משימות ופרויקטים בצורה מקצועית, מוטיבציה גבוהה.</w:t>
      </w:r>
    </w:p>
    <w:sdt>
      <w:sdtPr>
        <w:rPr>
          <w:rFonts w:cs="David"/>
          <w:rtl/>
        </w:rPr>
        <w:alias w:val="השכלה:"/>
        <w:tag w:val="השכלה:"/>
        <w:id w:val="807127995"/>
        <w:placeholder>
          <w:docPart w:val="C4864071BAC64077A386BE8DF292F0DC"/>
        </w:placeholder>
        <w:temporary/>
        <w:showingPlcHdr/>
        <w15:appearance w15:val="hidden"/>
      </w:sdtPr>
      <w:sdtEndPr/>
      <w:sdtContent>
        <w:p w14:paraId="24A58537" w14:textId="77777777" w:rsidR="006270A9" w:rsidRPr="004304C6" w:rsidRDefault="00EF6398">
          <w:pPr>
            <w:pStyle w:val="1"/>
            <w:bidi/>
            <w:rPr>
              <w:rFonts w:cs="David"/>
            </w:rPr>
          </w:pPr>
          <w:r w:rsidRPr="004304C6">
            <w:rPr>
              <w:rFonts w:cs="David"/>
              <w:rtl/>
              <w:lang w:eastAsia="he" w:bidi="he-IL"/>
            </w:rPr>
            <w:t>השכלה</w:t>
          </w:r>
        </w:p>
      </w:sdtContent>
    </w:sdt>
    <w:p w14:paraId="7CF45496" w14:textId="249AA580" w:rsidR="006270A9" w:rsidRDefault="006B6893" w:rsidP="006B6893">
      <w:pPr>
        <w:pStyle w:val="2"/>
        <w:bidi/>
        <w:rPr>
          <w:rFonts w:cs="David"/>
          <w:rtl/>
        </w:rPr>
      </w:pPr>
      <w:r w:rsidRPr="004304C6">
        <w:rPr>
          <w:rFonts w:cs="David" w:hint="cs"/>
          <w:rtl/>
          <w:lang w:bidi="he-IL"/>
        </w:rPr>
        <w:t>המרכז ללימודים אקדמאים, אור יהודה</w:t>
      </w:r>
      <w:r w:rsidR="009D5933" w:rsidRPr="004304C6">
        <w:rPr>
          <w:rFonts w:cs="David"/>
          <w:rtl/>
          <w:lang w:eastAsia="he" w:bidi="he-IL"/>
        </w:rPr>
        <w:t>| </w:t>
      </w:r>
      <w:r w:rsidR="00EF6398" w:rsidRPr="004304C6">
        <w:rPr>
          <w:rFonts w:cs="David" w:hint="cs"/>
          <w:rtl/>
          <w:lang w:bidi="he-IL"/>
        </w:rPr>
        <w:t>201</w:t>
      </w:r>
      <w:r w:rsidRPr="004304C6">
        <w:rPr>
          <w:rFonts w:cs="David" w:hint="cs"/>
          <w:rtl/>
          <w:lang w:bidi="he-IL"/>
        </w:rPr>
        <w:t>6</w:t>
      </w:r>
      <w:r w:rsidR="00EF6398" w:rsidRPr="004304C6">
        <w:rPr>
          <w:rFonts w:cs="David" w:hint="cs"/>
          <w:rtl/>
          <w:lang w:bidi="he-IL"/>
        </w:rPr>
        <w:t>-2019</w:t>
      </w:r>
      <w:r w:rsidR="009D5933" w:rsidRPr="004304C6">
        <w:rPr>
          <w:rFonts w:cs="David"/>
          <w:rtl/>
          <w:lang w:eastAsia="he" w:bidi="he-IL"/>
        </w:rPr>
        <w:t> | </w:t>
      </w:r>
      <w:r w:rsidR="00EF6398" w:rsidRPr="004304C6">
        <w:rPr>
          <w:rFonts w:cs="David" w:hint="cs"/>
          <w:rtl/>
          <w:lang w:bidi="he-IL"/>
        </w:rPr>
        <w:t>מל"א באור יהודה</w:t>
      </w:r>
    </w:p>
    <w:p w14:paraId="5BCBD2E6" w14:textId="75BE6C56" w:rsidR="00D42314" w:rsidRPr="00D42314" w:rsidRDefault="00D42314" w:rsidP="00D42314">
      <w:pPr>
        <w:pStyle w:val="aff5"/>
        <w:numPr>
          <w:ilvl w:val="0"/>
          <w:numId w:val="33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תואר ראשון </w:t>
      </w:r>
      <w:r w:rsidRPr="00D42314">
        <w:rPr>
          <w:rFonts w:ascii="David" w:hAnsi="David" w:cs="David"/>
          <w:sz w:val="24"/>
          <w:szCs w:val="24"/>
          <w:lang w:bidi="he-IL"/>
        </w:rPr>
        <w:t>B.A</w:t>
      </w: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 במערכות מידע עם התמחות באבטחת מידע ו-</w:t>
      </w:r>
      <w:r w:rsidRPr="00D42314">
        <w:rPr>
          <w:rFonts w:ascii="David" w:hAnsi="David" w:cs="David"/>
          <w:sz w:val="24"/>
          <w:szCs w:val="24"/>
          <w:lang w:bidi="he-IL"/>
        </w:rPr>
        <w:t>Cyber</w:t>
      </w:r>
    </w:p>
    <w:p w14:paraId="254F1957" w14:textId="024A1B18" w:rsidR="00D42314" w:rsidRPr="00D42314" w:rsidRDefault="00D42314" w:rsidP="00D42314">
      <w:pPr>
        <w:pStyle w:val="aff5"/>
        <w:numPr>
          <w:ilvl w:val="0"/>
          <w:numId w:val="33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תעודות אקדמיות : </w:t>
      </w:r>
      <w:r w:rsidRPr="00D42314">
        <w:rPr>
          <w:rFonts w:ascii="David" w:hAnsi="David" w:cs="David"/>
          <w:sz w:val="24"/>
          <w:szCs w:val="24"/>
          <w:lang w:bidi="he-IL"/>
        </w:rPr>
        <w:t>QA, Python, HTML, CSS, Java for Android</w:t>
      </w:r>
    </w:p>
    <w:p w14:paraId="6FFE0BE8" w14:textId="7AF04E94" w:rsidR="00D42314" w:rsidRPr="00D42314" w:rsidRDefault="00D42314" w:rsidP="00D42314">
      <w:pPr>
        <w:pStyle w:val="aff5"/>
        <w:numPr>
          <w:ilvl w:val="0"/>
          <w:numId w:val="33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ישנם פרויקטים אשר נעשו במסגרת הלימודים ב-</w:t>
      </w:r>
      <w:r w:rsidRPr="00D42314">
        <w:rPr>
          <w:rFonts w:ascii="David" w:hAnsi="David" w:cs="David"/>
          <w:sz w:val="24"/>
          <w:szCs w:val="24"/>
          <w:lang w:bidi="he-IL"/>
        </w:rPr>
        <w:t>Python</w:t>
      </w: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 וב-</w:t>
      </w:r>
      <w:r w:rsidRPr="00D42314">
        <w:rPr>
          <w:rFonts w:ascii="David" w:hAnsi="David" w:cs="David"/>
          <w:sz w:val="24"/>
          <w:szCs w:val="24"/>
          <w:lang w:bidi="he-IL"/>
        </w:rPr>
        <w:t>Html+PHP</w:t>
      </w:r>
    </w:p>
    <w:p w14:paraId="700385C3" w14:textId="5522027A" w:rsidR="00D42314" w:rsidRPr="00D42314" w:rsidRDefault="00D42314" w:rsidP="00D42314">
      <w:pPr>
        <w:pStyle w:val="aff5"/>
        <w:numPr>
          <w:ilvl w:val="0"/>
          <w:numId w:val="33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קורסים נוספים- ניתוח ועיצוב מערכות מידע, בסיס נתונים, תקשורת נתונים, </w:t>
      </w:r>
      <w:r w:rsidRPr="00D42314">
        <w:rPr>
          <w:rFonts w:ascii="David" w:hAnsi="David" w:cs="David"/>
          <w:sz w:val="24"/>
          <w:szCs w:val="24"/>
          <w:lang w:bidi="he-IL"/>
        </w:rPr>
        <w:t>JAVA</w:t>
      </w:r>
    </w:p>
    <w:p w14:paraId="14C5D711" w14:textId="4158C1D4" w:rsidR="00D42314" w:rsidRPr="00D42314" w:rsidRDefault="00D42314" w:rsidP="00D42314">
      <w:pPr>
        <w:pStyle w:val="aff5"/>
        <w:numPr>
          <w:ilvl w:val="0"/>
          <w:numId w:val="33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ביצוע פרויקטים קבוצתיים והנעת הקבוצה לעמידה בלוח זמנים צפוף</w:t>
      </w:r>
    </w:p>
    <w:p w14:paraId="72161AEB" w14:textId="48B6A51B" w:rsidR="006270A9" w:rsidRDefault="00906A38">
      <w:pPr>
        <w:pStyle w:val="1"/>
        <w:bidi/>
        <w:rPr>
          <w:rFonts w:cs="David"/>
          <w:rtl/>
        </w:rPr>
      </w:pPr>
      <w:sdt>
        <w:sdtPr>
          <w:rPr>
            <w:rFonts w:cs="David"/>
            <w:rtl/>
          </w:rPr>
          <w:alias w:val="ניסיון תעסוקתי:"/>
          <w:tag w:val="ניסיון תעסוקתי:"/>
          <w:id w:val="171684534"/>
          <w:placeholder>
            <w:docPart w:val="FE67E5C6001144A682D76B5F4F93232C"/>
          </w:placeholder>
          <w:temporary/>
          <w:showingPlcHdr/>
          <w15:appearance w15:val="hidden"/>
        </w:sdtPr>
        <w:sdtEndPr/>
        <w:sdtContent>
          <w:r w:rsidR="00EF6398" w:rsidRPr="004304C6">
            <w:rPr>
              <w:rFonts w:cs="David"/>
              <w:rtl/>
              <w:lang w:eastAsia="he" w:bidi="he-IL"/>
            </w:rPr>
            <w:t>ניסיון תעסוקתי</w:t>
          </w:r>
        </w:sdtContent>
      </w:sdt>
      <w:r w:rsidR="00F46375">
        <w:rPr>
          <w:rFonts w:cs="David"/>
          <w:rtl/>
        </w:rPr>
        <w:br/>
      </w:r>
    </w:p>
    <w:p w14:paraId="14CEA6B8" w14:textId="4BC61B49" w:rsidR="005A01F5" w:rsidRDefault="005A01F5" w:rsidP="00230B83">
      <w:pPr>
        <w:pStyle w:val="1"/>
        <w:bidi/>
        <w:rPr>
          <w:rFonts w:ascii="David" w:hAnsi="David" w:cs="David"/>
          <w:color w:val="auto"/>
          <w:sz w:val="24"/>
          <w:szCs w:val="24"/>
          <w:rtl/>
          <w:lang w:bidi="he-IL"/>
        </w:rPr>
      </w:pPr>
      <w:r w:rsidRPr="009157DB">
        <w:rPr>
          <w:rFonts w:ascii="David" w:hAnsi="David" w:cs="David"/>
          <w:color w:val="auto"/>
          <w:sz w:val="24"/>
          <w:szCs w:val="24"/>
          <w:lang w:bidi="he-IL"/>
        </w:rPr>
        <w:t>HELP DESK</w:t>
      </w:r>
      <w:r w:rsidRPr="009157DB">
        <w:rPr>
          <w:rFonts w:ascii="David" w:hAnsi="David" w:cs="David"/>
          <w:color w:val="auto"/>
          <w:sz w:val="24"/>
          <w:szCs w:val="24"/>
          <w:rtl/>
          <w:lang w:bidi="he-IL"/>
        </w:rPr>
        <w:t xml:space="preserve"> | כללית |2020</w:t>
      </w:r>
    </w:p>
    <w:p w14:paraId="0A118F9F" w14:textId="3EB0A409" w:rsidR="00F46375" w:rsidRDefault="00F46375" w:rsidP="00F46375">
      <w:pPr>
        <w:pStyle w:val="1"/>
        <w:numPr>
          <w:ilvl w:val="0"/>
          <w:numId w:val="29"/>
        </w:numPr>
        <w:bidi/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</w:pP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הקמה וניהול הרשאות למשתמשים במערכות </w:t>
      </w:r>
      <w:r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  <w:t>IDM</w:t>
      </w: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 ו-</w:t>
      </w:r>
      <w:r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  <w:t xml:space="preserve">Active </w:t>
      </w:r>
      <w:proofErr w:type="spellStart"/>
      <w:r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  <w:t>Directoty</w:t>
      </w:r>
      <w:proofErr w:type="spellEnd"/>
    </w:p>
    <w:p w14:paraId="1991BAD3" w14:textId="13D25024" w:rsidR="00F46375" w:rsidRDefault="00F46375" w:rsidP="00F46375">
      <w:pPr>
        <w:pStyle w:val="1"/>
        <w:numPr>
          <w:ilvl w:val="0"/>
          <w:numId w:val="29"/>
        </w:numPr>
        <w:bidi/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</w:pP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בעלת ידע בניהול משתמשים למערכות רפואיות בארגון: </w:t>
      </w:r>
      <w:proofErr w:type="spellStart"/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>קליקס</w:t>
      </w:r>
      <w:proofErr w:type="spellEnd"/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, </w:t>
      </w:r>
      <w:r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  <w:t>Q-flow</w:t>
      </w: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, </w:t>
      </w:r>
      <w:r>
        <w:rPr>
          <w:rFonts w:ascii="David" w:hAnsi="David" w:cs="David"/>
          <w:b w:val="0"/>
          <w:bCs w:val="0"/>
          <w:color w:val="auto"/>
          <w:sz w:val="24"/>
          <w:szCs w:val="24"/>
          <w:lang w:bidi="he-IL"/>
        </w:rPr>
        <w:t>Citrix</w:t>
      </w:r>
    </w:p>
    <w:p w14:paraId="40DB4637" w14:textId="66304CAF" w:rsidR="005A01F5" w:rsidRPr="00F46375" w:rsidRDefault="00F46375" w:rsidP="00F46375">
      <w:pPr>
        <w:pStyle w:val="1"/>
        <w:numPr>
          <w:ilvl w:val="0"/>
          <w:numId w:val="29"/>
        </w:numPr>
        <w:bidi/>
        <w:rPr>
          <w:rFonts w:ascii="David" w:hAnsi="David" w:cs="David"/>
          <w:b w:val="0"/>
          <w:bCs w:val="0"/>
          <w:color w:val="auto"/>
          <w:sz w:val="24"/>
          <w:szCs w:val="24"/>
          <w:rtl/>
          <w:lang w:bidi="he-IL"/>
        </w:rPr>
      </w:pPr>
      <w:r>
        <w:rPr>
          <w:rFonts w:ascii="David" w:hAnsi="David" w:cs="David" w:hint="cs"/>
          <w:b w:val="0"/>
          <w:bCs w:val="0"/>
          <w:color w:val="auto"/>
          <w:sz w:val="24"/>
          <w:szCs w:val="24"/>
          <w:rtl/>
          <w:lang w:bidi="he-IL"/>
        </w:rPr>
        <w:t>מתן מענה טכני פנים ארוני למטה החברה</w:t>
      </w:r>
      <w:r w:rsidR="005A01F5" w:rsidRPr="00F46375">
        <w:rPr>
          <w:rFonts w:cs="David"/>
          <w:b w:val="0"/>
          <w:bCs w:val="0"/>
          <w:color w:val="auto"/>
          <w:sz w:val="22"/>
          <w:szCs w:val="22"/>
          <w:rtl/>
          <w:lang w:bidi="he-IL"/>
        </w:rPr>
        <w:br/>
      </w:r>
    </w:p>
    <w:p w14:paraId="55139D49" w14:textId="21E8E170" w:rsidR="006270A9" w:rsidRDefault="00EF6398">
      <w:pPr>
        <w:pStyle w:val="2"/>
        <w:bidi/>
        <w:rPr>
          <w:rFonts w:cs="David"/>
          <w:rtl/>
        </w:rPr>
      </w:pPr>
      <w:r w:rsidRPr="004304C6">
        <w:rPr>
          <w:rFonts w:cs="David"/>
        </w:rPr>
        <w:t>HELP DESK</w:t>
      </w:r>
      <w:r w:rsidR="009D5933" w:rsidRPr="004304C6">
        <w:rPr>
          <w:rFonts w:cs="David"/>
          <w:rtl/>
          <w:lang w:eastAsia="he" w:bidi="he-IL"/>
        </w:rPr>
        <w:t> | </w:t>
      </w:r>
      <w:r w:rsidRPr="004304C6">
        <w:rPr>
          <w:rFonts w:cs="David" w:hint="cs"/>
          <w:rtl/>
          <w:lang w:bidi="he-IL"/>
        </w:rPr>
        <w:t>תעשייה אווירית</w:t>
      </w:r>
      <w:r w:rsidR="009D5933" w:rsidRPr="004304C6">
        <w:rPr>
          <w:rFonts w:cs="David"/>
          <w:rtl/>
          <w:lang w:eastAsia="he" w:bidi="he-IL"/>
        </w:rPr>
        <w:t> | </w:t>
      </w:r>
      <w:r w:rsidRPr="004304C6">
        <w:rPr>
          <w:rFonts w:cs="David" w:hint="cs"/>
          <w:rtl/>
          <w:lang w:bidi="he-IL"/>
        </w:rPr>
        <w:t>2018-2019</w:t>
      </w:r>
    </w:p>
    <w:p w14:paraId="7E1D5D5A" w14:textId="79B02B93" w:rsidR="00F46375" w:rsidRPr="00F46375" w:rsidRDefault="00F46375" w:rsidP="00F46375">
      <w:pPr>
        <w:pStyle w:val="aff5"/>
        <w:numPr>
          <w:ilvl w:val="0"/>
          <w:numId w:val="30"/>
        </w:numPr>
        <w:bidi/>
        <w:rPr>
          <w:rFonts w:ascii="David" w:hAnsi="David" w:cs="David"/>
          <w:sz w:val="24"/>
          <w:szCs w:val="24"/>
        </w:rPr>
      </w:pPr>
      <w:r w:rsidRPr="00F46375">
        <w:rPr>
          <w:rFonts w:ascii="David" w:hAnsi="David" w:cs="David"/>
          <w:sz w:val="24"/>
          <w:szCs w:val="24"/>
          <w:rtl/>
          <w:lang w:bidi="he-IL"/>
        </w:rPr>
        <w:t>ניהול משתמשים ב-</w:t>
      </w:r>
      <w:r w:rsidRPr="00F46375">
        <w:rPr>
          <w:rFonts w:ascii="David" w:hAnsi="David" w:cs="David"/>
          <w:sz w:val="24"/>
          <w:szCs w:val="24"/>
          <w:lang w:bidi="he-IL"/>
        </w:rPr>
        <w:t>Active Directory</w:t>
      </w:r>
    </w:p>
    <w:p w14:paraId="7684A913" w14:textId="51E92E41" w:rsidR="00F46375" w:rsidRPr="00F46375" w:rsidRDefault="00F46375" w:rsidP="00F46375">
      <w:pPr>
        <w:pStyle w:val="aff5"/>
        <w:numPr>
          <w:ilvl w:val="0"/>
          <w:numId w:val="30"/>
        </w:numPr>
        <w:bidi/>
        <w:rPr>
          <w:rFonts w:ascii="David" w:hAnsi="David" w:cs="David"/>
          <w:sz w:val="24"/>
          <w:szCs w:val="24"/>
        </w:rPr>
      </w:pPr>
      <w:r w:rsidRPr="00F46375">
        <w:rPr>
          <w:rFonts w:ascii="David" w:hAnsi="David" w:cs="David"/>
          <w:sz w:val="24"/>
          <w:szCs w:val="24"/>
          <w:rtl/>
          <w:lang w:bidi="he-IL"/>
        </w:rPr>
        <w:t xml:space="preserve">תמיכה ב- </w:t>
      </w:r>
      <w:r w:rsidRPr="00F46375">
        <w:rPr>
          <w:rFonts w:ascii="David" w:hAnsi="David" w:cs="David"/>
          <w:sz w:val="24"/>
          <w:szCs w:val="24"/>
          <w:lang w:bidi="he-IL"/>
        </w:rPr>
        <w:t>Office 2010-2016</w:t>
      </w:r>
    </w:p>
    <w:p w14:paraId="79A05DA2" w14:textId="65FAD493" w:rsidR="00F46375" w:rsidRPr="00F46375" w:rsidRDefault="00F46375" w:rsidP="00F46375">
      <w:pPr>
        <w:pStyle w:val="aff5"/>
        <w:numPr>
          <w:ilvl w:val="0"/>
          <w:numId w:val="30"/>
        </w:numPr>
        <w:bidi/>
        <w:rPr>
          <w:rFonts w:ascii="David" w:hAnsi="David" w:cs="David"/>
          <w:sz w:val="24"/>
          <w:szCs w:val="24"/>
        </w:rPr>
      </w:pPr>
      <w:r w:rsidRPr="00F46375">
        <w:rPr>
          <w:rFonts w:ascii="David" w:hAnsi="David" w:cs="David"/>
          <w:sz w:val="24"/>
          <w:szCs w:val="24"/>
          <w:rtl/>
          <w:lang w:bidi="he-IL"/>
        </w:rPr>
        <w:t xml:space="preserve">עבודה בסביבת מערכות </w:t>
      </w:r>
      <w:r w:rsidRPr="00F46375">
        <w:rPr>
          <w:rFonts w:ascii="David" w:hAnsi="David" w:cs="David"/>
          <w:sz w:val="24"/>
          <w:szCs w:val="24"/>
          <w:lang w:bidi="he-IL"/>
        </w:rPr>
        <w:t>CA</w:t>
      </w:r>
      <w:r w:rsidRPr="00F46375">
        <w:rPr>
          <w:rFonts w:ascii="David" w:hAnsi="David" w:cs="David"/>
          <w:sz w:val="24"/>
          <w:szCs w:val="24"/>
          <w:rtl/>
          <w:lang w:bidi="he-IL"/>
        </w:rPr>
        <w:t xml:space="preserve">, </w:t>
      </w:r>
      <w:r w:rsidRPr="00F46375">
        <w:rPr>
          <w:rFonts w:ascii="David" w:hAnsi="David" w:cs="David"/>
          <w:sz w:val="24"/>
          <w:szCs w:val="24"/>
          <w:lang w:bidi="he-IL"/>
        </w:rPr>
        <w:t>SCCM</w:t>
      </w:r>
    </w:p>
    <w:p w14:paraId="62BA0708" w14:textId="4E5A823D" w:rsidR="00F46375" w:rsidRPr="00F46375" w:rsidRDefault="00F46375" w:rsidP="00F46375">
      <w:pPr>
        <w:pStyle w:val="aff5"/>
        <w:numPr>
          <w:ilvl w:val="0"/>
          <w:numId w:val="30"/>
        </w:numPr>
        <w:bidi/>
        <w:rPr>
          <w:rFonts w:ascii="David" w:hAnsi="David" w:cs="David"/>
          <w:sz w:val="24"/>
          <w:szCs w:val="24"/>
        </w:rPr>
      </w:pPr>
      <w:r w:rsidRPr="00F46375">
        <w:rPr>
          <w:rFonts w:ascii="David" w:hAnsi="David" w:cs="David"/>
          <w:sz w:val="24"/>
          <w:szCs w:val="24"/>
          <w:rtl/>
          <w:lang w:bidi="he-IL"/>
        </w:rPr>
        <w:t>מתן מענה טכני פנים ארגוני למטה החברה</w:t>
      </w:r>
    </w:p>
    <w:p w14:paraId="2798D195" w14:textId="35904361" w:rsidR="006270A9" w:rsidRDefault="00EF6398">
      <w:pPr>
        <w:pStyle w:val="2"/>
        <w:bidi/>
        <w:rPr>
          <w:rFonts w:cs="David"/>
          <w:rtl/>
        </w:rPr>
      </w:pPr>
      <w:r w:rsidRPr="004304C6">
        <w:rPr>
          <w:rFonts w:cs="David" w:hint="cs"/>
          <w:rtl/>
          <w:lang w:bidi="he-IL"/>
        </w:rPr>
        <w:t>תמיכה טכנית</w:t>
      </w:r>
      <w:r w:rsidR="009D5933" w:rsidRPr="004304C6">
        <w:rPr>
          <w:rFonts w:cs="David"/>
          <w:rtl/>
          <w:lang w:eastAsia="he" w:bidi="he-IL"/>
        </w:rPr>
        <w:t> | </w:t>
      </w:r>
      <w:r w:rsidRPr="004304C6">
        <w:rPr>
          <w:rFonts w:cs="David" w:hint="cs"/>
          <w:rtl/>
          <w:lang w:bidi="he-IL"/>
        </w:rPr>
        <w:t>פרטנר</w:t>
      </w:r>
      <w:r w:rsidR="009D5933" w:rsidRPr="004304C6">
        <w:rPr>
          <w:rFonts w:cs="David"/>
          <w:rtl/>
          <w:lang w:eastAsia="he" w:bidi="he-IL"/>
        </w:rPr>
        <w:t> | </w:t>
      </w:r>
      <w:r w:rsidRPr="004304C6">
        <w:rPr>
          <w:rFonts w:cs="David" w:hint="cs"/>
          <w:rtl/>
          <w:lang w:bidi="he-IL"/>
        </w:rPr>
        <w:t>2017</w:t>
      </w:r>
    </w:p>
    <w:p w14:paraId="7A75B19B" w14:textId="3C7FB654" w:rsidR="00D42314" w:rsidRPr="00D42314" w:rsidRDefault="00D42314" w:rsidP="00D42314">
      <w:pPr>
        <w:pStyle w:val="aff5"/>
        <w:numPr>
          <w:ilvl w:val="0"/>
          <w:numId w:val="32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פתרון תקלות בתחום האינטרנט הביתי</w:t>
      </w:r>
    </w:p>
    <w:p w14:paraId="07F06DC5" w14:textId="730E3E46" w:rsidR="0097605D" w:rsidRDefault="00EF6398" w:rsidP="0097605D">
      <w:pPr>
        <w:pStyle w:val="2"/>
        <w:bidi/>
        <w:rPr>
          <w:rFonts w:cs="David"/>
          <w:rtl/>
        </w:rPr>
      </w:pPr>
      <w:r w:rsidRPr="004304C6">
        <w:rPr>
          <w:rFonts w:cs="David" w:hint="cs"/>
          <w:rtl/>
          <w:lang w:bidi="he-IL"/>
        </w:rPr>
        <w:t>טכנאית אלקטרוניקה</w:t>
      </w:r>
      <w:r w:rsidRPr="004304C6">
        <w:rPr>
          <w:rFonts w:cs="David"/>
          <w:rtl/>
          <w:lang w:eastAsia="he" w:bidi="he-IL"/>
        </w:rPr>
        <w:t xml:space="preserve"> | </w:t>
      </w:r>
      <w:r w:rsidRPr="004304C6">
        <w:rPr>
          <w:rFonts w:cs="David" w:hint="cs"/>
          <w:rtl/>
          <w:lang w:bidi="he-IL"/>
        </w:rPr>
        <w:t>בסיס חצור חיל האוויר</w:t>
      </w:r>
      <w:r w:rsidRPr="004304C6">
        <w:rPr>
          <w:rFonts w:cs="David"/>
          <w:rtl/>
          <w:lang w:eastAsia="he" w:bidi="he-IL"/>
        </w:rPr>
        <w:t> | </w:t>
      </w:r>
      <w:r w:rsidRPr="004304C6">
        <w:rPr>
          <w:rFonts w:cs="David" w:hint="cs"/>
          <w:rtl/>
          <w:lang w:bidi="he-IL"/>
        </w:rPr>
        <w:t>2012-2014</w:t>
      </w:r>
    </w:p>
    <w:p w14:paraId="047803DC" w14:textId="2439313E" w:rsidR="00F46375" w:rsidRPr="00D42314" w:rsidRDefault="00F46375" w:rsidP="00F46375">
      <w:pPr>
        <w:pStyle w:val="aff5"/>
        <w:numPr>
          <w:ilvl w:val="0"/>
          <w:numId w:val="31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בודקת מכשירי מודיעין אוויר</w:t>
      </w:r>
    </w:p>
    <w:p w14:paraId="4122D437" w14:textId="5E89E7D6" w:rsidR="00F46375" w:rsidRPr="00D42314" w:rsidRDefault="00F46375" w:rsidP="00F46375">
      <w:pPr>
        <w:pStyle w:val="aff5"/>
        <w:numPr>
          <w:ilvl w:val="0"/>
          <w:numId w:val="31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טיפול בתקלות באופן עצמאי התחומים ל"א, נש"ר, כח"ן ובקר"י ובדרג ב'</w:t>
      </w:r>
    </w:p>
    <w:p w14:paraId="6B8FE81D" w14:textId="75A56B36" w:rsidR="00D42314" w:rsidRPr="00D42314" w:rsidRDefault="00D42314" w:rsidP="00D42314">
      <w:pPr>
        <w:pStyle w:val="aff5"/>
        <w:numPr>
          <w:ilvl w:val="0"/>
          <w:numId w:val="31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ביצעתי הדרכות לחיילים חדשים בתחומי ההתמחות השונים</w:t>
      </w:r>
    </w:p>
    <w:p w14:paraId="660EF47F" w14:textId="43AC0C77" w:rsidR="00D42314" w:rsidRPr="00D42314" w:rsidRDefault="00D42314" w:rsidP="00D42314">
      <w:pPr>
        <w:pStyle w:val="aff5"/>
        <w:numPr>
          <w:ilvl w:val="0"/>
          <w:numId w:val="31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>אחראית על חלוקת כ"א, אחראית על ביקורות, אישורים/היתרים ובדיקות שבועיות</w:t>
      </w:r>
    </w:p>
    <w:p w14:paraId="3A6704C7" w14:textId="1A55AC4F" w:rsidR="00D42314" w:rsidRPr="00D42314" w:rsidRDefault="00D42314" w:rsidP="00D42314">
      <w:pPr>
        <w:pStyle w:val="aff5"/>
        <w:numPr>
          <w:ilvl w:val="0"/>
          <w:numId w:val="31"/>
        </w:numPr>
        <w:bidi/>
        <w:rPr>
          <w:rFonts w:ascii="David" w:hAnsi="David" w:cs="David"/>
          <w:sz w:val="24"/>
          <w:szCs w:val="24"/>
        </w:rPr>
      </w:pPr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מצטיינת גף </w:t>
      </w:r>
      <w:proofErr w:type="spellStart"/>
      <w:r w:rsidRPr="00D42314">
        <w:rPr>
          <w:rFonts w:ascii="David" w:hAnsi="David" w:cs="David"/>
          <w:sz w:val="24"/>
          <w:szCs w:val="24"/>
          <w:rtl/>
          <w:lang w:bidi="he-IL"/>
        </w:rPr>
        <w:t>אוויוניקה</w:t>
      </w:r>
      <w:proofErr w:type="spellEnd"/>
      <w:r w:rsidRPr="00D42314">
        <w:rPr>
          <w:rFonts w:ascii="David" w:hAnsi="David" w:cs="David"/>
          <w:sz w:val="24"/>
          <w:szCs w:val="24"/>
          <w:rtl/>
          <w:lang w:bidi="he-IL"/>
        </w:rPr>
        <w:t xml:space="preserve"> לשנת 2014</w:t>
      </w:r>
    </w:p>
    <w:p w14:paraId="614FBFC5" w14:textId="77777777" w:rsidR="00DF02D5" w:rsidRPr="004304C6" w:rsidRDefault="00EF6398" w:rsidP="00DF02D5">
      <w:pPr>
        <w:pStyle w:val="1"/>
        <w:bidi/>
        <w:rPr>
          <w:rFonts w:cs="David"/>
          <w:rtl/>
          <w:lang w:bidi="he-IL"/>
        </w:rPr>
      </w:pPr>
      <w:r w:rsidRPr="004304C6">
        <w:rPr>
          <w:rFonts w:cs="David" w:hint="cs"/>
          <w:rtl/>
          <w:lang w:bidi="he-IL"/>
        </w:rPr>
        <w:t>שפות</w:t>
      </w:r>
    </w:p>
    <w:p w14:paraId="4B7CC2B4" w14:textId="77777777" w:rsidR="00DF02D5" w:rsidRPr="00D42314" w:rsidRDefault="00EF6398" w:rsidP="009E7D94">
      <w:pPr>
        <w:pStyle w:val="a"/>
        <w:bidi/>
        <w:rPr>
          <w:rFonts w:cs="David"/>
          <w:sz w:val="24"/>
          <w:szCs w:val="24"/>
        </w:rPr>
      </w:pPr>
      <w:r w:rsidRPr="00D42314">
        <w:rPr>
          <w:rFonts w:ascii="Times New Roman" w:hAnsi="Times New Roman" w:cs="David" w:hint="cs"/>
          <w:sz w:val="24"/>
          <w:szCs w:val="24"/>
          <w:rtl/>
          <w:lang w:bidi="he-IL"/>
        </w:rPr>
        <w:t xml:space="preserve">עברית </w:t>
      </w:r>
      <w:r w:rsidRPr="00D42314">
        <w:rPr>
          <w:rFonts w:ascii="Times New Roman" w:hAnsi="Times New Roman" w:cs="David"/>
          <w:sz w:val="24"/>
          <w:szCs w:val="24"/>
          <w:rtl/>
          <w:lang w:bidi="he-IL"/>
        </w:rPr>
        <w:t>–</w:t>
      </w:r>
      <w:r w:rsidRPr="00D42314">
        <w:rPr>
          <w:rFonts w:ascii="Times New Roman" w:hAnsi="Times New Roman" w:cs="David" w:hint="cs"/>
          <w:sz w:val="24"/>
          <w:szCs w:val="24"/>
          <w:rtl/>
          <w:lang w:bidi="he-IL"/>
        </w:rPr>
        <w:t xml:space="preserve"> שפת אם , אנגלית- רמה טובה</w:t>
      </w:r>
    </w:p>
    <w:p w14:paraId="0C4660F0" w14:textId="77777777" w:rsidR="0097605D" w:rsidRPr="004304C6" w:rsidRDefault="0097605D" w:rsidP="0097605D">
      <w:pPr>
        <w:pStyle w:val="a"/>
        <w:numPr>
          <w:ilvl w:val="0"/>
          <w:numId w:val="0"/>
        </w:numPr>
        <w:bidi/>
        <w:rPr>
          <w:rFonts w:cs="David"/>
          <w:lang w:bidi="he-IL"/>
        </w:rPr>
      </w:pPr>
    </w:p>
    <w:sectPr w:rsidR="0097605D" w:rsidRPr="004304C6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02094" w14:textId="77777777" w:rsidR="00906A38" w:rsidRDefault="00906A38">
      <w:pPr>
        <w:spacing w:after="0"/>
      </w:pPr>
      <w:r>
        <w:separator/>
      </w:r>
    </w:p>
  </w:endnote>
  <w:endnote w:type="continuationSeparator" w:id="0">
    <w:p w14:paraId="37B8DE77" w14:textId="77777777" w:rsidR="00906A38" w:rsidRDefault="00906A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75FCB" w14:textId="77777777" w:rsidR="006270A9" w:rsidRDefault="00EF6398">
    <w:pPr>
      <w:pStyle w:val="aa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4304C6" w:rsidRPr="004304C6">
      <w:rPr>
        <w:noProof/>
        <w:rtl/>
        <w:lang w:eastAsia="he" w:bidi="he-IL"/>
      </w:rPr>
      <w:t>2</w:t>
    </w:r>
    <w:r>
      <w:rPr>
        <w:noProof/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D964B4" w14:textId="77777777" w:rsidR="00906A38" w:rsidRDefault="00906A38">
      <w:pPr>
        <w:spacing w:after="0"/>
      </w:pPr>
      <w:r>
        <w:separator/>
      </w:r>
    </w:p>
  </w:footnote>
  <w:footnote w:type="continuationSeparator" w:id="0">
    <w:p w14:paraId="6771E17F" w14:textId="77777777" w:rsidR="00906A38" w:rsidRDefault="00906A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CC225A"/>
    <w:lvl w:ilvl="0">
      <w:start w:val="1"/>
      <w:numFmt w:val="bullet"/>
      <w:pStyle w:val="a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2E2157"/>
    <w:multiLevelType w:val="hybridMultilevel"/>
    <w:tmpl w:val="2D9E51CC"/>
    <w:lvl w:ilvl="0" w:tplc="116467F4">
      <w:start w:val="2018"/>
      <w:numFmt w:val="bullet"/>
      <w:lvlText w:val="-"/>
      <w:lvlJc w:val="left"/>
      <w:pPr>
        <w:ind w:left="-207" w:hanging="360"/>
      </w:pPr>
      <w:rPr>
        <w:rFonts w:ascii="Arial" w:eastAsia="Times New Roman" w:hAnsi="Arial" w:cs="Arial" w:hint="default"/>
      </w:rPr>
    </w:lvl>
    <w:lvl w:ilvl="1" w:tplc="7BC4A518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168083BC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556A1DCC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9FEA3C84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F466B5F2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814A97CE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2E6C42EC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D79C34F4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3" w15:restartNumberingAfterBreak="0">
    <w:nsid w:val="0B381D74"/>
    <w:multiLevelType w:val="hybridMultilevel"/>
    <w:tmpl w:val="58A63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2B727A"/>
    <w:multiLevelType w:val="hybridMultilevel"/>
    <w:tmpl w:val="1B50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87C5480"/>
    <w:multiLevelType w:val="hybridMultilevel"/>
    <w:tmpl w:val="BD7C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7927529"/>
    <w:multiLevelType w:val="hybridMultilevel"/>
    <w:tmpl w:val="E006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6DD3390"/>
    <w:multiLevelType w:val="hybridMultilevel"/>
    <w:tmpl w:val="B0EE3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B5CC2"/>
    <w:multiLevelType w:val="hybridMultilevel"/>
    <w:tmpl w:val="592437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 w15:restartNumberingAfterBreak="0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90F16B1"/>
    <w:multiLevelType w:val="hybridMultilevel"/>
    <w:tmpl w:val="4D52DA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C147B"/>
    <w:multiLevelType w:val="hybridMultilevel"/>
    <w:tmpl w:val="C15EA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21"/>
  </w:num>
  <w:num w:numId="16">
    <w:abstractNumId w:val="14"/>
  </w:num>
  <w:num w:numId="17">
    <w:abstractNumId w:val="19"/>
  </w:num>
  <w:num w:numId="18">
    <w:abstractNumId w:val="10"/>
  </w:num>
  <w:num w:numId="19">
    <w:abstractNumId w:val="26"/>
  </w:num>
  <w:num w:numId="20">
    <w:abstractNumId w:val="22"/>
  </w:num>
  <w:num w:numId="21">
    <w:abstractNumId w:val="11"/>
  </w:num>
  <w:num w:numId="22">
    <w:abstractNumId w:val="18"/>
  </w:num>
  <w:num w:numId="23">
    <w:abstractNumId w:val="25"/>
  </w:num>
  <w:num w:numId="24">
    <w:abstractNumId w:val="12"/>
  </w:num>
  <w:num w:numId="25">
    <w:abstractNumId w:val="24"/>
  </w:num>
  <w:num w:numId="26">
    <w:abstractNumId w:val="11"/>
  </w:num>
  <w:num w:numId="27">
    <w:abstractNumId w:val="23"/>
  </w:num>
  <w:num w:numId="28">
    <w:abstractNumId w:val="28"/>
  </w:num>
  <w:num w:numId="29">
    <w:abstractNumId w:val="17"/>
  </w:num>
  <w:num w:numId="30">
    <w:abstractNumId w:val="20"/>
  </w:num>
  <w:num w:numId="31">
    <w:abstractNumId w:val="13"/>
  </w:num>
  <w:num w:numId="32">
    <w:abstractNumId w:val="15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172"/>
    <w:rsid w:val="0008512B"/>
    <w:rsid w:val="000A4F59"/>
    <w:rsid w:val="001055C5"/>
    <w:rsid w:val="00141A4C"/>
    <w:rsid w:val="00177480"/>
    <w:rsid w:val="001812AF"/>
    <w:rsid w:val="001B29CF"/>
    <w:rsid w:val="00230B83"/>
    <w:rsid w:val="0028220F"/>
    <w:rsid w:val="0030306C"/>
    <w:rsid w:val="00303DE9"/>
    <w:rsid w:val="003055D1"/>
    <w:rsid w:val="00356C14"/>
    <w:rsid w:val="00381212"/>
    <w:rsid w:val="004304C6"/>
    <w:rsid w:val="004633AA"/>
    <w:rsid w:val="00467A61"/>
    <w:rsid w:val="004A74DE"/>
    <w:rsid w:val="004B2066"/>
    <w:rsid w:val="005A01F5"/>
    <w:rsid w:val="005B76D7"/>
    <w:rsid w:val="00617B26"/>
    <w:rsid w:val="006270A9"/>
    <w:rsid w:val="00637172"/>
    <w:rsid w:val="00675956"/>
    <w:rsid w:val="00681034"/>
    <w:rsid w:val="006B6893"/>
    <w:rsid w:val="00764CF7"/>
    <w:rsid w:val="0076612F"/>
    <w:rsid w:val="00775A78"/>
    <w:rsid w:val="007D5DCA"/>
    <w:rsid w:val="00810382"/>
    <w:rsid w:val="00816216"/>
    <w:rsid w:val="0087734B"/>
    <w:rsid w:val="008B6181"/>
    <w:rsid w:val="008C20CB"/>
    <w:rsid w:val="00906A38"/>
    <w:rsid w:val="009157DB"/>
    <w:rsid w:val="00943F08"/>
    <w:rsid w:val="00973A8A"/>
    <w:rsid w:val="0097605D"/>
    <w:rsid w:val="009D5933"/>
    <w:rsid w:val="009E392C"/>
    <w:rsid w:val="009E7D94"/>
    <w:rsid w:val="00A46290"/>
    <w:rsid w:val="00B71C75"/>
    <w:rsid w:val="00B75627"/>
    <w:rsid w:val="00B97970"/>
    <w:rsid w:val="00BA74D8"/>
    <w:rsid w:val="00BD768D"/>
    <w:rsid w:val="00C10FF1"/>
    <w:rsid w:val="00C4623C"/>
    <w:rsid w:val="00C526BC"/>
    <w:rsid w:val="00C61F8E"/>
    <w:rsid w:val="00CF2EB2"/>
    <w:rsid w:val="00D42314"/>
    <w:rsid w:val="00DF02D5"/>
    <w:rsid w:val="00E23D54"/>
    <w:rsid w:val="00E83E4B"/>
    <w:rsid w:val="00ED7C44"/>
    <w:rsid w:val="00EF1267"/>
    <w:rsid w:val="00EF6398"/>
    <w:rsid w:val="00F21100"/>
    <w:rsid w:val="00F46375"/>
    <w:rsid w:val="00F97884"/>
    <w:rsid w:val="00FB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AD07"/>
  <w15:chartTrackingRefBased/>
  <w15:docId w15:val="{E11DD2DC-8EF6-4E73-8339-036A9EC4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20CB"/>
    <w:rPr>
      <w:rFonts w:cstheme="minorHAnsi"/>
    </w:rPr>
  </w:style>
  <w:style w:type="paragraph" w:styleId="1">
    <w:name w:val="heading 1"/>
    <w:basedOn w:val="a1"/>
    <w:link w:val="10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כותרת עליונה תו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b">
    <w:name w:val="כותרת תחתונה תו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כותרת 1 תו"/>
    <w:basedOn w:val="a2"/>
    <w:link w:val="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0">
    <w:name w:val="כותרת 2 תו"/>
    <w:basedOn w:val="a2"/>
    <w:link w:val="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0">
    <w:name w:val="ציטוט חזק תו"/>
    <w:basedOn w:val="a2"/>
    <w:link w:val="af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1">
    <w:name w:val="Body Text 3"/>
    <w:basedOn w:val="a1"/>
    <w:link w:val="32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2">
    <w:name w:val="גוף טקסט 3 תו"/>
    <w:basedOn w:val="a2"/>
    <w:link w:val="31"/>
    <w:uiPriority w:val="99"/>
    <w:semiHidden/>
    <w:rsid w:val="00E83E4B"/>
    <w:rPr>
      <w:szCs w:val="16"/>
    </w:rPr>
  </w:style>
  <w:style w:type="paragraph" w:styleId="af1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3">
    <w:name w:val="Body Text Indent 3"/>
    <w:basedOn w:val="a1"/>
    <w:link w:val="34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2"/>
    <w:link w:val="33"/>
    <w:uiPriority w:val="99"/>
    <w:semiHidden/>
    <w:rsid w:val="00E83E4B"/>
    <w:rPr>
      <w:szCs w:val="16"/>
    </w:rPr>
  </w:style>
  <w:style w:type="character" w:styleId="af2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3">
    <w:name w:val="Document Map"/>
    <w:basedOn w:val="a1"/>
    <w:link w:val="af4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4">
    <w:name w:val="מפת מסמך תו"/>
    <w:basedOn w:val="a2"/>
    <w:link w:val="af3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כותרת 8 תו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5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6">
    <w:name w:val="Balloon Text"/>
    <w:basedOn w:val="a1"/>
    <w:link w:val="af7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7">
    <w:name w:val="טקסט בלונים תו"/>
    <w:basedOn w:val="a2"/>
    <w:link w:val="af6"/>
    <w:uiPriority w:val="99"/>
    <w:semiHidden/>
    <w:rsid w:val="0028220F"/>
    <w:rPr>
      <w:rFonts w:ascii="Segoe UI" w:hAnsi="Segoe UI" w:cs="Segoe UI"/>
      <w:szCs w:val="18"/>
    </w:rPr>
  </w:style>
  <w:style w:type="paragraph" w:styleId="af8">
    <w:name w:val="annotation text"/>
    <w:basedOn w:val="a1"/>
    <w:link w:val="af9"/>
    <w:uiPriority w:val="99"/>
    <w:semiHidden/>
    <w:unhideWhenUsed/>
    <w:rsid w:val="0028220F"/>
    <w:rPr>
      <w:szCs w:val="20"/>
    </w:rPr>
  </w:style>
  <w:style w:type="character" w:customStyle="1" w:styleId="af9">
    <w:name w:val="טקסט הערה תו"/>
    <w:basedOn w:val="a2"/>
    <w:link w:val="af8"/>
    <w:uiPriority w:val="99"/>
    <w:semiHidden/>
    <w:rsid w:val="0028220F"/>
    <w:rPr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28220F"/>
    <w:rPr>
      <w:b/>
      <w:bCs/>
    </w:rPr>
  </w:style>
  <w:style w:type="character" w:customStyle="1" w:styleId="afb">
    <w:name w:val="נושא הערה תו"/>
    <w:basedOn w:val="af9"/>
    <w:link w:val="afa"/>
    <w:uiPriority w:val="99"/>
    <w:semiHidden/>
    <w:rsid w:val="0028220F"/>
    <w:rPr>
      <w:b/>
      <w:bCs/>
      <w:szCs w:val="20"/>
    </w:rPr>
  </w:style>
  <w:style w:type="paragraph" w:styleId="afc">
    <w:name w:val="endnote text"/>
    <w:basedOn w:val="a1"/>
    <w:link w:val="afd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d">
    <w:name w:val="טקסט הערת סיום תו"/>
    <w:basedOn w:val="a2"/>
    <w:link w:val="afc"/>
    <w:uiPriority w:val="99"/>
    <w:semiHidden/>
    <w:rsid w:val="0028220F"/>
    <w:rPr>
      <w:szCs w:val="20"/>
    </w:rPr>
  </w:style>
  <w:style w:type="paragraph" w:styleId="afe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">
    <w:name w:val="footnote text"/>
    <w:basedOn w:val="a1"/>
    <w:link w:val="aff0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0">
    <w:name w:val="טקסט הערת שוליים תו"/>
    <w:basedOn w:val="a2"/>
    <w:link w:val="aff"/>
    <w:uiPriority w:val="99"/>
    <w:semiHidden/>
    <w:rsid w:val="0028220F"/>
    <w:rPr>
      <w:szCs w:val="20"/>
    </w:rPr>
  </w:style>
  <w:style w:type="character" w:styleId="HTMLCode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1">
    <w:name w:val="macro"/>
    <w:link w:val="aff2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2">
    <w:name w:val="טקסט מאקרו תו"/>
    <w:basedOn w:val="a2"/>
    <w:link w:val="aff1"/>
    <w:uiPriority w:val="99"/>
    <w:semiHidden/>
    <w:rsid w:val="0028220F"/>
    <w:rPr>
      <w:rFonts w:ascii="Consolas" w:hAnsi="Consolas"/>
      <w:szCs w:val="20"/>
    </w:rPr>
  </w:style>
  <w:style w:type="paragraph" w:styleId="aff3">
    <w:name w:val="Plain Text"/>
    <w:basedOn w:val="a1"/>
    <w:link w:val="aff4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4">
    <w:name w:val="טקסט רגיל תו"/>
    <w:basedOn w:val="a2"/>
    <w:link w:val="aff3"/>
    <w:uiPriority w:val="99"/>
    <w:semiHidden/>
    <w:rsid w:val="0028220F"/>
    <w:rPr>
      <w:rFonts w:ascii="Consolas" w:hAnsi="Consolas"/>
      <w:szCs w:val="21"/>
    </w:rPr>
  </w:style>
  <w:style w:type="character" w:customStyle="1" w:styleId="30">
    <w:name w:val="כותרת 3 תו"/>
    <w:basedOn w:val="a2"/>
    <w:link w:val="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aff5">
    <w:name w:val="List Paragraph"/>
    <w:basedOn w:val="a1"/>
    <w:uiPriority w:val="34"/>
    <w:unhideWhenUsed/>
    <w:qFormat/>
    <w:rsid w:val="00DF02D5"/>
    <w:pPr>
      <w:ind w:left="720"/>
      <w:contextualSpacing/>
    </w:pPr>
  </w:style>
  <w:style w:type="character" w:styleId="aff6">
    <w:name w:val="Unresolved Mention"/>
    <w:basedOn w:val="a2"/>
    <w:uiPriority w:val="99"/>
    <w:semiHidden/>
    <w:unhideWhenUsed/>
    <w:rsid w:val="004B2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9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it.borshtien@gmail.com%20|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H9U6MB" Type="http://schemas.openxmlformats.org/officeDocument/2006/relationships/image" Target="media/BDNF3V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nit\AppData\Roaming\Microsoft\Templates\&#1511;&#1493;&#1512;&#1493;&#1514;%20&#1495;&#1497;&#1497;&#1501;%20(&#1510;&#1489;&#150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4864071BAC64077A386BE8DF292F0D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FF56A57-567C-4AB3-955A-288EB44D9DCD}"/>
      </w:docPartPr>
      <w:docPartBody>
        <w:p w:rsidR="00E23D54" w:rsidRDefault="005C62C2">
          <w:pPr>
            <w:pStyle w:val="C4864071BAC64077A386BE8DF292F0DC"/>
          </w:pPr>
          <w:r>
            <w:rPr>
              <w:rtl/>
              <w:lang w:eastAsia="he"/>
            </w:rPr>
            <w:t>השכלה</w:t>
          </w:r>
        </w:p>
      </w:docPartBody>
    </w:docPart>
    <w:docPart>
      <w:docPartPr>
        <w:name w:val="FE67E5C6001144A682D76B5F4F93232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8B89B17-B31C-4971-A0D2-32D5DF4F3D22}"/>
      </w:docPartPr>
      <w:docPartBody>
        <w:p w:rsidR="00E23D54" w:rsidRDefault="005C62C2">
          <w:pPr>
            <w:pStyle w:val="FE67E5C6001144A682D76B5F4F93232C"/>
          </w:pPr>
          <w:r>
            <w:rPr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02"/>
    <w:rsid w:val="002B0F8E"/>
    <w:rsid w:val="00335639"/>
    <w:rsid w:val="00341BDE"/>
    <w:rsid w:val="003A27F0"/>
    <w:rsid w:val="003A617C"/>
    <w:rsid w:val="005C62C2"/>
    <w:rsid w:val="0061506A"/>
    <w:rsid w:val="006301BB"/>
    <w:rsid w:val="00780EF1"/>
    <w:rsid w:val="008F5872"/>
    <w:rsid w:val="00D742BA"/>
    <w:rsid w:val="00D81AB7"/>
    <w:rsid w:val="00E23D54"/>
    <w:rsid w:val="00E50BC9"/>
    <w:rsid w:val="00E7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4864071BAC64077A386BE8DF292F0DC">
    <w:name w:val="C4864071BAC64077A386BE8DF292F0DC"/>
    <w:pPr>
      <w:bidi/>
    </w:pPr>
  </w:style>
  <w:style w:type="paragraph" w:customStyle="1" w:styleId="FE67E5C6001144A682D76B5F4F93232C">
    <w:name w:val="FE67E5C6001144A682D76B5F4F93232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6D147-CC76-4B54-8F16-B29F05119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(צבע).dotx</Template>
  <TotalTime>75</TotalTime>
  <Pages>1</Pages>
  <Words>249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Yonit</cp:lastModifiedBy>
  <cp:revision>19</cp:revision>
  <dcterms:created xsi:type="dcterms:W3CDTF">2019-09-06T05:07:00Z</dcterms:created>
  <dcterms:modified xsi:type="dcterms:W3CDTF">2020-12-02T17:04:00Z</dcterms:modified>
</cp:coreProperties>
</file>