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200"/>
                    <pic:cNvPicPr/>
                  </pic:nvPicPr>
                  <pic:blipFill>
                    <a:blip xmlns:r="http://schemas.openxmlformats.org/officeDocument/2006/relationships" r:embed="rIdHT3EG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7779" w:rsidRPr="00417779" w:rsidP="0066281A" w14:paraId="09C05C58" w14:textId="3114C9DB">
      <w:pPr>
        <w:spacing w:after="0" w:line="360" w:lineRule="auto"/>
        <w:ind w:right="-142"/>
        <w:jc w:val="center"/>
        <w:rPr>
          <w:rFonts w:ascii="Arial" w:eastAsia="MS Mincho" w:hAnsi="Arial"/>
          <w:rtl/>
        </w:rPr>
      </w:pPr>
      <w:r>
        <w:rPr>
          <w:rFonts w:ascii="Arial" w:eastAsia="MS Mincho" w:hAnsi="Arial" w:hint="cs"/>
          <w:b/>
          <w:bCs/>
          <w:sz w:val="32"/>
          <w:szCs w:val="32"/>
          <w:rtl/>
        </w:rPr>
        <w:t>אבי ליבנה</w:t>
      </w:r>
    </w:p>
    <w:p w:rsidR="003F6E33" w:rsidRPr="009864EE" w:rsidP="003F6E33" w14:paraId="150B52EF" w14:textId="5421337E">
      <w:pPr>
        <w:spacing w:after="0" w:line="360" w:lineRule="auto"/>
        <w:ind w:right="-142"/>
        <w:jc w:val="center"/>
        <w:rPr>
          <w:rFonts w:ascii="Arial" w:eastAsia="MS Mincho" w:hAnsi="Arial"/>
          <w:rtl/>
        </w:rPr>
      </w:pPr>
      <w:r>
        <w:rPr>
          <w:rFonts w:ascii="Arial" w:hAnsi="Arial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59055</wp:posOffset>
                </wp:positionH>
                <wp:positionV relativeFrom="paragraph">
                  <wp:posOffset>228599</wp:posOffset>
                </wp:positionV>
                <wp:extent cx="6732270" cy="0"/>
                <wp:effectExtent l="0" t="19050" r="3048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2270" cy="0"/>
                        </a:xfrm>
                        <a:prstGeom prst="straightConnector1">
                          <a:avLst/>
                        </a:prstGeom>
                        <a:noFill/>
                        <a:ln w="38100" cmpd="dbl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C6D9F1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5" type="#_x0000_t32" style="width:530.1pt;height:0;margin-top:18pt;margin-left:4.65pt;mso-height-percent:0;mso-height-relative:page;mso-position-horizontal-relative:margin;mso-width-percent:0;mso-width-relative:page;mso-wrap-distance-bottom:0pt;mso-wrap-distance-left:9pt;mso-wrap-distance-right:9pt;mso-wrap-distance-top:0pt;mso-wrap-style:square;position:absolute;visibility:visible;z-index:251659264" strokecolor="#44546a" strokeweight="3pt">
                <v:stroke linestyle="thinThin"/>
                <v:shadow color="#c6d9f1"/>
                <w10:wrap anchorx="margin"/>
              </v:shape>
            </w:pict>
          </mc:Fallback>
        </mc:AlternateContent>
      </w:r>
      <w:r w:rsidR="005F6CD7">
        <w:rPr>
          <w:rFonts w:ascii="Arial" w:hAnsi="Arial" w:hint="cs"/>
          <w:rtl/>
        </w:rPr>
        <w:t>8</w:t>
      </w:r>
      <w:r w:rsidR="00E55F3F">
        <w:rPr>
          <w:rFonts w:ascii="Arial" w:hAnsi="Arial" w:hint="cs"/>
          <w:rtl/>
        </w:rPr>
        <w:t>459</w:t>
      </w:r>
      <w:r w:rsidR="00DD232F">
        <w:rPr>
          <w:rFonts w:ascii="Arial" w:hAnsi="Arial" w:hint="cs"/>
          <w:rtl/>
        </w:rPr>
        <w:t>398</w:t>
      </w:r>
      <w:r w:rsidRPr="003D68E1" w:rsidR="000962CD">
        <w:rPr>
          <w:rFonts w:ascii="Arial" w:hAnsi="Arial"/>
          <w:rtl/>
        </w:rPr>
        <w:t xml:space="preserve"> </w:t>
      </w:r>
      <w:r w:rsidR="00DD232F">
        <w:rPr>
          <w:rFonts w:ascii="Arial" w:hAnsi="Arial"/>
        </w:rPr>
        <w:t>052-</w:t>
      </w:r>
      <w:r w:rsidRPr="003D68E1" w:rsidR="000962CD">
        <w:rPr>
          <w:rFonts w:ascii="Arial" w:hAnsi="Arial"/>
          <w:rtl/>
        </w:rPr>
        <w:t xml:space="preserve"> </w:t>
      </w:r>
      <w:r w:rsidRPr="00417779">
        <w:rPr>
          <w:rFonts w:ascii="Arial" w:eastAsia="MS Mincho" w:hAnsi="Arial" w:hint="cs"/>
          <w:rtl/>
        </w:rPr>
        <w:t xml:space="preserve">| </w:t>
      </w:r>
      <w:r>
        <w:rPr>
          <w:rFonts w:ascii="Arial" w:eastAsia="MS Mincho" w:hAnsi="Arial" w:hint="cs"/>
          <w:rtl/>
        </w:rPr>
        <w:t xml:space="preserve"> </w:t>
      </w:r>
      <w:r>
        <w:fldChar w:fldCharType="begin"/>
      </w:r>
      <w:r>
        <w:instrText xml:space="preserve"> HYPERLINK "about:blank" </w:instrText>
      </w:r>
      <w:r>
        <w:fldChar w:fldCharType="separate"/>
      </w:r>
      <w:r w:rsidRPr="002D1011" w:rsidR="002D1011">
        <w:rPr>
          <w:rFonts w:ascii="Arial" w:hAnsi="Arial"/>
          <w:color w:val="0563C1"/>
          <w:u w:val="single"/>
        </w:rPr>
        <w:t>avilivne1@gmail.com</w:t>
      </w:r>
      <w:r>
        <w:fldChar w:fldCharType="end"/>
      </w:r>
      <w:r w:rsidRPr="00D25212">
        <w:rPr>
          <w:rFonts w:ascii="Arial" w:eastAsia="MS Mincho" w:hAnsi="Arial" w:hint="cs"/>
          <w:color w:val="0000FF"/>
          <w:rtl/>
        </w:rPr>
        <w:t xml:space="preserve">  </w:t>
      </w:r>
      <w:r>
        <w:rPr>
          <w:rFonts w:ascii="Arial" w:eastAsia="MS Mincho" w:hAnsi="Arial" w:hint="cs"/>
          <w:rtl/>
        </w:rPr>
        <w:t xml:space="preserve">|  </w:t>
      </w:r>
      <w:r w:rsidR="00AF172B">
        <w:rPr>
          <w:rFonts w:ascii="Arial" w:eastAsia="MS Mincho" w:hAnsi="Arial" w:hint="cs"/>
          <w:rtl/>
        </w:rPr>
        <w:t>שוהם</w:t>
      </w:r>
    </w:p>
    <w:p w:rsidR="00252340" w:rsidRPr="005455D0" w:rsidP="003F6E33" w14:paraId="19A4ABAD" w14:textId="6E7966B9">
      <w:pPr>
        <w:spacing w:after="0" w:line="360" w:lineRule="auto"/>
        <w:ind w:right="-142"/>
        <w:jc w:val="center"/>
        <w:rPr>
          <w:rFonts w:ascii="Arial" w:hAnsi="Arial"/>
          <w:b/>
          <w:bCs/>
          <w:sz w:val="14"/>
          <w:szCs w:val="20"/>
        </w:rPr>
      </w:pPr>
    </w:p>
    <w:p w:rsidR="006C63BA" w:rsidRPr="00305B0D" w:rsidP="00EC04E0" w14:paraId="5D5AD640" w14:textId="6F3D7B46">
      <w:pPr>
        <w:pStyle w:val="Summary"/>
        <w:tabs>
          <w:tab w:val="clear" w:pos="284"/>
          <w:tab w:val="left" w:pos="358"/>
        </w:tabs>
        <w:spacing w:line="360" w:lineRule="auto"/>
        <w:ind w:left="283" w:hanging="6"/>
        <w:jc w:val="both"/>
        <w:rPr>
          <w:rFonts w:cs="Arial"/>
          <w:sz w:val="22"/>
          <w:szCs w:val="22"/>
        </w:rPr>
      </w:pPr>
      <w:r>
        <w:rPr>
          <w:rFonts w:cs="Arial" w:hint="cs"/>
          <w:sz w:val="22"/>
          <w:szCs w:val="22"/>
          <w:rtl/>
        </w:rPr>
        <w:t>מנהל</w:t>
      </w:r>
      <w:r w:rsidR="00A12877">
        <w:rPr>
          <w:rFonts w:cs="Arial" w:hint="cs"/>
          <w:sz w:val="22"/>
          <w:szCs w:val="22"/>
          <w:rtl/>
        </w:rPr>
        <w:t xml:space="preserve"> מכירות </w:t>
      </w:r>
      <w:r>
        <w:rPr>
          <w:rFonts w:cs="Arial" w:hint="cs"/>
          <w:sz w:val="22"/>
          <w:szCs w:val="22"/>
          <w:rtl/>
        </w:rPr>
        <w:t xml:space="preserve">ופיתוח עסקי, </w:t>
      </w:r>
      <w:r w:rsidR="00E03788">
        <w:rPr>
          <w:rFonts w:cs="Arial" w:hint="cs"/>
          <w:sz w:val="22"/>
          <w:szCs w:val="22"/>
          <w:rtl/>
        </w:rPr>
        <w:t xml:space="preserve">מנוסה </w:t>
      </w:r>
      <w:r w:rsidR="00B6754A">
        <w:rPr>
          <w:rFonts w:cs="Arial" w:hint="cs"/>
          <w:sz w:val="22"/>
          <w:szCs w:val="22"/>
          <w:rtl/>
        </w:rPr>
        <w:t xml:space="preserve">בפתיחת שווקים חדשים, </w:t>
      </w:r>
      <w:r w:rsidR="00CA1518">
        <w:rPr>
          <w:rFonts w:cs="Arial" w:hint="cs"/>
          <w:sz w:val="22"/>
          <w:szCs w:val="22"/>
          <w:rtl/>
        </w:rPr>
        <w:t>ליווי תהליכי מכירה ויצירת שיתופי פעולה מניבים.</w:t>
      </w:r>
      <w:r w:rsidR="00305B0D">
        <w:rPr>
          <w:rFonts w:cs="Arial" w:hint="cs"/>
          <w:sz w:val="22"/>
          <w:szCs w:val="22"/>
          <w:rtl/>
        </w:rPr>
        <w:t xml:space="preserve"> </w:t>
      </w:r>
    </w:p>
    <w:p w:rsidR="00915805" w:rsidP="00915805" w14:paraId="00DA3D41" w14:textId="736EEA27">
      <w:pPr>
        <w:pStyle w:val="Summary"/>
        <w:tabs>
          <w:tab w:val="clear" w:pos="284"/>
          <w:tab w:val="left" w:pos="358"/>
        </w:tabs>
        <w:spacing w:line="360" w:lineRule="auto"/>
        <w:ind w:left="283" w:hanging="6"/>
        <w:jc w:val="both"/>
        <w:rPr>
          <w:rFonts w:cs="Arial"/>
          <w:sz w:val="22"/>
          <w:szCs w:val="22"/>
        </w:rPr>
      </w:pPr>
      <w:r>
        <w:rPr>
          <w:rFonts w:cs="Arial" w:hint="cs"/>
          <w:sz w:val="22"/>
          <w:szCs w:val="22"/>
          <w:rtl/>
        </w:rPr>
        <w:t xml:space="preserve">התמחות בעבודה מול </w:t>
      </w:r>
      <w:r w:rsidR="00782202">
        <w:rPr>
          <w:rFonts w:cs="Arial" w:hint="cs"/>
          <w:sz w:val="22"/>
          <w:szCs w:val="22"/>
          <w:rtl/>
        </w:rPr>
        <w:t>ה</w:t>
      </w:r>
      <w:r w:rsidR="00C14D8B">
        <w:rPr>
          <w:rFonts w:cs="Arial" w:hint="cs"/>
          <w:sz w:val="22"/>
          <w:szCs w:val="22"/>
          <w:rtl/>
        </w:rPr>
        <w:t>גופים</w:t>
      </w:r>
      <w:r>
        <w:rPr>
          <w:rFonts w:cs="Arial" w:hint="cs"/>
          <w:sz w:val="22"/>
          <w:szCs w:val="22"/>
          <w:rtl/>
        </w:rPr>
        <w:t xml:space="preserve"> </w:t>
      </w:r>
      <w:r w:rsidR="00782202">
        <w:rPr>
          <w:rFonts w:cs="Arial" w:hint="cs"/>
          <w:sz w:val="22"/>
          <w:szCs w:val="22"/>
          <w:rtl/>
        </w:rPr>
        <w:t>ה</w:t>
      </w:r>
      <w:r w:rsidR="005F59D9">
        <w:rPr>
          <w:rFonts w:cs="Arial" w:hint="cs"/>
          <w:sz w:val="22"/>
          <w:szCs w:val="22"/>
          <w:rtl/>
        </w:rPr>
        <w:t>גדולים</w:t>
      </w:r>
      <w:r w:rsidR="00C14D8B">
        <w:rPr>
          <w:rFonts w:cs="Arial" w:hint="cs"/>
          <w:sz w:val="22"/>
          <w:szCs w:val="22"/>
          <w:rtl/>
        </w:rPr>
        <w:t xml:space="preserve"> </w:t>
      </w:r>
      <w:r w:rsidR="00782202">
        <w:rPr>
          <w:rFonts w:cs="Arial" w:hint="cs"/>
          <w:sz w:val="22"/>
          <w:szCs w:val="22"/>
          <w:rtl/>
        </w:rPr>
        <w:t xml:space="preserve">במשק </w:t>
      </w:r>
      <w:r w:rsidR="00E16BEB">
        <w:rPr>
          <w:rFonts w:cs="Arial" w:hint="cs"/>
          <w:sz w:val="22"/>
          <w:szCs w:val="22"/>
          <w:rtl/>
        </w:rPr>
        <w:t xml:space="preserve">ומול </w:t>
      </w:r>
      <w:r w:rsidR="00C14D8B">
        <w:rPr>
          <w:rFonts w:cs="Arial" w:hint="cs"/>
          <w:sz w:val="22"/>
          <w:szCs w:val="22"/>
          <w:rtl/>
        </w:rPr>
        <w:t>ועדי עובדים</w:t>
      </w:r>
      <w:r w:rsidR="00167BCC">
        <w:rPr>
          <w:rFonts w:cs="Arial" w:hint="cs"/>
          <w:sz w:val="22"/>
          <w:szCs w:val="22"/>
          <w:rtl/>
        </w:rPr>
        <w:t xml:space="preserve">, </w:t>
      </w:r>
      <w:r w:rsidR="00444EB3">
        <w:rPr>
          <w:rFonts w:cs="Arial" w:hint="cs"/>
          <w:sz w:val="22"/>
          <w:szCs w:val="22"/>
          <w:rtl/>
        </w:rPr>
        <w:t xml:space="preserve">יכולת מוכחת </w:t>
      </w:r>
      <w:r w:rsidR="00200444">
        <w:rPr>
          <w:rFonts w:cs="Arial" w:hint="cs"/>
          <w:sz w:val="22"/>
          <w:szCs w:val="22"/>
          <w:rtl/>
        </w:rPr>
        <w:t>בהגדלת היקפי המכירות</w:t>
      </w:r>
      <w:r w:rsidR="00E16BEB">
        <w:rPr>
          <w:rFonts w:cs="Arial" w:hint="cs"/>
          <w:sz w:val="22"/>
          <w:szCs w:val="22"/>
          <w:rtl/>
        </w:rPr>
        <w:t>.</w:t>
      </w:r>
      <w:r w:rsidR="00200444">
        <w:rPr>
          <w:rFonts w:cs="Arial" w:hint="cs"/>
          <w:sz w:val="22"/>
          <w:szCs w:val="22"/>
          <w:rtl/>
        </w:rPr>
        <w:t xml:space="preserve"> </w:t>
      </w:r>
    </w:p>
    <w:p w:rsidR="00BD7ACD" w:rsidRPr="00831199" w:rsidP="00BB64CF" w14:paraId="4F6C9E96" w14:textId="77777777">
      <w:pPr>
        <w:pStyle w:val="Heading1"/>
        <w:spacing w:line="348" w:lineRule="auto"/>
        <w:jc w:val="both"/>
        <w:rPr>
          <w:rFonts w:ascii="Arial" w:hAnsi="Arial" w:cs="Arial"/>
          <w:szCs w:val="20"/>
          <w:rtl/>
        </w:rPr>
      </w:pPr>
    </w:p>
    <w:p w:rsidR="00252340" w:rsidRPr="0050601E" w:rsidP="0050601E" w14:paraId="29451DB6" w14:textId="77777777">
      <w:pPr>
        <w:keepNext/>
        <w:spacing w:after="0" w:line="360" w:lineRule="auto"/>
        <w:jc w:val="both"/>
        <w:outlineLvl w:val="0"/>
        <w:rPr>
          <w:rFonts w:ascii="Arial" w:hAnsi="Arial"/>
          <w:b/>
          <w:bCs/>
          <w:sz w:val="24"/>
          <w:szCs w:val="24"/>
          <w:u w:val="single"/>
          <w:rtl/>
        </w:rPr>
      </w:pPr>
      <w:r w:rsidRPr="0050601E">
        <w:rPr>
          <w:rFonts w:ascii="Arial" w:hAnsi="Arial"/>
          <w:b/>
          <w:bCs/>
          <w:sz w:val="24"/>
          <w:szCs w:val="24"/>
          <w:u w:val="single"/>
          <w:rtl/>
        </w:rPr>
        <w:t>ניסיון תעסוקתי:</w:t>
      </w:r>
    </w:p>
    <w:p w:rsidR="00C10FB1" w:rsidP="007605E6" w14:paraId="2E2BB2FC" w14:textId="78540DF5">
      <w:pPr>
        <w:spacing w:after="0" w:line="348" w:lineRule="auto"/>
        <w:ind w:left="1134" w:hanging="1134"/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rtl/>
        </w:rPr>
        <w:t>20</w:t>
      </w:r>
      <w:r w:rsidR="0077474A">
        <w:rPr>
          <w:rFonts w:ascii="Arial" w:hAnsi="Arial" w:hint="cs"/>
          <w:rtl/>
        </w:rPr>
        <w:t>21</w:t>
      </w:r>
      <w:r>
        <w:rPr>
          <w:rFonts w:ascii="Arial" w:hAnsi="Arial" w:hint="cs"/>
          <w:rtl/>
        </w:rPr>
        <w:t>-היום</w:t>
      </w:r>
      <w:r w:rsidR="009806FC">
        <w:rPr>
          <w:rFonts w:ascii="Arial" w:hAnsi="Arial" w:hint="cs"/>
          <w:rtl/>
        </w:rPr>
        <w:t>:</w:t>
      </w:r>
      <w:r>
        <w:rPr>
          <w:rFonts w:ascii="Arial" w:hAnsi="Arial" w:hint="cs"/>
          <w:rtl/>
        </w:rPr>
        <w:t xml:space="preserve">  </w:t>
      </w:r>
      <w:r>
        <w:rPr>
          <w:rFonts w:ascii="Arial" w:hAnsi="Arial" w:hint="cs"/>
          <w:rtl/>
        </w:rPr>
        <w:t xml:space="preserve"> </w:t>
      </w:r>
      <w:r w:rsidR="00C8530E">
        <w:rPr>
          <w:rFonts w:ascii="Arial" w:hAnsi="Arial" w:hint="cs"/>
          <w:b/>
          <w:bCs/>
          <w:u w:val="single"/>
          <w:rtl/>
        </w:rPr>
        <w:t xml:space="preserve">מנהל </w:t>
      </w:r>
      <w:r w:rsidR="007744DC">
        <w:rPr>
          <w:rFonts w:ascii="Arial" w:hAnsi="Arial" w:hint="cs"/>
          <w:b/>
          <w:bCs/>
          <w:u w:val="single"/>
          <w:rtl/>
        </w:rPr>
        <w:t>פיתוח עסקי</w:t>
      </w:r>
      <w:r w:rsidR="00913A2E">
        <w:rPr>
          <w:rFonts w:ascii="Arial" w:hAnsi="Arial" w:hint="cs"/>
          <w:b/>
          <w:bCs/>
          <w:u w:val="single"/>
          <w:rtl/>
        </w:rPr>
        <w:t xml:space="preserve">, רשת </w:t>
      </w:r>
      <w:r w:rsidR="00FB0E44">
        <w:rPr>
          <w:rFonts w:ascii="Arial" w:hAnsi="Arial" w:hint="cs"/>
          <w:b/>
          <w:bCs/>
          <w:u w:val="single"/>
          <w:rtl/>
        </w:rPr>
        <w:t>ציוד לטיולים</w:t>
      </w:r>
      <w:r w:rsidR="006D609C">
        <w:rPr>
          <w:rFonts w:ascii="Arial" w:hAnsi="Arial" w:hint="cs"/>
          <w:b/>
          <w:bCs/>
          <w:rtl/>
        </w:rPr>
        <w:t xml:space="preserve"> </w:t>
      </w:r>
    </w:p>
    <w:p w:rsidR="006D609C" w:rsidRPr="006D609C" w:rsidP="006D609C" w14:paraId="66850EA3" w14:textId="7D9CA282">
      <w:pPr>
        <w:numPr>
          <w:ilvl w:val="0"/>
          <w:numId w:val="1"/>
        </w:numPr>
        <w:tabs>
          <w:tab w:val="num" w:pos="1485"/>
          <w:tab w:val="clear" w:pos="2061"/>
          <w:tab w:val="num" w:pos="2160"/>
        </w:tabs>
        <w:spacing w:after="0" w:line="336" w:lineRule="auto"/>
        <w:ind w:left="1612" w:hanging="415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הובלת תהליכי </w:t>
      </w:r>
      <w:r w:rsidR="007744DC">
        <w:rPr>
          <w:rFonts w:ascii="Arial" w:hAnsi="Arial" w:hint="cs"/>
          <w:rtl/>
        </w:rPr>
        <w:t>מכירות ו</w:t>
      </w:r>
      <w:r>
        <w:rPr>
          <w:rFonts w:ascii="Arial" w:hAnsi="Arial" w:hint="cs"/>
          <w:rtl/>
        </w:rPr>
        <w:t>פיתוח עסקי</w:t>
      </w:r>
      <w:r w:rsidR="00332223">
        <w:rPr>
          <w:rFonts w:ascii="Arial" w:hAnsi="Arial" w:hint="cs"/>
          <w:rtl/>
        </w:rPr>
        <w:t xml:space="preserve">, ניהול מו"מ </w:t>
      </w:r>
      <w:r w:rsidR="00944A36">
        <w:rPr>
          <w:rFonts w:ascii="Arial" w:hAnsi="Arial" w:hint="cs"/>
          <w:rtl/>
        </w:rPr>
        <w:t xml:space="preserve">מורכבים </w:t>
      </w:r>
      <w:r w:rsidR="00ED6BAB">
        <w:rPr>
          <w:rFonts w:ascii="Arial" w:hAnsi="Arial" w:hint="cs"/>
          <w:rtl/>
        </w:rPr>
        <w:t>ו</w:t>
      </w:r>
      <w:r w:rsidR="000D4D39">
        <w:rPr>
          <w:rFonts w:ascii="Arial" w:hAnsi="Arial" w:hint="cs"/>
          <w:rtl/>
        </w:rPr>
        <w:t>ניהול</w:t>
      </w:r>
      <w:r w:rsidR="00944A36">
        <w:rPr>
          <w:rFonts w:ascii="Arial" w:hAnsi="Arial" w:hint="cs"/>
          <w:rtl/>
        </w:rPr>
        <w:t xml:space="preserve"> עסקאות </w:t>
      </w:r>
      <w:r w:rsidR="00905614">
        <w:rPr>
          <w:rFonts w:ascii="Arial" w:hAnsi="Arial" w:hint="cs"/>
          <w:rtl/>
        </w:rPr>
        <w:t xml:space="preserve">בהיקפים של מיליוני </w:t>
      </w:r>
      <w:r w:rsidR="00CD7AA5">
        <w:rPr>
          <w:rFonts w:ascii="Arial" w:hAnsi="Arial" w:hint="cs"/>
          <w:rtl/>
        </w:rPr>
        <w:t>ש"ח.</w:t>
      </w:r>
    </w:p>
    <w:p w:rsidR="0003758C" w:rsidP="00CD7AA5" w14:paraId="2386C865" w14:textId="5B4F0DF9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פתיחת שווקים חדשים </w:t>
      </w:r>
      <w:r w:rsidR="001E69B9">
        <w:rPr>
          <w:rFonts w:ascii="Arial" w:hAnsi="Arial" w:hint="cs"/>
          <w:rtl/>
        </w:rPr>
        <w:t xml:space="preserve">ויצירת קשר עסקי </w:t>
      </w:r>
      <w:r w:rsidR="00CD7AA5">
        <w:rPr>
          <w:rFonts w:ascii="Arial" w:hAnsi="Arial" w:hint="cs"/>
          <w:rtl/>
        </w:rPr>
        <w:t>ושיתופי פעולה</w:t>
      </w:r>
      <w:r w:rsidR="001E69B9">
        <w:rPr>
          <w:rFonts w:ascii="Arial" w:hAnsi="Arial" w:hint="cs"/>
          <w:rtl/>
        </w:rPr>
        <w:t xml:space="preserve"> </w:t>
      </w:r>
      <w:r w:rsidR="00355AFF">
        <w:rPr>
          <w:rFonts w:ascii="Arial" w:hAnsi="Arial" w:hint="cs"/>
          <w:rtl/>
        </w:rPr>
        <w:t xml:space="preserve">עם </w:t>
      </w:r>
      <w:r w:rsidR="00B62E3E">
        <w:rPr>
          <w:rFonts w:ascii="Arial" w:hAnsi="Arial" w:hint="cs"/>
          <w:rtl/>
        </w:rPr>
        <w:t>מועדוני הלקוחות הגדולים בארץ.</w:t>
      </w:r>
      <w:r w:rsidR="002C5C5A">
        <w:rPr>
          <w:rFonts w:ascii="Arial" w:hAnsi="Arial" w:hint="cs"/>
          <w:rtl/>
        </w:rPr>
        <w:t xml:space="preserve"> </w:t>
      </w:r>
    </w:p>
    <w:p w:rsidR="00CD7AA5" w:rsidRPr="00524357" w:rsidP="00CD7AA5" w14:paraId="33A9F912" w14:textId="77777777">
      <w:pPr>
        <w:tabs>
          <w:tab w:val="num" w:pos="2160"/>
        </w:tabs>
        <w:spacing w:after="0" w:line="336" w:lineRule="auto"/>
        <w:jc w:val="both"/>
        <w:rPr>
          <w:rFonts w:ascii="Arial" w:hAnsi="Arial"/>
          <w:sz w:val="20"/>
          <w:szCs w:val="20"/>
          <w:rtl/>
        </w:rPr>
      </w:pPr>
    </w:p>
    <w:p w:rsidR="00CD7AA5" w:rsidP="00CD7AA5" w14:paraId="0FA83363" w14:textId="0546C977">
      <w:pPr>
        <w:tabs>
          <w:tab w:val="num" w:pos="2160"/>
        </w:tabs>
        <w:spacing w:after="0" w:line="336" w:lineRule="auto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2021-2019: </w:t>
      </w:r>
      <w:r w:rsidR="009B427B">
        <w:rPr>
          <w:rFonts w:ascii="Arial" w:hAnsi="Arial" w:hint="cs"/>
          <w:rtl/>
        </w:rPr>
        <w:t xml:space="preserve"> </w:t>
      </w:r>
      <w:r w:rsidR="0069777D">
        <w:rPr>
          <w:rFonts w:ascii="Arial" w:hAnsi="Arial" w:hint="cs"/>
          <w:b/>
          <w:bCs/>
          <w:u w:val="single"/>
          <w:rtl/>
        </w:rPr>
        <w:t xml:space="preserve">פרילנס, </w:t>
      </w:r>
      <w:r w:rsidRPr="00A134E7" w:rsidR="00A134E7">
        <w:rPr>
          <w:rFonts w:ascii="Arial" w:hAnsi="Arial" w:hint="cs"/>
          <w:b/>
          <w:bCs/>
          <w:u w:val="single"/>
          <w:rtl/>
        </w:rPr>
        <w:t>פיתוח וקידום מכירות</w:t>
      </w:r>
      <w:r w:rsidR="00194AF0">
        <w:rPr>
          <w:rFonts w:ascii="Arial" w:hAnsi="Arial" w:hint="cs"/>
          <w:rtl/>
        </w:rPr>
        <w:t xml:space="preserve"> </w:t>
      </w:r>
    </w:p>
    <w:p w:rsidR="00C16C8C" w:rsidP="00A134E7" w14:paraId="4B10B6AF" w14:textId="004493D6">
      <w:pPr>
        <w:numPr>
          <w:ilvl w:val="0"/>
          <w:numId w:val="1"/>
        </w:numPr>
        <w:tabs>
          <w:tab w:val="num" w:pos="1485"/>
          <w:tab w:val="clear" w:pos="2061"/>
          <w:tab w:val="num" w:pos="2160"/>
        </w:tabs>
        <w:spacing w:after="0" w:line="336" w:lineRule="auto"/>
        <w:ind w:left="1612" w:hanging="415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ייעוץ וליווי </w:t>
      </w:r>
      <w:r w:rsidR="00774A81">
        <w:rPr>
          <w:rFonts w:ascii="Arial" w:hAnsi="Arial" w:hint="cs"/>
          <w:rtl/>
        </w:rPr>
        <w:t>ל</w:t>
      </w:r>
      <w:r w:rsidR="00EC03BE">
        <w:rPr>
          <w:rFonts w:ascii="Arial" w:hAnsi="Arial" w:hint="cs"/>
          <w:rtl/>
        </w:rPr>
        <w:t>ל</w:t>
      </w:r>
      <w:r w:rsidR="00F403A3">
        <w:rPr>
          <w:rFonts w:ascii="Arial" w:hAnsi="Arial" w:hint="cs"/>
          <w:rtl/>
        </w:rPr>
        <w:t xml:space="preserve">קוחות </w:t>
      </w:r>
      <w:r w:rsidR="00EC03BE">
        <w:rPr>
          <w:rFonts w:ascii="Arial" w:hAnsi="Arial" w:hint="cs"/>
          <w:rtl/>
        </w:rPr>
        <w:t xml:space="preserve">בתהליכי </w:t>
      </w:r>
      <w:r w:rsidR="00592987">
        <w:rPr>
          <w:rFonts w:ascii="Arial" w:hAnsi="Arial" w:hint="cs"/>
          <w:rtl/>
        </w:rPr>
        <w:t>שיתופי פעולה</w:t>
      </w:r>
      <w:r w:rsidR="00420E5B">
        <w:rPr>
          <w:rFonts w:ascii="Arial" w:hAnsi="Arial" w:hint="cs"/>
          <w:rtl/>
        </w:rPr>
        <w:t xml:space="preserve"> </w:t>
      </w:r>
      <w:r w:rsidR="005A772D">
        <w:rPr>
          <w:rFonts w:ascii="Arial" w:hAnsi="Arial" w:hint="cs"/>
          <w:rtl/>
        </w:rPr>
        <w:t>עסקיים</w:t>
      </w:r>
      <w:r w:rsidR="009246CB">
        <w:rPr>
          <w:rFonts w:ascii="Arial" w:hAnsi="Arial" w:hint="cs"/>
          <w:rtl/>
        </w:rPr>
        <w:t>,</w:t>
      </w:r>
      <w:r w:rsidR="005A772D">
        <w:rPr>
          <w:rFonts w:ascii="Arial" w:hAnsi="Arial" w:hint="cs"/>
          <w:rtl/>
        </w:rPr>
        <w:t xml:space="preserve"> </w:t>
      </w:r>
      <w:r w:rsidR="00C941D8">
        <w:rPr>
          <w:rFonts w:ascii="Arial" w:hAnsi="Arial" w:hint="cs"/>
          <w:rtl/>
        </w:rPr>
        <w:t xml:space="preserve">פתיחת שווקים חדשים </w:t>
      </w:r>
      <w:r w:rsidR="00E46C40">
        <w:rPr>
          <w:rFonts w:ascii="Arial" w:hAnsi="Arial" w:hint="cs"/>
          <w:rtl/>
        </w:rPr>
        <w:t xml:space="preserve">והגדלת פעילות </w:t>
      </w:r>
      <w:r w:rsidR="00AC1F95">
        <w:rPr>
          <w:rFonts w:ascii="Arial" w:hAnsi="Arial" w:hint="cs"/>
          <w:rtl/>
        </w:rPr>
        <w:t>המכירות.</w:t>
      </w:r>
      <w:r w:rsidR="00B61B5D">
        <w:rPr>
          <w:rFonts w:ascii="Arial" w:hAnsi="Arial" w:hint="cs"/>
          <w:rtl/>
        </w:rPr>
        <w:t xml:space="preserve"> </w:t>
      </w:r>
    </w:p>
    <w:p w:rsidR="00CC4E37" w:rsidP="00A134E7" w14:paraId="06F732CD" w14:textId="3CF79542">
      <w:pPr>
        <w:numPr>
          <w:ilvl w:val="0"/>
          <w:numId w:val="1"/>
        </w:numPr>
        <w:tabs>
          <w:tab w:val="num" w:pos="1485"/>
          <w:tab w:val="clear" w:pos="2061"/>
          <w:tab w:val="num" w:pos="2160"/>
        </w:tabs>
        <w:spacing w:after="0" w:line="336" w:lineRule="auto"/>
        <w:ind w:left="1612" w:hanging="415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ביצוע ניתוחי שוק וזיהוי </w:t>
      </w:r>
      <w:r w:rsidR="00691FD3">
        <w:rPr>
          <w:rFonts w:ascii="Arial" w:hAnsi="Arial" w:hint="cs"/>
          <w:rtl/>
        </w:rPr>
        <w:t>הזדמנויות עסקיות.</w:t>
      </w:r>
      <w:r>
        <w:rPr>
          <w:rFonts w:ascii="Arial" w:hAnsi="Arial" w:hint="cs"/>
          <w:rtl/>
        </w:rPr>
        <w:t xml:space="preserve"> </w:t>
      </w:r>
      <w:r w:rsidR="00C16C8C">
        <w:rPr>
          <w:rFonts w:ascii="Arial" w:hAnsi="Arial" w:hint="cs"/>
          <w:rtl/>
        </w:rPr>
        <w:t xml:space="preserve">בין לקוחותיי: </w:t>
      </w:r>
      <w:r w:rsidR="003E5336">
        <w:rPr>
          <w:rFonts w:ascii="Arial" w:hAnsi="Arial" w:hint="cs"/>
          <w:rtl/>
        </w:rPr>
        <w:t xml:space="preserve">חברת אייל מקיאג', </w:t>
      </w:r>
      <w:r w:rsidR="000B7F68">
        <w:rPr>
          <w:rFonts w:ascii="Arial" w:hAnsi="Arial" w:hint="cs"/>
          <w:rtl/>
        </w:rPr>
        <w:t xml:space="preserve">צומת ספרים, </w:t>
      </w:r>
      <w:r>
        <w:rPr>
          <w:rFonts w:ascii="Arial" w:hAnsi="Arial" w:hint="cs"/>
          <w:rtl/>
        </w:rPr>
        <w:t xml:space="preserve">אתר </w:t>
      </w:r>
      <w:r w:rsidR="004E4895">
        <w:rPr>
          <w:rFonts w:ascii="Arial" w:hAnsi="Arial" w:hint="cs"/>
          <w:rtl/>
        </w:rPr>
        <w:t>"</w:t>
      </w:r>
      <w:r w:rsidR="001D43EE">
        <w:rPr>
          <w:rFonts w:ascii="Arial" w:hAnsi="Arial" w:hint="cs"/>
          <w:rtl/>
        </w:rPr>
        <w:t>רווחה</w:t>
      </w:r>
      <w:r w:rsidR="004E4895">
        <w:rPr>
          <w:rFonts w:ascii="Arial" w:hAnsi="Arial" w:hint="cs"/>
          <w:rtl/>
        </w:rPr>
        <w:t>".</w:t>
      </w:r>
    </w:p>
    <w:p w:rsidR="00C10FB1" w:rsidRPr="004E4895" w:rsidP="00C10FB1" w14:paraId="7090B22A" w14:textId="77777777">
      <w:pPr>
        <w:tabs>
          <w:tab w:val="num" w:pos="2160"/>
        </w:tabs>
        <w:spacing w:after="0" w:line="336" w:lineRule="auto"/>
        <w:ind w:left="2061"/>
        <w:jc w:val="both"/>
        <w:rPr>
          <w:rFonts w:ascii="Arial" w:hAnsi="Arial"/>
          <w:sz w:val="20"/>
          <w:szCs w:val="20"/>
        </w:rPr>
      </w:pPr>
      <w:bookmarkStart w:id="0" w:name="_Hlk533411897"/>
    </w:p>
    <w:p w:rsidR="00702ED1" w:rsidP="001353C7" w14:paraId="301AB1E0" w14:textId="77777777">
      <w:pPr>
        <w:tabs>
          <w:tab w:val="num" w:pos="2160"/>
        </w:tabs>
        <w:spacing w:after="0" w:line="336" w:lineRule="auto"/>
        <w:jc w:val="both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201</w:t>
      </w:r>
      <w:r w:rsidR="00CA480A">
        <w:rPr>
          <w:rFonts w:ascii="Arial" w:hAnsi="Arial" w:hint="cs"/>
          <w:rtl/>
        </w:rPr>
        <w:t>9</w:t>
      </w:r>
      <w:r>
        <w:rPr>
          <w:rFonts w:ascii="Arial" w:hAnsi="Arial" w:hint="cs"/>
          <w:rtl/>
        </w:rPr>
        <w:t>-20</w:t>
      </w:r>
      <w:r w:rsidR="00B457FC">
        <w:rPr>
          <w:rFonts w:ascii="Arial" w:hAnsi="Arial" w:hint="cs"/>
          <w:rtl/>
        </w:rPr>
        <w:t>01</w:t>
      </w:r>
      <w:r>
        <w:rPr>
          <w:rFonts w:ascii="Arial" w:hAnsi="Arial" w:hint="cs"/>
          <w:rtl/>
        </w:rPr>
        <w:t xml:space="preserve">:  </w:t>
      </w:r>
      <w:r w:rsidR="009E2BC0">
        <w:rPr>
          <w:rFonts w:ascii="Arial" w:hAnsi="Arial" w:hint="cs"/>
          <w:b/>
          <w:bCs/>
          <w:u w:val="single"/>
          <w:rtl/>
        </w:rPr>
        <w:t xml:space="preserve">רשת אופטיקנה </w:t>
      </w:r>
    </w:p>
    <w:p w:rsidR="00E27D67" w:rsidRPr="00390CEE" w:rsidP="00E27D67" w14:paraId="5EA5A4BE" w14:textId="6590D13F">
      <w:pPr>
        <w:tabs>
          <w:tab w:val="num" w:pos="2160"/>
        </w:tabs>
        <w:spacing w:after="0" w:line="336" w:lineRule="auto"/>
        <w:jc w:val="both"/>
        <w:rPr>
          <w:rFonts w:ascii="Arial" w:hAnsi="Arial"/>
          <w:rtl/>
        </w:rPr>
      </w:pPr>
      <w:r w:rsidRPr="00390CEE">
        <w:rPr>
          <w:rFonts w:ascii="Arial" w:hAnsi="Arial" w:hint="cs"/>
          <w:b/>
          <w:bCs/>
          <w:rtl/>
        </w:rPr>
        <w:t xml:space="preserve">                    </w:t>
      </w:r>
      <w:r w:rsidR="00390CEE">
        <w:rPr>
          <w:rFonts w:ascii="Arial" w:hAnsi="Arial" w:hint="cs"/>
          <w:b/>
          <w:bCs/>
          <w:u w:val="single"/>
          <w:rtl/>
        </w:rPr>
        <w:t>מנהל מכירות מוסדי</w:t>
      </w:r>
      <w:r w:rsidR="00543084">
        <w:rPr>
          <w:rFonts w:ascii="Arial" w:hAnsi="Arial" w:hint="cs"/>
          <w:b/>
          <w:bCs/>
          <w:u w:val="single"/>
          <w:rtl/>
        </w:rPr>
        <w:t xml:space="preserve"> ופיתוח עסקי</w:t>
      </w:r>
      <w:r w:rsidRPr="00E27D67" w:rsidR="00390CEE">
        <w:rPr>
          <w:rFonts w:ascii="Arial" w:hAnsi="Arial" w:hint="cs"/>
          <w:b/>
          <w:bCs/>
          <w:rtl/>
        </w:rPr>
        <w:t xml:space="preserve"> </w:t>
      </w:r>
      <w:r w:rsidRPr="00E27D67">
        <w:rPr>
          <w:rFonts w:ascii="Arial" w:hAnsi="Arial" w:hint="cs"/>
          <w:b/>
          <w:bCs/>
          <w:rtl/>
        </w:rPr>
        <w:t xml:space="preserve"> </w:t>
      </w:r>
      <w:r w:rsidRPr="00E27D67" w:rsidR="009840ED">
        <w:rPr>
          <w:rFonts w:ascii="Arial" w:hAnsi="Arial" w:hint="cs"/>
          <w:b/>
          <w:bCs/>
          <w:rtl/>
        </w:rPr>
        <w:t xml:space="preserve"> </w:t>
      </w:r>
      <w:r w:rsidR="00390CEE">
        <w:rPr>
          <w:rFonts w:ascii="Arial" w:hAnsi="Arial" w:hint="cs"/>
          <w:rtl/>
        </w:rPr>
        <w:t>(</w:t>
      </w:r>
      <w:r>
        <w:rPr>
          <w:rFonts w:ascii="Arial" w:hAnsi="Arial" w:hint="cs"/>
          <w:rtl/>
        </w:rPr>
        <w:t>2019-2009)</w:t>
      </w:r>
    </w:p>
    <w:p w:rsidR="00C10FB1" w:rsidRPr="00C10FB1" w:rsidP="00C17E53" w14:paraId="1BD91CFA" w14:textId="11799F59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הובלת </w:t>
      </w:r>
      <w:r w:rsidR="00543084">
        <w:rPr>
          <w:rFonts w:ascii="Arial" w:hAnsi="Arial" w:hint="cs"/>
          <w:rtl/>
        </w:rPr>
        <w:t>תהליכי</w:t>
      </w:r>
      <w:r>
        <w:rPr>
          <w:rFonts w:ascii="Arial" w:hAnsi="Arial" w:hint="cs"/>
          <w:rtl/>
        </w:rPr>
        <w:t xml:space="preserve"> מכירות </w:t>
      </w:r>
      <w:r w:rsidR="005F293D">
        <w:rPr>
          <w:rFonts w:ascii="Arial" w:hAnsi="Arial" w:hint="cs"/>
          <w:rtl/>
        </w:rPr>
        <w:t xml:space="preserve">ופיתוח עסקי עבור </w:t>
      </w:r>
      <w:r w:rsidR="00AA524C">
        <w:rPr>
          <w:rFonts w:ascii="Arial" w:hAnsi="Arial" w:hint="cs"/>
          <w:rtl/>
        </w:rPr>
        <w:t xml:space="preserve">כל 84 </w:t>
      </w:r>
      <w:r w:rsidR="005F293D">
        <w:rPr>
          <w:rFonts w:ascii="Arial" w:hAnsi="Arial" w:hint="cs"/>
          <w:rtl/>
        </w:rPr>
        <w:t xml:space="preserve">הסניפים בפריסה ארצית, </w:t>
      </w:r>
      <w:r w:rsidR="00966061">
        <w:rPr>
          <w:rFonts w:ascii="Arial" w:hAnsi="Arial" w:hint="cs"/>
          <w:rtl/>
        </w:rPr>
        <w:t xml:space="preserve">בנייה של </w:t>
      </w:r>
      <w:r w:rsidR="00844A4F">
        <w:rPr>
          <w:rFonts w:ascii="Arial" w:hAnsi="Arial" w:hint="cs"/>
          <w:rtl/>
        </w:rPr>
        <w:t xml:space="preserve">התפקיד מאפס ברשת. </w:t>
      </w:r>
    </w:p>
    <w:p w:rsidR="00844A4F" w:rsidP="00C17E53" w14:paraId="78B4C661" w14:textId="56E64530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ייזום של </w:t>
      </w:r>
      <w:r w:rsidR="0020799B">
        <w:rPr>
          <w:rFonts w:ascii="Arial" w:hAnsi="Arial" w:hint="cs"/>
          <w:rtl/>
        </w:rPr>
        <w:t>שת"פ</w:t>
      </w:r>
      <w:r w:rsidR="00FF079A">
        <w:rPr>
          <w:rFonts w:ascii="Arial" w:hAnsi="Arial" w:hint="cs"/>
          <w:rtl/>
        </w:rPr>
        <w:t xml:space="preserve"> עסקיים </w:t>
      </w:r>
      <w:r w:rsidR="006B2D7A">
        <w:rPr>
          <w:rFonts w:ascii="Arial" w:hAnsi="Arial" w:hint="cs"/>
          <w:rtl/>
        </w:rPr>
        <w:t xml:space="preserve">ואסטרטגיים </w:t>
      </w:r>
      <w:r w:rsidR="001810C8">
        <w:rPr>
          <w:rFonts w:ascii="Arial" w:hAnsi="Arial" w:hint="cs"/>
          <w:rtl/>
        </w:rPr>
        <w:t xml:space="preserve">לצד התמחות בעבודה </w:t>
      </w:r>
      <w:r w:rsidR="00806932">
        <w:rPr>
          <w:rFonts w:ascii="Arial" w:hAnsi="Arial" w:hint="cs"/>
          <w:rtl/>
        </w:rPr>
        <w:t>עם מועדוני לקוחות</w:t>
      </w:r>
      <w:r w:rsidR="0020799B">
        <w:rPr>
          <w:rFonts w:ascii="Arial" w:hAnsi="Arial" w:hint="cs"/>
          <w:rtl/>
        </w:rPr>
        <w:t xml:space="preserve">, וועדי עובדים </w:t>
      </w:r>
      <w:r w:rsidR="001810C8">
        <w:rPr>
          <w:rFonts w:ascii="Arial" w:hAnsi="Arial" w:hint="cs"/>
          <w:rtl/>
        </w:rPr>
        <w:t>ו</w:t>
      </w:r>
      <w:r w:rsidR="006B2D7A">
        <w:rPr>
          <w:rFonts w:ascii="Arial" w:hAnsi="Arial" w:hint="cs"/>
          <w:rtl/>
        </w:rPr>
        <w:t>ארגונים גדולים</w:t>
      </w:r>
      <w:r w:rsidR="001810C8">
        <w:rPr>
          <w:rFonts w:ascii="Arial" w:hAnsi="Arial" w:hint="cs"/>
          <w:rtl/>
        </w:rPr>
        <w:t>.</w:t>
      </w:r>
    </w:p>
    <w:p w:rsidR="00C10FB1" w:rsidP="00C17E53" w14:paraId="1BC6770E" w14:textId="51CD7779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</w:rPr>
      </w:pPr>
      <w:r>
        <w:rPr>
          <w:rFonts w:ascii="Arial" w:hAnsi="Arial" w:hint="cs"/>
          <w:rtl/>
        </w:rPr>
        <w:t>מענה למכרזים</w:t>
      </w:r>
      <w:r w:rsidR="00E03C83">
        <w:rPr>
          <w:rFonts w:ascii="Arial" w:hAnsi="Arial" w:hint="cs"/>
          <w:rtl/>
        </w:rPr>
        <w:t xml:space="preserve">, </w:t>
      </w:r>
      <w:r w:rsidR="00AE4188">
        <w:rPr>
          <w:rFonts w:ascii="Arial" w:hAnsi="Arial" w:hint="cs"/>
          <w:rtl/>
        </w:rPr>
        <w:t xml:space="preserve">הקמת ירידים </w:t>
      </w:r>
      <w:r w:rsidR="003F3059">
        <w:rPr>
          <w:rFonts w:ascii="Arial" w:hAnsi="Arial" w:hint="cs"/>
          <w:rtl/>
        </w:rPr>
        <w:t xml:space="preserve">ואירועי "פופ-אפ" </w:t>
      </w:r>
      <w:r w:rsidR="00173285">
        <w:rPr>
          <w:rFonts w:ascii="Arial" w:hAnsi="Arial" w:hint="cs"/>
          <w:rtl/>
        </w:rPr>
        <w:t xml:space="preserve">ייחודיים, </w:t>
      </w:r>
      <w:r w:rsidR="00861D33">
        <w:rPr>
          <w:rFonts w:ascii="Arial" w:hAnsi="Arial" w:hint="cs"/>
          <w:rtl/>
        </w:rPr>
        <w:t xml:space="preserve">עבודה צמודה מול </w:t>
      </w:r>
      <w:r w:rsidR="00A86BE7">
        <w:rPr>
          <w:rFonts w:ascii="Arial" w:hAnsi="Arial" w:hint="cs"/>
          <w:rtl/>
        </w:rPr>
        <w:t>הנהלת הרשת ומנהלי הסניפים.</w:t>
      </w:r>
      <w:r w:rsidR="00F01A2E">
        <w:rPr>
          <w:rFonts w:ascii="Arial" w:hAnsi="Arial" w:hint="cs"/>
          <w:rtl/>
        </w:rPr>
        <w:t xml:space="preserve"> </w:t>
      </w:r>
      <w:r w:rsidR="000A2A57">
        <w:rPr>
          <w:rFonts w:ascii="Arial" w:hAnsi="Arial" w:hint="cs"/>
          <w:rtl/>
        </w:rPr>
        <w:t xml:space="preserve"> </w:t>
      </w:r>
    </w:p>
    <w:p w:rsidR="00FF7CD8" w:rsidP="00963392" w14:paraId="4FC74DCF" w14:textId="7A517339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הצלחה בהגדלת המכירות </w:t>
      </w:r>
      <w:r w:rsidR="00985269">
        <w:rPr>
          <w:rFonts w:ascii="Arial" w:hAnsi="Arial" w:hint="cs"/>
          <w:rtl/>
        </w:rPr>
        <w:t xml:space="preserve">של כל הרשת </w:t>
      </w:r>
      <w:r w:rsidR="004B7B62">
        <w:rPr>
          <w:rFonts w:ascii="Arial" w:hAnsi="Arial" w:hint="cs"/>
          <w:rtl/>
        </w:rPr>
        <w:t xml:space="preserve">בעשרות אחוזים בשנה לצד </w:t>
      </w:r>
      <w:r w:rsidR="00286D9D">
        <w:rPr>
          <w:rFonts w:ascii="Arial" w:hAnsi="Arial" w:hint="cs"/>
          <w:rtl/>
        </w:rPr>
        <w:t xml:space="preserve">גיוס לקוחות אסטרטגיים </w:t>
      </w:r>
      <w:r w:rsidR="00980C98">
        <w:rPr>
          <w:rFonts w:ascii="Arial" w:hAnsi="Arial" w:hint="cs"/>
          <w:rtl/>
        </w:rPr>
        <w:t>לחברה.</w:t>
      </w:r>
    </w:p>
    <w:p w:rsidR="00B2398E" w:rsidP="00963392" w14:paraId="5BCA5D1F" w14:textId="2F761573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ייזום של תכנית עבודה </w:t>
      </w:r>
      <w:r w:rsidR="009D77B2">
        <w:rPr>
          <w:rFonts w:ascii="Arial" w:hAnsi="Arial" w:hint="cs"/>
          <w:rtl/>
        </w:rPr>
        <w:t xml:space="preserve">ופיתוח </w:t>
      </w:r>
      <w:r w:rsidR="00044B1F">
        <w:rPr>
          <w:rFonts w:ascii="Arial" w:hAnsi="Arial" w:hint="cs"/>
          <w:rtl/>
        </w:rPr>
        <w:t>אסטרטגיה שיווקית</w:t>
      </w:r>
      <w:r w:rsidR="0039114F">
        <w:rPr>
          <w:rFonts w:ascii="Arial" w:hAnsi="Arial" w:hint="cs"/>
          <w:rtl/>
        </w:rPr>
        <w:t xml:space="preserve"> </w:t>
      </w:r>
      <w:r w:rsidR="00044B1F">
        <w:rPr>
          <w:rFonts w:ascii="Arial" w:hAnsi="Arial" w:hint="cs"/>
          <w:rtl/>
        </w:rPr>
        <w:t xml:space="preserve">חדשה </w:t>
      </w:r>
      <w:r w:rsidR="00B25070">
        <w:rPr>
          <w:rFonts w:ascii="Arial" w:hAnsi="Arial" w:hint="cs"/>
          <w:rtl/>
        </w:rPr>
        <w:t xml:space="preserve">לסניפי הפריפריה </w:t>
      </w:r>
      <w:r w:rsidR="00360020">
        <w:rPr>
          <w:rFonts w:ascii="Arial" w:hAnsi="Arial" w:hint="cs"/>
          <w:rtl/>
        </w:rPr>
        <w:t>שהובילה ל</w:t>
      </w:r>
      <w:r w:rsidR="00EF6828">
        <w:rPr>
          <w:rFonts w:ascii="Arial" w:hAnsi="Arial" w:hint="cs"/>
          <w:rtl/>
        </w:rPr>
        <w:t>הגד</w:t>
      </w:r>
      <w:r w:rsidR="00044B1F">
        <w:rPr>
          <w:rFonts w:ascii="Arial" w:hAnsi="Arial" w:hint="cs"/>
          <w:rtl/>
        </w:rPr>
        <w:t>לת המכירות בסניפים.</w:t>
      </w:r>
    </w:p>
    <w:p w:rsidR="00C61082" w:rsidRPr="00C61082" w:rsidP="00C61082" w14:paraId="5349170C" w14:textId="77777777">
      <w:pPr>
        <w:tabs>
          <w:tab w:val="num" w:pos="2160"/>
        </w:tabs>
        <w:spacing w:after="0" w:line="336" w:lineRule="auto"/>
        <w:ind w:left="2061"/>
        <w:jc w:val="both"/>
        <w:rPr>
          <w:rFonts w:ascii="Arial" w:hAnsi="Arial"/>
          <w:sz w:val="8"/>
          <w:szCs w:val="8"/>
        </w:rPr>
      </w:pPr>
    </w:p>
    <w:p w:rsidR="00E27D67" w:rsidP="00E27D67" w14:paraId="43CE5CED" w14:textId="191E1F42">
      <w:pPr>
        <w:tabs>
          <w:tab w:val="num" w:pos="2160"/>
        </w:tabs>
        <w:spacing w:after="0" w:line="336" w:lineRule="auto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</w:t>
      </w:r>
      <w:r w:rsidRPr="00C17E53" w:rsidR="00073651">
        <w:rPr>
          <w:rFonts w:ascii="Arial" w:hAnsi="Arial" w:hint="cs"/>
          <w:b/>
          <w:bCs/>
          <w:u w:val="single"/>
          <w:rtl/>
        </w:rPr>
        <w:t>מנהל ניידת מכירות</w:t>
      </w:r>
      <w:r w:rsidR="00073651">
        <w:rPr>
          <w:rFonts w:ascii="Arial" w:hAnsi="Arial" w:hint="cs"/>
          <w:rtl/>
        </w:rPr>
        <w:t xml:space="preserve"> </w:t>
      </w:r>
      <w:r w:rsidR="00E00190">
        <w:rPr>
          <w:rFonts w:ascii="Arial" w:hAnsi="Arial" w:hint="cs"/>
          <w:rtl/>
        </w:rPr>
        <w:t xml:space="preserve"> (</w:t>
      </w:r>
      <w:r w:rsidR="00C17E53">
        <w:rPr>
          <w:rFonts w:ascii="Arial" w:hAnsi="Arial" w:hint="cs"/>
          <w:rtl/>
        </w:rPr>
        <w:t>2009-2005)</w:t>
      </w:r>
    </w:p>
    <w:p w:rsidR="00C17E53" w:rsidP="00C17E53" w14:paraId="65F846C6" w14:textId="006212A8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הוצאה לפועל של </w:t>
      </w:r>
      <w:r w:rsidR="005109A5">
        <w:rPr>
          <w:rFonts w:ascii="Arial" w:hAnsi="Arial" w:hint="cs"/>
          <w:rtl/>
        </w:rPr>
        <w:t xml:space="preserve">רעיון וחזון </w:t>
      </w:r>
      <w:r w:rsidR="00FD5AC5">
        <w:rPr>
          <w:rFonts w:ascii="Arial" w:hAnsi="Arial" w:hint="cs"/>
          <w:rtl/>
        </w:rPr>
        <w:t xml:space="preserve">והקמה </w:t>
      </w:r>
      <w:r w:rsidR="00280CB4">
        <w:rPr>
          <w:rFonts w:ascii="Arial" w:hAnsi="Arial" w:hint="cs"/>
          <w:rtl/>
        </w:rPr>
        <w:t xml:space="preserve">מאפס של חנות ניידת </w:t>
      </w:r>
      <w:r w:rsidR="005F7148">
        <w:rPr>
          <w:rFonts w:ascii="Arial" w:hAnsi="Arial" w:hint="cs"/>
          <w:rtl/>
        </w:rPr>
        <w:t xml:space="preserve">לרבות התכנון, </w:t>
      </w:r>
      <w:r w:rsidR="006231A9">
        <w:rPr>
          <w:rFonts w:ascii="Arial" w:hAnsi="Arial" w:hint="cs"/>
          <w:rtl/>
        </w:rPr>
        <w:t>פיתוח הקונספט</w:t>
      </w:r>
      <w:r w:rsidR="003C709D">
        <w:rPr>
          <w:rFonts w:ascii="Arial" w:hAnsi="Arial" w:hint="cs"/>
          <w:rtl/>
        </w:rPr>
        <w:t xml:space="preserve"> והיישום בשטח.</w:t>
      </w:r>
    </w:p>
    <w:p w:rsidR="00C17E53" w:rsidP="00C17E53" w14:paraId="788BB4C2" w14:textId="45F79780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גיוס וניהול צוות של </w:t>
      </w:r>
      <w:r w:rsidR="00840C7D">
        <w:rPr>
          <w:rFonts w:ascii="Arial" w:hAnsi="Arial" w:hint="cs"/>
          <w:rtl/>
        </w:rPr>
        <w:t xml:space="preserve">5 </w:t>
      </w:r>
      <w:r w:rsidR="006F714C">
        <w:rPr>
          <w:rFonts w:ascii="Arial" w:hAnsi="Arial" w:hint="cs"/>
          <w:rtl/>
        </w:rPr>
        <w:t>עובדים (</w:t>
      </w:r>
      <w:r w:rsidR="00840C7D">
        <w:rPr>
          <w:rFonts w:ascii="Arial" w:hAnsi="Arial" w:hint="cs"/>
          <w:rtl/>
        </w:rPr>
        <w:t xml:space="preserve">אנשי מכירות </w:t>
      </w:r>
      <w:r w:rsidR="006F714C">
        <w:rPr>
          <w:rFonts w:ascii="Arial" w:hAnsi="Arial" w:hint="cs"/>
          <w:rtl/>
        </w:rPr>
        <w:t>ותפעול)</w:t>
      </w:r>
      <w:r w:rsidR="00A96AE4">
        <w:rPr>
          <w:rFonts w:ascii="Arial" w:hAnsi="Arial" w:hint="cs"/>
          <w:rtl/>
        </w:rPr>
        <w:t>, כתיבת תכנית עבודה</w:t>
      </w:r>
      <w:r w:rsidR="006B12FC">
        <w:rPr>
          <w:rFonts w:ascii="Arial" w:hAnsi="Arial" w:hint="cs"/>
          <w:rtl/>
        </w:rPr>
        <w:t>, הכשרה</w:t>
      </w:r>
      <w:r w:rsidR="00A96AE4">
        <w:rPr>
          <w:rFonts w:ascii="Arial" w:hAnsi="Arial" w:hint="cs"/>
          <w:rtl/>
        </w:rPr>
        <w:t xml:space="preserve"> והגדרת יעדים</w:t>
      </w:r>
      <w:r w:rsidR="006B12FC">
        <w:rPr>
          <w:rFonts w:ascii="Arial" w:hAnsi="Arial" w:hint="cs"/>
          <w:rtl/>
        </w:rPr>
        <w:t>.</w:t>
      </w:r>
      <w:r w:rsidR="00A96AE4">
        <w:rPr>
          <w:rFonts w:ascii="Arial" w:hAnsi="Arial" w:hint="cs"/>
          <w:rtl/>
        </w:rPr>
        <w:t xml:space="preserve"> </w:t>
      </w:r>
    </w:p>
    <w:p w:rsidR="00C17E53" w:rsidP="002363F8" w14:paraId="0CE0F28A" w14:textId="3389F6B7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הצלחה בהפיכת הניידת למקור הכנסה רווחי </w:t>
      </w:r>
      <w:r w:rsidR="002363F8">
        <w:rPr>
          <w:rFonts w:ascii="Arial" w:hAnsi="Arial" w:hint="cs"/>
          <w:rtl/>
        </w:rPr>
        <w:t xml:space="preserve">ויצירתי </w:t>
      </w:r>
      <w:r w:rsidR="00111D26">
        <w:rPr>
          <w:rFonts w:ascii="Arial" w:hAnsi="Arial" w:hint="cs"/>
          <w:rtl/>
        </w:rPr>
        <w:t xml:space="preserve">בהיקפים של </w:t>
      </w:r>
      <w:r>
        <w:rPr>
          <w:rFonts w:ascii="Arial" w:hAnsi="Arial" w:hint="cs"/>
          <w:rtl/>
        </w:rPr>
        <w:t>מאות אלפי ש"ח בחודש</w:t>
      </w:r>
      <w:r w:rsidR="00111D26">
        <w:rPr>
          <w:rFonts w:ascii="Arial" w:hAnsi="Arial" w:hint="cs"/>
          <w:rtl/>
        </w:rPr>
        <w:t xml:space="preserve"> </w:t>
      </w:r>
      <w:r w:rsidR="003A713F">
        <w:rPr>
          <w:rFonts w:ascii="Arial" w:hAnsi="Arial" w:hint="cs"/>
          <w:rtl/>
        </w:rPr>
        <w:t>בשוק תחרותי.</w:t>
      </w:r>
    </w:p>
    <w:p w:rsidR="00C61082" w:rsidRPr="00C61082" w:rsidP="00C61082" w14:paraId="221AB42A" w14:textId="77777777">
      <w:pPr>
        <w:tabs>
          <w:tab w:val="num" w:pos="2160"/>
        </w:tabs>
        <w:spacing w:after="0" w:line="336" w:lineRule="auto"/>
        <w:ind w:left="1612"/>
        <w:jc w:val="both"/>
        <w:rPr>
          <w:rFonts w:ascii="Arial" w:hAnsi="Arial"/>
          <w:sz w:val="8"/>
          <w:szCs w:val="8"/>
        </w:rPr>
      </w:pPr>
    </w:p>
    <w:p w:rsidR="00BE410F" w:rsidP="00BE410F" w14:paraId="44778148" w14:textId="71F190A2">
      <w:pPr>
        <w:tabs>
          <w:tab w:val="num" w:pos="2160"/>
        </w:tabs>
        <w:spacing w:after="0" w:line="336" w:lineRule="auto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</w:t>
      </w:r>
      <w:r w:rsidRPr="00C61082">
        <w:rPr>
          <w:rFonts w:ascii="Arial" w:hAnsi="Arial" w:hint="cs"/>
          <w:b/>
          <w:bCs/>
          <w:u w:val="single"/>
          <w:rtl/>
        </w:rPr>
        <w:t>איש מכירות</w:t>
      </w:r>
      <w:r>
        <w:rPr>
          <w:rFonts w:ascii="Arial" w:hAnsi="Arial" w:hint="cs"/>
          <w:rtl/>
        </w:rPr>
        <w:t xml:space="preserve">  (</w:t>
      </w:r>
      <w:r w:rsidR="00C61082">
        <w:rPr>
          <w:rFonts w:ascii="Arial" w:hAnsi="Arial" w:hint="cs"/>
          <w:rtl/>
        </w:rPr>
        <w:t>2005-2001)</w:t>
      </w:r>
    </w:p>
    <w:p w:rsidR="00C61082" w:rsidP="00C61082" w14:paraId="3B0189BB" w14:textId="060764B2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איתור </w:t>
      </w:r>
      <w:r w:rsidR="000F084F">
        <w:rPr>
          <w:rFonts w:ascii="Arial" w:hAnsi="Arial" w:hint="cs"/>
          <w:rtl/>
        </w:rPr>
        <w:t>לקוחות חדשים</w:t>
      </w:r>
      <w:r w:rsidR="00A74313">
        <w:rPr>
          <w:rFonts w:ascii="Arial" w:hAnsi="Arial" w:hint="cs"/>
          <w:rtl/>
        </w:rPr>
        <w:t>, פנייה לנתח שוק חדש</w:t>
      </w:r>
      <w:r w:rsidR="000F084F">
        <w:rPr>
          <w:rFonts w:ascii="Arial" w:hAnsi="Arial" w:hint="cs"/>
          <w:rtl/>
        </w:rPr>
        <w:t xml:space="preserve"> ו</w:t>
      </w:r>
      <w:r w:rsidR="00DA642B">
        <w:rPr>
          <w:rFonts w:ascii="Arial" w:hAnsi="Arial" w:hint="cs"/>
          <w:rtl/>
        </w:rPr>
        <w:t xml:space="preserve">בניית מודל </w:t>
      </w:r>
      <w:r w:rsidR="00AF6FA6">
        <w:rPr>
          <w:rFonts w:ascii="Arial" w:hAnsi="Arial" w:hint="cs"/>
          <w:rtl/>
        </w:rPr>
        <w:t xml:space="preserve">עסקי עבור </w:t>
      </w:r>
      <w:r w:rsidR="008B01B5">
        <w:rPr>
          <w:rFonts w:ascii="Arial" w:hAnsi="Arial" w:hint="cs"/>
          <w:rtl/>
        </w:rPr>
        <w:t>וועדי עובדים</w:t>
      </w:r>
      <w:r w:rsidR="00E04EC9">
        <w:rPr>
          <w:rFonts w:ascii="Arial" w:hAnsi="Arial" w:hint="cs"/>
          <w:rtl/>
        </w:rPr>
        <w:t>, ארגונים גדולים, קיבוצים</w:t>
      </w:r>
      <w:r w:rsidR="00A74313">
        <w:rPr>
          <w:rFonts w:ascii="Arial" w:hAnsi="Arial" w:hint="cs"/>
          <w:rtl/>
        </w:rPr>
        <w:t>.</w:t>
      </w:r>
      <w:r w:rsidR="00E04EC9">
        <w:rPr>
          <w:rFonts w:ascii="Arial" w:hAnsi="Arial" w:hint="cs"/>
          <w:rtl/>
        </w:rPr>
        <w:t xml:space="preserve"> </w:t>
      </w:r>
    </w:p>
    <w:p w:rsidR="00C61082" w:rsidRPr="00B2398E" w:rsidP="006777B6" w14:paraId="4A090CC5" w14:textId="29742618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הובלת תהליכי פיתוח עסקי ו</w:t>
      </w:r>
      <w:r w:rsidR="000A74CB">
        <w:rPr>
          <w:rFonts w:ascii="Arial" w:hAnsi="Arial" w:hint="cs"/>
          <w:rtl/>
        </w:rPr>
        <w:t>ניתוח שוק</w:t>
      </w:r>
      <w:r>
        <w:rPr>
          <w:rFonts w:ascii="Arial" w:hAnsi="Arial" w:hint="cs"/>
          <w:rtl/>
        </w:rPr>
        <w:t xml:space="preserve"> שהובילו להצלחה ב</w:t>
      </w:r>
      <w:r w:rsidR="00387464">
        <w:rPr>
          <w:rFonts w:ascii="Arial" w:hAnsi="Arial" w:hint="cs"/>
          <w:rtl/>
        </w:rPr>
        <w:t>הגדלה משמעותית של המכירות</w:t>
      </w:r>
      <w:r>
        <w:rPr>
          <w:rFonts w:ascii="Arial" w:hAnsi="Arial" w:hint="cs"/>
          <w:rtl/>
        </w:rPr>
        <w:t>.</w:t>
      </w:r>
      <w:r w:rsidR="00387464">
        <w:rPr>
          <w:rFonts w:ascii="Arial" w:hAnsi="Arial" w:hint="cs"/>
          <w:rtl/>
        </w:rPr>
        <w:t xml:space="preserve"> </w:t>
      </w:r>
      <w:r w:rsidR="000A74CB">
        <w:rPr>
          <w:rFonts w:ascii="Arial" w:hAnsi="Arial" w:hint="cs"/>
          <w:rtl/>
        </w:rPr>
        <w:t xml:space="preserve"> </w:t>
      </w:r>
    </w:p>
    <w:p w:rsidR="00C10FB1" w:rsidRPr="00524357" w:rsidP="00C10FB1" w14:paraId="5478E036" w14:textId="77777777">
      <w:pPr>
        <w:tabs>
          <w:tab w:val="num" w:pos="2160"/>
        </w:tabs>
        <w:spacing w:after="0" w:line="336" w:lineRule="auto"/>
        <w:ind w:left="1612"/>
        <w:jc w:val="both"/>
        <w:rPr>
          <w:rFonts w:ascii="Arial" w:hAnsi="Arial"/>
          <w:sz w:val="20"/>
          <w:szCs w:val="20"/>
        </w:rPr>
      </w:pPr>
    </w:p>
    <w:p w:rsidR="00C10FB1" w:rsidRPr="00C10FB1" w:rsidP="00266F0A" w14:paraId="688FF9F5" w14:textId="36556C59">
      <w:pPr>
        <w:tabs>
          <w:tab w:val="num" w:pos="2160"/>
        </w:tabs>
        <w:spacing w:after="0" w:line="336" w:lineRule="auto"/>
        <w:jc w:val="both"/>
        <w:rPr>
          <w:rFonts w:ascii="Arial" w:hAnsi="Arial"/>
          <w:rtl/>
        </w:rPr>
      </w:pPr>
      <w:r w:rsidRPr="001353C7">
        <w:rPr>
          <w:rFonts w:ascii="Arial" w:hAnsi="Arial" w:hint="cs"/>
          <w:rtl/>
        </w:rPr>
        <w:t>20</w:t>
      </w:r>
      <w:r w:rsidR="009840ED">
        <w:rPr>
          <w:rFonts w:ascii="Arial" w:hAnsi="Arial" w:hint="cs"/>
          <w:rtl/>
        </w:rPr>
        <w:t>0</w:t>
      </w:r>
      <w:r w:rsidR="00266F0A">
        <w:rPr>
          <w:rFonts w:ascii="Arial" w:hAnsi="Arial" w:hint="cs"/>
          <w:rtl/>
        </w:rPr>
        <w:t>0</w:t>
      </w:r>
      <w:r w:rsidRPr="001353C7">
        <w:rPr>
          <w:rFonts w:ascii="Arial" w:hAnsi="Arial" w:hint="cs"/>
          <w:rtl/>
        </w:rPr>
        <w:t>-</w:t>
      </w:r>
      <w:r w:rsidR="009840ED">
        <w:rPr>
          <w:rFonts w:ascii="Arial" w:hAnsi="Arial" w:hint="cs"/>
          <w:rtl/>
        </w:rPr>
        <w:t>199</w:t>
      </w:r>
      <w:r w:rsidR="00266F0A">
        <w:rPr>
          <w:rFonts w:ascii="Arial" w:hAnsi="Arial" w:hint="cs"/>
          <w:rtl/>
        </w:rPr>
        <w:t>5</w:t>
      </w:r>
      <w:r w:rsidRPr="001353C7">
        <w:rPr>
          <w:rFonts w:ascii="Arial" w:hAnsi="Arial" w:hint="cs"/>
          <w:rtl/>
        </w:rPr>
        <w:t xml:space="preserve">: </w:t>
      </w:r>
      <w:r w:rsidR="0006268D">
        <w:rPr>
          <w:rFonts w:ascii="Arial" w:hAnsi="Arial" w:hint="cs"/>
          <w:rtl/>
        </w:rPr>
        <w:t xml:space="preserve"> </w:t>
      </w:r>
      <w:r w:rsidRPr="00C10FB1">
        <w:rPr>
          <w:rFonts w:ascii="Arial" w:hAnsi="Arial" w:hint="cs"/>
          <w:b/>
          <w:bCs/>
          <w:u w:val="single"/>
          <w:rtl/>
        </w:rPr>
        <w:t>מנהל</w:t>
      </w:r>
      <w:r w:rsidR="00BE3ACD">
        <w:rPr>
          <w:rFonts w:ascii="Arial" w:hAnsi="Arial" w:hint="cs"/>
          <w:b/>
          <w:bCs/>
          <w:u w:val="single"/>
          <w:rtl/>
        </w:rPr>
        <w:t xml:space="preserve"> </w:t>
      </w:r>
      <w:r w:rsidR="00974C1F">
        <w:rPr>
          <w:rFonts w:ascii="Arial" w:hAnsi="Arial" w:hint="cs"/>
          <w:b/>
          <w:bCs/>
          <w:u w:val="single"/>
          <w:rtl/>
        </w:rPr>
        <w:t xml:space="preserve">מכירות, </w:t>
      </w:r>
      <w:r w:rsidR="0006268D">
        <w:rPr>
          <w:rFonts w:ascii="Arial" w:hAnsi="Arial" w:hint="cs"/>
          <w:b/>
          <w:bCs/>
          <w:u w:val="single"/>
          <w:rtl/>
        </w:rPr>
        <w:t>חברת תמי 4</w:t>
      </w:r>
      <w:r w:rsidRPr="00BE3ACD" w:rsidR="00BE3ACD">
        <w:rPr>
          <w:rFonts w:ascii="Arial" w:hAnsi="Arial" w:hint="cs"/>
          <w:b/>
          <w:bCs/>
          <w:rtl/>
        </w:rPr>
        <w:t xml:space="preserve"> </w:t>
      </w:r>
      <w:r w:rsidRPr="00C10FB1">
        <w:rPr>
          <w:rFonts w:ascii="Arial" w:hAnsi="Arial" w:hint="cs"/>
          <w:b/>
          <w:bCs/>
          <w:rtl/>
        </w:rPr>
        <w:t xml:space="preserve"> </w:t>
      </w:r>
    </w:p>
    <w:p w:rsidR="00C10FB1" w:rsidRPr="004B729F" w:rsidP="0006268D" w14:paraId="73957F79" w14:textId="191BF031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אחריות להחדרת </w:t>
      </w:r>
      <w:r w:rsidR="00A72581">
        <w:rPr>
          <w:rFonts w:ascii="Arial" w:hAnsi="Arial" w:hint="cs"/>
          <w:rtl/>
        </w:rPr>
        <w:t xml:space="preserve">מוצר חדש </w:t>
      </w:r>
      <w:r w:rsidR="00856A73">
        <w:rPr>
          <w:rFonts w:ascii="Arial" w:hAnsi="Arial" w:hint="cs"/>
          <w:rtl/>
        </w:rPr>
        <w:t xml:space="preserve">בשוק העסקי </w:t>
      </w:r>
      <w:r w:rsidR="00DD5E1A">
        <w:rPr>
          <w:rFonts w:ascii="Arial" w:hAnsi="Arial" w:hint="cs"/>
          <w:rtl/>
        </w:rPr>
        <w:t xml:space="preserve">לרבות ייזום והובלת כלל תהליכי המכירה מול </w:t>
      </w:r>
      <w:r w:rsidR="000C2D50">
        <w:rPr>
          <w:rFonts w:ascii="Arial" w:hAnsi="Arial" w:hint="cs"/>
          <w:rtl/>
        </w:rPr>
        <w:t xml:space="preserve">לקוחות </w:t>
      </w:r>
      <w:r w:rsidR="00E713EE">
        <w:rPr>
          <w:rFonts w:ascii="Arial" w:hAnsi="Arial" w:hint="cs"/>
          <w:rtl/>
        </w:rPr>
        <w:t>החברה.</w:t>
      </w:r>
    </w:p>
    <w:p w:rsidR="001F6011" w:rsidP="0006268D" w14:paraId="2EEE21E3" w14:textId="5C549A72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</w:rPr>
      </w:pPr>
      <w:r>
        <w:rPr>
          <w:rFonts w:ascii="Arial" w:hAnsi="Arial" w:hint="cs"/>
          <w:rtl/>
        </w:rPr>
        <w:t>עבודה לפי</w:t>
      </w:r>
      <w:r w:rsidR="00C938C9">
        <w:rPr>
          <w:rFonts w:ascii="Arial" w:hAnsi="Arial" w:hint="cs"/>
          <w:rtl/>
        </w:rPr>
        <w:t xml:space="preserve"> תכנית עבודה שנתית </w:t>
      </w:r>
      <w:r w:rsidR="00EF2F03">
        <w:rPr>
          <w:rFonts w:ascii="Arial" w:hAnsi="Arial" w:hint="cs"/>
          <w:rtl/>
        </w:rPr>
        <w:t xml:space="preserve">לצד יעדים </w:t>
      </w:r>
      <w:r w:rsidR="00C938C9">
        <w:rPr>
          <w:rFonts w:ascii="Arial" w:hAnsi="Arial" w:hint="cs"/>
          <w:rtl/>
        </w:rPr>
        <w:t>ומדדים מכירתיים.</w:t>
      </w:r>
    </w:p>
    <w:p w:rsidR="00163628" w:rsidP="0006268D" w14:paraId="38C9E05F" w14:textId="3BA239F4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התנהלות </w:t>
      </w:r>
      <w:r w:rsidR="00844956">
        <w:rPr>
          <w:rFonts w:ascii="Arial" w:hAnsi="Arial" w:hint="cs"/>
          <w:rtl/>
        </w:rPr>
        <w:t xml:space="preserve">ישירה מול </w:t>
      </w:r>
      <w:r w:rsidR="004230AC">
        <w:rPr>
          <w:rFonts w:ascii="Arial" w:hAnsi="Arial" w:hint="cs"/>
          <w:rtl/>
        </w:rPr>
        <w:t xml:space="preserve">חברות </w:t>
      </w:r>
      <w:r w:rsidR="002030EB">
        <w:rPr>
          <w:rFonts w:ascii="Arial" w:hAnsi="Arial" w:hint="cs"/>
          <w:rtl/>
        </w:rPr>
        <w:t>פרטיות</w:t>
      </w:r>
      <w:r w:rsidR="00262508">
        <w:rPr>
          <w:rFonts w:ascii="Arial" w:hAnsi="Arial" w:hint="cs"/>
          <w:rtl/>
        </w:rPr>
        <w:t xml:space="preserve"> ומוסדיות (</w:t>
      </w:r>
      <w:r w:rsidR="00436998">
        <w:rPr>
          <w:rFonts w:ascii="Arial" w:hAnsi="Arial" w:hint="cs"/>
          <w:rtl/>
        </w:rPr>
        <w:t xml:space="preserve">משרדי ממשלה, </w:t>
      </w:r>
      <w:r w:rsidR="001E0538">
        <w:rPr>
          <w:rFonts w:ascii="Arial" w:hAnsi="Arial" w:hint="cs"/>
          <w:rtl/>
        </w:rPr>
        <w:t xml:space="preserve">בתי-חולים, </w:t>
      </w:r>
      <w:r w:rsidR="00436998">
        <w:rPr>
          <w:rFonts w:ascii="Arial" w:hAnsi="Arial" w:hint="cs"/>
          <w:rtl/>
        </w:rPr>
        <w:t>אוניברסיטאות</w:t>
      </w:r>
      <w:r w:rsidR="001A45DA">
        <w:rPr>
          <w:rFonts w:ascii="Arial" w:hAnsi="Arial" w:hint="cs"/>
          <w:rtl/>
        </w:rPr>
        <w:t>) עד ל</w:t>
      </w:r>
      <w:r>
        <w:rPr>
          <w:rFonts w:ascii="Arial" w:hAnsi="Arial" w:hint="cs"/>
          <w:rtl/>
        </w:rPr>
        <w:t>סגירת עסקאות.</w:t>
      </w:r>
    </w:p>
    <w:p w:rsidR="003A4E7C" w:rsidP="0006268D" w14:paraId="090AC5DD" w14:textId="227DBEA1">
      <w:pPr>
        <w:numPr>
          <w:ilvl w:val="0"/>
          <w:numId w:val="1"/>
        </w:numPr>
        <w:tabs>
          <w:tab w:val="num" w:pos="1548"/>
          <w:tab w:val="clear" w:pos="2061"/>
          <w:tab w:val="num" w:pos="2160"/>
        </w:tabs>
        <w:spacing w:after="0" w:line="336" w:lineRule="auto"/>
        <w:ind w:left="1612" w:hanging="370"/>
        <w:jc w:val="both"/>
        <w:rPr>
          <w:rFonts w:ascii="Arial" w:hAnsi="Arial"/>
        </w:rPr>
      </w:pPr>
      <w:r>
        <w:rPr>
          <w:rFonts w:ascii="Arial" w:hAnsi="Arial" w:hint="cs"/>
          <w:rtl/>
        </w:rPr>
        <w:t>ניהול תהליכי משא ומתן</w:t>
      </w:r>
      <w:r w:rsidR="00D30A2F">
        <w:rPr>
          <w:rFonts w:ascii="Arial" w:hAnsi="Arial" w:hint="cs"/>
          <w:rtl/>
        </w:rPr>
        <w:t xml:space="preserve">, </w:t>
      </w:r>
      <w:r w:rsidR="001E0538">
        <w:rPr>
          <w:rFonts w:ascii="Arial" w:hAnsi="Arial" w:hint="cs"/>
          <w:rtl/>
        </w:rPr>
        <w:t>השתתפות ו</w:t>
      </w:r>
      <w:r w:rsidR="00D30A2F">
        <w:rPr>
          <w:rFonts w:ascii="Arial" w:hAnsi="Arial" w:hint="cs"/>
          <w:rtl/>
        </w:rPr>
        <w:t>מענה למכרזים</w:t>
      </w:r>
      <w:r w:rsidR="001E0538">
        <w:rPr>
          <w:rFonts w:ascii="Arial" w:hAnsi="Arial" w:hint="cs"/>
          <w:rtl/>
        </w:rPr>
        <w:t xml:space="preserve">, </w:t>
      </w:r>
      <w:r w:rsidR="001A2156">
        <w:rPr>
          <w:rFonts w:ascii="Arial" w:hAnsi="Arial" w:hint="cs"/>
          <w:rtl/>
        </w:rPr>
        <w:t xml:space="preserve">למידת השוק </w:t>
      </w:r>
      <w:r w:rsidR="00F15CD1">
        <w:rPr>
          <w:rFonts w:ascii="Arial" w:hAnsi="Arial" w:hint="cs"/>
          <w:rtl/>
        </w:rPr>
        <w:t>וניתוח צרכי הלקוחות באופן שוטף.</w:t>
      </w:r>
    </w:p>
    <w:p w:rsidR="006A0C59" w:rsidRPr="004B7ED3" w:rsidP="00D30A2F" w14:paraId="2B51702F" w14:textId="066C8512">
      <w:pPr>
        <w:numPr>
          <w:ilvl w:val="0"/>
          <w:numId w:val="31"/>
        </w:numPr>
        <w:tabs>
          <w:tab w:val="num" w:pos="1539"/>
          <w:tab w:val="clear" w:pos="2061"/>
          <w:tab w:val="num" w:pos="2160"/>
        </w:tabs>
        <w:spacing w:after="0" w:line="336" w:lineRule="auto"/>
        <w:ind w:hanging="873"/>
        <w:jc w:val="both"/>
        <w:rPr>
          <w:rFonts w:ascii="Arial" w:hAnsi="Arial"/>
          <w:sz w:val="20"/>
          <w:szCs w:val="20"/>
        </w:rPr>
      </w:pPr>
      <w:bookmarkEnd w:id="0"/>
      <w:r>
        <w:rPr>
          <w:rFonts w:ascii="Arial" w:hAnsi="Arial" w:hint="cs"/>
          <w:rtl/>
        </w:rPr>
        <w:t xml:space="preserve">הצלחה בגיוס </w:t>
      </w:r>
      <w:r w:rsidR="00D30A2F">
        <w:rPr>
          <w:rFonts w:ascii="Arial" w:hAnsi="Arial" w:hint="cs"/>
          <w:rtl/>
        </w:rPr>
        <w:t xml:space="preserve">מגוון </w:t>
      </w:r>
      <w:r>
        <w:rPr>
          <w:rFonts w:ascii="Arial" w:hAnsi="Arial" w:hint="cs"/>
          <w:rtl/>
        </w:rPr>
        <w:t xml:space="preserve">לקוחות חדשים </w:t>
      </w:r>
      <w:r w:rsidR="00D30A2F">
        <w:rPr>
          <w:rFonts w:ascii="Arial" w:hAnsi="Arial" w:hint="cs"/>
          <w:rtl/>
        </w:rPr>
        <w:t>ועלייה כל שנה בעשרות אחוזים בהיקף המכירות</w:t>
      </w:r>
      <w:r w:rsidR="006777B6">
        <w:rPr>
          <w:rFonts w:ascii="Arial" w:hAnsi="Arial" w:hint="cs"/>
          <w:rtl/>
        </w:rPr>
        <w:t>.</w:t>
      </w:r>
    </w:p>
    <w:p w:rsidR="004B7ED3" w:rsidRPr="004B7ED3" w:rsidP="004B7ED3" w14:paraId="2D419447" w14:textId="77777777">
      <w:pPr>
        <w:tabs>
          <w:tab w:val="num" w:pos="1485"/>
          <w:tab w:val="num" w:pos="2160"/>
        </w:tabs>
        <w:spacing w:after="0" w:line="336" w:lineRule="auto"/>
        <w:ind w:left="2061"/>
        <w:jc w:val="both"/>
        <w:rPr>
          <w:rFonts w:ascii="Arial" w:hAnsi="Arial"/>
          <w:sz w:val="8"/>
          <w:szCs w:val="8"/>
          <w:rtl/>
        </w:rPr>
      </w:pPr>
    </w:p>
    <w:p w:rsidR="00B81C74" w:rsidRPr="00524357" w:rsidP="006109A0" w14:paraId="467F176B" w14:textId="56F5DE9E">
      <w:pPr>
        <w:spacing w:after="0" w:line="336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BE3ACD">
        <w:rPr>
          <w:rFonts w:ascii="Arial" w:hAnsi="Arial" w:hint="cs"/>
          <w:b/>
          <w:bCs/>
          <w:rtl/>
        </w:rPr>
        <w:t xml:space="preserve"> </w:t>
      </w:r>
      <w:r w:rsidR="002369F7">
        <w:rPr>
          <w:rFonts w:ascii="Arial" w:hAnsi="Arial" w:hint="cs"/>
          <w:rtl/>
        </w:rPr>
        <w:t xml:space="preserve">            </w:t>
      </w:r>
    </w:p>
    <w:p w:rsidR="009840ED" w:rsidRPr="00C50C13" w:rsidP="009840ED" w14:paraId="36F64CCA" w14:textId="77777777">
      <w:pPr>
        <w:keepNext/>
        <w:spacing w:after="0" w:line="360" w:lineRule="auto"/>
        <w:jc w:val="both"/>
        <w:outlineLvl w:val="0"/>
        <w:rPr>
          <w:rFonts w:ascii="Arial" w:hAnsi="Arial"/>
          <w:b/>
          <w:bCs/>
          <w:sz w:val="24"/>
          <w:szCs w:val="24"/>
          <w:u w:val="single"/>
          <w:rtl/>
        </w:rPr>
      </w:pPr>
      <w:r w:rsidRPr="00C50C13">
        <w:rPr>
          <w:rFonts w:ascii="Arial" w:hAnsi="Arial"/>
          <w:b/>
          <w:bCs/>
          <w:sz w:val="24"/>
          <w:szCs w:val="24"/>
          <w:u w:val="single"/>
          <w:rtl/>
        </w:rPr>
        <w:t xml:space="preserve">השכלה:  </w:t>
      </w:r>
    </w:p>
    <w:p w:rsidR="009840ED" w:rsidRPr="00C50C13" w:rsidP="00DC66E7" w14:paraId="21ECA498" w14:textId="2845DF11">
      <w:pPr>
        <w:numPr>
          <w:ilvl w:val="0"/>
          <w:numId w:val="1"/>
        </w:numPr>
        <w:tabs>
          <w:tab w:val="num" w:pos="396"/>
          <w:tab w:val="clear" w:pos="2061"/>
          <w:tab w:val="num" w:pos="2160"/>
        </w:tabs>
        <w:spacing w:after="0" w:line="336" w:lineRule="auto"/>
        <w:ind w:left="1612" w:hanging="1603"/>
        <w:jc w:val="both"/>
        <w:rPr>
          <w:rFonts w:ascii="Arial" w:hAnsi="Arial"/>
          <w:rtl/>
        </w:rPr>
      </w:pPr>
      <w:r w:rsidRPr="00C50C13">
        <w:rPr>
          <w:rFonts w:ascii="Arial" w:hAnsi="Arial" w:hint="cs"/>
          <w:rtl/>
        </w:rPr>
        <w:t xml:space="preserve">תואר ראשון </w:t>
      </w:r>
      <w:r w:rsidRPr="00C50C13">
        <w:rPr>
          <w:rFonts w:ascii="Arial" w:hAnsi="Arial"/>
        </w:rPr>
        <w:t>B.A</w:t>
      </w:r>
      <w:r w:rsidRPr="00C50C13">
        <w:rPr>
          <w:rFonts w:ascii="Arial" w:hAnsi="Arial" w:hint="cs"/>
          <w:rtl/>
        </w:rPr>
        <w:t xml:space="preserve"> במנהל עסקים, </w:t>
      </w:r>
      <w:r w:rsidRPr="00C50C13" w:rsidR="004D4337">
        <w:rPr>
          <w:rFonts w:ascii="Arial" w:hAnsi="Arial" w:hint="cs"/>
          <w:rtl/>
        </w:rPr>
        <w:t>המיכללה למינהל</w:t>
      </w:r>
      <w:r w:rsidRPr="00C50C13">
        <w:rPr>
          <w:rFonts w:ascii="Arial" w:hAnsi="Arial" w:hint="cs"/>
          <w:rtl/>
        </w:rPr>
        <w:t xml:space="preserve"> (</w:t>
      </w:r>
      <w:r w:rsidRPr="00C50C13" w:rsidR="00895FD6">
        <w:rPr>
          <w:rFonts w:ascii="Arial" w:hAnsi="Arial" w:hint="cs"/>
          <w:rtl/>
        </w:rPr>
        <w:t>1996-1994</w:t>
      </w:r>
      <w:r w:rsidRPr="00C50C13">
        <w:rPr>
          <w:rFonts w:ascii="Arial" w:hAnsi="Arial" w:hint="cs"/>
          <w:rtl/>
        </w:rPr>
        <w:t>)</w:t>
      </w:r>
    </w:p>
    <w:p w:rsidR="009840ED" w:rsidRPr="00A12877" w:rsidP="00236D8F" w14:paraId="3F9163FB" w14:textId="77777777">
      <w:pPr>
        <w:spacing w:after="0" w:line="264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0B035F" w:rsidP="00963392" w14:paraId="24888592" w14:textId="7FB2D18E">
      <w:pPr>
        <w:spacing w:after="0" w:line="264" w:lineRule="auto"/>
        <w:jc w:val="both"/>
        <w:rPr>
          <w:rtl/>
        </w:rPr>
      </w:pPr>
      <w:r w:rsidRPr="00D317F2">
        <w:rPr>
          <w:rFonts w:ascii="Arial" w:hAnsi="Arial" w:hint="cs"/>
          <w:b/>
          <w:bCs/>
          <w:sz w:val="24"/>
          <w:szCs w:val="24"/>
          <w:u w:val="single"/>
          <w:rtl/>
        </w:rPr>
        <w:t>שרות צבאי</w:t>
      </w:r>
      <w:r w:rsidRPr="00E338A8">
        <w:rPr>
          <w:rFonts w:ascii="Arial" w:hAnsi="Arial" w:hint="cs"/>
          <w:b/>
          <w:bCs/>
          <w:sz w:val="24"/>
          <w:szCs w:val="24"/>
          <w:rtl/>
        </w:rPr>
        <w:t>:</w:t>
      </w:r>
      <w:r w:rsidRPr="00D317F2">
        <w:rPr>
          <w:rFonts w:ascii="Arial" w:hAnsi="Arial" w:hint="cs"/>
          <w:sz w:val="24"/>
          <w:szCs w:val="24"/>
          <w:rtl/>
        </w:rPr>
        <w:t xml:space="preserve">  </w:t>
      </w:r>
      <w:r w:rsidR="00CE1299">
        <w:rPr>
          <w:rFonts w:ascii="Arial" w:hAnsi="Arial" w:hint="cs"/>
          <w:rtl/>
        </w:rPr>
        <w:t xml:space="preserve">יחידה קרבית, חטיבה 7, </w:t>
      </w:r>
      <w:r w:rsidR="00F70F84">
        <w:rPr>
          <w:rFonts w:ascii="Arial" w:hAnsi="Arial" w:hint="cs"/>
          <w:rtl/>
        </w:rPr>
        <w:t>חיל שריון</w:t>
      </w:r>
      <w:r w:rsidR="00A56008">
        <w:rPr>
          <w:rFonts w:ascii="Arial" w:hAnsi="Arial" w:hint="cs"/>
          <w:rtl/>
        </w:rPr>
        <w:t xml:space="preserve"> </w:t>
      </w:r>
      <w:r w:rsidRPr="001353C7" w:rsidR="001353C7">
        <w:rPr>
          <w:rFonts w:ascii="Arial" w:hAnsi="Arial" w:hint="cs"/>
          <w:rtl/>
        </w:rPr>
        <w:t xml:space="preserve"> </w:t>
      </w:r>
      <w:r w:rsidRPr="001353C7">
        <w:rPr>
          <w:rFonts w:ascii="Arial" w:hAnsi="Arial" w:hint="cs"/>
          <w:rtl/>
        </w:rPr>
        <w:t>(199</w:t>
      </w:r>
      <w:r w:rsidR="00E338A8">
        <w:rPr>
          <w:rFonts w:ascii="Arial" w:hAnsi="Arial" w:hint="cs"/>
          <w:rtl/>
        </w:rPr>
        <w:t>4</w:t>
      </w:r>
      <w:r w:rsidRPr="001353C7">
        <w:rPr>
          <w:rFonts w:ascii="Arial" w:hAnsi="Arial" w:hint="cs"/>
          <w:rtl/>
        </w:rPr>
        <w:t>-19</w:t>
      </w:r>
      <w:r w:rsidR="00E338A8">
        <w:rPr>
          <w:rFonts w:ascii="Arial" w:hAnsi="Arial" w:hint="cs"/>
          <w:rtl/>
        </w:rPr>
        <w:t>90</w:t>
      </w:r>
      <w:r w:rsidRPr="001353C7">
        <w:rPr>
          <w:rFonts w:ascii="Arial" w:hAnsi="Arial" w:hint="cs"/>
          <w:rtl/>
        </w:rPr>
        <w:t>)</w:t>
      </w:r>
    </w:p>
    <w:sectPr w:rsidSect="0095693B">
      <w:headerReference w:type="default" r:id="rId4"/>
      <w:pgSz w:w="11907" w:h="16840" w:code="9"/>
      <w:pgMar w:top="720" w:right="567" w:bottom="426" w:left="630" w:header="1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2AD5" w:rsidRPr="004C27BA" w:rsidP="00D83EA6" w14:paraId="11AABFF8" w14:textId="77777777">
    <w:pPr>
      <w:pStyle w:val="Heading7"/>
      <w:tabs>
        <w:tab w:val="left" w:pos="-64"/>
        <w:tab w:val="right" w:pos="1416"/>
        <w:tab w:val="right" w:pos="1558"/>
      </w:tabs>
      <w:spacing w:line="312" w:lineRule="auto"/>
      <w:jc w:val="center"/>
      <w:rPr>
        <w:rFonts w:ascii="Arial" w:hAnsi="Arial" w:cs="Arial"/>
        <w:sz w:val="22"/>
        <w:szCs w:val="22"/>
        <w:u w:val="none"/>
      </w:rPr>
    </w:pPr>
    <w:r>
      <w:rPr>
        <w:rFonts w:ascii="Arial" w:hAnsi="Arial" w:cs="Arial" w:hint="cs"/>
        <w:sz w:val="22"/>
        <w:szCs w:val="22"/>
        <w:u w:val="none"/>
        <w:rtl/>
      </w:rPr>
      <w:t xml:space="preserve"> </w: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A82E77"/>
    <w:multiLevelType w:val="hybridMultilevel"/>
    <w:tmpl w:val="AC607004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735AA"/>
    <w:multiLevelType w:val="hybridMultilevel"/>
    <w:tmpl w:val="F692ECC8"/>
    <w:lvl w:ilvl="0">
      <w:start w:val="1"/>
      <w:numFmt w:val="bullet"/>
      <w:lvlText w:val="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2">
    <w:nsid w:val="0F7C493C"/>
    <w:multiLevelType w:val="hybridMultilevel"/>
    <w:tmpl w:val="72CA0A66"/>
    <w:lvl w:ilvl="0">
      <w:start w:val="2006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Wingdings" w:hAnsi="Wingdings" w:cs="Aria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68076D"/>
    <w:multiLevelType w:val="hybridMultilevel"/>
    <w:tmpl w:val="09E4E652"/>
    <w:lvl w:ilvl="0">
      <w:start w:val="1"/>
      <w:numFmt w:val="bullet"/>
      <w:lvlText w:val="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4">
    <w:nsid w:val="11302008"/>
    <w:multiLevelType w:val="hybridMultilevel"/>
    <w:tmpl w:val="9EFEF2AE"/>
    <w:lvl w:ilvl="0">
      <w:start w:val="20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26605E"/>
    <w:multiLevelType w:val="hybridMultilevel"/>
    <w:tmpl w:val="8800FABA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70614A"/>
    <w:multiLevelType w:val="hybridMultilevel"/>
    <w:tmpl w:val="34EC892A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7">
    <w:nsid w:val="1E91467D"/>
    <w:multiLevelType w:val="hybridMultilevel"/>
    <w:tmpl w:val="E3FE0F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1D1E07"/>
    <w:multiLevelType w:val="hybridMultilevel"/>
    <w:tmpl w:val="320A2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222FBD"/>
    <w:multiLevelType w:val="hybridMultilevel"/>
    <w:tmpl w:val="3E28D738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781"/>
        </w:tabs>
        <w:ind w:left="278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0">
    <w:nsid w:val="233730A0"/>
    <w:multiLevelType w:val="hybridMultilevel"/>
    <w:tmpl w:val="06100074"/>
    <w:lvl w:ilvl="0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>
    <w:nsid w:val="241C7DE0"/>
    <w:multiLevelType w:val="multilevel"/>
    <w:tmpl w:val="9D66DD56"/>
    <w:lvl w:ilvl="0">
      <w:start w:val="1"/>
      <w:numFmt w:val="bullet"/>
      <w:lvlText w:val="▪"/>
      <w:lvlJc w:val="left"/>
      <w:pPr>
        <w:ind w:left="927" w:firstLine="567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>
    <w:nsid w:val="24EC25D5"/>
    <w:multiLevelType w:val="hybridMultilevel"/>
    <w:tmpl w:val="2DECFF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BF427D"/>
    <w:multiLevelType w:val="hybridMultilevel"/>
    <w:tmpl w:val="D11A90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6B1EC5"/>
    <w:multiLevelType w:val="hybridMultilevel"/>
    <w:tmpl w:val="64E8A558"/>
    <w:lvl w:ilvl="0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31A833C0"/>
    <w:multiLevelType w:val="hybridMultilevel"/>
    <w:tmpl w:val="54A49F3E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42"/>
        </w:tabs>
        <w:ind w:left="31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62"/>
        </w:tabs>
        <w:ind w:left="38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02"/>
        </w:tabs>
        <w:ind w:left="53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22"/>
        </w:tabs>
        <w:ind w:left="60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</w:rPr>
    </w:lvl>
  </w:abstractNum>
  <w:abstractNum w:abstractNumId="16">
    <w:nsid w:val="36372180"/>
    <w:multiLevelType w:val="hybridMultilevel"/>
    <w:tmpl w:val="465ED136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2E753C9"/>
    <w:multiLevelType w:val="hybridMultilevel"/>
    <w:tmpl w:val="FD14B3FC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6160BC"/>
    <w:multiLevelType w:val="hybridMultilevel"/>
    <w:tmpl w:val="AE9294F4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>
    <w:nsid w:val="4C7D12D9"/>
    <w:multiLevelType w:val="hybridMultilevel"/>
    <w:tmpl w:val="4B4066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3"/>
      </w:pPr>
      <w:rPr>
        <w:rFonts w:ascii="Wingdings" w:hAnsi="Wingdings" w:cs="Wingdings" w:hint="default"/>
        <w:color w:val="31849B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0BD24FA"/>
    <w:multiLevelType w:val="hybridMultilevel"/>
    <w:tmpl w:val="8F66AC88"/>
    <w:lvl w:ilvl="0">
      <w:start w:val="1"/>
      <w:numFmt w:val="bullet"/>
      <w:lvlText w:val="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21">
    <w:nsid w:val="5782670F"/>
    <w:multiLevelType w:val="hybridMultilevel"/>
    <w:tmpl w:val="D234A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2C4674"/>
    <w:multiLevelType w:val="hybridMultilevel"/>
    <w:tmpl w:val="20407A30"/>
    <w:lvl w:ilvl="0">
      <w:start w:val="1"/>
      <w:numFmt w:val="bullet"/>
      <w:pStyle w:val="Summary"/>
      <w:lvlText w:val="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CB32B6"/>
    <w:multiLevelType w:val="hybridMultilevel"/>
    <w:tmpl w:val="F3D83CD0"/>
    <w:lvl w:ilvl="0">
      <w:start w:val="201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5E59D7"/>
    <w:multiLevelType w:val="hybridMultilevel"/>
    <w:tmpl w:val="CC44E4E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431854"/>
    <w:multiLevelType w:val="hybridMultilevel"/>
    <w:tmpl w:val="2D9880E0"/>
    <w:lvl w:ilvl="0">
      <w:start w:val="1"/>
      <w:numFmt w:val="bullet"/>
      <w:lvlText w:val="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D67452A"/>
    <w:multiLevelType w:val="hybridMultilevel"/>
    <w:tmpl w:val="2C760A1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025255"/>
    <w:multiLevelType w:val="hybridMultilevel"/>
    <w:tmpl w:val="B1BC1FB6"/>
    <w:lvl w:ilvl="0">
      <w:start w:val="1"/>
      <w:numFmt w:val="bullet"/>
      <w:lvlText w:val="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28">
    <w:nsid w:val="780E0CB2"/>
    <w:multiLevelType w:val="hybridMultilevel"/>
    <w:tmpl w:val="772EB6CE"/>
    <w:lvl w:ilvl="0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>
    <w:nsid w:val="789533EE"/>
    <w:multiLevelType w:val="hybridMultilevel"/>
    <w:tmpl w:val="47808DB6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30">
    <w:nsid w:val="7D13262B"/>
    <w:multiLevelType w:val="hybridMultilevel"/>
    <w:tmpl w:val="AF04D646"/>
    <w:lvl w:ilvl="0">
      <w:start w:val="2015"/>
      <w:numFmt w:val="bullet"/>
      <w:lvlText w:val=""/>
      <w:lvlJc w:val="left"/>
      <w:pPr>
        <w:ind w:left="1958" w:hanging="360"/>
      </w:pPr>
      <w:rPr>
        <w:rFonts w:ascii="Symbol" w:eastAsia="Times New Roman" w:hAnsi="Symbol" w:cs="Arial" w:hint="default"/>
        <w:b w:val="0"/>
        <w:color w:val="auto"/>
        <w:sz w:val="22"/>
        <w:u w:val="none"/>
      </w:rPr>
    </w:lvl>
    <w:lvl w:ilvl="1" w:tentative="1">
      <w:start w:val="1"/>
      <w:numFmt w:val="bullet"/>
      <w:lvlText w:val="o"/>
      <w:lvlJc w:val="left"/>
      <w:pPr>
        <w:ind w:left="26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18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"/>
  </w:num>
  <w:num w:numId="3">
    <w:abstractNumId w:val="17"/>
  </w:num>
  <w:num w:numId="4">
    <w:abstractNumId w:val="18"/>
  </w:num>
  <w:num w:numId="5">
    <w:abstractNumId w:val="16"/>
  </w:num>
  <w:num w:numId="6">
    <w:abstractNumId w:val="5"/>
  </w:num>
  <w:num w:numId="7">
    <w:abstractNumId w:val="10"/>
  </w:num>
  <w:num w:numId="8">
    <w:abstractNumId w:val="23"/>
  </w:num>
  <w:num w:numId="9">
    <w:abstractNumId w:val="14"/>
  </w:num>
  <w:num w:numId="10">
    <w:abstractNumId w:val="28"/>
  </w:num>
  <w:num w:numId="11">
    <w:abstractNumId w:val="12"/>
  </w:num>
  <w:num w:numId="12">
    <w:abstractNumId w:val="6"/>
  </w:num>
  <w:num w:numId="13">
    <w:abstractNumId w:val="26"/>
  </w:num>
  <w:num w:numId="14">
    <w:abstractNumId w:val="25"/>
  </w:num>
  <w:num w:numId="15">
    <w:abstractNumId w:val="22"/>
  </w:num>
  <w:num w:numId="16">
    <w:abstractNumId w:val="24"/>
  </w:num>
  <w:num w:numId="17">
    <w:abstractNumId w:val="22"/>
  </w:num>
  <w:num w:numId="18">
    <w:abstractNumId w:val="22"/>
  </w:num>
  <w:num w:numId="19">
    <w:abstractNumId w:val="15"/>
  </w:num>
  <w:num w:numId="20">
    <w:abstractNumId w:val="9"/>
  </w:num>
  <w:num w:numId="21">
    <w:abstractNumId w:val="3"/>
  </w:num>
  <w:num w:numId="22">
    <w:abstractNumId w:val="1"/>
  </w:num>
  <w:num w:numId="23">
    <w:abstractNumId w:val="11"/>
  </w:num>
  <w:num w:numId="24">
    <w:abstractNumId w:val="7"/>
  </w:num>
  <w:num w:numId="25">
    <w:abstractNumId w:val="30"/>
  </w:num>
  <w:num w:numId="26">
    <w:abstractNumId w:val="27"/>
  </w:num>
  <w:num w:numId="27">
    <w:abstractNumId w:val="13"/>
  </w:num>
  <w:num w:numId="28">
    <w:abstractNumId w:val="19"/>
  </w:num>
  <w:num w:numId="29">
    <w:abstractNumId w:val="0"/>
  </w:num>
  <w:num w:numId="30">
    <w:abstractNumId w:val="4"/>
  </w:num>
  <w:num w:numId="31">
    <w:abstractNumId w:val="20"/>
  </w:num>
  <w:num w:numId="32">
    <w:abstractNumId w:val="8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7C"/>
    <w:rsid w:val="00006DD5"/>
    <w:rsid w:val="00006FB3"/>
    <w:rsid w:val="000074BB"/>
    <w:rsid w:val="00007994"/>
    <w:rsid w:val="0001023E"/>
    <w:rsid w:val="00014BA1"/>
    <w:rsid w:val="0001509A"/>
    <w:rsid w:val="00016D5D"/>
    <w:rsid w:val="00021B4A"/>
    <w:rsid w:val="000240DF"/>
    <w:rsid w:val="00030D45"/>
    <w:rsid w:val="0003758C"/>
    <w:rsid w:val="00040146"/>
    <w:rsid w:val="0004175F"/>
    <w:rsid w:val="000424A0"/>
    <w:rsid w:val="000428ED"/>
    <w:rsid w:val="00044B1F"/>
    <w:rsid w:val="00045F2D"/>
    <w:rsid w:val="00046602"/>
    <w:rsid w:val="00046FD8"/>
    <w:rsid w:val="00051795"/>
    <w:rsid w:val="000530E7"/>
    <w:rsid w:val="000536D5"/>
    <w:rsid w:val="00054044"/>
    <w:rsid w:val="00056158"/>
    <w:rsid w:val="0006268D"/>
    <w:rsid w:val="00072335"/>
    <w:rsid w:val="000731C0"/>
    <w:rsid w:val="00073651"/>
    <w:rsid w:val="00073ED9"/>
    <w:rsid w:val="00080065"/>
    <w:rsid w:val="00081281"/>
    <w:rsid w:val="00081A75"/>
    <w:rsid w:val="000826C1"/>
    <w:rsid w:val="00082AD5"/>
    <w:rsid w:val="00082D07"/>
    <w:rsid w:val="00082DA6"/>
    <w:rsid w:val="0008311F"/>
    <w:rsid w:val="00083FB9"/>
    <w:rsid w:val="0008596F"/>
    <w:rsid w:val="00085CA8"/>
    <w:rsid w:val="00086103"/>
    <w:rsid w:val="0008743C"/>
    <w:rsid w:val="00092A4F"/>
    <w:rsid w:val="0009480F"/>
    <w:rsid w:val="000958B4"/>
    <w:rsid w:val="000962CD"/>
    <w:rsid w:val="000965AA"/>
    <w:rsid w:val="000A0EC1"/>
    <w:rsid w:val="000A2A57"/>
    <w:rsid w:val="000A6331"/>
    <w:rsid w:val="000A74CB"/>
    <w:rsid w:val="000B035F"/>
    <w:rsid w:val="000B0EFC"/>
    <w:rsid w:val="000B27E5"/>
    <w:rsid w:val="000B363B"/>
    <w:rsid w:val="000B4E3E"/>
    <w:rsid w:val="000B57B0"/>
    <w:rsid w:val="000B7D3E"/>
    <w:rsid w:val="000B7F68"/>
    <w:rsid w:val="000C2D50"/>
    <w:rsid w:val="000C2E9B"/>
    <w:rsid w:val="000C2FF6"/>
    <w:rsid w:val="000C31F0"/>
    <w:rsid w:val="000C37BA"/>
    <w:rsid w:val="000C58F3"/>
    <w:rsid w:val="000C5F45"/>
    <w:rsid w:val="000C6925"/>
    <w:rsid w:val="000D2411"/>
    <w:rsid w:val="000D25F0"/>
    <w:rsid w:val="000D301F"/>
    <w:rsid w:val="000D43DF"/>
    <w:rsid w:val="000D441C"/>
    <w:rsid w:val="000D4D39"/>
    <w:rsid w:val="000D4E08"/>
    <w:rsid w:val="000D719D"/>
    <w:rsid w:val="000E0055"/>
    <w:rsid w:val="000E0346"/>
    <w:rsid w:val="000E14D7"/>
    <w:rsid w:val="000E40F7"/>
    <w:rsid w:val="000F084F"/>
    <w:rsid w:val="000F13B0"/>
    <w:rsid w:val="000F2B6C"/>
    <w:rsid w:val="000F374F"/>
    <w:rsid w:val="000F43AE"/>
    <w:rsid w:val="000F5A8F"/>
    <w:rsid w:val="000F5C78"/>
    <w:rsid w:val="000F7088"/>
    <w:rsid w:val="000F7345"/>
    <w:rsid w:val="001021DF"/>
    <w:rsid w:val="001037A0"/>
    <w:rsid w:val="00110424"/>
    <w:rsid w:val="00111D26"/>
    <w:rsid w:val="0012385F"/>
    <w:rsid w:val="00123999"/>
    <w:rsid w:val="00127FDF"/>
    <w:rsid w:val="00130849"/>
    <w:rsid w:val="00134447"/>
    <w:rsid w:val="001353C7"/>
    <w:rsid w:val="00136848"/>
    <w:rsid w:val="0014098A"/>
    <w:rsid w:val="00141B0E"/>
    <w:rsid w:val="00142ABE"/>
    <w:rsid w:val="00146D87"/>
    <w:rsid w:val="001473B5"/>
    <w:rsid w:val="00147C99"/>
    <w:rsid w:val="00147D18"/>
    <w:rsid w:val="00150D6A"/>
    <w:rsid w:val="001606CB"/>
    <w:rsid w:val="00160B2C"/>
    <w:rsid w:val="00163628"/>
    <w:rsid w:val="00165546"/>
    <w:rsid w:val="00165793"/>
    <w:rsid w:val="001665A0"/>
    <w:rsid w:val="00167BCC"/>
    <w:rsid w:val="001708FE"/>
    <w:rsid w:val="00173285"/>
    <w:rsid w:val="001762E1"/>
    <w:rsid w:val="001769A7"/>
    <w:rsid w:val="001810C8"/>
    <w:rsid w:val="00181230"/>
    <w:rsid w:val="001812D4"/>
    <w:rsid w:val="00187D8C"/>
    <w:rsid w:val="001923FF"/>
    <w:rsid w:val="00194AF0"/>
    <w:rsid w:val="0019698E"/>
    <w:rsid w:val="001A0211"/>
    <w:rsid w:val="001A0F85"/>
    <w:rsid w:val="001A2156"/>
    <w:rsid w:val="001A28D1"/>
    <w:rsid w:val="001A45DA"/>
    <w:rsid w:val="001A5D77"/>
    <w:rsid w:val="001A5E24"/>
    <w:rsid w:val="001B0134"/>
    <w:rsid w:val="001B2974"/>
    <w:rsid w:val="001B4162"/>
    <w:rsid w:val="001B4CBB"/>
    <w:rsid w:val="001B5F6D"/>
    <w:rsid w:val="001C3053"/>
    <w:rsid w:val="001C3542"/>
    <w:rsid w:val="001C6A50"/>
    <w:rsid w:val="001D2666"/>
    <w:rsid w:val="001D2BBA"/>
    <w:rsid w:val="001D3340"/>
    <w:rsid w:val="001D3600"/>
    <w:rsid w:val="001D43EE"/>
    <w:rsid w:val="001D7F8F"/>
    <w:rsid w:val="001E0538"/>
    <w:rsid w:val="001E07D9"/>
    <w:rsid w:val="001E0F9C"/>
    <w:rsid w:val="001E26CA"/>
    <w:rsid w:val="001E379C"/>
    <w:rsid w:val="001E57FB"/>
    <w:rsid w:val="001E5E36"/>
    <w:rsid w:val="001E69B9"/>
    <w:rsid w:val="001F0A36"/>
    <w:rsid w:val="001F3E41"/>
    <w:rsid w:val="001F5636"/>
    <w:rsid w:val="001F6011"/>
    <w:rsid w:val="001F60C8"/>
    <w:rsid w:val="001F6161"/>
    <w:rsid w:val="001F64DF"/>
    <w:rsid w:val="001F7BF1"/>
    <w:rsid w:val="00200444"/>
    <w:rsid w:val="00200559"/>
    <w:rsid w:val="00201B5D"/>
    <w:rsid w:val="002030EB"/>
    <w:rsid w:val="00204EC6"/>
    <w:rsid w:val="0020799B"/>
    <w:rsid w:val="00213F65"/>
    <w:rsid w:val="00214B2F"/>
    <w:rsid w:val="0021549E"/>
    <w:rsid w:val="0021638A"/>
    <w:rsid w:val="002169DA"/>
    <w:rsid w:val="002239AE"/>
    <w:rsid w:val="002256AA"/>
    <w:rsid w:val="00225EF4"/>
    <w:rsid w:val="002263EF"/>
    <w:rsid w:val="002300B9"/>
    <w:rsid w:val="00230607"/>
    <w:rsid w:val="00232D80"/>
    <w:rsid w:val="0023301D"/>
    <w:rsid w:val="002336B5"/>
    <w:rsid w:val="00233954"/>
    <w:rsid w:val="00234EF8"/>
    <w:rsid w:val="002363F8"/>
    <w:rsid w:val="002369F7"/>
    <w:rsid w:val="00236D8F"/>
    <w:rsid w:val="00241484"/>
    <w:rsid w:val="00242AC3"/>
    <w:rsid w:val="00243060"/>
    <w:rsid w:val="0024711C"/>
    <w:rsid w:val="0025221C"/>
    <w:rsid w:val="00252340"/>
    <w:rsid w:val="00256C5A"/>
    <w:rsid w:val="00257A14"/>
    <w:rsid w:val="0026052D"/>
    <w:rsid w:val="00262508"/>
    <w:rsid w:val="00265141"/>
    <w:rsid w:val="00266F0A"/>
    <w:rsid w:val="0027156D"/>
    <w:rsid w:val="00271A4C"/>
    <w:rsid w:val="00277BFA"/>
    <w:rsid w:val="00280CB4"/>
    <w:rsid w:val="002857B3"/>
    <w:rsid w:val="00286D9D"/>
    <w:rsid w:val="00287E50"/>
    <w:rsid w:val="002933A8"/>
    <w:rsid w:val="00294537"/>
    <w:rsid w:val="002945A4"/>
    <w:rsid w:val="00296D37"/>
    <w:rsid w:val="00297182"/>
    <w:rsid w:val="002A08B7"/>
    <w:rsid w:val="002A1D9D"/>
    <w:rsid w:val="002A3C8F"/>
    <w:rsid w:val="002B1E20"/>
    <w:rsid w:val="002B35E1"/>
    <w:rsid w:val="002B403E"/>
    <w:rsid w:val="002B7C49"/>
    <w:rsid w:val="002C17AD"/>
    <w:rsid w:val="002C3DF5"/>
    <w:rsid w:val="002C5C5A"/>
    <w:rsid w:val="002C6DFB"/>
    <w:rsid w:val="002C7B52"/>
    <w:rsid w:val="002D1011"/>
    <w:rsid w:val="002D263F"/>
    <w:rsid w:val="002D6F44"/>
    <w:rsid w:val="002D745A"/>
    <w:rsid w:val="002D78A8"/>
    <w:rsid w:val="002E6216"/>
    <w:rsid w:val="002E79F1"/>
    <w:rsid w:val="002F0251"/>
    <w:rsid w:val="002F47FE"/>
    <w:rsid w:val="002F6E89"/>
    <w:rsid w:val="00302711"/>
    <w:rsid w:val="0030591C"/>
    <w:rsid w:val="00305B0D"/>
    <w:rsid w:val="00307AC2"/>
    <w:rsid w:val="00310814"/>
    <w:rsid w:val="00312A53"/>
    <w:rsid w:val="003130FA"/>
    <w:rsid w:val="003154F7"/>
    <w:rsid w:val="00315516"/>
    <w:rsid w:val="00315BDE"/>
    <w:rsid w:val="00316C97"/>
    <w:rsid w:val="003200FB"/>
    <w:rsid w:val="003224EF"/>
    <w:rsid w:val="00322CFB"/>
    <w:rsid w:val="003233B1"/>
    <w:rsid w:val="00323736"/>
    <w:rsid w:val="00326A2D"/>
    <w:rsid w:val="00331005"/>
    <w:rsid w:val="00332223"/>
    <w:rsid w:val="00335BF7"/>
    <w:rsid w:val="00342A2F"/>
    <w:rsid w:val="00343CA7"/>
    <w:rsid w:val="00344487"/>
    <w:rsid w:val="00346516"/>
    <w:rsid w:val="00351010"/>
    <w:rsid w:val="003529EB"/>
    <w:rsid w:val="00352EFE"/>
    <w:rsid w:val="00355AFF"/>
    <w:rsid w:val="00360020"/>
    <w:rsid w:val="00360B7F"/>
    <w:rsid w:val="00361995"/>
    <w:rsid w:val="00364B67"/>
    <w:rsid w:val="00367CEE"/>
    <w:rsid w:val="003706F7"/>
    <w:rsid w:val="003716C2"/>
    <w:rsid w:val="00372859"/>
    <w:rsid w:val="00373860"/>
    <w:rsid w:val="003742E2"/>
    <w:rsid w:val="00374436"/>
    <w:rsid w:val="0037632A"/>
    <w:rsid w:val="00376A7C"/>
    <w:rsid w:val="00380C03"/>
    <w:rsid w:val="00381462"/>
    <w:rsid w:val="00385AD2"/>
    <w:rsid w:val="00387464"/>
    <w:rsid w:val="00390CEE"/>
    <w:rsid w:val="0039114F"/>
    <w:rsid w:val="00391EB4"/>
    <w:rsid w:val="003933ED"/>
    <w:rsid w:val="00395ECE"/>
    <w:rsid w:val="0039634B"/>
    <w:rsid w:val="00397405"/>
    <w:rsid w:val="00397D19"/>
    <w:rsid w:val="00397F2E"/>
    <w:rsid w:val="003A37B4"/>
    <w:rsid w:val="003A3BAB"/>
    <w:rsid w:val="003A3F6D"/>
    <w:rsid w:val="003A4E7C"/>
    <w:rsid w:val="003A5F49"/>
    <w:rsid w:val="003A713F"/>
    <w:rsid w:val="003A7412"/>
    <w:rsid w:val="003B68E4"/>
    <w:rsid w:val="003C5A80"/>
    <w:rsid w:val="003C6C8C"/>
    <w:rsid w:val="003C6CCD"/>
    <w:rsid w:val="003C709D"/>
    <w:rsid w:val="003C7481"/>
    <w:rsid w:val="003D02D9"/>
    <w:rsid w:val="003D08E7"/>
    <w:rsid w:val="003D4B7B"/>
    <w:rsid w:val="003D4C11"/>
    <w:rsid w:val="003D52DC"/>
    <w:rsid w:val="003D68E1"/>
    <w:rsid w:val="003D7ED8"/>
    <w:rsid w:val="003E03FB"/>
    <w:rsid w:val="003E251C"/>
    <w:rsid w:val="003E3C0A"/>
    <w:rsid w:val="003E5336"/>
    <w:rsid w:val="003E5F0F"/>
    <w:rsid w:val="003E766A"/>
    <w:rsid w:val="003E7A61"/>
    <w:rsid w:val="003F1E4A"/>
    <w:rsid w:val="003F1FE9"/>
    <w:rsid w:val="003F22C5"/>
    <w:rsid w:val="003F3059"/>
    <w:rsid w:val="003F40F4"/>
    <w:rsid w:val="003F4AAA"/>
    <w:rsid w:val="003F4D23"/>
    <w:rsid w:val="003F54DD"/>
    <w:rsid w:val="003F6595"/>
    <w:rsid w:val="003F6E33"/>
    <w:rsid w:val="003F7145"/>
    <w:rsid w:val="00402F63"/>
    <w:rsid w:val="004032C4"/>
    <w:rsid w:val="0040469B"/>
    <w:rsid w:val="00406DBD"/>
    <w:rsid w:val="00406E4C"/>
    <w:rsid w:val="00407107"/>
    <w:rsid w:val="00407E1D"/>
    <w:rsid w:val="00410873"/>
    <w:rsid w:val="00410D02"/>
    <w:rsid w:val="00411A99"/>
    <w:rsid w:val="00411C8F"/>
    <w:rsid w:val="00412139"/>
    <w:rsid w:val="004124DC"/>
    <w:rsid w:val="004128D2"/>
    <w:rsid w:val="00413014"/>
    <w:rsid w:val="00417779"/>
    <w:rsid w:val="00420039"/>
    <w:rsid w:val="00420E5B"/>
    <w:rsid w:val="004230AC"/>
    <w:rsid w:val="00423623"/>
    <w:rsid w:val="00425410"/>
    <w:rsid w:val="00425A38"/>
    <w:rsid w:val="00425D0D"/>
    <w:rsid w:val="00426514"/>
    <w:rsid w:val="004272AF"/>
    <w:rsid w:val="00431645"/>
    <w:rsid w:val="00436998"/>
    <w:rsid w:val="004369A5"/>
    <w:rsid w:val="0043703A"/>
    <w:rsid w:val="00437D96"/>
    <w:rsid w:val="00440D31"/>
    <w:rsid w:val="00442A29"/>
    <w:rsid w:val="00442FC4"/>
    <w:rsid w:val="00444EB3"/>
    <w:rsid w:val="00452146"/>
    <w:rsid w:val="004534C2"/>
    <w:rsid w:val="004547B0"/>
    <w:rsid w:val="00454F5E"/>
    <w:rsid w:val="004555D5"/>
    <w:rsid w:val="00455615"/>
    <w:rsid w:val="00462766"/>
    <w:rsid w:val="004634AD"/>
    <w:rsid w:val="00470015"/>
    <w:rsid w:val="00470EA9"/>
    <w:rsid w:val="00471325"/>
    <w:rsid w:val="00472157"/>
    <w:rsid w:val="004722D7"/>
    <w:rsid w:val="0047695D"/>
    <w:rsid w:val="004772E0"/>
    <w:rsid w:val="00477753"/>
    <w:rsid w:val="004879D6"/>
    <w:rsid w:val="00487FB8"/>
    <w:rsid w:val="00490455"/>
    <w:rsid w:val="004923A1"/>
    <w:rsid w:val="004946A2"/>
    <w:rsid w:val="004A0269"/>
    <w:rsid w:val="004A0B26"/>
    <w:rsid w:val="004A17AE"/>
    <w:rsid w:val="004A4D55"/>
    <w:rsid w:val="004A5A7D"/>
    <w:rsid w:val="004B321F"/>
    <w:rsid w:val="004B5044"/>
    <w:rsid w:val="004B711D"/>
    <w:rsid w:val="004B729F"/>
    <w:rsid w:val="004B7A12"/>
    <w:rsid w:val="004B7B62"/>
    <w:rsid w:val="004B7ED3"/>
    <w:rsid w:val="004C17FA"/>
    <w:rsid w:val="004C27BA"/>
    <w:rsid w:val="004C3E79"/>
    <w:rsid w:val="004C5802"/>
    <w:rsid w:val="004C7EA4"/>
    <w:rsid w:val="004D2BAD"/>
    <w:rsid w:val="004D4337"/>
    <w:rsid w:val="004D4E64"/>
    <w:rsid w:val="004D58BC"/>
    <w:rsid w:val="004E0FCC"/>
    <w:rsid w:val="004E1002"/>
    <w:rsid w:val="004E1B6D"/>
    <w:rsid w:val="004E4895"/>
    <w:rsid w:val="004E4FD2"/>
    <w:rsid w:val="004F0C69"/>
    <w:rsid w:val="004F1D4A"/>
    <w:rsid w:val="004F41E5"/>
    <w:rsid w:val="004F42E2"/>
    <w:rsid w:val="004F5FC1"/>
    <w:rsid w:val="00500E60"/>
    <w:rsid w:val="005025F5"/>
    <w:rsid w:val="00505D46"/>
    <w:rsid w:val="0050601E"/>
    <w:rsid w:val="00506ABD"/>
    <w:rsid w:val="00507884"/>
    <w:rsid w:val="005109A5"/>
    <w:rsid w:val="00510C8E"/>
    <w:rsid w:val="005119B1"/>
    <w:rsid w:val="0051632D"/>
    <w:rsid w:val="005165D1"/>
    <w:rsid w:val="00517936"/>
    <w:rsid w:val="005201AE"/>
    <w:rsid w:val="005212DE"/>
    <w:rsid w:val="00521F60"/>
    <w:rsid w:val="00524357"/>
    <w:rsid w:val="0052507E"/>
    <w:rsid w:val="00530F42"/>
    <w:rsid w:val="0053173A"/>
    <w:rsid w:val="00534C2F"/>
    <w:rsid w:val="005354E1"/>
    <w:rsid w:val="005356F7"/>
    <w:rsid w:val="00537375"/>
    <w:rsid w:val="005412BF"/>
    <w:rsid w:val="00542BC7"/>
    <w:rsid w:val="00543084"/>
    <w:rsid w:val="0054422A"/>
    <w:rsid w:val="00544DBD"/>
    <w:rsid w:val="005455D0"/>
    <w:rsid w:val="00547D81"/>
    <w:rsid w:val="0055063D"/>
    <w:rsid w:val="00554467"/>
    <w:rsid w:val="00554A72"/>
    <w:rsid w:val="00560577"/>
    <w:rsid w:val="00564896"/>
    <w:rsid w:val="0056529B"/>
    <w:rsid w:val="00566C5E"/>
    <w:rsid w:val="00567425"/>
    <w:rsid w:val="00567AF0"/>
    <w:rsid w:val="0057345F"/>
    <w:rsid w:val="00574924"/>
    <w:rsid w:val="00575EAE"/>
    <w:rsid w:val="00577E3C"/>
    <w:rsid w:val="005809AC"/>
    <w:rsid w:val="005809D1"/>
    <w:rsid w:val="005814D4"/>
    <w:rsid w:val="00581B94"/>
    <w:rsid w:val="00584CFE"/>
    <w:rsid w:val="005860D3"/>
    <w:rsid w:val="00587C58"/>
    <w:rsid w:val="00590D94"/>
    <w:rsid w:val="00591AAE"/>
    <w:rsid w:val="005926BB"/>
    <w:rsid w:val="00592987"/>
    <w:rsid w:val="005931B8"/>
    <w:rsid w:val="0059446A"/>
    <w:rsid w:val="00597947"/>
    <w:rsid w:val="00597959"/>
    <w:rsid w:val="005A17EB"/>
    <w:rsid w:val="005A2414"/>
    <w:rsid w:val="005A4303"/>
    <w:rsid w:val="005A4C92"/>
    <w:rsid w:val="005A772D"/>
    <w:rsid w:val="005A7BBE"/>
    <w:rsid w:val="005A7F67"/>
    <w:rsid w:val="005B00F1"/>
    <w:rsid w:val="005B1710"/>
    <w:rsid w:val="005B4554"/>
    <w:rsid w:val="005B4CA2"/>
    <w:rsid w:val="005C0F7F"/>
    <w:rsid w:val="005C2BAB"/>
    <w:rsid w:val="005C6050"/>
    <w:rsid w:val="005C605C"/>
    <w:rsid w:val="005C672C"/>
    <w:rsid w:val="005C67B7"/>
    <w:rsid w:val="005C7311"/>
    <w:rsid w:val="005C7F52"/>
    <w:rsid w:val="005D107A"/>
    <w:rsid w:val="005D208D"/>
    <w:rsid w:val="005D23D6"/>
    <w:rsid w:val="005D3436"/>
    <w:rsid w:val="005D37E7"/>
    <w:rsid w:val="005D5519"/>
    <w:rsid w:val="005D5762"/>
    <w:rsid w:val="005D7EFE"/>
    <w:rsid w:val="005E17D3"/>
    <w:rsid w:val="005E22E6"/>
    <w:rsid w:val="005E36B7"/>
    <w:rsid w:val="005E3A1C"/>
    <w:rsid w:val="005E3AFD"/>
    <w:rsid w:val="005E49E3"/>
    <w:rsid w:val="005E56C0"/>
    <w:rsid w:val="005E655E"/>
    <w:rsid w:val="005F293D"/>
    <w:rsid w:val="005F450E"/>
    <w:rsid w:val="005F47A4"/>
    <w:rsid w:val="005F5533"/>
    <w:rsid w:val="005F59D9"/>
    <w:rsid w:val="005F6A76"/>
    <w:rsid w:val="005F6CD7"/>
    <w:rsid w:val="005F7148"/>
    <w:rsid w:val="005F7E02"/>
    <w:rsid w:val="0060478A"/>
    <w:rsid w:val="00605DCD"/>
    <w:rsid w:val="00606FE2"/>
    <w:rsid w:val="006109A0"/>
    <w:rsid w:val="00615E9F"/>
    <w:rsid w:val="00617AB1"/>
    <w:rsid w:val="00622281"/>
    <w:rsid w:val="00622A76"/>
    <w:rsid w:val="006231A9"/>
    <w:rsid w:val="00623664"/>
    <w:rsid w:val="00623B47"/>
    <w:rsid w:val="00627FD0"/>
    <w:rsid w:val="006303F7"/>
    <w:rsid w:val="00630CFF"/>
    <w:rsid w:val="00633438"/>
    <w:rsid w:val="00633474"/>
    <w:rsid w:val="006345B4"/>
    <w:rsid w:val="00635ECB"/>
    <w:rsid w:val="00641AC6"/>
    <w:rsid w:val="00641EC6"/>
    <w:rsid w:val="00642BEE"/>
    <w:rsid w:val="006440CA"/>
    <w:rsid w:val="00644F9B"/>
    <w:rsid w:val="00646BB7"/>
    <w:rsid w:val="00650788"/>
    <w:rsid w:val="00651E31"/>
    <w:rsid w:val="0065297B"/>
    <w:rsid w:val="006555DA"/>
    <w:rsid w:val="00655F7D"/>
    <w:rsid w:val="006604E2"/>
    <w:rsid w:val="00660E85"/>
    <w:rsid w:val="006614B5"/>
    <w:rsid w:val="00661B63"/>
    <w:rsid w:val="00661B71"/>
    <w:rsid w:val="0066281A"/>
    <w:rsid w:val="00664885"/>
    <w:rsid w:val="0066601E"/>
    <w:rsid w:val="006719BF"/>
    <w:rsid w:val="006752C7"/>
    <w:rsid w:val="006777B6"/>
    <w:rsid w:val="00677893"/>
    <w:rsid w:val="00680F1A"/>
    <w:rsid w:val="00681081"/>
    <w:rsid w:val="00681D7A"/>
    <w:rsid w:val="0068241E"/>
    <w:rsid w:val="00685195"/>
    <w:rsid w:val="00687913"/>
    <w:rsid w:val="006906D5"/>
    <w:rsid w:val="006917F6"/>
    <w:rsid w:val="00691FD3"/>
    <w:rsid w:val="00692571"/>
    <w:rsid w:val="0069355B"/>
    <w:rsid w:val="006935EE"/>
    <w:rsid w:val="0069777D"/>
    <w:rsid w:val="00697D74"/>
    <w:rsid w:val="006A0C59"/>
    <w:rsid w:val="006A297B"/>
    <w:rsid w:val="006A6914"/>
    <w:rsid w:val="006A7362"/>
    <w:rsid w:val="006B12FC"/>
    <w:rsid w:val="006B1FB1"/>
    <w:rsid w:val="006B2D7A"/>
    <w:rsid w:val="006B2E97"/>
    <w:rsid w:val="006B3379"/>
    <w:rsid w:val="006B40FD"/>
    <w:rsid w:val="006C10A2"/>
    <w:rsid w:val="006C2E72"/>
    <w:rsid w:val="006C47D7"/>
    <w:rsid w:val="006C63BA"/>
    <w:rsid w:val="006C7EFE"/>
    <w:rsid w:val="006D10CC"/>
    <w:rsid w:val="006D24FF"/>
    <w:rsid w:val="006D4610"/>
    <w:rsid w:val="006D55B2"/>
    <w:rsid w:val="006D589D"/>
    <w:rsid w:val="006D5EAE"/>
    <w:rsid w:val="006D609C"/>
    <w:rsid w:val="006D7043"/>
    <w:rsid w:val="006E1235"/>
    <w:rsid w:val="006E1B85"/>
    <w:rsid w:val="006E3C22"/>
    <w:rsid w:val="006E4919"/>
    <w:rsid w:val="006F13CA"/>
    <w:rsid w:val="006F4768"/>
    <w:rsid w:val="006F714C"/>
    <w:rsid w:val="007008F4"/>
    <w:rsid w:val="0070101D"/>
    <w:rsid w:val="00701B33"/>
    <w:rsid w:val="00702ED1"/>
    <w:rsid w:val="0070394D"/>
    <w:rsid w:val="007050CF"/>
    <w:rsid w:val="00706A72"/>
    <w:rsid w:val="007134FE"/>
    <w:rsid w:val="00715384"/>
    <w:rsid w:val="0071565F"/>
    <w:rsid w:val="007168C3"/>
    <w:rsid w:val="00716F73"/>
    <w:rsid w:val="00721962"/>
    <w:rsid w:val="00721C7C"/>
    <w:rsid w:val="0072295D"/>
    <w:rsid w:val="00722CCA"/>
    <w:rsid w:val="00723756"/>
    <w:rsid w:val="007267D8"/>
    <w:rsid w:val="00727C5C"/>
    <w:rsid w:val="00730845"/>
    <w:rsid w:val="007341E2"/>
    <w:rsid w:val="00735C9A"/>
    <w:rsid w:val="0073654F"/>
    <w:rsid w:val="007367BA"/>
    <w:rsid w:val="00741951"/>
    <w:rsid w:val="00742877"/>
    <w:rsid w:val="00750673"/>
    <w:rsid w:val="007538C1"/>
    <w:rsid w:val="00756410"/>
    <w:rsid w:val="007567E5"/>
    <w:rsid w:val="007605E6"/>
    <w:rsid w:val="0076082A"/>
    <w:rsid w:val="00760A39"/>
    <w:rsid w:val="00760D0A"/>
    <w:rsid w:val="00762ED5"/>
    <w:rsid w:val="00766EA6"/>
    <w:rsid w:val="0077062E"/>
    <w:rsid w:val="00771B57"/>
    <w:rsid w:val="007744DC"/>
    <w:rsid w:val="0077474A"/>
    <w:rsid w:val="00774A81"/>
    <w:rsid w:val="007754F5"/>
    <w:rsid w:val="00777F1D"/>
    <w:rsid w:val="00782202"/>
    <w:rsid w:val="00782E66"/>
    <w:rsid w:val="00791074"/>
    <w:rsid w:val="00795B91"/>
    <w:rsid w:val="007968AB"/>
    <w:rsid w:val="007A0007"/>
    <w:rsid w:val="007A0B7F"/>
    <w:rsid w:val="007A2D7C"/>
    <w:rsid w:val="007B18CD"/>
    <w:rsid w:val="007B39DD"/>
    <w:rsid w:val="007B45A9"/>
    <w:rsid w:val="007C51BA"/>
    <w:rsid w:val="007C60D2"/>
    <w:rsid w:val="007C73C3"/>
    <w:rsid w:val="007D1B95"/>
    <w:rsid w:val="007D24B1"/>
    <w:rsid w:val="007D54A3"/>
    <w:rsid w:val="007D647C"/>
    <w:rsid w:val="007D6BFB"/>
    <w:rsid w:val="007D703A"/>
    <w:rsid w:val="007D716F"/>
    <w:rsid w:val="007E27BE"/>
    <w:rsid w:val="007E2A9D"/>
    <w:rsid w:val="007E2CEF"/>
    <w:rsid w:val="007E7481"/>
    <w:rsid w:val="007E7B53"/>
    <w:rsid w:val="007F39C7"/>
    <w:rsid w:val="007F4B57"/>
    <w:rsid w:val="007F725B"/>
    <w:rsid w:val="007F75E9"/>
    <w:rsid w:val="007F7637"/>
    <w:rsid w:val="007F7C59"/>
    <w:rsid w:val="00801954"/>
    <w:rsid w:val="00806932"/>
    <w:rsid w:val="00806BD7"/>
    <w:rsid w:val="0081004E"/>
    <w:rsid w:val="00812986"/>
    <w:rsid w:val="008130DF"/>
    <w:rsid w:val="0082100B"/>
    <w:rsid w:val="00823F09"/>
    <w:rsid w:val="00826504"/>
    <w:rsid w:val="00830105"/>
    <w:rsid w:val="00831199"/>
    <w:rsid w:val="00833F20"/>
    <w:rsid w:val="00840C7D"/>
    <w:rsid w:val="00844956"/>
    <w:rsid w:val="00844A4F"/>
    <w:rsid w:val="008518B9"/>
    <w:rsid w:val="00851B00"/>
    <w:rsid w:val="00854616"/>
    <w:rsid w:val="00855221"/>
    <w:rsid w:val="00855372"/>
    <w:rsid w:val="00856A73"/>
    <w:rsid w:val="008576EA"/>
    <w:rsid w:val="008600E0"/>
    <w:rsid w:val="00861D33"/>
    <w:rsid w:val="00863D90"/>
    <w:rsid w:val="008671E6"/>
    <w:rsid w:val="00867802"/>
    <w:rsid w:val="0087380A"/>
    <w:rsid w:val="00876557"/>
    <w:rsid w:val="00876A14"/>
    <w:rsid w:val="00880AD9"/>
    <w:rsid w:val="00883627"/>
    <w:rsid w:val="00886EEF"/>
    <w:rsid w:val="00887BCF"/>
    <w:rsid w:val="00887F0F"/>
    <w:rsid w:val="008909E8"/>
    <w:rsid w:val="008916EB"/>
    <w:rsid w:val="00892831"/>
    <w:rsid w:val="0089433D"/>
    <w:rsid w:val="00895F94"/>
    <w:rsid w:val="00895FD6"/>
    <w:rsid w:val="008A3DFF"/>
    <w:rsid w:val="008A40C2"/>
    <w:rsid w:val="008A59A1"/>
    <w:rsid w:val="008A5DAA"/>
    <w:rsid w:val="008A607B"/>
    <w:rsid w:val="008B01B5"/>
    <w:rsid w:val="008B51A1"/>
    <w:rsid w:val="008B51A8"/>
    <w:rsid w:val="008B5C0C"/>
    <w:rsid w:val="008C12C4"/>
    <w:rsid w:val="008C28F3"/>
    <w:rsid w:val="008D0615"/>
    <w:rsid w:val="008D363A"/>
    <w:rsid w:val="008D37AE"/>
    <w:rsid w:val="008D5F70"/>
    <w:rsid w:val="008D79B7"/>
    <w:rsid w:val="008D7B7E"/>
    <w:rsid w:val="008E092B"/>
    <w:rsid w:val="008E3F93"/>
    <w:rsid w:val="008E688D"/>
    <w:rsid w:val="008E7F1B"/>
    <w:rsid w:val="008F2DCF"/>
    <w:rsid w:val="008F33D8"/>
    <w:rsid w:val="008F6D2F"/>
    <w:rsid w:val="009021A2"/>
    <w:rsid w:val="00902C38"/>
    <w:rsid w:val="00905614"/>
    <w:rsid w:val="00906399"/>
    <w:rsid w:val="00913A2E"/>
    <w:rsid w:val="00915805"/>
    <w:rsid w:val="00916FC2"/>
    <w:rsid w:val="00920693"/>
    <w:rsid w:val="00920DD3"/>
    <w:rsid w:val="00921556"/>
    <w:rsid w:val="009233FC"/>
    <w:rsid w:val="009246CB"/>
    <w:rsid w:val="0093009D"/>
    <w:rsid w:val="0093201B"/>
    <w:rsid w:val="00937AFA"/>
    <w:rsid w:val="00944A36"/>
    <w:rsid w:val="00945519"/>
    <w:rsid w:val="009467F6"/>
    <w:rsid w:val="00946B4B"/>
    <w:rsid w:val="00951501"/>
    <w:rsid w:val="009531C4"/>
    <w:rsid w:val="0095408E"/>
    <w:rsid w:val="0095693B"/>
    <w:rsid w:val="00957AA7"/>
    <w:rsid w:val="009601E8"/>
    <w:rsid w:val="009605C5"/>
    <w:rsid w:val="009624C9"/>
    <w:rsid w:val="00963392"/>
    <w:rsid w:val="00965B91"/>
    <w:rsid w:val="00966061"/>
    <w:rsid w:val="0096653C"/>
    <w:rsid w:val="00966AC3"/>
    <w:rsid w:val="00972722"/>
    <w:rsid w:val="00974C1F"/>
    <w:rsid w:val="00974D02"/>
    <w:rsid w:val="009753D6"/>
    <w:rsid w:val="009757DD"/>
    <w:rsid w:val="00976DA0"/>
    <w:rsid w:val="00977D58"/>
    <w:rsid w:val="009806FC"/>
    <w:rsid w:val="00980C98"/>
    <w:rsid w:val="009840ED"/>
    <w:rsid w:val="00984E62"/>
    <w:rsid w:val="00985269"/>
    <w:rsid w:val="009864EE"/>
    <w:rsid w:val="0098730F"/>
    <w:rsid w:val="00990899"/>
    <w:rsid w:val="00991EDB"/>
    <w:rsid w:val="009A0566"/>
    <w:rsid w:val="009A09CC"/>
    <w:rsid w:val="009A1ECD"/>
    <w:rsid w:val="009A3E06"/>
    <w:rsid w:val="009A3F7A"/>
    <w:rsid w:val="009A4F9A"/>
    <w:rsid w:val="009A5762"/>
    <w:rsid w:val="009A5F19"/>
    <w:rsid w:val="009A743B"/>
    <w:rsid w:val="009A7BD7"/>
    <w:rsid w:val="009B427B"/>
    <w:rsid w:val="009B4F28"/>
    <w:rsid w:val="009B6BAB"/>
    <w:rsid w:val="009B6C58"/>
    <w:rsid w:val="009B724E"/>
    <w:rsid w:val="009B73B8"/>
    <w:rsid w:val="009B7DD8"/>
    <w:rsid w:val="009C1502"/>
    <w:rsid w:val="009C32FE"/>
    <w:rsid w:val="009C5323"/>
    <w:rsid w:val="009C7BE6"/>
    <w:rsid w:val="009D25B6"/>
    <w:rsid w:val="009D5B05"/>
    <w:rsid w:val="009D5B3A"/>
    <w:rsid w:val="009D77B2"/>
    <w:rsid w:val="009E2685"/>
    <w:rsid w:val="009E2BC0"/>
    <w:rsid w:val="009E3A46"/>
    <w:rsid w:val="009E3E48"/>
    <w:rsid w:val="009E545D"/>
    <w:rsid w:val="009F6059"/>
    <w:rsid w:val="00A03DCC"/>
    <w:rsid w:val="00A04F53"/>
    <w:rsid w:val="00A06432"/>
    <w:rsid w:val="00A07201"/>
    <w:rsid w:val="00A107E8"/>
    <w:rsid w:val="00A114B6"/>
    <w:rsid w:val="00A12877"/>
    <w:rsid w:val="00A1341C"/>
    <w:rsid w:val="00A134E7"/>
    <w:rsid w:val="00A145F7"/>
    <w:rsid w:val="00A16A78"/>
    <w:rsid w:val="00A23931"/>
    <w:rsid w:val="00A257E3"/>
    <w:rsid w:val="00A27116"/>
    <w:rsid w:val="00A30F70"/>
    <w:rsid w:val="00A3198F"/>
    <w:rsid w:val="00A41D00"/>
    <w:rsid w:val="00A43EE9"/>
    <w:rsid w:val="00A45BBE"/>
    <w:rsid w:val="00A466CE"/>
    <w:rsid w:val="00A53E20"/>
    <w:rsid w:val="00A54942"/>
    <w:rsid w:val="00A56008"/>
    <w:rsid w:val="00A62955"/>
    <w:rsid w:val="00A64615"/>
    <w:rsid w:val="00A670A1"/>
    <w:rsid w:val="00A67B5B"/>
    <w:rsid w:val="00A70D27"/>
    <w:rsid w:val="00A72581"/>
    <w:rsid w:val="00A72C8A"/>
    <w:rsid w:val="00A72D6A"/>
    <w:rsid w:val="00A73C1E"/>
    <w:rsid w:val="00A74313"/>
    <w:rsid w:val="00A7526A"/>
    <w:rsid w:val="00A77C42"/>
    <w:rsid w:val="00A80098"/>
    <w:rsid w:val="00A800D8"/>
    <w:rsid w:val="00A81723"/>
    <w:rsid w:val="00A838D6"/>
    <w:rsid w:val="00A8459B"/>
    <w:rsid w:val="00A85A14"/>
    <w:rsid w:val="00A86646"/>
    <w:rsid w:val="00A86BE7"/>
    <w:rsid w:val="00A93D8C"/>
    <w:rsid w:val="00A94C4A"/>
    <w:rsid w:val="00A96AE4"/>
    <w:rsid w:val="00A97C99"/>
    <w:rsid w:val="00AA0D33"/>
    <w:rsid w:val="00AA12B0"/>
    <w:rsid w:val="00AA38F9"/>
    <w:rsid w:val="00AA4A7C"/>
    <w:rsid w:val="00AA524C"/>
    <w:rsid w:val="00AA6A09"/>
    <w:rsid w:val="00AA79D3"/>
    <w:rsid w:val="00AB2972"/>
    <w:rsid w:val="00AB3D05"/>
    <w:rsid w:val="00AB43F8"/>
    <w:rsid w:val="00AB45D2"/>
    <w:rsid w:val="00AB5906"/>
    <w:rsid w:val="00AB7740"/>
    <w:rsid w:val="00AC015C"/>
    <w:rsid w:val="00AC1F95"/>
    <w:rsid w:val="00AC7AD7"/>
    <w:rsid w:val="00AD0303"/>
    <w:rsid w:val="00AD2F29"/>
    <w:rsid w:val="00AD590D"/>
    <w:rsid w:val="00AD6ABD"/>
    <w:rsid w:val="00AD703E"/>
    <w:rsid w:val="00AD7BE9"/>
    <w:rsid w:val="00AE4188"/>
    <w:rsid w:val="00AE437F"/>
    <w:rsid w:val="00AE78F2"/>
    <w:rsid w:val="00AF172B"/>
    <w:rsid w:val="00AF537A"/>
    <w:rsid w:val="00AF62C6"/>
    <w:rsid w:val="00AF6FA6"/>
    <w:rsid w:val="00AF701F"/>
    <w:rsid w:val="00B006B8"/>
    <w:rsid w:val="00B01C36"/>
    <w:rsid w:val="00B0262A"/>
    <w:rsid w:val="00B03007"/>
    <w:rsid w:val="00B050CB"/>
    <w:rsid w:val="00B07E0A"/>
    <w:rsid w:val="00B1159B"/>
    <w:rsid w:val="00B12625"/>
    <w:rsid w:val="00B1345E"/>
    <w:rsid w:val="00B15174"/>
    <w:rsid w:val="00B15672"/>
    <w:rsid w:val="00B17AF4"/>
    <w:rsid w:val="00B23187"/>
    <w:rsid w:val="00B232B1"/>
    <w:rsid w:val="00B2398E"/>
    <w:rsid w:val="00B23ECC"/>
    <w:rsid w:val="00B25070"/>
    <w:rsid w:val="00B262BD"/>
    <w:rsid w:val="00B276D1"/>
    <w:rsid w:val="00B27F93"/>
    <w:rsid w:val="00B32451"/>
    <w:rsid w:val="00B32AC8"/>
    <w:rsid w:val="00B33127"/>
    <w:rsid w:val="00B35752"/>
    <w:rsid w:val="00B35A87"/>
    <w:rsid w:val="00B3602E"/>
    <w:rsid w:val="00B42401"/>
    <w:rsid w:val="00B42C58"/>
    <w:rsid w:val="00B451B7"/>
    <w:rsid w:val="00B457FC"/>
    <w:rsid w:val="00B45A05"/>
    <w:rsid w:val="00B4683F"/>
    <w:rsid w:val="00B52205"/>
    <w:rsid w:val="00B536E8"/>
    <w:rsid w:val="00B53CE7"/>
    <w:rsid w:val="00B5660B"/>
    <w:rsid w:val="00B6056E"/>
    <w:rsid w:val="00B610B1"/>
    <w:rsid w:val="00B61B5D"/>
    <w:rsid w:val="00B62E3E"/>
    <w:rsid w:val="00B6684B"/>
    <w:rsid w:val="00B6754A"/>
    <w:rsid w:val="00B7018E"/>
    <w:rsid w:val="00B712A4"/>
    <w:rsid w:val="00B75370"/>
    <w:rsid w:val="00B80365"/>
    <w:rsid w:val="00B81C74"/>
    <w:rsid w:val="00B8321A"/>
    <w:rsid w:val="00B944D2"/>
    <w:rsid w:val="00B94B6F"/>
    <w:rsid w:val="00B96F31"/>
    <w:rsid w:val="00B97B06"/>
    <w:rsid w:val="00B97BC4"/>
    <w:rsid w:val="00BA27BB"/>
    <w:rsid w:val="00BA4BB6"/>
    <w:rsid w:val="00BA6144"/>
    <w:rsid w:val="00BA62EA"/>
    <w:rsid w:val="00BB172D"/>
    <w:rsid w:val="00BB64CF"/>
    <w:rsid w:val="00BC1586"/>
    <w:rsid w:val="00BC61CA"/>
    <w:rsid w:val="00BC72E2"/>
    <w:rsid w:val="00BD0094"/>
    <w:rsid w:val="00BD1785"/>
    <w:rsid w:val="00BD3FB3"/>
    <w:rsid w:val="00BD44A5"/>
    <w:rsid w:val="00BD4FBB"/>
    <w:rsid w:val="00BD50B4"/>
    <w:rsid w:val="00BD7ACD"/>
    <w:rsid w:val="00BE1778"/>
    <w:rsid w:val="00BE1F83"/>
    <w:rsid w:val="00BE2A91"/>
    <w:rsid w:val="00BE3ACD"/>
    <w:rsid w:val="00BE410F"/>
    <w:rsid w:val="00BE50AF"/>
    <w:rsid w:val="00BE6A71"/>
    <w:rsid w:val="00BE759D"/>
    <w:rsid w:val="00BF1ABB"/>
    <w:rsid w:val="00BF1DC1"/>
    <w:rsid w:val="00BF2565"/>
    <w:rsid w:val="00BF6E75"/>
    <w:rsid w:val="00C022DC"/>
    <w:rsid w:val="00C02EB1"/>
    <w:rsid w:val="00C07C53"/>
    <w:rsid w:val="00C07D5F"/>
    <w:rsid w:val="00C10FB1"/>
    <w:rsid w:val="00C11183"/>
    <w:rsid w:val="00C118D3"/>
    <w:rsid w:val="00C14D8B"/>
    <w:rsid w:val="00C15CD1"/>
    <w:rsid w:val="00C168D3"/>
    <w:rsid w:val="00C169C3"/>
    <w:rsid w:val="00C16BED"/>
    <w:rsid w:val="00C16C8C"/>
    <w:rsid w:val="00C17E53"/>
    <w:rsid w:val="00C206F5"/>
    <w:rsid w:val="00C22FE2"/>
    <w:rsid w:val="00C238E3"/>
    <w:rsid w:val="00C23C7B"/>
    <w:rsid w:val="00C25D38"/>
    <w:rsid w:val="00C27C23"/>
    <w:rsid w:val="00C27CD2"/>
    <w:rsid w:val="00C337C7"/>
    <w:rsid w:val="00C34B76"/>
    <w:rsid w:val="00C36AB4"/>
    <w:rsid w:val="00C47098"/>
    <w:rsid w:val="00C50C13"/>
    <w:rsid w:val="00C50FA8"/>
    <w:rsid w:val="00C51789"/>
    <w:rsid w:val="00C567C0"/>
    <w:rsid w:val="00C56C04"/>
    <w:rsid w:val="00C57FD9"/>
    <w:rsid w:val="00C602F6"/>
    <w:rsid w:val="00C61082"/>
    <w:rsid w:val="00C621B3"/>
    <w:rsid w:val="00C6357F"/>
    <w:rsid w:val="00C63B48"/>
    <w:rsid w:val="00C6756D"/>
    <w:rsid w:val="00C73CDF"/>
    <w:rsid w:val="00C74CC4"/>
    <w:rsid w:val="00C75FF4"/>
    <w:rsid w:val="00C80784"/>
    <w:rsid w:val="00C81A6F"/>
    <w:rsid w:val="00C8530E"/>
    <w:rsid w:val="00C866C1"/>
    <w:rsid w:val="00C91039"/>
    <w:rsid w:val="00C913CB"/>
    <w:rsid w:val="00C9220B"/>
    <w:rsid w:val="00C93035"/>
    <w:rsid w:val="00C938C9"/>
    <w:rsid w:val="00C941D8"/>
    <w:rsid w:val="00C956AD"/>
    <w:rsid w:val="00C95918"/>
    <w:rsid w:val="00CA1518"/>
    <w:rsid w:val="00CA480A"/>
    <w:rsid w:val="00CA57FC"/>
    <w:rsid w:val="00CA7734"/>
    <w:rsid w:val="00CA7951"/>
    <w:rsid w:val="00CB1045"/>
    <w:rsid w:val="00CB40A2"/>
    <w:rsid w:val="00CB5147"/>
    <w:rsid w:val="00CB59D5"/>
    <w:rsid w:val="00CB728C"/>
    <w:rsid w:val="00CC29CA"/>
    <w:rsid w:val="00CC3300"/>
    <w:rsid w:val="00CC3F50"/>
    <w:rsid w:val="00CC4E37"/>
    <w:rsid w:val="00CC66D0"/>
    <w:rsid w:val="00CC67FA"/>
    <w:rsid w:val="00CC7578"/>
    <w:rsid w:val="00CC78E9"/>
    <w:rsid w:val="00CD0E80"/>
    <w:rsid w:val="00CD1AD7"/>
    <w:rsid w:val="00CD313B"/>
    <w:rsid w:val="00CD5820"/>
    <w:rsid w:val="00CD6785"/>
    <w:rsid w:val="00CD6FCE"/>
    <w:rsid w:val="00CD75E6"/>
    <w:rsid w:val="00CD7AA5"/>
    <w:rsid w:val="00CE0832"/>
    <w:rsid w:val="00CE1299"/>
    <w:rsid w:val="00CE545C"/>
    <w:rsid w:val="00CF0A6F"/>
    <w:rsid w:val="00CF26A3"/>
    <w:rsid w:val="00CF34A9"/>
    <w:rsid w:val="00CF5962"/>
    <w:rsid w:val="00D029BA"/>
    <w:rsid w:val="00D03B3A"/>
    <w:rsid w:val="00D05111"/>
    <w:rsid w:val="00D1022B"/>
    <w:rsid w:val="00D10654"/>
    <w:rsid w:val="00D10B5F"/>
    <w:rsid w:val="00D21A51"/>
    <w:rsid w:val="00D21F0A"/>
    <w:rsid w:val="00D22FB1"/>
    <w:rsid w:val="00D245ED"/>
    <w:rsid w:val="00D24BB0"/>
    <w:rsid w:val="00D25212"/>
    <w:rsid w:val="00D255F7"/>
    <w:rsid w:val="00D30A2F"/>
    <w:rsid w:val="00D31492"/>
    <w:rsid w:val="00D317F2"/>
    <w:rsid w:val="00D32C0B"/>
    <w:rsid w:val="00D36DB3"/>
    <w:rsid w:val="00D50724"/>
    <w:rsid w:val="00D50865"/>
    <w:rsid w:val="00D51306"/>
    <w:rsid w:val="00D51A07"/>
    <w:rsid w:val="00D51DA4"/>
    <w:rsid w:val="00D54004"/>
    <w:rsid w:val="00D55423"/>
    <w:rsid w:val="00D563EF"/>
    <w:rsid w:val="00D57954"/>
    <w:rsid w:val="00D57DBD"/>
    <w:rsid w:val="00D60965"/>
    <w:rsid w:val="00D618D4"/>
    <w:rsid w:val="00D61D1F"/>
    <w:rsid w:val="00D639BB"/>
    <w:rsid w:val="00D63C92"/>
    <w:rsid w:val="00D65C99"/>
    <w:rsid w:val="00D66C03"/>
    <w:rsid w:val="00D66DDC"/>
    <w:rsid w:val="00D742AF"/>
    <w:rsid w:val="00D75B2A"/>
    <w:rsid w:val="00D779F8"/>
    <w:rsid w:val="00D806E7"/>
    <w:rsid w:val="00D8070D"/>
    <w:rsid w:val="00D83EA6"/>
    <w:rsid w:val="00D84815"/>
    <w:rsid w:val="00D84D73"/>
    <w:rsid w:val="00D84DDF"/>
    <w:rsid w:val="00D865B2"/>
    <w:rsid w:val="00D86DA0"/>
    <w:rsid w:val="00D87901"/>
    <w:rsid w:val="00D87EBE"/>
    <w:rsid w:val="00D91169"/>
    <w:rsid w:val="00D94FDA"/>
    <w:rsid w:val="00D95470"/>
    <w:rsid w:val="00DA01D3"/>
    <w:rsid w:val="00DA24E4"/>
    <w:rsid w:val="00DA5091"/>
    <w:rsid w:val="00DA642B"/>
    <w:rsid w:val="00DB2F40"/>
    <w:rsid w:val="00DB5B2F"/>
    <w:rsid w:val="00DB6040"/>
    <w:rsid w:val="00DB6549"/>
    <w:rsid w:val="00DB6842"/>
    <w:rsid w:val="00DB75B5"/>
    <w:rsid w:val="00DB7D61"/>
    <w:rsid w:val="00DC1B39"/>
    <w:rsid w:val="00DC3FD0"/>
    <w:rsid w:val="00DC4B8F"/>
    <w:rsid w:val="00DC4F5A"/>
    <w:rsid w:val="00DC66E7"/>
    <w:rsid w:val="00DD01C3"/>
    <w:rsid w:val="00DD232F"/>
    <w:rsid w:val="00DD5341"/>
    <w:rsid w:val="00DD574A"/>
    <w:rsid w:val="00DD5BAB"/>
    <w:rsid w:val="00DD5E1A"/>
    <w:rsid w:val="00DD6CC1"/>
    <w:rsid w:val="00DE1044"/>
    <w:rsid w:val="00DE18ED"/>
    <w:rsid w:val="00DE1B04"/>
    <w:rsid w:val="00DE519C"/>
    <w:rsid w:val="00DF0750"/>
    <w:rsid w:val="00DF5214"/>
    <w:rsid w:val="00DF7B0E"/>
    <w:rsid w:val="00E00190"/>
    <w:rsid w:val="00E003DA"/>
    <w:rsid w:val="00E03394"/>
    <w:rsid w:val="00E03788"/>
    <w:rsid w:val="00E03C83"/>
    <w:rsid w:val="00E04EC9"/>
    <w:rsid w:val="00E07282"/>
    <w:rsid w:val="00E11A51"/>
    <w:rsid w:val="00E12281"/>
    <w:rsid w:val="00E12E82"/>
    <w:rsid w:val="00E16BEB"/>
    <w:rsid w:val="00E231B5"/>
    <w:rsid w:val="00E251DA"/>
    <w:rsid w:val="00E27D67"/>
    <w:rsid w:val="00E30F22"/>
    <w:rsid w:val="00E338A8"/>
    <w:rsid w:val="00E35FFB"/>
    <w:rsid w:val="00E40ECB"/>
    <w:rsid w:val="00E43CDC"/>
    <w:rsid w:val="00E44A39"/>
    <w:rsid w:val="00E4514A"/>
    <w:rsid w:val="00E46C40"/>
    <w:rsid w:val="00E51EF4"/>
    <w:rsid w:val="00E5315B"/>
    <w:rsid w:val="00E5360A"/>
    <w:rsid w:val="00E544BA"/>
    <w:rsid w:val="00E5518F"/>
    <w:rsid w:val="00E55B98"/>
    <w:rsid w:val="00E55F3F"/>
    <w:rsid w:val="00E703A1"/>
    <w:rsid w:val="00E713EE"/>
    <w:rsid w:val="00E72350"/>
    <w:rsid w:val="00E75A6F"/>
    <w:rsid w:val="00E777F3"/>
    <w:rsid w:val="00E80D1E"/>
    <w:rsid w:val="00E812F2"/>
    <w:rsid w:val="00E81B0D"/>
    <w:rsid w:val="00E8414D"/>
    <w:rsid w:val="00E856AA"/>
    <w:rsid w:val="00E86C39"/>
    <w:rsid w:val="00E8756E"/>
    <w:rsid w:val="00E90222"/>
    <w:rsid w:val="00E91C8F"/>
    <w:rsid w:val="00E9326B"/>
    <w:rsid w:val="00E959E8"/>
    <w:rsid w:val="00EA1E9F"/>
    <w:rsid w:val="00EB1416"/>
    <w:rsid w:val="00EB3219"/>
    <w:rsid w:val="00EC03BE"/>
    <w:rsid w:val="00EC04E0"/>
    <w:rsid w:val="00EC5964"/>
    <w:rsid w:val="00EC7814"/>
    <w:rsid w:val="00ED56B7"/>
    <w:rsid w:val="00ED5B6E"/>
    <w:rsid w:val="00ED686A"/>
    <w:rsid w:val="00ED6BAB"/>
    <w:rsid w:val="00EE1472"/>
    <w:rsid w:val="00EE6B7B"/>
    <w:rsid w:val="00EF2F03"/>
    <w:rsid w:val="00EF4CB6"/>
    <w:rsid w:val="00EF5942"/>
    <w:rsid w:val="00EF5D1E"/>
    <w:rsid w:val="00EF6828"/>
    <w:rsid w:val="00F00896"/>
    <w:rsid w:val="00F00E1B"/>
    <w:rsid w:val="00F01A2E"/>
    <w:rsid w:val="00F05C32"/>
    <w:rsid w:val="00F10738"/>
    <w:rsid w:val="00F11C31"/>
    <w:rsid w:val="00F14926"/>
    <w:rsid w:val="00F15236"/>
    <w:rsid w:val="00F15CD1"/>
    <w:rsid w:val="00F173EB"/>
    <w:rsid w:val="00F177B8"/>
    <w:rsid w:val="00F2194F"/>
    <w:rsid w:val="00F227BF"/>
    <w:rsid w:val="00F229D1"/>
    <w:rsid w:val="00F30FB1"/>
    <w:rsid w:val="00F34C49"/>
    <w:rsid w:val="00F3570C"/>
    <w:rsid w:val="00F37800"/>
    <w:rsid w:val="00F37ABC"/>
    <w:rsid w:val="00F403A3"/>
    <w:rsid w:val="00F40829"/>
    <w:rsid w:val="00F41BFD"/>
    <w:rsid w:val="00F43D29"/>
    <w:rsid w:val="00F44A0C"/>
    <w:rsid w:val="00F45AD6"/>
    <w:rsid w:val="00F469E4"/>
    <w:rsid w:val="00F518D3"/>
    <w:rsid w:val="00F53F5C"/>
    <w:rsid w:val="00F619F5"/>
    <w:rsid w:val="00F65381"/>
    <w:rsid w:val="00F66E62"/>
    <w:rsid w:val="00F67027"/>
    <w:rsid w:val="00F70195"/>
    <w:rsid w:val="00F70F84"/>
    <w:rsid w:val="00F71319"/>
    <w:rsid w:val="00F71FBF"/>
    <w:rsid w:val="00F73EA4"/>
    <w:rsid w:val="00F77A99"/>
    <w:rsid w:val="00F77B06"/>
    <w:rsid w:val="00F84BB6"/>
    <w:rsid w:val="00F95271"/>
    <w:rsid w:val="00F9569E"/>
    <w:rsid w:val="00FA0CCC"/>
    <w:rsid w:val="00FA190F"/>
    <w:rsid w:val="00FA29D8"/>
    <w:rsid w:val="00FA2F06"/>
    <w:rsid w:val="00FB0E44"/>
    <w:rsid w:val="00FB1137"/>
    <w:rsid w:val="00FB224F"/>
    <w:rsid w:val="00FB39F9"/>
    <w:rsid w:val="00FB6099"/>
    <w:rsid w:val="00FB7849"/>
    <w:rsid w:val="00FB7C23"/>
    <w:rsid w:val="00FC0494"/>
    <w:rsid w:val="00FC0D75"/>
    <w:rsid w:val="00FC7864"/>
    <w:rsid w:val="00FD0BB9"/>
    <w:rsid w:val="00FD28AC"/>
    <w:rsid w:val="00FD4B01"/>
    <w:rsid w:val="00FD5043"/>
    <w:rsid w:val="00FD5AC5"/>
    <w:rsid w:val="00FD6A79"/>
    <w:rsid w:val="00FD7600"/>
    <w:rsid w:val="00FE086F"/>
    <w:rsid w:val="00FE0B15"/>
    <w:rsid w:val="00FE11B7"/>
    <w:rsid w:val="00FE4335"/>
    <w:rsid w:val="00FF0589"/>
    <w:rsid w:val="00FF079A"/>
    <w:rsid w:val="00FF084F"/>
    <w:rsid w:val="00FF137E"/>
    <w:rsid w:val="00FF55BA"/>
    <w:rsid w:val="00FF5F49"/>
    <w:rsid w:val="00FF7941"/>
    <w:rsid w:val="00FF7CD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56D24B0-8A37-48E1-AD3C-178F66A3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CCD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52340"/>
    <w:pPr>
      <w:keepNext/>
      <w:spacing w:after="0" w:line="240" w:lineRule="auto"/>
      <w:outlineLvl w:val="0"/>
    </w:pPr>
    <w:rPr>
      <w:rFonts w:ascii="Times New Roman" w:hAnsi="Times New Roman" w:cs="Times New Roman"/>
      <w:b/>
      <w:bCs/>
      <w:snapToGrid w:val="0"/>
      <w:sz w:val="20"/>
      <w:szCs w:val="28"/>
      <w:u w:val="thick"/>
      <w:lang w:eastAsia="he-IL"/>
    </w:rPr>
  </w:style>
  <w:style w:type="paragraph" w:styleId="Heading2">
    <w:name w:val="heading 2"/>
    <w:basedOn w:val="Normal"/>
    <w:next w:val="Normal"/>
    <w:link w:val="Heading2Char"/>
    <w:qFormat/>
    <w:rsid w:val="00252340"/>
    <w:pPr>
      <w:keepNext/>
      <w:spacing w:after="0" w:line="240" w:lineRule="auto"/>
      <w:ind w:right="2075" w:hanging="2075"/>
      <w:outlineLvl w:val="1"/>
    </w:pPr>
    <w:rPr>
      <w:rFonts w:ascii="Times New Roman" w:hAnsi="Times New Roman" w:cs="Times New Roman"/>
      <w:snapToGrid w:val="0"/>
      <w:sz w:val="20"/>
      <w:szCs w:val="28"/>
      <w:lang w:eastAsia="he-IL"/>
    </w:rPr>
  </w:style>
  <w:style w:type="paragraph" w:styleId="Heading7">
    <w:name w:val="heading 7"/>
    <w:basedOn w:val="Normal"/>
    <w:next w:val="Normal"/>
    <w:link w:val="Heading7Char"/>
    <w:qFormat/>
    <w:rsid w:val="00252340"/>
    <w:pPr>
      <w:keepNext/>
      <w:spacing w:after="0" w:line="240" w:lineRule="auto"/>
      <w:outlineLvl w:val="6"/>
    </w:pPr>
    <w:rPr>
      <w:rFonts w:ascii="Times New Roman" w:hAnsi="Times New Roman" w:cs="Times New Roman"/>
      <w:b/>
      <w:bCs/>
      <w:sz w:val="20"/>
      <w:szCs w:val="20"/>
      <w:u w:val="thick"/>
      <w:lang w:eastAsia="he-IL"/>
    </w:rPr>
  </w:style>
  <w:style w:type="paragraph" w:styleId="Heading8">
    <w:name w:val="heading 8"/>
    <w:basedOn w:val="Normal"/>
    <w:next w:val="Normal"/>
    <w:link w:val="Heading8Char"/>
    <w:qFormat/>
    <w:rsid w:val="00252340"/>
    <w:pPr>
      <w:keepNext/>
      <w:spacing w:after="0" w:line="240" w:lineRule="auto"/>
      <w:ind w:left="1360" w:hanging="1360"/>
      <w:outlineLvl w:val="7"/>
    </w:pPr>
    <w:rPr>
      <w:rFonts w:ascii="Times New Roman" w:hAnsi="Times New Roman" w:cs="Times New Roma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52340"/>
    <w:rPr>
      <w:rFonts w:ascii="Times New Roman" w:eastAsia="Times New Roman" w:hAnsi="Times New Roman" w:cs="David"/>
      <w:b/>
      <w:bCs/>
      <w:snapToGrid w:val="0"/>
      <w:sz w:val="20"/>
      <w:szCs w:val="28"/>
      <w:u w:val="thick"/>
      <w:lang w:eastAsia="he-IL"/>
    </w:rPr>
  </w:style>
  <w:style w:type="character" w:customStyle="1" w:styleId="Heading2Char">
    <w:name w:val="Heading 2 Char"/>
    <w:link w:val="Heading2"/>
    <w:rsid w:val="00252340"/>
    <w:rPr>
      <w:rFonts w:ascii="Times New Roman" w:eastAsia="Times New Roman" w:hAnsi="Times New Roman" w:cs="David"/>
      <w:snapToGrid w:val="0"/>
      <w:sz w:val="20"/>
      <w:szCs w:val="28"/>
      <w:lang w:eastAsia="he-IL"/>
    </w:rPr>
  </w:style>
  <w:style w:type="character" w:customStyle="1" w:styleId="Heading7Char">
    <w:name w:val="Heading 7 Char"/>
    <w:link w:val="Heading7"/>
    <w:rsid w:val="00252340"/>
    <w:rPr>
      <w:rFonts w:ascii="Times New Roman" w:eastAsia="Times New Roman" w:hAnsi="Times New Roman" w:cs="David"/>
      <w:b/>
      <w:bCs/>
      <w:sz w:val="20"/>
      <w:szCs w:val="20"/>
      <w:u w:val="thick"/>
      <w:lang w:eastAsia="he-IL"/>
    </w:rPr>
  </w:style>
  <w:style w:type="character" w:customStyle="1" w:styleId="Heading8Char">
    <w:name w:val="Heading 8 Char"/>
    <w:link w:val="Heading8"/>
    <w:rsid w:val="00252340"/>
    <w:rPr>
      <w:rFonts w:ascii="Times New Roman" w:eastAsia="Times New Roman" w:hAnsi="Times New Roman" w:cs="David"/>
      <w:sz w:val="24"/>
      <w:szCs w:val="28"/>
    </w:rPr>
  </w:style>
  <w:style w:type="character" w:styleId="Hyperlink">
    <w:name w:val="Hyperlink"/>
    <w:rsid w:val="00252340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252340"/>
    <w:pPr>
      <w:tabs>
        <w:tab w:val="left" w:pos="2012"/>
      </w:tabs>
      <w:spacing w:after="0" w:line="240" w:lineRule="auto"/>
      <w:ind w:left="2012" w:hanging="2012"/>
    </w:pPr>
    <w:rPr>
      <w:rFonts w:ascii="Times New Roman" w:hAnsi="Times New Roman" w:cs="Times New Roman"/>
      <w:sz w:val="20"/>
      <w:szCs w:val="28"/>
      <w:lang w:eastAsia="he-IL"/>
    </w:rPr>
  </w:style>
  <w:style w:type="character" w:customStyle="1" w:styleId="BodyTextIndentChar">
    <w:name w:val="Body Text Indent Char"/>
    <w:link w:val="BodyTextIndent"/>
    <w:rsid w:val="00252340"/>
    <w:rPr>
      <w:rFonts w:ascii="Times New Roman" w:eastAsia="Times New Roman" w:hAnsi="Times New Roman" w:cs="David"/>
      <w:sz w:val="20"/>
      <w:szCs w:val="28"/>
      <w:lang w:eastAsia="he-IL"/>
    </w:rPr>
  </w:style>
  <w:style w:type="paragraph" w:styleId="ListParagraph">
    <w:name w:val="List Paragraph"/>
    <w:basedOn w:val="Normal"/>
    <w:uiPriority w:val="34"/>
    <w:qFormat/>
    <w:rsid w:val="00946B4B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8A5DAA"/>
    <w:rPr>
      <w:color w:val="800080"/>
      <w:u w:val="single"/>
    </w:rPr>
  </w:style>
  <w:style w:type="paragraph" w:customStyle="1" w:styleId="Achievement">
    <w:name w:val="Achievement"/>
    <w:basedOn w:val="Normal"/>
    <w:autoRedefine/>
    <w:rsid w:val="007008F4"/>
    <w:pPr>
      <w:spacing w:after="0" w:line="240" w:lineRule="auto"/>
      <w:ind w:left="-58" w:right="504"/>
    </w:pPr>
    <w:rPr>
      <w:rFonts w:ascii="Times New Roman" w:hAnsi="Times New Roman" w:cs="Times New Roman"/>
      <w:sz w:val="20"/>
      <w:szCs w:val="20"/>
      <w:lang w:eastAsia="he-IL"/>
    </w:rPr>
  </w:style>
  <w:style w:type="paragraph" w:customStyle="1" w:styleId="Summary">
    <w:name w:val="Summary"/>
    <w:basedOn w:val="Normal"/>
    <w:link w:val="SummaryChar"/>
    <w:qFormat/>
    <w:rsid w:val="0082100B"/>
    <w:pPr>
      <w:numPr>
        <w:numId w:val="15"/>
      </w:numPr>
      <w:tabs>
        <w:tab w:val="left" w:pos="284"/>
      </w:tabs>
      <w:spacing w:after="0" w:line="312" w:lineRule="auto"/>
    </w:pPr>
    <w:rPr>
      <w:rFonts w:ascii="Arial" w:eastAsia="Calibri" w:hAnsi="Arial" w:cs="Times New Roman"/>
      <w:b/>
      <w:bCs/>
      <w:sz w:val="20"/>
      <w:szCs w:val="20"/>
    </w:rPr>
  </w:style>
  <w:style w:type="character" w:customStyle="1" w:styleId="SummaryChar">
    <w:name w:val="Summary Char"/>
    <w:link w:val="Summary"/>
    <w:rsid w:val="0082100B"/>
    <w:rPr>
      <w:rFonts w:ascii="Arial" w:eastAsia="Calibri" w:hAnsi="Arial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0C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440CA"/>
    <w:rPr>
      <w:rFonts w:ascii="Tahoma" w:hAnsi="Tahoma" w:cs="Tahoma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7ACD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5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T3EGG" Type="http://schemas.openxmlformats.org/officeDocument/2006/relationships/image" Target="media/55F9AP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ichal\AppData\Roaming\Microsoft\Templates\&#1511;&#1493;&#1512;&#1493;&#1514;%20&#1495;&#1497;&#1497;&#1501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</Template>
  <TotalTime>76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 Cohen</dc:creator>
  <cp:lastModifiedBy>Gali Dor</cp:lastModifiedBy>
  <cp:revision>176</cp:revision>
  <cp:lastPrinted>2016-03-23T17:33:00Z</cp:lastPrinted>
  <dcterms:created xsi:type="dcterms:W3CDTF">2022-01-11T19:39:00Z</dcterms:created>
  <dcterms:modified xsi:type="dcterms:W3CDTF">2022-01-19T09:55:00Z</dcterms:modified>
</cp:coreProperties>
</file>