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271"/>
                    <pic:cNvPicPr/>
                  </pic:nvPicPr>
                  <pic:blipFill>
                    <a:blip xmlns:r="http://schemas.openxmlformats.org/officeDocument/2006/relationships" r:embed="rId5D4QZ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50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183"/>
      </w:tblGrid>
      <w:tr w:rsidR="001B2ABD" w:rsidRPr="0096165F" w14:paraId="5462C5A9" w14:textId="77777777" w:rsidTr="00AE7882">
        <w:trPr>
          <w:trHeight w:val="4410"/>
        </w:trPr>
        <w:tc>
          <w:tcPr>
            <w:tcW w:w="3600" w:type="dxa"/>
            <w:vAlign w:val="bottom"/>
          </w:tcPr>
          <w:p w14:paraId="7E6F43F5" w14:textId="4363EDA4" w:rsidR="001B2ABD" w:rsidRPr="0096165F" w:rsidRDefault="001B2ABD" w:rsidP="001B2ABD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720" w:type="dxa"/>
          </w:tcPr>
          <w:p w14:paraId="0D8EFF26" w14:textId="77777777" w:rsidR="001B2ABD" w:rsidRPr="0096165F" w:rsidRDefault="001B2ABD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  <w:vAlign w:val="bottom"/>
          </w:tcPr>
          <w:p w14:paraId="31C9D3F9" w14:textId="77777777" w:rsidR="009E06D9" w:rsidRDefault="009E06D9" w:rsidP="009E06D9">
            <w:pPr>
              <w:pStyle w:val="a3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גל </w:t>
            </w:r>
          </w:p>
          <w:p w14:paraId="4B155903" w14:textId="5467EBB1" w:rsidR="009E06D9" w:rsidRPr="009E06D9" w:rsidRDefault="009E06D9" w:rsidP="009E06D9">
            <w:pPr>
              <w:pStyle w:val="a3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גלובה</w:t>
            </w:r>
          </w:p>
          <w:p w14:paraId="119FB6D2" w14:textId="77777777" w:rsidR="001B2ABD" w:rsidRDefault="00B85313" w:rsidP="001B2ABD">
            <w:pPr>
              <w:pStyle w:val="af"/>
              <w:bidi/>
              <w:rPr>
                <w:rFonts w:ascii="Tahoma" w:hAnsi="Tahoma"/>
                <w:rtl/>
              </w:rPr>
            </w:pPr>
            <w:r w:rsidRPr="008214B4">
              <w:rPr>
                <w:rFonts w:ascii="Tahoma" w:hAnsi="Tahoma" w:hint="cs"/>
                <w:spacing w:val="0"/>
                <w:w w:val="73"/>
                <w:rtl/>
              </w:rPr>
              <w:t>מתקין מערכות אל פס</w:t>
            </w:r>
            <w:r w:rsidRPr="008214B4">
              <w:rPr>
                <w:rFonts w:ascii="Tahoma" w:hAnsi="Tahoma" w:hint="cs"/>
                <w:spacing w:val="14"/>
                <w:w w:val="73"/>
                <w:rtl/>
              </w:rPr>
              <w:t>ק</w:t>
            </w:r>
            <w:r w:rsidR="00F45ACD">
              <w:rPr>
                <w:rFonts w:ascii="Tahoma" w:hAnsi="Tahoma" w:hint="cs"/>
                <w:rtl/>
              </w:rPr>
              <w:t xml:space="preserve"> ותשתיות חשמל</w:t>
            </w:r>
          </w:p>
          <w:p w14:paraId="13D16511" w14:textId="77777777" w:rsidR="00394FC8" w:rsidRDefault="00394FC8" w:rsidP="00394FC8">
            <w:pPr>
              <w:bidi/>
              <w:rPr>
                <w:rtl/>
              </w:rPr>
            </w:pPr>
          </w:p>
          <w:p w14:paraId="352586CA" w14:textId="77777777" w:rsidR="00394FC8" w:rsidRDefault="00394FC8" w:rsidP="00394FC8">
            <w:pPr>
              <w:bidi/>
              <w:rPr>
                <w:rtl/>
              </w:rPr>
            </w:pPr>
          </w:p>
          <w:p w14:paraId="25EB7135" w14:textId="631EF18D" w:rsidR="00394FC8" w:rsidRPr="00394FC8" w:rsidRDefault="00394FC8" w:rsidP="00394FC8">
            <w:pPr>
              <w:bidi/>
            </w:pPr>
          </w:p>
        </w:tc>
      </w:tr>
      <w:tr w:rsidR="001B2ABD" w:rsidRPr="0096165F" w14:paraId="327206AF" w14:textId="77777777" w:rsidTr="00AE7882">
        <w:tc>
          <w:tcPr>
            <w:tcW w:w="3600" w:type="dxa"/>
          </w:tcPr>
          <w:sdt>
            <w:sdtPr>
              <w:rPr>
                <w:rFonts w:ascii="Tahoma" w:hAnsi="Tahoma"/>
                <w:rtl/>
              </w:rPr>
              <w:id w:val="-1711873194"/>
              <w:placeholder>
                <w:docPart w:val="CBCE30E64C7B439A9F19C511B79E86EB"/>
              </w:placeholder>
              <w:temporary/>
              <w:showingPlcHdr/>
              <w15:appearance w15:val="hidden"/>
            </w:sdtPr>
            <w:sdtContent>
              <w:p w14:paraId="6C45C234" w14:textId="77777777" w:rsidR="001B2ABD" w:rsidRPr="0096165F" w:rsidRDefault="00036450" w:rsidP="00036450">
                <w:pPr>
                  <w:pStyle w:val="3"/>
                  <w:bidi/>
                  <w:rPr>
                    <w:rFonts w:ascii="Tahoma" w:hAnsi="Tahoma"/>
                  </w:rPr>
                </w:pPr>
                <w:r w:rsidRPr="00DC211E">
                  <w:rPr>
                    <w:rFonts w:ascii="Tahoma" w:hAnsi="Tahoma"/>
                    <w:b w:val="0"/>
                    <w:rtl/>
                    <w:lang w:eastAsia="he"/>
                  </w:rPr>
                  <w:t>פרופיל</w:t>
                </w:r>
              </w:p>
            </w:sdtContent>
          </w:sdt>
          <w:p w14:paraId="3A6C4D64" w14:textId="0E763F6D" w:rsidR="00036450" w:rsidRDefault="00CC1382" w:rsidP="00CC1382">
            <w:pPr>
              <w:pStyle w:val="af2"/>
              <w:numPr>
                <w:ilvl w:val="0"/>
                <w:numId w:val="1"/>
              </w:num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יסודי ואחראי, בעל כושר בעבודת צוות, כושר בניתוח מצבים, יכולת תפקוד גבוהה בסביבה דינאמית</w:t>
            </w:r>
            <w:r w:rsidR="001B3CBC">
              <w:rPr>
                <w:rFonts w:ascii="Tahoma" w:hAnsi="Tahoma" w:hint="cs"/>
                <w:rtl/>
              </w:rPr>
              <w:t>.</w:t>
            </w:r>
          </w:p>
          <w:p w14:paraId="696C0433" w14:textId="6808F0FD" w:rsidR="001B3CBC" w:rsidRPr="00CC1382" w:rsidRDefault="001B3CBC" w:rsidP="001B3CBC">
            <w:pPr>
              <w:pStyle w:val="af2"/>
              <w:numPr>
                <w:ilvl w:val="0"/>
                <w:numId w:val="1"/>
              </w:num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תקשורת בין אישית גבוהה, יחסי אנוש ותודעת שירות מצוינים. </w:t>
            </w:r>
          </w:p>
          <w:p w14:paraId="67E1C221" w14:textId="77777777" w:rsidR="00036450" w:rsidRPr="001B3CBC" w:rsidRDefault="00036450" w:rsidP="00036450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-1954003311"/>
              <w:placeholder>
                <w:docPart w:val="9C64D1A8681E4F3B9D3840CA8EC0ECB5"/>
              </w:placeholder>
              <w:temporary/>
              <w:showingPlcHdr/>
              <w15:appearance w15:val="hidden"/>
            </w:sdtPr>
            <w:sdtContent>
              <w:p w14:paraId="5AE14CCB" w14:textId="6D09B882" w:rsidR="00036450" w:rsidRDefault="00CB0055" w:rsidP="00CB0055">
                <w:pPr>
                  <w:pStyle w:val="3"/>
                  <w:bidi/>
                  <w:rPr>
                    <w:rFonts w:ascii="Tahoma" w:hAnsi="Tahoma"/>
                    <w:rtl/>
                  </w:rPr>
                </w:pPr>
                <w:r w:rsidRPr="00DC211E">
                  <w:rPr>
                    <w:rFonts w:ascii="Tahoma" w:hAnsi="Tahoma"/>
                    <w:b w:val="0"/>
                    <w:rtl/>
                    <w:lang w:eastAsia="he"/>
                  </w:rPr>
                  <w:t>פרטי קשר</w:t>
                </w:r>
              </w:p>
            </w:sdtContent>
          </w:sdt>
          <w:p w14:paraId="28F84711" w14:textId="5B31628A" w:rsidR="00060B3A" w:rsidRDefault="00060B3A" w:rsidP="00060B3A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קריית-גת</w:t>
            </w:r>
          </w:p>
          <w:p w14:paraId="109E27F8" w14:textId="1E7014C9" w:rsidR="00060B3A" w:rsidRDefault="00060B3A" w:rsidP="00060B3A">
            <w:pPr>
              <w:bidi/>
              <w:rPr>
                <w:rtl/>
              </w:rPr>
            </w:pPr>
          </w:p>
          <w:p w14:paraId="4CDA25A1" w14:textId="5CF1A893" w:rsidR="00060B3A" w:rsidRDefault="00060B3A" w:rsidP="00060B3A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14.02.1995</w:t>
            </w:r>
          </w:p>
          <w:p w14:paraId="3DDD09C3" w14:textId="77777777" w:rsidR="00060B3A" w:rsidRPr="00060B3A" w:rsidRDefault="00060B3A" w:rsidP="00060B3A">
            <w:pPr>
              <w:bidi/>
            </w:pPr>
          </w:p>
          <w:sdt>
            <w:sdtPr>
              <w:rPr>
                <w:rFonts w:ascii="Tahoma" w:hAnsi="Tahoma"/>
                <w:rtl/>
              </w:rPr>
              <w:id w:val="1111563247"/>
              <w:placeholder>
                <w:docPart w:val="A49B36953220409094F3017E46E427CF"/>
              </w:placeholder>
              <w:temporary/>
              <w:showingPlcHdr/>
              <w15:appearance w15:val="hidden"/>
            </w:sdtPr>
            <w:sdtContent>
              <w:p w14:paraId="104BFBAA" w14:textId="77777777" w:rsidR="004D3011" w:rsidRPr="0096165F" w:rsidRDefault="004D3011" w:rsidP="004D3011">
                <w:pPr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טלפון:</w:t>
                </w:r>
              </w:p>
            </w:sdtContent>
          </w:sdt>
          <w:p w14:paraId="4E025C28" w14:textId="0EF7CEDA" w:rsidR="004D3011" w:rsidRPr="0096165F" w:rsidRDefault="00AA5E7B" w:rsidP="004D3011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052-2860551</w:t>
            </w:r>
          </w:p>
          <w:p w14:paraId="023CE851" w14:textId="77777777" w:rsidR="004D3011" w:rsidRPr="0096165F" w:rsidRDefault="004D3011" w:rsidP="004D3011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-240260293"/>
              <w:placeholder>
                <w:docPart w:val="EF12047465FD4BBC99AE2DC7CD87FC13"/>
              </w:placeholder>
              <w:temporary/>
              <w:showingPlcHdr/>
              <w15:appearance w15:val="hidden"/>
            </w:sdtPr>
            <w:sdtContent>
              <w:p w14:paraId="75A925A4" w14:textId="77777777" w:rsidR="004D3011" w:rsidRPr="0096165F" w:rsidRDefault="004D3011" w:rsidP="004D3011">
                <w:pPr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דואר אלקטרוני:</w:t>
                </w:r>
              </w:p>
            </w:sdtContent>
          </w:sdt>
          <w:p w14:paraId="751609F3" w14:textId="518CCB34" w:rsidR="00036450" w:rsidRPr="0096165F" w:rsidRDefault="00AA5E7B" w:rsidP="004D3011">
            <w:pPr>
              <w:bidi/>
              <w:rPr>
                <w:rStyle w:val="Hyperlink"/>
                <w:rFonts w:ascii="Tahoma" w:hAnsi="Tahoma"/>
              </w:rPr>
            </w:pPr>
            <w:r>
              <w:rPr>
                <w:rFonts w:ascii="Tahoma" w:hAnsi="Tahoma"/>
              </w:rPr>
              <w:t>Galgaloba@gmail.com</w:t>
            </w:r>
          </w:p>
          <w:p w14:paraId="66901463" w14:textId="77777777" w:rsidR="004D3011" w:rsidRDefault="004D3011" w:rsidP="00AA5E7B">
            <w:pPr>
              <w:pStyle w:val="3"/>
              <w:bidi/>
              <w:rPr>
                <w:rFonts w:ascii="Tahoma" w:hAnsi="Tahoma"/>
                <w:rtl/>
              </w:rPr>
            </w:pPr>
          </w:p>
          <w:p w14:paraId="4834D30F" w14:textId="7E83F77D" w:rsidR="00060B3A" w:rsidRDefault="00C13884" w:rsidP="00C13884">
            <w:pPr>
              <w:pStyle w:val="3"/>
              <w:jc w:val="right"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שפות</w:t>
            </w:r>
          </w:p>
          <w:p w14:paraId="7E244DA2" w14:textId="2296275B" w:rsidR="00C13884" w:rsidRDefault="00C13884" w:rsidP="00C13884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עברית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שפת אם</w:t>
            </w:r>
          </w:p>
          <w:p w14:paraId="75708CFF" w14:textId="2D162049" w:rsidR="00C13884" w:rsidRDefault="00C13884" w:rsidP="00C13884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רוסית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שפת אם</w:t>
            </w:r>
          </w:p>
          <w:p w14:paraId="44E16171" w14:textId="05991FBC" w:rsidR="00C13884" w:rsidRDefault="00C13884" w:rsidP="00C13884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אנגלית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רמה טובה מאוד</w:t>
            </w:r>
          </w:p>
          <w:p w14:paraId="5E632E4F" w14:textId="1DF483B0" w:rsidR="00C13884" w:rsidRDefault="00C13884" w:rsidP="00C13884">
            <w:pPr>
              <w:bidi/>
              <w:rPr>
                <w:rtl/>
              </w:rPr>
            </w:pPr>
          </w:p>
          <w:p w14:paraId="02C4CDE8" w14:textId="2406AAB5" w:rsidR="00C13884" w:rsidRDefault="00C13884" w:rsidP="00C13884">
            <w:pPr>
              <w:pStyle w:val="3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כישורים</w:t>
            </w:r>
          </w:p>
          <w:p w14:paraId="2ECFB6A6" w14:textId="01C9527B" w:rsidR="00FD4566" w:rsidRDefault="00FD4566" w:rsidP="00FD4566">
            <w:pPr>
              <w:bidi/>
              <w:rPr>
                <w:rtl/>
              </w:rPr>
            </w:pPr>
            <w:r>
              <w:t>Word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רמה טובה מאוד</w:t>
            </w:r>
          </w:p>
          <w:p w14:paraId="236DF813" w14:textId="618FE968" w:rsidR="00FD4566" w:rsidRDefault="00FD4566" w:rsidP="00FD4566">
            <w:pPr>
              <w:bidi/>
              <w:rPr>
                <w:rtl/>
              </w:rPr>
            </w:pPr>
            <w:r>
              <w:t>Excel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רמה טובה</w:t>
            </w:r>
          </w:p>
          <w:p w14:paraId="68FA2301" w14:textId="06AFC3B2" w:rsidR="0050299F" w:rsidRDefault="0050299F" w:rsidP="0050299F">
            <w:pPr>
              <w:bidi/>
              <w:rPr>
                <w:rtl/>
              </w:rPr>
            </w:pPr>
            <w:r>
              <w:t>PowerPoint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רמה טובה מאוד</w:t>
            </w:r>
          </w:p>
          <w:p w14:paraId="1FF33711" w14:textId="06BE0DD2" w:rsidR="0050299F" w:rsidRDefault="0050299F" w:rsidP="0050299F">
            <w:pPr>
              <w:bidi/>
              <w:rPr>
                <w:rtl/>
              </w:rPr>
            </w:pPr>
            <w:r>
              <w:t>MultiSim</w:t>
            </w:r>
            <w:r w:rsidR="002B545F">
              <w:rPr>
                <w:rFonts w:hint="cs"/>
                <w:rtl/>
              </w:rPr>
              <w:t xml:space="preserve"> </w:t>
            </w:r>
            <w:r w:rsidR="002B545F">
              <w:rPr>
                <w:rtl/>
              </w:rPr>
              <w:t>–</w:t>
            </w:r>
            <w:r w:rsidR="002B545F">
              <w:rPr>
                <w:rFonts w:hint="cs"/>
                <w:rtl/>
              </w:rPr>
              <w:t xml:space="preserve"> רמה טובה מאוד</w:t>
            </w:r>
          </w:p>
          <w:p w14:paraId="4424D3D5" w14:textId="53DF621A" w:rsidR="002B545F" w:rsidRDefault="002B545F" w:rsidP="002B545F">
            <w:pPr>
              <w:bidi/>
              <w:rPr>
                <w:rtl/>
              </w:rPr>
            </w:pPr>
          </w:p>
          <w:p w14:paraId="3BC3637A" w14:textId="5698F71B" w:rsidR="002B545F" w:rsidRPr="00FD4566" w:rsidRDefault="002B545F" w:rsidP="002B545F">
            <w:pPr>
              <w:pStyle w:val="af2"/>
              <w:numPr>
                <w:ilvl w:val="0"/>
                <w:numId w:val="1"/>
              </w:num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בעל רישיון נהיגה </w:t>
            </w:r>
            <w:r>
              <w:rPr>
                <w:rFonts w:hint="cs"/>
              </w:rPr>
              <w:t>B</w:t>
            </w:r>
            <w:r>
              <w:rPr>
                <w:rFonts w:hint="cs"/>
                <w:rtl/>
              </w:rPr>
              <w:t>ּ+רישיון מלגזה</w:t>
            </w:r>
          </w:p>
          <w:p w14:paraId="4F232EC4" w14:textId="358E029A" w:rsidR="00C13884" w:rsidRPr="00C13884" w:rsidRDefault="00C13884" w:rsidP="00C13884">
            <w:pPr>
              <w:bidi/>
              <w:rPr>
                <w:rtl/>
              </w:rPr>
            </w:pPr>
          </w:p>
          <w:p w14:paraId="486CBB7F" w14:textId="77777777" w:rsidR="00C13884" w:rsidRPr="00C13884" w:rsidRDefault="00C13884" w:rsidP="00C13884">
            <w:pPr>
              <w:bidi/>
            </w:pPr>
          </w:p>
          <w:p w14:paraId="7690B88E" w14:textId="6C82875E" w:rsidR="00060B3A" w:rsidRPr="00060B3A" w:rsidRDefault="00060B3A" w:rsidP="00060B3A">
            <w:pPr>
              <w:bidi/>
            </w:pPr>
          </w:p>
        </w:tc>
        <w:tc>
          <w:tcPr>
            <w:tcW w:w="720" w:type="dxa"/>
          </w:tcPr>
          <w:p w14:paraId="290520FD" w14:textId="77777777" w:rsidR="001B2ABD" w:rsidRPr="0096165F" w:rsidRDefault="001B2ABD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</w:tcPr>
          <w:sdt>
            <w:sdtPr>
              <w:rPr>
                <w:rFonts w:ascii="Tahoma" w:hAnsi="Tahoma"/>
                <w:rtl/>
              </w:rPr>
              <w:id w:val="1049110328"/>
              <w:placeholder>
                <w:docPart w:val="B9856CB345AF48308CE005E623E0E5AC"/>
              </w:placeholder>
              <w:temporary/>
              <w:showingPlcHdr/>
              <w15:appearance w15:val="hidden"/>
            </w:sdtPr>
            <w:sdtContent>
              <w:p w14:paraId="44CF580F" w14:textId="77777777" w:rsidR="001B2ABD" w:rsidRPr="0096165F" w:rsidRDefault="00E25A26" w:rsidP="00036450">
                <w:pPr>
                  <w:pStyle w:val="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השכלה</w:t>
                </w:r>
              </w:p>
            </w:sdtContent>
          </w:sdt>
          <w:p w14:paraId="61722298" w14:textId="49B80440" w:rsidR="00036450" w:rsidRPr="0096165F" w:rsidRDefault="008246D9" w:rsidP="00B359E4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תיכון "אריה מאיר" קריית גת</w:t>
            </w:r>
          </w:p>
          <w:p w14:paraId="72A617AD" w14:textId="6E065F91" w:rsidR="00036450" w:rsidRPr="0096165F" w:rsidRDefault="008246D9" w:rsidP="00B359E4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2006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- </w:t>
            </w:r>
            <w:r>
              <w:rPr>
                <w:rFonts w:ascii="Tahoma" w:hAnsi="Tahoma" w:hint="cs"/>
                <w:rtl/>
              </w:rPr>
              <w:t>2012</w:t>
            </w:r>
          </w:p>
          <w:p w14:paraId="0CC3C0E3" w14:textId="77777777" w:rsidR="00036450" w:rsidRPr="0096165F" w:rsidRDefault="00036450" w:rsidP="00036450">
            <w:pPr>
              <w:bidi/>
              <w:rPr>
                <w:rFonts w:ascii="Tahoma" w:hAnsi="Tahoma"/>
              </w:rPr>
            </w:pPr>
          </w:p>
          <w:p w14:paraId="4CCB8859" w14:textId="4D32DE26" w:rsidR="00036450" w:rsidRPr="0096165F" w:rsidRDefault="003C730D" w:rsidP="00B359E4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המכללה האקדמית ספיר </w:t>
            </w:r>
            <w:r>
              <w:rPr>
                <w:rFonts w:ascii="Tahoma" w:hAnsi="Tahoma"/>
                <w:rtl/>
              </w:rPr>
              <w:t>–</w:t>
            </w:r>
            <w:r>
              <w:rPr>
                <w:rFonts w:ascii="Tahoma" w:hAnsi="Tahoma" w:hint="cs"/>
                <w:rtl/>
              </w:rPr>
              <w:t xml:space="preserve"> הנדסאי חשמל</w:t>
            </w:r>
          </w:p>
          <w:p w14:paraId="373AADE7" w14:textId="2A96C344" w:rsidR="00036450" w:rsidRPr="0096165F" w:rsidRDefault="003C730D" w:rsidP="00B359E4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2021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/>
                <w:rtl/>
                <w:lang w:eastAsia="he"/>
              </w:rPr>
              <w:t>–</w:t>
            </w:r>
            <w:r w:rsidR="00036450"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עד היום</w:t>
            </w:r>
          </w:p>
          <w:p w14:paraId="612E3C26" w14:textId="47CB319E" w:rsidR="00036450" w:rsidRPr="00655A2E" w:rsidRDefault="00655A2E" w:rsidP="00655A2E">
            <w:pPr>
              <w:pStyle w:val="af2"/>
              <w:numPr>
                <w:ilvl w:val="0"/>
                <w:numId w:val="1"/>
              </w:num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שנה וחצי אחרונות במסלול.</w:t>
            </w:r>
          </w:p>
          <w:sdt>
            <w:sdtPr>
              <w:rPr>
                <w:rFonts w:ascii="Tahoma" w:hAnsi="Tahoma"/>
                <w:rtl/>
              </w:rPr>
              <w:id w:val="1001553383"/>
              <w:placeholder>
                <w:docPart w:val="7904910E07044126A770DCE823AA1968"/>
              </w:placeholder>
              <w:temporary/>
              <w:showingPlcHdr/>
              <w15:appearance w15:val="hidden"/>
            </w:sdtPr>
            <w:sdtContent>
              <w:p w14:paraId="45C677B7" w14:textId="77777777" w:rsidR="00036450" w:rsidRPr="0096165F" w:rsidRDefault="00036450" w:rsidP="00036450">
                <w:pPr>
                  <w:pStyle w:val="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ניסיון תעסוקתי</w:t>
                </w:r>
              </w:p>
            </w:sdtContent>
          </w:sdt>
          <w:p w14:paraId="69EB6F42" w14:textId="55AA66B4" w:rsidR="00036450" w:rsidRPr="00FB0977" w:rsidRDefault="00C320C9" w:rsidP="00B359E4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אולמי "נסיה" ואולמי "אלגריה"</w:t>
            </w:r>
            <w:r w:rsidR="00610EED">
              <w:rPr>
                <w:rFonts w:ascii="Tahoma" w:hAnsi="Tahoma" w:hint="cs"/>
                <w:rtl/>
              </w:rPr>
              <w:t xml:space="preserve"> -</w:t>
            </w:r>
            <w:r w:rsidR="00036450" w:rsidRPr="00FB0977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אחראי ומפעיל תאורה</w:t>
            </w:r>
          </w:p>
          <w:p w14:paraId="186AE2EE" w14:textId="77777777" w:rsidR="008C064F" w:rsidRDefault="00C320C9" w:rsidP="008C064F">
            <w:pPr>
              <w:pStyle w:val="a6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2</w:t>
            </w:r>
            <w:r w:rsidR="008C064F">
              <w:rPr>
                <w:rFonts w:ascii="Tahoma" w:hAnsi="Tahoma" w:hint="cs"/>
                <w:rtl/>
                <w:lang w:eastAsia="he"/>
              </w:rPr>
              <w:t>015</w:t>
            </w:r>
            <w:r w:rsidR="00036450" w:rsidRPr="0096165F">
              <w:rPr>
                <w:rFonts w:ascii="Tahoma" w:hAnsi="Tahoma"/>
                <w:rtl/>
                <w:lang w:eastAsia="he"/>
              </w:rPr>
              <w:t>–</w:t>
            </w:r>
            <w:r w:rsidR="008C064F">
              <w:rPr>
                <w:rFonts w:ascii="Tahoma" w:hAnsi="Tahoma" w:hint="cs"/>
                <w:rtl/>
              </w:rPr>
              <w:t>2017</w:t>
            </w:r>
          </w:p>
          <w:p w14:paraId="241AF09C" w14:textId="6DA7D613" w:rsidR="00036450" w:rsidRDefault="00A95DD3" w:rsidP="008C064F">
            <w:pPr>
              <w:pStyle w:val="a6"/>
              <w:numPr>
                <w:ilvl w:val="0"/>
                <w:numId w:val="1"/>
              </w:num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ראש צוות האחראי על מספר עובדים, עבודה המנוהלת על-פי שביעות </w:t>
            </w:r>
            <w:r w:rsidR="00BE425E">
              <w:rPr>
                <w:rFonts w:ascii="Tahoma" w:hAnsi="Tahoma" w:hint="cs"/>
                <w:rtl/>
              </w:rPr>
              <w:t>רצון הלקוחות, יצירתיות ויכולת אלתור.</w:t>
            </w:r>
          </w:p>
          <w:p w14:paraId="5ACC8F63" w14:textId="3A83B1BE" w:rsidR="00BE425E" w:rsidRPr="00BE425E" w:rsidRDefault="00BE425E" w:rsidP="00BE425E">
            <w:pPr>
              <w:pStyle w:val="af2"/>
              <w:numPr>
                <w:ilvl w:val="0"/>
                <w:numId w:val="1"/>
              </w:numPr>
              <w:bidi/>
            </w:pPr>
            <w:r>
              <w:rPr>
                <w:rFonts w:hint="cs"/>
                <w:rtl/>
              </w:rPr>
              <w:t>עבודה עם המכשור החדשני ביותר, מסכי לד ושליטה בתאורת האולם כולו</w:t>
            </w:r>
            <w:r w:rsidR="00610EED">
              <w:rPr>
                <w:rFonts w:hint="cs"/>
                <w:rtl/>
              </w:rPr>
              <w:t>, עמידה בלוח זמנים לחוץ ומדויק, עבודה מול גורמים שונים בו-זמנית.</w:t>
            </w:r>
          </w:p>
          <w:p w14:paraId="388D5156" w14:textId="77777777" w:rsidR="004D3011" w:rsidRPr="0096165F" w:rsidRDefault="004D3011" w:rsidP="00036450">
            <w:pPr>
              <w:bidi/>
              <w:rPr>
                <w:rFonts w:ascii="Tahoma" w:hAnsi="Tahoma"/>
              </w:rPr>
            </w:pPr>
          </w:p>
          <w:p w14:paraId="207620B8" w14:textId="21EB0C3E" w:rsidR="004D3011" w:rsidRPr="00FB0977" w:rsidRDefault="00610EED" w:rsidP="00B359E4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ביכורי שדה -</w:t>
            </w:r>
            <w:r w:rsidR="004D3011" w:rsidRPr="00FB0977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נהג מלגזה</w:t>
            </w:r>
          </w:p>
          <w:p w14:paraId="6ED1E977" w14:textId="5A949FFA" w:rsidR="004D3011" w:rsidRPr="0096165F" w:rsidRDefault="00610EED" w:rsidP="00B359E4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201</w:t>
            </w:r>
            <w:r w:rsidR="00867EE9">
              <w:rPr>
                <w:rFonts w:ascii="Tahoma" w:hAnsi="Tahoma" w:hint="cs"/>
                <w:rtl/>
              </w:rPr>
              <w:t>7</w:t>
            </w:r>
            <w:r w:rsidR="004D3011" w:rsidRPr="0096165F">
              <w:rPr>
                <w:rFonts w:ascii="Tahoma" w:hAnsi="Tahoma"/>
                <w:rtl/>
                <w:lang w:eastAsia="he"/>
              </w:rPr>
              <w:t>–</w:t>
            </w:r>
            <w:r w:rsidR="00867EE9">
              <w:rPr>
                <w:rFonts w:ascii="Tahoma" w:hAnsi="Tahoma" w:hint="cs"/>
                <w:rtl/>
              </w:rPr>
              <w:t>2018</w:t>
            </w:r>
          </w:p>
          <w:p w14:paraId="05F66408" w14:textId="441F7853" w:rsidR="004D3011" w:rsidRPr="00867EE9" w:rsidRDefault="00867EE9" w:rsidP="00867EE9">
            <w:pPr>
              <w:pStyle w:val="af2"/>
              <w:numPr>
                <w:ilvl w:val="0"/>
                <w:numId w:val="2"/>
              </w:num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עבודה במשמרות לילה בלבד (6:00-20:00)</w:t>
            </w:r>
            <w:r w:rsidR="00A30A55">
              <w:rPr>
                <w:rFonts w:ascii="Tahoma" w:hAnsi="Tahoma" w:hint="cs"/>
                <w:rtl/>
              </w:rPr>
              <w:t>, העמסה ופריקה של משאיות בירקות ופירות, עמידה בזמנים תוך תפקוד גבוה בכלי הנהיגה ובמשנה זהירות וערנות יתרה.</w:t>
            </w:r>
          </w:p>
          <w:p w14:paraId="58684CAA" w14:textId="77777777" w:rsidR="004D3011" w:rsidRPr="0096165F" w:rsidRDefault="004D3011" w:rsidP="00036450">
            <w:pPr>
              <w:bidi/>
              <w:rPr>
                <w:rFonts w:ascii="Tahoma" w:hAnsi="Tahoma"/>
              </w:rPr>
            </w:pPr>
          </w:p>
          <w:p w14:paraId="3451F3B8" w14:textId="278D5FE5" w:rsidR="004D3011" w:rsidRPr="008214B4" w:rsidRDefault="007347F0" w:rsidP="00B359E4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דן אלון תשתיות בע"</w:t>
            </w:r>
            <w:r w:rsidR="008214B4">
              <w:rPr>
                <w:rFonts w:ascii="Tahoma" w:hAnsi="Tahoma" w:hint="cs"/>
                <w:rtl/>
              </w:rPr>
              <w:t xml:space="preserve">מ </w:t>
            </w:r>
            <w:r w:rsidR="008214B4">
              <w:rPr>
                <w:rFonts w:ascii="Tahoma" w:hAnsi="Tahoma"/>
                <w:rtl/>
              </w:rPr>
              <w:t>–</w:t>
            </w:r>
            <w:r w:rsidR="008214B4">
              <w:rPr>
                <w:rFonts w:ascii="Tahoma" w:hAnsi="Tahoma" w:hint="cs"/>
                <w:rtl/>
              </w:rPr>
              <w:t xml:space="preserve"> מתקין ממערכות אל פ</w:t>
            </w:r>
            <w:r w:rsidR="00D0446F">
              <w:rPr>
                <w:rFonts w:ascii="Tahoma" w:hAnsi="Tahoma" w:hint="cs"/>
                <w:rtl/>
              </w:rPr>
              <w:t>סק ותשתיות חשמל</w:t>
            </w:r>
          </w:p>
          <w:p w14:paraId="46FFAB24" w14:textId="5236213A" w:rsidR="004D3011" w:rsidRPr="0096165F" w:rsidRDefault="00D0446F" w:rsidP="00B359E4">
            <w:pPr>
              <w:pStyle w:val="a6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2019</w:t>
            </w:r>
            <w:r w:rsidR="00372464">
              <w:rPr>
                <w:rFonts w:ascii="Tahoma" w:hAnsi="Tahoma" w:hint="cs"/>
                <w:rtl/>
                <w:lang w:eastAsia="he"/>
              </w:rPr>
              <w:t xml:space="preserve"> </w:t>
            </w:r>
            <w:r w:rsidR="00372464">
              <w:rPr>
                <w:rFonts w:ascii="Tahoma" w:hAnsi="Tahoma"/>
                <w:rtl/>
                <w:lang w:eastAsia="he"/>
              </w:rPr>
              <w:t>–</w:t>
            </w:r>
            <w:r w:rsidR="00372464">
              <w:rPr>
                <w:rFonts w:ascii="Tahoma" w:hAnsi="Tahoma" w:hint="cs"/>
                <w:rtl/>
                <w:lang w:eastAsia="he"/>
              </w:rPr>
              <w:t xml:space="preserve"> ועד היום</w:t>
            </w:r>
          </w:p>
          <w:p w14:paraId="595560FD" w14:textId="3036016B" w:rsidR="004D3011" w:rsidRDefault="000C127F" w:rsidP="000C127F">
            <w:pPr>
              <w:pStyle w:val="af2"/>
              <w:numPr>
                <w:ilvl w:val="0"/>
                <w:numId w:val="3"/>
              </w:numPr>
              <w:bidi/>
              <w:rPr>
                <w:rFonts w:ascii="Tahoma" w:hAnsi="Tahoma"/>
              </w:rPr>
            </w:pPr>
            <w:r>
              <w:rPr>
                <w:rFonts w:hint="cs"/>
                <w:rtl/>
              </w:rPr>
              <w:t xml:space="preserve">עבודה במשמרות כולל משמרות לילה, </w:t>
            </w:r>
            <w:r w:rsidR="0077552A">
              <w:rPr>
                <w:rFonts w:hint="cs"/>
                <w:rtl/>
              </w:rPr>
              <w:t xml:space="preserve">עבודה בצוות ובסביבה דינאמית </w:t>
            </w:r>
            <w:r w:rsidR="0077552A">
              <w:rPr>
                <w:rFonts w:ascii="Tahoma" w:hAnsi="Tahoma" w:hint="cs"/>
                <w:rtl/>
                <w:lang w:eastAsia="he"/>
              </w:rPr>
              <w:t>המתפזרת בכלל חלקי הארץ</w:t>
            </w:r>
            <w:r w:rsidR="00114E88">
              <w:rPr>
                <w:rFonts w:ascii="Tahoma" w:hAnsi="Tahoma" w:hint="cs"/>
                <w:rtl/>
                <w:lang w:eastAsia="he"/>
              </w:rPr>
              <w:t xml:space="preserve">, עבודה פיזית </w:t>
            </w:r>
            <w:r w:rsidR="007A4043">
              <w:rPr>
                <w:rFonts w:ascii="Tahoma" w:hAnsi="Tahoma" w:hint="cs"/>
                <w:rtl/>
                <w:lang w:eastAsia="he"/>
              </w:rPr>
              <w:t>וב</w:t>
            </w:r>
            <w:r w:rsidR="00114E88">
              <w:rPr>
                <w:rFonts w:ascii="Tahoma" w:hAnsi="Tahoma" w:hint="cs"/>
                <w:rtl/>
                <w:lang w:eastAsia="he"/>
              </w:rPr>
              <w:t>שעות ממושכות (כ-12 שעות)</w:t>
            </w:r>
            <w:r w:rsidR="000A2D0C">
              <w:rPr>
                <w:rFonts w:ascii="Tahoma" w:hAnsi="Tahoma" w:hint="cs"/>
                <w:rtl/>
                <w:lang w:eastAsia="he"/>
              </w:rPr>
              <w:t>, לעיתים עבודה בגובה המצריכה שימוש ברתמות, אחראיות אישית וצוותית וערנות למתרחש</w:t>
            </w:r>
            <w:r w:rsidR="007A4043">
              <w:rPr>
                <w:rFonts w:ascii="Tahoma" w:hAnsi="Tahoma" w:hint="cs"/>
                <w:rtl/>
              </w:rPr>
              <w:t>.</w:t>
            </w:r>
          </w:p>
          <w:p w14:paraId="3655FACA" w14:textId="167FBB34" w:rsidR="007A4043" w:rsidRDefault="007A4043" w:rsidP="007A4043">
            <w:pPr>
              <w:pStyle w:val="af2"/>
              <w:numPr>
                <w:ilvl w:val="0"/>
                <w:numId w:val="3"/>
              </w:num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התקנת מערכות אל פסק המספקות בסיס לתשתיות סלול</w:t>
            </w:r>
            <w:r w:rsidR="00B31E63">
              <w:rPr>
                <w:rFonts w:ascii="Tahoma" w:hAnsi="Tahoma" w:hint="cs"/>
                <w:rtl/>
              </w:rPr>
              <w:t>ר המבצעות אספקת חשמל למתח נמוך, תחזוקה מאלה של חדרי חשמל ותקשורת, כולל בדיקות תקינות קפדניות של הציוד והחומרה בחדר</w:t>
            </w:r>
            <w:r w:rsidR="0008564D">
              <w:rPr>
                <w:rFonts w:ascii="Tahoma" w:hAnsi="Tahoma" w:hint="cs"/>
                <w:rtl/>
              </w:rPr>
              <w:t>י</w:t>
            </w:r>
            <w:r w:rsidR="00B31E63">
              <w:rPr>
                <w:rFonts w:ascii="Tahoma" w:hAnsi="Tahoma" w:hint="cs"/>
                <w:rtl/>
              </w:rPr>
              <w:t xml:space="preserve"> החשמל</w:t>
            </w:r>
            <w:r w:rsidR="0008564D">
              <w:rPr>
                <w:rFonts w:ascii="Tahoma" w:hAnsi="Tahoma" w:hint="cs"/>
                <w:rtl/>
              </w:rPr>
              <w:t>\תקשורת.</w:t>
            </w:r>
          </w:p>
          <w:p w14:paraId="7AE10690" w14:textId="02B4A5E4" w:rsidR="0008564D" w:rsidRDefault="0008564D" w:rsidP="0008564D">
            <w:pPr>
              <w:pStyle w:val="af2"/>
              <w:numPr>
                <w:ilvl w:val="0"/>
                <w:numId w:val="3"/>
              </w:num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בנייה והתקנה של מרכזיות סיבים אופטיים ושימוש בטכ</w:t>
            </w:r>
            <w:r w:rsidR="003F1E40">
              <w:rPr>
                <w:rFonts w:ascii="Tahoma" w:hAnsi="Tahoma" w:hint="cs"/>
                <w:rtl/>
              </w:rPr>
              <w:t>נולוגיה המתקדמת ביותר.</w:t>
            </w:r>
            <w:r>
              <w:rPr>
                <w:rFonts w:ascii="Tahoma" w:hAnsi="Tahoma" w:hint="cs"/>
                <w:rtl/>
              </w:rPr>
              <w:t xml:space="preserve"> </w:t>
            </w:r>
          </w:p>
          <w:p w14:paraId="3C79A747" w14:textId="77777777" w:rsidR="00211264" w:rsidRDefault="00211264" w:rsidP="00211264">
            <w:pPr>
              <w:bidi/>
              <w:rPr>
                <w:rFonts w:ascii="Tahoma" w:hAnsi="Tahoma"/>
                <w:rtl/>
              </w:rPr>
            </w:pPr>
          </w:p>
          <w:p w14:paraId="0D3B2F28" w14:textId="6DC96C72" w:rsidR="00211264" w:rsidRPr="0096165F" w:rsidRDefault="00211264" w:rsidP="00211264">
            <w:pPr>
              <w:pStyle w:val="2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שירות צבאי</w:t>
            </w:r>
          </w:p>
          <w:p w14:paraId="55FE84E1" w14:textId="3588164B" w:rsidR="00211264" w:rsidRPr="00FB0977" w:rsidRDefault="00172178" w:rsidP="00211264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בסיס צאלים </w:t>
            </w:r>
            <w:r>
              <w:rPr>
                <w:rFonts w:ascii="Tahoma" w:hAnsi="Tahoma"/>
                <w:rtl/>
              </w:rPr>
              <w:t>–</w:t>
            </w:r>
            <w:r w:rsidR="00211264" w:rsidRPr="00FB0977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מכונאי רכב בחיל חימוש</w:t>
            </w:r>
          </w:p>
          <w:p w14:paraId="203C8CEC" w14:textId="4DA3D3F6" w:rsidR="00211264" w:rsidRDefault="00172178" w:rsidP="00211264">
            <w:pPr>
              <w:pStyle w:val="a6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2013</w:t>
            </w:r>
            <w:r w:rsidR="00211264" w:rsidRPr="0096165F">
              <w:rPr>
                <w:rFonts w:ascii="Tahoma" w:hAnsi="Tahoma"/>
                <w:rtl/>
                <w:lang w:eastAsia="he"/>
              </w:rPr>
              <w:t>–</w:t>
            </w:r>
            <w:r w:rsidR="00211264">
              <w:rPr>
                <w:rFonts w:ascii="Tahoma" w:hAnsi="Tahoma" w:hint="cs"/>
                <w:rtl/>
              </w:rPr>
              <w:t>201</w:t>
            </w:r>
            <w:r>
              <w:rPr>
                <w:rFonts w:ascii="Tahoma" w:hAnsi="Tahoma" w:hint="cs"/>
                <w:rtl/>
              </w:rPr>
              <w:t>5</w:t>
            </w:r>
          </w:p>
          <w:p w14:paraId="33E0DB7A" w14:textId="2F3198AA" w:rsidR="00172178" w:rsidRPr="00172178" w:rsidRDefault="00172178" w:rsidP="00172178">
            <w:pPr>
              <w:pStyle w:val="af2"/>
              <w:numPr>
                <w:ilvl w:val="0"/>
                <w:numId w:val="4"/>
              </w:numPr>
              <w:bidi/>
            </w:pPr>
            <w:r>
              <w:rPr>
                <w:rFonts w:hint="cs"/>
                <w:rtl/>
              </w:rPr>
              <w:t xml:space="preserve">פלוגת חירום ומענה </w:t>
            </w:r>
            <w:r w:rsidR="00A230AA">
              <w:rPr>
                <w:rFonts w:hint="cs"/>
                <w:rtl/>
              </w:rPr>
              <w:t>לרצועת עזה.</w:t>
            </w:r>
          </w:p>
          <w:p w14:paraId="3B76ACBE" w14:textId="77777777" w:rsidR="004D3011" w:rsidRPr="0008564D" w:rsidRDefault="004D3011" w:rsidP="00036450">
            <w:pPr>
              <w:bidi/>
              <w:rPr>
                <w:rFonts w:ascii="Tahoma" w:hAnsi="Tahoma"/>
              </w:rPr>
            </w:pPr>
          </w:p>
          <w:p w14:paraId="52CDBEE7" w14:textId="4A25D1C9" w:rsidR="00036450" w:rsidRPr="0096165F" w:rsidRDefault="00036450" w:rsidP="00036450">
            <w:pPr>
              <w:pStyle w:val="2"/>
              <w:bidi/>
              <w:rPr>
                <w:rFonts w:ascii="Tahoma" w:hAnsi="Tahoma"/>
              </w:rPr>
            </w:pPr>
          </w:p>
          <w:p w14:paraId="3A218181" w14:textId="74CB1BFF" w:rsidR="00036450" w:rsidRPr="0096165F" w:rsidRDefault="00036450" w:rsidP="004D3011">
            <w:pPr>
              <w:bidi/>
              <w:rPr>
                <w:rFonts w:ascii="Tahoma" w:hAnsi="Tahoma"/>
                <w:color w:val="FFFFFF" w:themeColor="background1"/>
              </w:rPr>
            </w:pPr>
          </w:p>
        </w:tc>
      </w:tr>
    </w:tbl>
    <w:p w14:paraId="5B7732BA" w14:textId="77777777" w:rsidR="0043117B" w:rsidRPr="0096165F" w:rsidRDefault="00000000" w:rsidP="000C45FF">
      <w:pPr>
        <w:tabs>
          <w:tab w:val="left" w:pos="990"/>
        </w:tabs>
        <w:bidi/>
        <w:rPr>
          <w:rFonts w:ascii="Tahoma" w:hAnsi="Tahoma"/>
        </w:rPr>
      </w:pPr>
    </w:p>
    <w:sectPr w:rsidR="0043117B" w:rsidRPr="0096165F" w:rsidSect="00AE7882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54F4F" w14:textId="77777777" w:rsidR="007F2338" w:rsidRDefault="007F2338" w:rsidP="000C45FF">
      <w:r>
        <w:separator/>
      </w:r>
    </w:p>
  </w:endnote>
  <w:endnote w:type="continuationSeparator" w:id="0">
    <w:p w14:paraId="1227B906" w14:textId="77777777" w:rsidR="007F2338" w:rsidRDefault="007F233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059D8" w14:textId="77777777" w:rsidR="007F2338" w:rsidRDefault="007F2338" w:rsidP="000C45FF">
      <w:r>
        <w:separator/>
      </w:r>
    </w:p>
  </w:footnote>
  <w:footnote w:type="continuationSeparator" w:id="0">
    <w:p w14:paraId="0488671F" w14:textId="77777777" w:rsidR="007F2338" w:rsidRDefault="007F233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4E566" w14:textId="77777777" w:rsidR="000C45FF" w:rsidRDefault="000C45FF">
    <w:pPr>
      <w:pStyle w:val="a9"/>
      <w:bidi/>
    </w:pPr>
    <w:r>
      <w:rPr>
        <w:noProof/>
        <w:rtl/>
        <w:lang w:eastAsia="he"/>
      </w:rPr>
      <w:drawing>
        <wp:anchor distT="0" distB="0" distL="114300" distR="114300" simplePos="0" relativeHeight="251658240" behindDoc="1" locked="0" layoutInCell="1" allowOverlap="1" wp14:anchorId="7893AB9D" wp14:editId="542B9F31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1546A"/>
    <w:multiLevelType w:val="hybridMultilevel"/>
    <w:tmpl w:val="97E25152"/>
    <w:lvl w:ilvl="0" w:tplc="6734D31C"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0642E"/>
    <w:multiLevelType w:val="hybridMultilevel"/>
    <w:tmpl w:val="24EAA8F0"/>
    <w:lvl w:ilvl="0" w:tplc="6734D31C">
      <w:numFmt w:val="bullet"/>
      <w:lvlText w:val=""/>
      <w:lvlJc w:val="left"/>
      <w:pPr>
        <w:ind w:left="790" w:hanging="360"/>
      </w:pPr>
      <w:rPr>
        <w:rFonts w:ascii="Symbol" w:eastAsiaTheme="minorEastAsia" w:hAnsi="Symbol" w:cs="Tahoma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21AD2A51"/>
    <w:multiLevelType w:val="hybridMultilevel"/>
    <w:tmpl w:val="21DEB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F18F0"/>
    <w:multiLevelType w:val="hybridMultilevel"/>
    <w:tmpl w:val="ED380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821837">
    <w:abstractNumId w:val="0"/>
  </w:num>
  <w:num w:numId="2" w16cid:durableId="921766442">
    <w:abstractNumId w:val="1"/>
  </w:num>
  <w:num w:numId="3" w16cid:durableId="1131678585">
    <w:abstractNumId w:val="3"/>
  </w:num>
  <w:num w:numId="4" w16cid:durableId="991757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D9"/>
    <w:rsid w:val="00036450"/>
    <w:rsid w:val="00060B3A"/>
    <w:rsid w:val="0008564D"/>
    <w:rsid w:val="00094499"/>
    <w:rsid w:val="000A2D0C"/>
    <w:rsid w:val="000C127F"/>
    <w:rsid w:val="000C45FF"/>
    <w:rsid w:val="000E3FD1"/>
    <w:rsid w:val="00112054"/>
    <w:rsid w:val="00114E88"/>
    <w:rsid w:val="001525E1"/>
    <w:rsid w:val="00172178"/>
    <w:rsid w:val="00180329"/>
    <w:rsid w:val="0019001F"/>
    <w:rsid w:val="001A74A5"/>
    <w:rsid w:val="001B2ABD"/>
    <w:rsid w:val="001B3CBC"/>
    <w:rsid w:val="001E0391"/>
    <w:rsid w:val="001E1759"/>
    <w:rsid w:val="001F1ECC"/>
    <w:rsid w:val="00211264"/>
    <w:rsid w:val="002400EB"/>
    <w:rsid w:val="00256CF7"/>
    <w:rsid w:val="00281FD5"/>
    <w:rsid w:val="002B545F"/>
    <w:rsid w:val="0030481B"/>
    <w:rsid w:val="003156FC"/>
    <w:rsid w:val="003254B5"/>
    <w:rsid w:val="0037121F"/>
    <w:rsid w:val="00372464"/>
    <w:rsid w:val="00394FC8"/>
    <w:rsid w:val="003A6B7D"/>
    <w:rsid w:val="003B06CA"/>
    <w:rsid w:val="003C730D"/>
    <w:rsid w:val="003F1E40"/>
    <w:rsid w:val="004071FC"/>
    <w:rsid w:val="00445947"/>
    <w:rsid w:val="004779CE"/>
    <w:rsid w:val="004813B3"/>
    <w:rsid w:val="00496591"/>
    <w:rsid w:val="004C63E4"/>
    <w:rsid w:val="004D3011"/>
    <w:rsid w:val="0050299F"/>
    <w:rsid w:val="005262AC"/>
    <w:rsid w:val="005E39D5"/>
    <w:rsid w:val="00600670"/>
    <w:rsid w:val="00610EED"/>
    <w:rsid w:val="0062123A"/>
    <w:rsid w:val="00646E75"/>
    <w:rsid w:val="00655A2E"/>
    <w:rsid w:val="006771D0"/>
    <w:rsid w:val="00715FCB"/>
    <w:rsid w:val="007347F0"/>
    <w:rsid w:val="00743101"/>
    <w:rsid w:val="0077552A"/>
    <w:rsid w:val="007775E1"/>
    <w:rsid w:val="007867A0"/>
    <w:rsid w:val="007927F5"/>
    <w:rsid w:val="007A4043"/>
    <w:rsid w:val="007F2338"/>
    <w:rsid w:val="00802CA0"/>
    <w:rsid w:val="008214B4"/>
    <w:rsid w:val="008246D9"/>
    <w:rsid w:val="008532F7"/>
    <w:rsid w:val="00867EE9"/>
    <w:rsid w:val="008C064F"/>
    <w:rsid w:val="009203D9"/>
    <w:rsid w:val="009260CD"/>
    <w:rsid w:val="00952C25"/>
    <w:rsid w:val="0096165F"/>
    <w:rsid w:val="009E06D9"/>
    <w:rsid w:val="00A2118D"/>
    <w:rsid w:val="00A230AA"/>
    <w:rsid w:val="00A30A55"/>
    <w:rsid w:val="00A95DD3"/>
    <w:rsid w:val="00AA5E7B"/>
    <w:rsid w:val="00AD0737"/>
    <w:rsid w:val="00AD76E2"/>
    <w:rsid w:val="00AE7882"/>
    <w:rsid w:val="00B06058"/>
    <w:rsid w:val="00B20152"/>
    <w:rsid w:val="00B31E63"/>
    <w:rsid w:val="00B359E4"/>
    <w:rsid w:val="00B57D98"/>
    <w:rsid w:val="00B70850"/>
    <w:rsid w:val="00B85313"/>
    <w:rsid w:val="00BB1E5B"/>
    <w:rsid w:val="00BE425E"/>
    <w:rsid w:val="00C066B6"/>
    <w:rsid w:val="00C13884"/>
    <w:rsid w:val="00C320C9"/>
    <w:rsid w:val="00C37BA1"/>
    <w:rsid w:val="00C4674C"/>
    <w:rsid w:val="00C506CF"/>
    <w:rsid w:val="00C72BED"/>
    <w:rsid w:val="00C745C1"/>
    <w:rsid w:val="00C9578B"/>
    <w:rsid w:val="00CB0055"/>
    <w:rsid w:val="00CC1382"/>
    <w:rsid w:val="00D0446F"/>
    <w:rsid w:val="00D2522B"/>
    <w:rsid w:val="00D422DE"/>
    <w:rsid w:val="00D5459D"/>
    <w:rsid w:val="00DA1F4D"/>
    <w:rsid w:val="00DC211E"/>
    <w:rsid w:val="00DD172A"/>
    <w:rsid w:val="00E25A26"/>
    <w:rsid w:val="00E4381A"/>
    <w:rsid w:val="00E55D74"/>
    <w:rsid w:val="00F45ACD"/>
    <w:rsid w:val="00F60274"/>
    <w:rsid w:val="00F77FB9"/>
    <w:rsid w:val="00FB068F"/>
    <w:rsid w:val="00FB0977"/>
    <w:rsid w:val="00FD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019E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96165F"/>
    <w:rPr>
      <w:rFonts w:cs="Tahoma"/>
      <w:sz w:val="18"/>
      <w:szCs w:val="22"/>
      <w:lang w:bidi="he-IL"/>
    </w:rPr>
  </w:style>
  <w:style w:type="paragraph" w:styleId="1">
    <w:name w:val="heading 1"/>
    <w:basedOn w:val="a"/>
    <w:next w:val="a"/>
    <w:link w:val="10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3">
    <w:name w:val="heading 3"/>
    <w:basedOn w:val="a"/>
    <w:next w:val="a"/>
    <w:link w:val="30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4">
    <w:name w:val="heading 4"/>
    <w:basedOn w:val="a"/>
    <w:next w:val="a"/>
    <w:link w:val="40"/>
    <w:uiPriority w:val="9"/>
    <w:qFormat/>
    <w:rsid w:val="00FB0977"/>
    <w:pPr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a3">
    <w:name w:val="Title"/>
    <w:basedOn w:val="a"/>
    <w:next w:val="a"/>
    <w:link w:val="a4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4">
    <w:name w:val="כותרת טקסט תו"/>
    <w:basedOn w:val="a0"/>
    <w:link w:val="a3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a5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0">
    <w:name w:val="כותרת 1 תו"/>
    <w:basedOn w:val="a0"/>
    <w:link w:val="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96165F"/>
  </w:style>
  <w:style w:type="character" w:customStyle="1" w:styleId="a7">
    <w:name w:val="תאריך תו"/>
    <w:basedOn w:val="a0"/>
    <w:link w:val="a6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a0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styleId="a8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a">
    <w:name w:val="כותרת עליונה תו"/>
    <w:basedOn w:val="a0"/>
    <w:link w:val="a9"/>
    <w:uiPriority w:val="99"/>
    <w:semiHidden/>
    <w:rsid w:val="000C45FF"/>
    <w:rPr>
      <w:sz w:val="22"/>
      <w:szCs w:val="22"/>
    </w:rPr>
  </w:style>
  <w:style w:type="paragraph" w:styleId="ab">
    <w:name w:val="footer"/>
    <w:basedOn w:val="a"/>
    <w:link w:val="ac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c">
    <w:name w:val="כותרת תחתונה תו"/>
    <w:basedOn w:val="a0"/>
    <w:link w:val="ab"/>
    <w:uiPriority w:val="99"/>
    <w:semiHidden/>
    <w:rsid w:val="000C45FF"/>
    <w:rPr>
      <w:sz w:val="22"/>
      <w:szCs w:val="22"/>
    </w:rPr>
  </w:style>
  <w:style w:type="table" w:styleId="ad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1B2ABD"/>
    <w:rPr>
      <w:color w:val="808080"/>
    </w:rPr>
  </w:style>
  <w:style w:type="paragraph" w:styleId="af">
    <w:name w:val="Subtitle"/>
    <w:basedOn w:val="a"/>
    <w:next w:val="a"/>
    <w:link w:val="af0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0">
    <w:name w:val="כותרת משנה תו"/>
    <w:basedOn w:val="a0"/>
    <w:link w:val="af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כותרת 3 תו"/>
    <w:basedOn w:val="a0"/>
    <w:link w:val="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0">
    <w:name w:val="כותרת 4 תו"/>
    <w:basedOn w:val="a0"/>
    <w:link w:val="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af1">
    <w:name w:val="No Spacing"/>
    <w:uiPriority w:val="1"/>
    <w:qFormat/>
    <w:rsid w:val="0096165F"/>
    <w:rPr>
      <w:rFonts w:cs="Tahoma"/>
      <w:sz w:val="18"/>
      <w:szCs w:val="22"/>
    </w:rPr>
  </w:style>
  <w:style w:type="paragraph" w:styleId="af2">
    <w:name w:val="List Paragraph"/>
    <w:basedOn w:val="a"/>
    <w:uiPriority w:val="34"/>
    <w:semiHidden/>
    <w:qFormat/>
    <w:rsid w:val="00CC1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5D4QZ4" Type="http://schemas.openxmlformats.org/officeDocument/2006/relationships/image" Target="media/EU73EE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y12\AppData\Local\Microsoft\Office\16.0\DTS\he-IL%7b89125A73-05A0-4E33-959C-D5976825A0AD%7d\%7b9DDB4AC0-608E-460D-8560-8A6C3A13C096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BCE30E64C7B439A9F19C511B79E86E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2991D7F-1C63-4510-89A0-F8F56EA2BAB3}"/>
      </w:docPartPr>
      <w:docPartBody>
        <w:p w:rsidR="00E80262" w:rsidRDefault="00DA2ADD">
          <w:pPr>
            <w:pStyle w:val="CBCE30E64C7B439A9F19C511B79E86EB"/>
          </w:pPr>
          <w:r w:rsidRPr="00DC211E">
            <w:rPr>
              <w:rFonts w:ascii="Tahoma" w:hAnsi="Tahoma"/>
              <w:rtl/>
              <w:lang w:eastAsia="he"/>
            </w:rPr>
            <w:t>פרופיל</w:t>
          </w:r>
        </w:p>
      </w:docPartBody>
    </w:docPart>
    <w:docPart>
      <w:docPartPr>
        <w:name w:val="9C64D1A8681E4F3B9D3840CA8EC0ECB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3991889-5D93-4E8D-9E6C-07E998079A40}"/>
      </w:docPartPr>
      <w:docPartBody>
        <w:p w:rsidR="00E80262" w:rsidRDefault="00DA2ADD">
          <w:pPr>
            <w:pStyle w:val="9C64D1A8681E4F3B9D3840CA8EC0ECB5"/>
          </w:pPr>
          <w:r w:rsidRPr="00DC211E">
            <w:rPr>
              <w:rFonts w:ascii="Tahoma" w:hAnsi="Tahoma"/>
              <w:rtl/>
              <w:lang w:eastAsia="he"/>
            </w:rPr>
            <w:t>פרטי קשר</w:t>
          </w:r>
        </w:p>
      </w:docPartBody>
    </w:docPart>
    <w:docPart>
      <w:docPartPr>
        <w:name w:val="A49B36953220409094F3017E46E427C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5D43290-1B0B-4D46-983E-EA089CD89583}"/>
      </w:docPartPr>
      <w:docPartBody>
        <w:p w:rsidR="00E80262" w:rsidRDefault="00DA2ADD">
          <w:pPr>
            <w:pStyle w:val="A49B36953220409094F3017E46E427CF"/>
          </w:pPr>
          <w:r w:rsidRPr="0096165F">
            <w:rPr>
              <w:rFonts w:ascii="Tahoma" w:hAnsi="Tahoma"/>
              <w:rtl/>
              <w:lang w:eastAsia="he"/>
            </w:rPr>
            <w:t>טלפון:</w:t>
          </w:r>
        </w:p>
      </w:docPartBody>
    </w:docPart>
    <w:docPart>
      <w:docPartPr>
        <w:name w:val="EF12047465FD4BBC99AE2DC7CD87FC1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F16B204-BE6C-4206-93ED-0A0D4E608CFE}"/>
      </w:docPartPr>
      <w:docPartBody>
        <w:p w:rsidR="00E80262" w:rsidRDefault="00DA2ADD">
          <w:pPr>
            <w:pStyle w:val="EF12047465FD4BBC99AE2DC7CD87FC13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  <w:docPart>
      <w:docPartPr>
        <w:name w:val="B9856CB345AF48308CE005E623E0E5A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32FE2D0-0889-478F-A1D2-25BFD0D7687B}"/>
      </w:docPartPr>
      <w:docPartBody>
        <w:p w:rsidR="00E80262" w:rsidRDefault="00DA2ADD">
          <w:pPr>
            <w:pStyle w:val="B9856CB345AF48308CE005E623E0E5AC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7904910E07044126A770DCE823AA196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E505F9E-421D-4F62-85F2-A518F6936DE3}"/>
      </w:docPartPr>
      <w:docPartBody>
        <w:p w:rsidR="00E80262" w:rsidRDefault="00DA2ADD">
          <w:pPr>
            <w:pStyle w:val="7904910E07044126A770DCE823AA1968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DD"/>
    <w:rsid w:val="00DA2ADD"/>
    <w:rsid w:val="00E80262"/>
    <w:rsid w:val="00F1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qFormat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09599C5F3BE4F29BEAD7AB09262F70A">
    <w:name w:val="D09599C5F3BE4F29BEAD7AB09262F70A"/>
    <w:rsid w:val="00E80262"/>
    <w:pPr>
      <w:bidi/>
    </w:pPr>
  </w:style>
  <w:style w:type="paragraph" w:customStyle="1" w:styleId="CBCE30E64C7B439A9F19C511B79E86EB">
    <w:name w:val="CBCE30E64C7B439A9F19C511B79E86EB"/>
    <w:pPr>
      <w:bidi/>
    </w:pPr>
  </w:style>
  <w:style w:type="paragraph" w:customStyle="1" w:styleId="9C64D1A8681E4F3B9D3840CA8EC0ECB5">
    <w:name w:val="9C64D1A8681E4F3B9D3840CA8EC0ECB5"/>
    <w:pPr>
      <w:bidi/>
    </w:pPr>
  </w:style>
  <w:style w:type="paragraph" w:customStyle="1" w:styleId="A49B36953220409094F3017E46E427CF">
    <w:name w:val="A49B36953220409094F3017E46E427CF"/>
    <w:pPr>
      <w:bidi/>
    </w:pPr>
  </w:style>
  <w:style w:type="paragraph" w:customStyle="1" w:styleId="EF12047465FD4BBC99AE2DC7CD87FC13">
    <w:name w:val="EF12047465FD4BBC99AE2DC7CD87FC13"/>
    <w:pPr>
      <w:bidi/>
    </w:pPr>
  </w:style>
  <w:style w:type="character" w:styleId="Hyperlink">
    <w:name w:val="Hyperlink"/>
    <w:basedOn w:val="a0"/>
    <w:uiPriority w:val="99"/>
    <w:unhideWhenUsed/>
    <w:rPr>
      <w:rFonts w:cs="Tahoma"/>
      <w:color w:val="C45911" w:themeColor="accent2" w:themeShade="BF"/>
      <w:u w:val="single"/>
    </w:rPr>
  </w:style>
  <w:style w:type="paragraph" w:customStyle="1" w:styleId="B9856CB345AF48308CE005E623E0E5AC">
    <w:name w:val="B9856CB345AF48308CE005E623E0E5AC"/>
    <w:pPr>
      <w:bidi/>
    </w:pPr>
  </w:style>
  <w:style w:type="paragraph" w:customStyle="1" w:styleId="7904910E07044126A770DCE823AA1968">
    <w:name w:val="7904910E07044126A770DCE823AA1968"/>
    <w:pPr>
      <w:bidi/>
    </w:pPr>
  </w:style>
  <w:style w:type="paragraph" w:customStyle="1" w:styleId="2B13A196F6044DE0B57495C1451FB151">
    <w:name w:val="2B13A196F6044DE0B57495C1451FB151"/>
    <w:pPr>
      <w:bidi/>
    </w:pPr>
  </w:style>
  <w:style w:type="paragraph" w:customStyle="1" w:styleId="8E646A95F11D43B99EA8852C7C27A0E2">
    <w:name w:val="8E646A95F11D43B99EA8852C7C27A0E2"/>
    <w:pPr>
      <w:bidi/>
    </w:pPr>
  </w:style>
  <w:style w:type="paragraph" w:customStyle="1" w:styleId="8F9C5D60EE0C4CD29349A97FF22EAF32">
    <w:name w:val="8F9C5D60EE0C4CD29349A97FF22EAF32"/>
    <w:pPr>
      <w:bidi/>
    </w:p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paragraph" w:customStyle="1" w:styleId="BB6B59952A0E4730A8B1AA06036B470C">
    <w:name w:val="BB6B59952A0E4730A8B1AA06036B470C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{9DDB4AC0-608E-460D-8560-8A6C3A13C096}tf00546271_win32</Template>
  <TotalTime>0</TotalTime>
  <Pages>2</Pages>
  <Words>284</Words>
  <Characters>1422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2023-01-31T17:42:00Z</dcterms:created>
  <dcterms:modified xsi:type="dcterms:W3CDTF">2023-01-31T18:18:00Z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