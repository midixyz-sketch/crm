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9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617"/>
                    <pic:cNvPicPr/>
                  </pic:nvPicPr>
                  <pic:blipFill>
                    <a:blip xmlns:r="http://schemas.openxmlformats.org/officeDocument/2006/relationships" r:embed="rIdABJ3L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דוד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בן עוזיאל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1"/>
        <w:gridCol w:w="3277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ירושלים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88"/>
        <w:gridCol w:w="3410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058-6261774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"mailto:myfaceshope@gmail.com"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myfaceshope@gmail.com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14"/>
        <w:gridCol w:w="3284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 w:rsidR="0093735F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2005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2024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2022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משווק דיגיטלי מקצועי עם ידע נרחב בשיווק ובעריכה וקידום עיסקי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>MyFace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/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שיווק וקידום עסקי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משווק דיגיטלי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קורסים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320592" w:rsidRPr="00F242F7" w:rsidP="00320592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5F3774" w:rsidRPr="00D25577" w:rsidP="009D2CE4">
      <w:pPr>
        <w:spacing w:after="240" w:line="240" w:lineRule="auto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5F3774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8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40200E" w:rsidP="00153EF0">
      <w:pPr>
        <w:keepNext/>
        <w:spacing w:before="240" w:after="240"/>
        <w:rPr>
          <w:rFonts w:ascii="Arial" w:hAnsi="Arial" w:cs="Arial"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color w:val="333333"/>
          <w:sz w:val="20"/>
          <w:szCs w:val="20"/>
          <w:rtl/>
        </w:rPr>
        <w:t>אין מידע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קידום עסקי מקצועי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קידום עסקי מקצועי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60751914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שיווק ופסיכולוגיה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1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שיווק ופסיכולוגיה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324178715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יצירתיות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2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יצירתיות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795345909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עריכת וידאו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3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עריכת וידאו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1095276202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קליטה מהירה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4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קליטה מהירה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5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ABJ3LG" Type="http://schemas.openxmlformats.org/officeDocument/2006/relationships/image" Target="media/3X6EC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52</Words>
  <Characters>287</Characters>
  <Application>Microsoft Office Word</Application>
  <DocSecurity>0</DocSecurity>
  <Lines>9</Lines>
  <Paragraphs>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