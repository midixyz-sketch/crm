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4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804"/>
                    <pic:cNvPicPr/>
                  </pic:nvPicPr>
                  <pic:blipFill>
                    <a:blip xmlns:r="http://schemas.openxmlformats.org/officeDocument/2006/relationships" r:embed="rIdCUYCR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יאיר ניסים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דבוש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headerReference w:type="default" r:id="rId4"/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31"/>
        <w:gridCol w:w="3267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כפר יונה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791"/>
        <w:gridCol w:w="3407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050-3222974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"mailto:shiranda0010@walla.co.il"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shiranda0010@walla.co.il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1982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2024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2023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טכנאי שירות /התקנות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שני שנהב חברה לשירותים בע"מ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במסגרת תפקידי הייתי נותן שרות תיקונים והחלפות למכונות קירור בכל הארץ מהצפון ועד הדרום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2021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נהג חלוקה והפצה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</w:rPr>
              <w:t>mr.donuts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נהג חלוקה של החברה הייתי מייבא דונטאסים וגובה כסף מלקוחות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2019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נהג ג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גטר גרופ - ג'יג'י ירום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במסגרת תפקידי הייתי נהג חלוקה בקו קבוע בכל הארץ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2001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1997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מכונאות רכב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 w:val="0"/>
              </w:rPr>
              <w:t xml:space="preserve">12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שנות לימוד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מרכז הנוער נתניה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סיום בהצטיינות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9927D8" w:rsidRPr="00F242F7" w:rsidP="009927D8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AD2809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2003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2000</w:t>
            </w:r>
          </w:p>
        </w:tc>
        <w:tc>
          <w:tcPr>
            <w:tcW w:w="8850" w:type="dxa"/>
            <w:tcMar>
              <w:bottom w:w="170" w:type="dxa"/>
            </w:tcMar>
          </w:tcPr>
          <w:p w:rsidR="00C975CF" w:rsidRPr="00D25577" w:rsidP="00A14BC3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מכונאי רכב בחיל חימוש</w:t>
            </w:r>
          </w:p>
          <w:p w:rsidRPr="00F521BE" w:rsidP="00267EB2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היית חייל בחיל חימוש סיימתי בתור סמל ראשון ולאחר שנה חזרתי לקבע לעוד 4 שנים וסיימתי בתור רס"ל</w:t>
            </w:r>
          </w:p>
        </w:tc>
      </w:tr>
    </w:tbl>
    <w:p w:rsidR="005A0791" w:rsidRPr="00434D79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8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בסיסית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ניסיון רב בחלוקה ורקע טכני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0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ניסיון רב בחלוקה ורקע טכני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1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CUYCRA" Type="http://schemas.openxmlformats.org/officeDocument/2006/relationships/image" Target="media/RYNMH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1</Pages>
  <Words>117</Words>
  <Characters>579</Characters>
  <Application>Microsoft Office Word</Application>
  <DocSecurity>0</DocSecurity>
  <Lines>9</Lines>
  <Paragraphs>35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