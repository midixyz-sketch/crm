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6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8156"/>
                    <pic:cNvPicPr/>
                  </pic:nvPicPr>
                  <pic:blipFill>
                    <a:blip xmlns:r="http://schemas.openxmlformats.org/officeDocument/2006/relationships" r:embed="rIdQ9S7D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איתמר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אלבז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שלומי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"mailto:itamar190796@gmail.com" </w:instrTex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t>itamar190796@gmail.com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052-6522990</w:t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1996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F4FFC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בעל מוטיבציה גדולה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בעל כישורים חברתיים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לומד מהר.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1C583C" w:rsidP="002071B8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>תמצית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מאמין בעצמי בעל מוטיבציה גדולה להצליח</w:t>
            </w:r>
          </w:p>
          <w:p w:rsidR="008B1837" w:rsidP="007B6658">
            <w:pPr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</w:p>
          <w:p w:rsidR="008B1837" w:rsidRPr="002071B8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2020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עד היום- מדריך הדרכת הילד, בבית חולים נהריה. כיום עובד בדיאליזה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</w:rPr>
              <w:t>gmc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עד היום- מדריך הדרכת הילד, בבית חולים נהריה. כיום עובד בדיאליזה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2018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מאבטח בבית חולים נהריה, חברת שאש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שאש אבטחה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מאבטח בבית חולים נהריה, חברת שאש - מלצר בקקאו, נהריה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2022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2019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תואר ראשון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סוציולוגיה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מכללת-גליל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2019 2022 תואר ראשון סוציולוגיה בריאות ורווחה במכללת גליל מערבי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2021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ניהול אדמינסטרטיבי במערכת הבריאות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סוציולוגיה עם בריאות ורווחה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המכללה האקדמית גליל מערבי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תעודת מקצוע "ניהול אדמיניסטרטיבי ומערכות בריאות"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2019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2018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מכינה קדם אקדמיית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המכללה האקדמית גליל מערבי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 xml:space="preserve">מכינה קדם אקדמאית - 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2015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2012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בגרות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בגרות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ויצו נהלל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בוגר פנימיית כפר הנוער החקלאי להצטיינות ויצו קנדה בנהלל , בגרות מלאה ומורחבת בחשמל 7 יח"ל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1" w:name="me"/>
            <w:bookmarkEnd w:id="1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RPr="00F83802" w:rsidP="00D01A9B">
            <w:pPr>
              <w:keepNext/>
              <w:keepLines/>
              <w:spacing w:line="257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2018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2015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לוחם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שירות מלא בחיל השריון גדוד 71 בפלוגת המסייעת- רמת רובאות 05 לוחם במחלקת המפל"ג, מחלקה הלוקחת את החיילים הטובים והרציניים ביותר סרס"פ פלוגתי- תפקיד הדורש אחריות בצד הלוגיסטי של הפלוגה וניהול הפלוגה פרטים נוספים: בעל יכולת למידה גבוהה, מקצועי, חרוץ, אחראי ומסור. בעל תקשורת בינאישית גבוהה ויכולת גבוהה לעבודה בצוות, הנהלה ושיתוף פעולה. בעל רישיון נהיגה.</w:t>
            </w:r>
          </w:p>
          <w:p w:rsidR="008B1837" w:rsidP="005171B5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8240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Q9S7DU" Type="http://schemas.openxmlformats.org/officeDocument/2006/relationships/image" Target="media/MF3S4Y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שיר</Template>
  <TotalTime>30</TotalTime>
  <Pages>1</Pages>
  <Words>212</Words>
  <Characters>1089</Characters>
  <Application>Microsoft Office Word</Application>
  <DocSecurity>0</DocSecurity>
  <Lines>10</Lines>
  <Paragraphs>38</Paragraphs>
  <ScaleCrop>false</ScaleCrop>
  <Manager>AllJobs</Manager>
  <Company>AllJobs</Company>
  <LinksUpToDate>false</LinksUpToDate>
  <CharactersWithSpaces>1267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111</cp:revision>
  <dcterms:created xsi:type="dcterms:W3CDTF">2021-02-04T09:59:00Z</dcterms:created>
  <dcterms:modified xsi:type="dcterms:W3CDTF">2021-02-09T13:15:00Z</dcterms:modified>
</cp:coreProperties>
</file>