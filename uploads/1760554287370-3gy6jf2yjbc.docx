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934"/>
                    <pic:cNvPicPr/>
                  </pic:nvPicPr>
                  <pic:blipFill>
                    <a:blip xmlns:r="http://schemas.openxmlformats.org/officeDocument/2006/relationships" r:embed="rIdYGUGH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22FC6" w14:textId="5C8EB331" w:rsidR="00213AEC" w:rsidRPr="00FD4D6E" w:rsidRDefault="004554A3" w:rsidP="007A064E">
      <w:pPr>
        <w:spacing w:after="0" w:line="240" w:lineRule="auto"/>
        <w:jc w:val="center"/>
        <w:rPr>
          <w:b/>
          <w:bCs/>
          <w:sz w:val="28"/>
          <w:szCs w:val="28"/>
          <w:u w:val="single"/>
          <w:rtl/>
        </w:rPr>
      </w:pPr>
      <w:r w:rsidRPr="00FD4D6E">
        <w:rPr>
          <w:b/>
          <w:bCs/>
          <w:sz w:val="28"/>
          <w:szCs w:val="28"/>
          <w:u w:val="single"/>
        </w:rPr>
        <w:t>Hagai Kraus</w:t>
      </w:r>
    </w:p>
    <w:p w14:paraId="5851C571" w14:textId="568D74E0" w:rsidR="006A2457" w:rsidRPr="00FD4D6E" w:rsidRDefault="006A2457" w:rsidP="007A064E">
      <w:pPr>
        <w:bidi w:val="0"/>
        <w:spacing w:line="240" w:lineRule="auto"/>
        <w:jc w:val="center"/>
        <w:rPr>
          <w:rtl/>
        </w:rPr>
      </w:pPr>
      <w:r w:rsidRPr="00FD4D6E">
        <w:t>054-6995552</w:t>
      </w:r>
      <w:r w:rsidR="007B2BF6" w:rsidRPr="00FD4D6E">
        <w:t xml:space="preserve"> | </w:t>
      </w:r>
      <w:hyperlink r:id="rId8" w:history="1">
        <w:r w:rsidR="007B2BF6" w:rsidRPr="00FD4D6E">
          <w:rPr>
            <w:rStyle w:val="Hyperlink"/>
          </w:rPr>
          <w:t>krauskas@gmail.com</w:t>
        </w:r>
      </w:hyperlink>
      <w:r w:rsidR="007B2BF6" w:rsidRPr="00FD4D6E">
        <w:rPr>
          <w:rStyle w:val="Hyperlink"/>
          <w:u w:val="none"/>
        </w:rPr>
        <w:t xml:space="preserve"> </w:t>
      </w:r>
      <w:r w:rsidR="007B2BF6" w:rsidRPr="00FD4D6E">
        <w:t>|</w:t>
      </w:r>
      <w:r w:rsidR="007B2BF6" w:rsidRPr="00FD4D6E">
        <w:rPr>
          <w:rStyle w:val="Hyperlink"/>
        </w:rPr>
        <w:t xml:space="preserve"> </w:t>
      </w:r>
      <w:hyperlink r:id="rId9" w:history="1">
        <w:r w:rsidR="007B2BF6" w:rsidRPr="00FD4D6E">
          <w:rPr>
            <w:rStyle w:val="Hyperlink"/>
          </w:rPr>
          <w:t>GitHub</w:t>
        </w:r>
      </w:hyperlink>
      <w:r w:rsidR="007B2BF6" w:rsidRPr="00FD4D6E">
        <w:rPr>
          <w:rStyle w:val="Hyperlink"/>
          <w:rFonts w:hint="cs"/>
          <w:u w:val="none"/>
          <w:rtl/>
        </w:rPr>
        <w:t xml:space="preserve"> </w:t>
      </w:r>
      <w:r w:rsidR="007B2BF6" w:rsidRPr="00FD4D6E">
        <w:t>|</w:t>
      </w:r>
      <w:r w:rsidR="007B2BF6" w:rsidRPr="00FD4D6E">
        <w:rPr>
          <w:rStyle w:val="Hyperlink"/>
          <w:rFonts w:hint="cs"/>
          <w:u w:val="none"/>
          <w:rtl/>
        </w:rPr>
        <w:t xml:space="preserve"> </w:t>
      </w:r>
      <w:hyperlink r:id="rId10" w:history="1">
        <w:r w:rsidR="007B2BF6" w:rsidRPr="00FD4D6E">
          <w:rPr>
            <w:rStyle w:val="Hyperlink"/>
          </w:rPr>
          <w:t>LinkedIn</w:t>
        </w:r>
      </w:hyperlink>
    </w:p>
    <w:p w14:paraId="1088AB2C" w14:textId="044E2811" w:rsidR="005D3AD6" w:rsidRDefault="00B66883" w:rsidP="007A064E">
      <w:pPr>
        <w:bidi w:val="0"/>
        <w:spacing w:line="240" w:lineRule="auto"/>
        <w:rPr>
          <w:rFonts w:eastAsia="Yu Gothic" w:cs="Calibri"/>
          <w:color w:val="FF0000"/>
          <w:szCs w:val="20"/>
        </w:rPr>
      </w:pPr>
      <w:r w:rsidRPr="00B66883">
        <w:t xml:space="preserve">Graduate </w:t>
      </w:r>
      <w:r w:rsidR="00725358">
        <w:t>of AWS re/start intense B</w:t>
      </w:r>
      <w:r w:rsidR="004554A3" w:rsidRPr="007B2BF6">
        <w:t>ootcamp</w:t>
      </w:r>
      <w:r w:rsidR="00787674" w:rsidRPr="007B2BF6">
        <w:t xml:space="preserve">. Cloud practitioner </w:t>
      </w:r>
      <w:r w:rsidR="007A5ACF" w:rsidRPr="007B2BF6">
        <w:t>with experience</w:t>
      </w:r>
      <w:r w:rsidR="00787674" w:rsidRPr="007B2BF6">
        <w:t xml:space="preserve"> in Python, Linux, AWS cloud, SQL. </w:t>
      </w:r>
      <w:r w:rsidR="007B2BF6" w:rsidRPr="007B2BF6">
        <w:t>Love</w:t>
      </w:r>
      <w:r w:rsidR="00A77E28" w:rsidRPr="007B2BF6">
        <w:t xml:space="preserve"> softwa</w:t>
      </w:r>
      <w:r w:rsidR="007B2BF6" w:rsidRPr="007B2BF6">
        <w:t>re and technological challen</w:t>
      </w:r>
      <w:r w:rsidR="007B2BF6">
        <w:t>ges and find creative solution</w:t>
      </w:r>
      <w:r w:rsidR="005D3AD6">
        <w:t>.</w:t>
      </w:r>
      <w:r w:rsidR="00FD4D6E" w:rsidRPr="00FD4D6E">
        <w:rPr>
          <w:rFonts w:eastAsia="Yu Gothic" w:cs="Calibri"/>
          <w:color w:val="FF0000"/>
          <w:szCs w:val="20"/>
        </w:rPr>
        <w:t xml:space="preserve"> </w:t>
      </w:r>
    </w:p>
    <w:p w14:paraId="5ED58CE1" w14:textId="3B2E264B" w:rsidR="00787674" w:rsidRPr="005D3AD6" w:rsidRDefault="00FD4D6E" w:rsidP="007A064E">
      <w:pPr>
        <w:bidi w:val="0"/>
        <w:spacing w:line="240" w:lineRule="auto"/>
        <w:rPr>
          <w:rFonts w:eastAsia="Yu Gothic" w:cs="Calibri"/>
          <w:color w:val="FF0000"/>
          <w:szCs w:val="20"/>
        </w:rPr>
      </w:pPr>
      <w:r w:rsidRPr="00FD4D6E">
        <w:t xml:space="preserve">I am </w:t>
      </w:r>
      <w:r w:rsidR="005D3AD6">
        <w:t>looking</w:t>
      </w:r>
      <w:r w:rsidRPr="00FD4D6E">
        <w:t xml:space="preserve"> for a new position that will allow me to apply my tec</w:t>
      </w:r>
      <w:r>
        <w:t xml:space="preserve">hnical skills and prove my abilities. </w:t>
      </w:r>
    </w:p>
    <w:p w14:paraId="106FD13F" w14:textId="77777777" w:rsidR="00725358" w:rsidRDefault="00177900" w:rsidP="007A064E">
      <w:pPr>
        <w:bidi w:val="0"/>
        <w:spacing w:after="0" w:line="240" w:lineRule="auto"/>
        <w:ind w:left="720" w:hanging="720"/>
        <w:rPr>
          <w:b/>
          <w:bCs/>
          <w:sz w:val="24"/>
          <w:szCs w:val="24"/>
          <w:u w:val="single"/>
        </w:rPr>
      </w:pPr>
      <w:r w:rsidRPr="00FD4D6E">
        <w:rPr>
          <w:b/>
          <w:bCs/>
          <w:sz w:val="24"/>
          <w:szCs w:val="24"/>
          <w:u w:val="single"/>
        </w:rPr>
        <w:t>Education</w:t>
      </w:r>
    </w:p>
    <w:p w14:paraId="5C3FF280" w14:textId="77777777" w:rsidR="00A033EC" w:rsidRDefault="00A033EC" w:rsidP="00A033EC">
      <w:pPr>
        <w:bidi w:val="0"/>
        <w:spacing w:line="240" w:lineRule="auto"/>
        <w:ind w:left="720" w:hanging="720"/>
        <w:rPr>
          <w:rFonts w:cstheme="minorHAnsi"/>
          <w:b/>
          <w:bCs/>
        </w:rPr>
      </w:pPr>
      <w:r>
        <w:rPr>
          <w:rFonts w:cstheme="minorHAnsi"/>
          <w:b/>
          <w:bCs/>
        </w:rPr>
        <w:t>2022</w:t>
      </w:r>
      <w:r>
        <w:rPr>
          <w:rFonts w:cstheme="minorHAnsi"/>
          <w:b/>
          <w:bCs/>
        </w:rPr>
        <w:tab/>
        <w:t xml:space="preserve">Graduate AWS re/start </w:t>
      </w:r>
      <w:r>
        <w:rPr>
          <w:rFonts w:cstheme="minorHAnsi"/>
        </w:rPr>
        <w:t>Intensive Bootcamp in collaboration with</w:t>
      </w:r>
      <w:r>
        <w:rPr>
          <w:rFonts w:cstheme="minorHAnsi"/>
          <w:b/>
          <w:bCs/>
        </w:rPr>
        <w:t xml:space="preserve"> Amazon Web Services </w:t>
      </w:r>
      <w:r>
        <w:rPr>
          <w:rFonts w:cstheme="minorHAnsi"/>
        </w:rPr>
        <w:t>and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Appleseeds- </w:t>
      </w:r>
      <w:r>
        <w:rPr>
          <w:rFonts w:cstheme="minorHAnsi"/>
          <w:b/>
          <w:bCs/>
        </w:rPr>
        <w:t>Certified Amazon Cloud Practitioner</w:t>
      </w:r>
      <w:r>
        <w:rPr>
          <w:rFonts w:cstheme="minorHAnsi"/>
          <w:b/>
          <w:bCs/>
        </w:rPr>
        <w:t>.</w:t>
      </w:r>
    </w:p>
    <w:p w14:paraId="407A969D" w14:textId="7ACE6D31" w:rsidR="00A033EC" w:rsidRDefault="00A033EC" w:rsidP="00A033EC">
      <w:pPr>
        <w:bidi w:val="0"/>
        <w:spacing w:line="240" w:lineRule="auto"/>
        <w:ind w:left="720"/>
        <w:rPr>
          <w:rFonts w:cstheme="minorHAnsi"/>
        </w:rPr>
      </w:pPr>
      <w:r>
        <w:rPr>
          <w:rFonts w:cstheme="minorHAnsi"/>
          <w:b/>
          <w:bCs/>
        </w:rPr>
        <w:t xml:space="preserve">600 hours </w:t>
      </w:r>
      <w:r>
        <w:rPr>
          <w:rFonts w:cstheme="minorHAnsi"/>
        </w:rPr>
        <w:t>of technological and practical training including project, live labs Slides and exercises preparing for a cloud role in topics</w:t>
      </w:r>
      <w:r>
        <w:rPr>
          <w:rFonts w:cstheme="minorHAnsi"/>
          <w:b/>
          <w:bCs/>
        </w:rPr>
        <w:t>: AWS Cloud, DevOps, Security, IT, Linux, Python Programming, Databases, Networking</w:t>
      </w:r>
    </w:p>
    <w:p w14:paraId="6FF0491A" w14:textId="3EC375E0" w:rsidR="00725358" w:rsidRDefault="00725358" w:rsidP="007A064E">
      <w:pPr>
        <w:bidi w:val="0"/>
        <w:spacing w:after="0" w:line="240" w:lineRule="auto"/>
      </w:pPr>
      <w:r w:rsidRPr="00614A1C">
        <w:t>2021</w:t>
      </w:r>
      <w:r w:rsidR="00614A1C">
        <w:tab/>
        <w:t>Graduate</w:t>
      </w:r>
      <w:r w:rsidRPr="00614A1C">
        <w:rPr>
          <w:b/>
          <w:bCs/>
        </w:rPr>
        <w:t xml:space="preserve"> Introduction to Data Science course </w:t>
      </w:r>
      <w:r>
        <w:t>with a certificate, Campus.il</w:t>
      </w:r>
      <w:r w:rsidR="00A97AC1">
        <w:t>.</w:t>
      </w:r>
    </w:p>
    <w:p w14:paraId="703158AA" w14:textId="3C546666" w:rsidR="00725358" w:rsidRDefault="00725358" w:rsidP="007A064E">
      <w:pPr>
        <w:bidi w:val="0"/>
        <w:spacing w:after="0" w:line="240" w:lineRule="auto"/>
      </w:pPr>
      <w:r w:rsidRPr="00614A1C">
        <w:t>2021</w:t>
      </w:r>
      <w:r w:rsidR="00614A1C">
        <w:t xml:space="preserve"> </w:t>
      </w:r>
      <w:r w:rsidR="00614A1C">
        <w:tab/>
        <w:t xml:space="preserve">Graduate </w:t>
      </w:r>
      <w:r w:rsidRPr="00614A1C">
        <w:rPr>
          <w:b/>
          <w:bCs/>
        </w:rPr>
        <w:t xml:space="preserve">Python course </w:t>
      </w:r>
      <w:r>
        <w:t xml:space="preserve">with projects to build, </w:t>
      </w:r>
      <w:hyperlink r:id="rId11" w:history="1">
        <w:r w:rsidRPr="004E0089">
          <w:rPr>
            <w:rStyle w:val="Hyperlink"/>
          </w:rPr>
          <w:t>https://forums.pythonic.guru</w:t>
        </w:r>
      </w:hyperlink>
      <w:r>
        <w:t>.</w:t>
      </w:r>
    </w:p>
    <w:p w14:paraId="409908A8" w14:textId="6449330E" w:rsidR="007E0E6E" w:rsidRPr="00BC0C5F" w:rsidRDefault="007E0E6E" w:rsidP="007A064E">
      <w:pPr>
        <w:bidi w:val="0"/>
        <w:spacing w:after="0" w:line="240" w:lineRule="auto"/>
      </w:pPr>
      <w:r>
        <w:t>2017</w:t>
      </w:r>
      <w:r>
        <w:tab/>
        <w:t xml:space="preserve">Introduction to computer science in Java, </w:t>
      </w:r>
      <w:r w:rsidR="00DB4534">
        <w:t>open</w:t>
      </w:r>
      <w:r>
        <w:t xml:space="preserve"> university.</w:t>
      </w:r>
    </w:p>
    <w:p w14:paraId="30235317" w14:textId="747FF1AC" w:rsidR="00725358" w:rsidRDefault="00725358" w:rsidP="007A064E">
      <w:pPr>
        <w:bidi w:val="0"/>
        <w:spacing w:after="0" w:line="240" w:lineRule="auto"/>
      </w:pPr>
      <w:r w:rsidRPr="00614A1C">
        <w:t>2014</w:t>
      </w:r>
      <w:r w:rsidR="00614A1C">
        <w:tab/>
      </w:r>
      <w:r>
        <w:t xml:space="preserve">Graduate </w:t>
      </w:r>
      <w:r w:rsidRPr="00614A1C">
        <w:rPr>
          <w:b/>
          <w:bCs/>
        </w:rPr>
        <w:t>B</w:t>
      </w:r>
      <w:r w:rsidR="00614A1C" w:rsidRPr="00614A1C">
        <w:rPr>
          <w:b/>
          <w:bCs/>
        </w:rPr>
        <w:t>.</w:t>
      </w:r>
      <w:r w:rsidRPr="00614A1C">
        <w:rPr>
          <w:b/>
          <w:bCs/>
        </w:rPr>
        <w:t>Sc in Biochemistry and food science</w:t>
      </w:r>
      <w:r>
        <w:t>, Hebrew University.</w:t>
      </w:r>
    </w:p>
    <w:p w14:paraId="6B6738EF" w14:textId="77777777" w:rsidR="005D3AD6" w:rsidRDefault="005D3AD6" w:rsidP="007A064E">
      <w:pPr>
        <w:bidi w:val="0"/>
        <w:spacing w:after="0" w:line="240" w:lineRule="auto"/>
      </w:pPr>
    </w:p>
    <w:p w14:paraId="76D3D840" w14:textId="07716C33" w:rsidR="00CA7682" w:rsidRPr="00BC26B2" w:rsidRDefault="00CA7682" w:rsidP="007A064E">
      <w:pPr>
        <w:spacing w:after="0" w:line="240" w:lineRule="auto"/>
        <w:jc w:val="right"/>
        <w:rPr>
          <w:b/>
          <w:bCs/>
          <w:sz w:val="24"/>
          <w:szCs w:val="24"/>
          <w:u w:val="single"/>
          <w:rtl/>
        </w:rPr>
      </w:pPr>
      <w:r w:rsidRPr="00BC26B2">
        <w:rPr>
          <w:b/>
          <w:bCs/>
          <w:sz w:val="24"/>
          <w:szCs w:val="24"/>
          <w:u w:val="single"/>
        </w:rPr>
        <w:t>Projects:</w:t>
      </w:r>
    </w:p>
    <w:p w14:paraId="2D2C9C58" w14:textId="2806F44C" w:rsidR="008C1905" w:rsidRDefault="00B95691" w:rsidP="007A064E">
      <w:pPr>
        <w:pStyle w:val="af5"/>
        <w:numPr>
          <w:ilvl w:val="0"/>
          <w:numId w:val="4"/>
        </w:numPr>
        <w:bidi w:val="0"/>
        <w:spacing w:line="240" w:lineRule="auto"/>
      </w:pPr>
      <w:r>
        <w:rPr>
          <w:rFonts w:hint="cs"/>
        </w:rPr>
        <w:t>M</w:t>
      </w:r>
      <w:r w:rsidR="00CA7682">
        <w:t>ovies-recommendations</w:t>
      </w:r>
      <w:r w:rsidR="008C1905">
        <w:t xml:space="preserve"> website – </w:t>
      </w:r>
      <w:r w:rsidR="00DB4534">
        <w:t>S</w:t>
      </w:r>
      <w:r w:rsidR="008C1905">
        <w:t>hows info</w:t>
      </w:r>
      <w:r w:rsidR="0018393A">
        <w:t>rmation</w:t>
      </w:r>
      <w:r w:rsidR="008C1905">
        <w:t xml:space="preserve"> about </w:t>
      </w:r>
      <w:r w:rsidR="006A7804">
        <w:t xml:space="preserve">top rated </w:t>
      </w:r>
      <w:r w:rsidR="008C1905">
        <w:t>movies in a chosen genre</w:t>
      </w:r>
      <w:r w:rsidR="00DB4534">
        <w:t>.</w:t>
      </w:r>
    </w:p>
    <w:p w14:paraId="723E0377" w14:textId="4DB0B542" w:rsidR="006B7728" w:rsidRDefault="00E76BBA" w:rsidP="000B5A65">
      <w:pPr>
        <w:pStyle w:val="af5"/>
        <w:numPr>
          <w:ilvl w:val="0"/>
          <w:numId w:val="4"/>
        </w:numPr>
        <w:bidi w:val="0"/>
        <w:spacing w:line="240" w:lineRule="auto"/>
      </w:pPr>
      <w:r>
        <w:t>Stock market simulation website</w:t>
      </w:r>
      <w:r w:rsidR="00274907">
        <w:t xml:space="preserve"> </w:t>
      </w:r>
    </w:p>
    <w:p w14:paraId="65BF890A" w14:textId="51D0C9AB" w:rsidR="00CA7682" w:rsidRDefault="00CA7682" w:rsidP="007A064E">
      <w:pPr>
        <w:pStyle w:val="af5"/>
        <w:numPr>
          <w:ilvl w:val="0"/>
          <w:numId w:val="4"/>
        </w:numPr>
        <w:bidi w:val="0"/>
        <w:spacing w:line="240" w:lineRule="auto"/>
      </w:pPr>
      <w:r>
        <w:t>3D Tic Tac Toe</w:t>
      </w:r>
      <w:r w:rsidR="00074A14">
        <w:t xml:space="preserve"> – </w:t>
      </w:r>
      <w:r w:rsidR="00182406">
        <w:t>T</w:t>
      </w:r>
      <w:r w:rsidR="00E35342">
        <w:t>he famous game in 3D</w:t>
      </w:r>
      <w:r w:rsidR="00182406">
        <w:t>.</w:t>
      </w:r>
    </w:p>
    <w:p w14:paraId="1E6B204E" w14:textId="4D7DF0B6" w:rsidR="00074A14" w:rsidRDefault="00CA7682" w:rsidP="007A064E">
      <w:pPr>
        <w:pStyle w:val="af5"/>
        <w:numPr>
          <w:ilvl w:val="0"/>
          <w:numId w:val="4"/>
        </w:numPr>
        <w:bidi w:val="0"/>
        <w:spacing w:line="240" w:lineRule="auto"/>
      </w:pPr>
      <w:r w:rsidRPr="00CA7682">
        <w:t xml:space="preserve">Naive Bayes </w:t>
      </w:r>
      <w:r>
        <w:t xml:space="preserve">data </w:t>
      </w:r>
      <w:r w:rsidRPr="00CA7682">
        <w:t>classifier</w:t>
      </w:r>
      <w:r w:rsidR="00074A14">
        <w:t xml:space="preserve"> </w:t>
      </w:r>
      <w:r w:rsidR="007E0E6E">
        <w:t>–</w:t>
      </w:r>
      <w:r w:rsidR="00074A14">
        <w:t xml:space="preserve"> </w:t>
      </w:r>
      <w:r w:rsidR="00182406">
        <w:t>F</w:t>
      </w:r>
      <w:r w:rsidR="007E0E6E">
        <w:t xml:space="preserve">orecast </w:t>
      </w:r>
      <w:r w:rsidR="00182406">
        <w:t>a certain</w:t>
      </w:r>
      <w:r w:rsidR="007E0E6E">
        <w:t xml:space="preserve"> classifier using</w:t>
      </w:r>
      <w:r w:rsidR="00F52B41">
        <w:t xml:space="preserve"> a</w:t>
      </w:r>
      <w:r w:rsidR="007E0E6E">
        <w:t xml:space="preserve"> </w:t>
      </w:r>
      <w:r w:rsidR="00182406">
        <w:t xml:space="preserve">self-built </w:t>
      </w:r>
      <w:r w:rsidR="007E0E6E">
        <w:t>machine learning</w:t>
      </w:r>
      <w:r w:rsidR="00182406">
        <w:t xml:space="preserve"> model</w:t>
      </w:r>
      <w:r w:rsidR="007E0E6E">
        <w:t>.</w:t>
      </w:r>
    </w:p>
    <w:p w14:paraId="4738B543" w14:textId="2BCE1D72" w:rsidR="00CA7682" w:rsidRDefault="00F7707B" w:rsidP="007A064E">
      <w:pPr>
        <w:pStyle w:val="af5"/>
        <w:numPr>
          <w:ilvl w:val="0"/>
          <w:numId w:val="6"/>
        </w:numPr>
        <w:bidi w:val="0"/>
        <w:spacing w:line="240" w:lineRule="auto"/>
      </w:pPr>
      <w:r>
        <w:t>In th</w:t>
      </w:r>
      <w:r w:rsidR="005D3AD6">
        <w:t>e</w:t>
      </w:r>
      <w:r>
        <w:t>se projects I used Python, Flask, Jinja2, HTML,</w:t>
      </w:r>
      <w:r w:rsidR="007E0E6E">
        <w:t>CSS</w:t>
      </w:r>
      <w:r w:rsidR="00F566DC">
        <w:t>, requests</w:t>
      </w:r>
      <w:r w:rsidR="00BD7969">
        <w:t xml:space="preserve"> and more </w:t>
      </w:r>
      <w:r w:rsidR="00040639">
        <w:t>technologies</w:t>
      </w:r>
      <w:r w:rsidR="00182406">
        <w:t>.</w:t>
      </w:r>
    </w:p>
    <w:p w14:paraId="719F8BFC" w14:textId="2C63BC42" w:rsidR="00177900" w:rsidRPr="00FD4D6E" w:rsidRDefault="00177900" w:rsidP="007A064E">
      <w:pPr>
        <w:spacing w:after="0" w:line="240" w:lineRule="auto"/>
        <w:jc w:val="right"/>
        <w:rPr>
          <w:b/>
          <w:bCs/>
          <w:sz w:val="24"/>
          <w:szCs w:val="24"/>
          <w:u w:val="single"/>
        </w:rPr>
      </w:pPr>
      <w:r w:rsidRPr="00FD4D6E">
        <w:rPr>
          <w:b/>
          <w:bCs/>
          <w:sz w:val="24"/>
          <w:szCs w:val="24"/>
          <w:u w:val="single"/>
        </w:rPr>
        <w:t>Work Experience</w:t>
      </w:r>
    </w:p>
    <w:p w14:paraId="449FE045" w14:textId="7F5C1F63" w:rsidR="00FD4D6E" w:rsidRDefault="0076203C" w:rsidP="007A064E">
      <w:pPr>
        <w:spacing w:after="0" w:line="240" w:lineRule="auto"/>
        <w:jc w:val="right"/>
      </w:pPr>
      <w:r w:rsidRPr="00614A1C">
        <w:t>2021-2022</w:t>
      </w:r>
      <w:r w:rsidRPr="00FE4D78">
        <w:rPr>
          <w:b/>
          <w:bCs/>
        </w:rPr>
        <w:t xml:space="preserve"> English &amp; </w:t>
      </w:r>
      <w:r w:rsidR="00AD1456" w:rsidRPr="00FE4D78">
        <w:rPr>
          <w:b/>
          <w:bCs/>
        </w:rPr>
        <w:t>S</w:t>
      </w:r>
      <w:r w:rsidRPr="00FE4D78">
        <w:rPr>
          <w:b/>
          <w:bCs/>
        </w:rPr>
        <w:t>cience teacher</w:t>
      </w:r>
      <w:r w:rsidR="00FD4D6E">
        <w:t>, new</w:t>
      </w:r>
      <w:r w:rsidRPr="0076203C">
        <w:t xml:space="preserve"> Junior High</w:t>
      </w:r>
      <w:r w:rsidR="009A0E5D">
        <w:t>.</w:t>
      </w:r>
      <w:r w:rsidR="00512E65">
        <w:t xml:space="preserve"> </w:t>
      </w:r>
    </w:p>
    <w:p w14:paraId="2676F704" w14:textId="5FF8036D" w:rsidR="00725358" w:rsidRDefault="00FD4D6E" w:rsidP="007A064E">
      <w:pPr>
        <w:pStyle w:val="af5"/>
        <w:numPr>
          <w:ilvl w:val="0"/>
          <w:numId w:val="5"/>
        </w:numPr>
        <w:bidi w:val="0"/>
        <w:spacing w:line="240" w:lineRule="auto"/>
      </w:pPr>
      <w:r>
        <w:t>T</w:t>
      </w:r>
      <w:r w:rsidR="00512E65">
        <w:t xml:space="preserve">he job required </w:t>
      </w:r>
      <w:r w:rsidR="001D2FD2">
        <w:t xml:space="preserve">dealing with </w:t>
      </w:r>
      <w:r w:rsidR="00614A1C">
        <w:t>pressure and</w:t>
      </w:r>
      <w:r w:rsidR="00DC5F88">
        <w:t xml:space="preserve"> </w:t>
      </w:r>
      <w:r w:rsidR="00614A1C">
        <w:t>working</w:t>
      </w:r>
      <w:r w:rsidR="00DC5F88">
        <w:t xml:space="preserve"> in </w:t>
      </w:r>
      <w:r w:rsidR="00614A1C">
        <w:t>diverse teams</w:t>
      </w:r>
    </w:p>
    <w:p w14:paraId="15910B46" w14:textId="7A8EE943" w:rsidR="00EF41E2" w:rsidRPr="0076203C" w:rsidRDefault="00DC5F88" w:rsidP="007A064E">
      <w:pPr>
        <w:pStyle w:val="af5"/>
        <w:numPr>
          <w:ilvl w:val="0"/>
          <w:numId w:val="5"/>
        </w:numPr>
        <w:bidi w:val="0"/>
        <w:spacing w:line="240" w:lineRule="auto"/>
      </w:pPr>
      <w:r>
        <w:t xml:space="preserve"> </w:t>
      </w:r>
      <w:r w:rsidR="00614A1C">
        <w:t>Responsibility</w:t>
      </w:r>
      <w:r>
        <w:t xml:space="preserve"> for writing lesson plans and class management.</w:t>
      </w:r>
    </w:p>
    <w:p w14:paraId="147F0C3C" w14:textId="30EFB0FA" w:rsidR="00FD4D6E" w:rsidRDefault="0076203C" w:rsidP="007A064E">
      <w:pPr>
        <w:spacing w:after="0" w:line="240" w:lineRule="auto"/>
        <w:jc w:val="right"/>
      </w:pPr>
      <w:r w:rsidRPr="00A97AC1">
        <w:t>2019-2020:</w:t>
      </w:r>
      <w:r w:rsidR="00FE4D78" w:rsidRPr="00900182">
        <w:rPr>
          <w:b/>
          <w:bCs/>
        </w:rPr>
        <w:t xml:space="preserve"> QC</w:t>
      </w:r>
      <w:r w:rsidRPr="00900182">
        <w:rPr>
          <w:b/>
          <w:bCs/>
        </w:rPr>
        <w:t xml:space="preserve"> </w:t>
      </w:r>
      <w:r w:rsidR="00FE4D78" w:rsidRPr="00900182">
        <w:rPr>
          <w:b/>
          <w:bCs/>
        </w:rPr>
        <w:t>A</w:t>
      </w:r>
      <w:r w:rsidRPr="00900182">
        <w:rPr>
          <w:b/>
          <w:bCs/>
        </w:rPr>
        <w:t>nalyst</w:t>
      </w:r>
      <w:r w:rsidR="00FD4D6E">
        <w:t xml:space="preserve">, </w:t>
      </w:r>
      <w:r>
        <w:t>Trima</w:t>
      </w:r>
      <w:r w:rsidR="00B16778">
        <w:t>.</w:t>
      </w:r>
    </w:p>
    <w:p w14:paraId="05060053" w14:textId="77777777" w:rsidR="007D4EE7" w:rsidRPr="00725358" w:rsidRDefault="00305B9B" w:rsidP="007A064E">
      <w:pPr>
        <w:pStyle w:val="af5"/>
        <w:numPr>
          <w:ilvl w:val="0"/>
          <w:numId w:val="5"/>
        </w:numPr>
        <w:bidi w:val="0"/>
        <w:spacing w:line="240" w:lineRule="auto"/>
      </w:pPr>
      <w:r>
        <w:t>P</w:t>
      </w:r>
      <w:r w:rsidRPr="00513628">
        <w:t>reparing the samples and the required standards for testing active substance</w:t>
      </w:r>
      <w:r>
        <w:t>s</w:t>
      </w:r>
      <w:r w:rsidR="007D4EE7">
        <w:t xml:space="preserve"> and impurities in the samples</w:t>
      </w:r>
    </w:p>
    <w:p w14:paraId="48E0A586" w14:textId="0D207552" w:rsidR="00305B9B" w:rsidRPr="00725358" w:rsidRDefault="007D4EE7" w:rsidP="007A064E">
      <w:pPr>
        <w:pStyle w:val="af5"/>
        <w:numPr>
          <w:ilvl w:val="0"/>
          <w:numId w:val="5"/>
        </w:numPr>
        <w:bidi w:val="0"/>
        <w:spacing w:line="240" w:lineRule="auto"/>
      </w:pPr>
      <w:r>
        <w:t>A</w:t>
      </w:r>
      <w:r w:rsidR="00305B9B" w:rsidRPr="00513628">
        <w:t>nalyz</w:t>
      </w:r>
      <w:r w:rsidR="00305B9B">
        <w:t>ing the</w:t>
      </w:r>
      <w:r w:rsidR="00305B9B" w:rsidRPr="00513628">
        <w:t xml:space="preserve"> samples on HPLC</w:t>
      </w:r>
      <w:r w:rsidR="00280D9F">
        <w:t xml:space="preserve"> using M-power software</w:t>
      </w:r>
      <w:r w:rsidR="00305B9B">
        <w:t>.</w:t>
      </w:r>
    </w:p>
    <w:p w14:paraId="6B699C01" w14:textId="391442AF" w:rsidR="00FD4D6E" w:rsidRPr="00725358" w:rsidRDefault="00FD4D6E" w:rsidP="007A064E">
      <w:pPr>
        <w:pStyle w:val="af5"/>
        <w:numPr>
          <w:ilvl w:val="0"/>
          <w:numId w:val="5"/>
        </w:numPr>
        <w:bidi w:val="0"/>
        <w:spacing w:line="240" w:lineRule="auto"/>
      </w:pPr>
      <w:r>
        <w:t>C</w:t>
      </w:r>
      <w:r w:rsidR="0076203C" w:rsidRPr="00513628">
        <w:t>omputing the work according to a specific method and report the results</w:t>
      </w:r>
      <w:r w:rsidR="00280D9F">
        <w:t xml:space="preserve"> on Lims system</w:t>
      </w:r>
      <w:r w:rsidR="0076203C" w:rsidRPr="00513628">
        <w:t>.</w:t>
      </w:r>
      <w:r w:rsidR="00272715" w:rsidRPr="00272715">
        <w:t xml:space="preserve"> </w:t>
      </w:r>
    </w:p>
    <w:p w14:paraId="5C7156DA" w14:textId="10FCD55A" w:rsidR="00177900" w:rsidRPr="00725358" w:rsidRDefault="007D4EE7" w:rsidP="007A064E">
      <w:pPr>
        <w:pStyle w:val="af5"/>
        <w:numPr>
          <w:ilvl w:val="0"/>
          <w:numId w:val="5"/>
        </w:numPr>
        <w:bidi w:val="0"/>
        <w:spacing w:line="240" w:lineRule="auto"/>
      </w:pPr>
      <w:r>
        <w:t xml:space="preserve">Troubleshooting and </w:t>
      </w:r>
      <w:r w:rsidR="00272715">
        <w:t xml:space="preserve">working under pressure </w:t>
      </w:r>
      <w:r>
        <w:t xml:space="preserve">according to </w:t>
      </w:r>
      <w:r w:rsidR="00900182">
        <w:t>GMP standard</w:t>
      </w:r>
      <w:r>
        <w:t>s.</w:t>
      </w:r>
    </w:p>
    <w:p w14:paraId="74BF7995" w14:textId="7E538788" w:rsidR="00FD4D6E" w:rsidRDefault="00CD43F5" w:rsidP="007A064E">
      <w:pPr>
        <w:spacing w:after="0" w:line="240" w:lineRule="auto"/>
        <w:jc w:val="right"/>
      </w:pPr>
      <w:r w:rsidRPr="00FF4E15">
        <w:t>2016-2018</w:t>
      </w:r>
      <w:r w:rsidRPr="00E11D24">
        <w:rPr>
          <w:b/>
          <w:bCs/>
        </w:rPr>
        <w:t xml:space="preserve">: </w:t>
      </w:r>
      <w:r w:rsidR="00E11D24" w:rsidRPr="00E11D24">
        <w:rPr>
          <w:b/>
          <w:bCs/>
        </w:rPr>
        <w:t>Lab-technician</w:t>
      </w:r>
      <w:r w:rsidR="00614A1C">
        <w:t xml:space="preserve"> the </w:t>
      </w:r>
      <w:r w:rsidR="00FD4D6E">
        <w:t>at science center</w:t>
      </w:r>
      <w:r w:rsidR="00FF4E15">
        <w:t xml:space="preserve">, Herzeliya municipality </w:t>
      </w:r>
    </w:p>
    <w:p w14:paraId="0ACEC0F8" w14:textId="5C7CAA79" w:rsidR="00F76838" w:rsidRDefault="00FF4E15" w:rsidP="007A064E">
      <w:pPr>
        <w:pStyle w:val="af5"/>
        <w:numPr>
          <w:ilvl w:val="0"/>
          <w:numId w:val="5"/>
        </w:numPr>
        <w:bidi w:val="0"/>
        <w:spacing w:line="240" w:lineRule="auto"/>
      </w:pPr>
      <w:r>
        <w:t>E</w:t>
      </w:r>
      <w:r w:rsidR="00E11D24" w:rsidRPr="00E11D24">
        <w:t>xhibiting and explaining chemical and b</w:t>
      </w:r>
      <w:r>
        <w:t>iological experiments to clients</w:t>
      </w:r>
      <w:r w:rsidR="00614A1C">
        <w:t xml:space="preserve"> on demand </w:t>
      </w:r>
    </w:p>
    <w:p w14:paraId="7AA7DF80" w14:textId="77777777" w:rsidR="00614A1C" w:rsidRDefault="00F76838" w:rsidP="007A064E">
      <w:pPr>
        <w:bidi w:val="0"/>
        <w:spacing w:after="0" w:line="240" w:lineRule="auto"/>
      </w:pPr>
      <w:r w:rsidRPr="00F76838">
        <w:rPr>
          <w:b/>
          <w:bCs/>
          <w:sz w:val="24"/>
          <w:szCs w:val="24"/>
          <w:u w:val="single"/>
        </w:rPr>
        <w:t>Military service</w:t>
      </w:r>
      <w:r w:rsidRPr="00EF3056">
        <w:t xml:space="preserve"> </w:t>
      </w:r>
      <w:r>
        <w:br/>
        <w:t xml:space="preserve">Full military service as an </w:t>
      </w:r>
      <w:r w:rsidRPr="00F7707B">
        <w:rPr>
          <w:b/>
          <w:bCs/>
        </w:rPr>
        <w:t>optical devices technician</w:t>
      </w:r>
    </w:p>
    <w:p w14:paraId="7EB0A268" w14:textId="7D855072" w:rsidR="00F76838" w:rsidRDefault="00614A1C" w:rsidP="007A064E">
      <w:pPr>
        <w:pStyle w:val="af5"/>
        <w:numPr>
          <w:ilvl w:val="0"/>
          <w:numId w:val="5"/>
        </w:numPr>
        <w:tabs>
          <w:tab w:val="right" w:pos="5670"/>
        </w:tabs>
        <w:bidi w:val="0"/>
        <w:spacing w:line="240" w:lineRule="auto"/>
        <w:rPr>
          <w:rtl/>
        </w:rPr>
      </w:pPr>
      <w:r>
        <w:t>R</w:t>
      </w:r>
      <w:r w:rsidR="00F76838">
        <w:t>esponsible</w:t>
      </w:r>
      <w:r>
        <w:t xml:space="preserve"> </w:t>
      </w:r>
      <w:r w:rsidR="00F76838">
        <w:t xml:space="preserve">for useable technical condition of the optical devices such as </w:t>
      </w:r>
      <w:r w:rsidR="00F76838" w:rsidRPr="000F2438">
        <w:t>night vision goggles</w:t>
      </w:r>
      <w:r w:rsidR="00F76838">
        <w:t xml:space="preserve">, binoculars and gun sights in all </w:t>
      </w:r>
      <w:r w:rsidR="00F76838" w:rsidRPr="00360D31">
        <w:t xml:space="preserve">intelligence </w:t>
      </w:r>
      <w:r w:rsidR="00F76838">
        <w:t>units.</w:t>
      </w:r>
    </w:p>
    <w:p w14:paraId="0BE891AC" w14:textId="0FC5E910" w:rsidR="00CD43F5" w:rsidRPr="00FD4D6E" w:rsidRDefault="00360D31" w:rsidP="007A064E">
      <w:pPr>
        <w:spacing w:after="0" w:line="240" w:lineRule="auto"/>
        <w:jc w:val="right"/>
        <w:rPr>
          <w:b/>
          <w:bCs/>
          <w:sz w:val="24"/>
          <w:szCs w:val="24"/>
          <w:u w:val="single"/>
        </w:rPr>
      </w:pPr>
      <w:r w:rsidRPr="00FD4D6E">
        <w:rPr>
          <w:b/>
          <w:bCs/>
          <w:sz w:val="24"/>
          <w:szCs w:val="24"/>
          <w:u w:val="single"/>
        </w:rPr>
        <w:t>Technological</w:t>
      </w:r>
      <w:r w:rsidR="00350211" w:rsidRPr="00FD4D6E">
        <w:rPr>
          <w:b/>
          <w:bCs/>
          <w:sz w:val="24"/>
          <w:szCs w:val="24"/>
          <w:u w:val="single"/>
        </w:rPr>
        <w:t xml:space="preserve"> skills</w:t>
      </w:r>
    </w:p>
    <w:p w14:paraId="0C5C0B4B" w14:textId="323DCFF6" w:rsidR="007B2BF6" w:rsidRDefault="00EF3056" w:rsidP="007A064E">
      <w:pPr>
        <w:spacing w:line="240" w:lineRule="auto"/>
        <w:jc w:val="right"/>
      </w:pPr>
      <w:r>
        <w:t xml:space="preserve">Python (Pandas, Flask), Bash, </w:t>
      </w:r>
      <w:r w:rsidR="00A02CD8">
        <w:t>AWS,</w:t>
      </w:r>
      <w:r w:rsidR="00415EE3">
        <w:t xml:space="preserve"> Network,</w:t>
      </w:r>
      <w:r w:rsidR="00A02CD8">
        <w:t xml:space="preserve"> </w:t>
      </w:r>
      <w:r>
        <w:t>HTML5, CSS, Java, C</w:t>
      </w:r>
      <w:r w:rsidR="00716FE2">
        <w:t xml:space="preserve">, </w:t>
      </w:r>
      <w:r w:rsidR="00414BA8">
        <w:rPr>
          <w:rFonts w:hint="cs"/>
        </w:rPr>
        <w:t>D</w:t>
      </w:r>
      <w:r w:rsidR="00716FE2">
        <w:t>ata-science</w:t>
      </w:r>
      <w:r w:rsidR="00B66883">
        <w:t>, Terraform.</w:t>
      </w:r>
    </w:p>
    <w:p w14:paraId="523E9EC5" w14:textId="036B11CB" w:rsidR="007B2BF6" w:rsidRPr="00FD4D6E" w:rsidRDefault="00FD4D6E" w:rsidP="007A064E">
      <w:pPr>
        <w:spacing w:after="0" w:line="240" w:lineRule="auto"/>
        <w:jc w:val="right"/>
        <w:rPr>
          <w:b/>
          <w:bCs/>
          <w:sz w:val="24"/>
          <w:szCs w:val="24"/>
          <w:u w:val="single"/>
          <w:rtl/>
        </w:rPr>
      </w:pPr>
      <w:r w:rsidRPr="00FD4D6E">
        <w:rPr>
          <w:b/>
          <w:bCs/>
          <w:sz w:val="24"/>
          <w:szCs w:val="24"/>
          <w:u w:val="single"/>
        </w:rPr>
        <w:t>Volunteering</w:t>
      </w:r>
    </w:p>
    <w:p w14:paraId="5E6B378A" w14:textId="6CA6B383" w:rsidR="007B2BF6" w:rsidRPr="007B2BF6" w:rsidRDefault="004F252B" w:rsidP="007A064E">
      <w:pPr>
        <w:spacing w:line="240" w:lineRule="auto"/>
        <w:jc w:val="right"/>
      </w:pPr>
      <w:r>
        <w:t xml:space="preserve">2016 – 2018 </w:t>
      </w:r>
      <w:r w:rsidR="00F7707B" w:rsidRPr="00F7707B">
        <w:rPr>
          <w:b/>
          <w:bCs/>
        </w:rPr>
        <w:t>S</w:t>
      </w:r>
      <w:r w:rsidR="007B2BF6" w:rsidRPr="00F7707B">
        <w:rPr>
          <w:b/>
          <w:bCs/>
        </w:rPr>
        <w:t xml:space="preserve">ocial </w:t>
      </w:r>
      <w:r w:rsidR="00900182" w:rsidRPr="00F7707B">
        <w:rPr>
          <w:b/>
          <w:bCs/>
        </w:rPr>
        <w:t xml:space="preserve">media </w:t>
      </w:r>
      <w:r w:rsidR="007B2BF6" w:rsidRPr="00F7707B">
        <w:rPr>
          <w:b/>
          <w:bCs/>
        </w:rPr>
        <w:t>manager</w:t>
      </w:r>
      <w:r w:rsidR="00F7707B" w:rsidRPr="00F7707B">
        <w:rPr>
          <w:b/>
          <w:bCs/>
        </w:rPr>
        <w:t xml:space="preserve"> and Salsa guide</w:t>
      </w:r>
      <w:r w:rsidR="00FD4D6E">
        <w:t>,</w:t>
      </w:r>
      <w:r w:rsidR="007B2BF6">
        <w:t xml:space="preserve"> Media-Noche</w:t>
      </w:r>
      <w:r w:rsidR="00B16778">
        <w:t>.</w:t>
      </w:r>
    </w:p>
    <w:p w14:paraId="16FBB8B2" w14:textId="4DDBEEDA" w:rsidR="00EF3056" w:rsidRPr="00FD4D6E" w:rsidRDefault="00360D31" w:rsidP="007A064E">
      <w:pPr>
        <w:spacing w:after="0" w:line="240" w:lineRule="auto"/>
        <w:jc w:val="right"/>
        <w:rPr>
          <w:b/>
          <w:bCs/>
          <w:sz w:val="24"/>
          <w:szCs w:val="24"/>
          <w:u w:val="single"/>
        </w:rPr>
      </w:pPr>
      <w:r w:rsidRPr="00FD4D6E">
        <w:rPr>
          <w:b/>
          <w:bCs/>
          <w:sz w:val="24"/>
          <w:szCs w:val="24"/>
          <w:u w:val="single"/>
        </w:rPr>
        <w:t>Languages</w:t>
      </w:r>
    </w:p>
    <w:p w14:paraId="25F0895F" w14:textId="67735131" w:rsidR="00F57F62" w:rsidRDefault="00EF3056" w:rsidP="007A064E">
      <w:pPr>
        <w:spacing w:line="240" w:lineRule="auto"/>
        <w:jc w:val="right"/>
        <w:rPr>
          <w:rtl/>
        </w:rPr>
      </w:pPr>
      <w:r w:rsidRPr="00FD4D6E">
        <w:rPr>
          <w:b/>
          <w:bCs/>
        </w:rPr>
        <w:t>English</w:t>
      </w:r>
      <w:r>
        <w:t xml:space="preserve"> – Excellent level, </w:t>
      </w:r>
      <w:r w:rsidRPr="00FD4D6E">
        <w:rPr>
          <w:b/>
          <w:bCs/>
        </w:rPr>
        <w:t>Hebrew</w:t>
      </w:r>
      <w:r>
        <w:t>- Native-speaker</w:t>
      </w:r>
      <w:r w:rsidR="00B16778">
        <w:t>.</w:t>
      </w:r>
    </w:p>
    <w:sectPr w:rsidR="00F57F62" w:rsidSect="00FD4D6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601D0" w14:textId="77777777" w:rsidR="00E17652" w:rsidRDefault="00E17652" w:rsidP="000C288D">
      <w:pPr>
        <w:spacing w:after="0" w:line="240" w:lineRule="auto"/>
      </w:pPr>
      <w:r>
        <w:separator/>
      </w:r>
    </w:p>
  </w:endnote>
  <w:endnote w:type="continuationSeparator" w:id="0">
    <w:p w14:paraId="7C99FE60" w14:textId="77777777" w:rsidR="00E17652" w:rsidRDefault="00E17652" w:rsidP="000C2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49898" w14:textId="77777777" w:rsidR="00E17652" w:rsidRDefault="00E17652" w:rsidP="000C288D">
      <w:pPr>
        <w:spacing w:after="0" w:line="240" w:lineRule="auto"/>
      </w:pPr>
      <w:r>
        <w:separator/>
      </w:r>
    </w:p>
  </w:footnote>
  <w:footnote w:type="continuationSeparator" w:id="0">
    <w:p w14:paraId="5FF8D88E" w14:textId="77777777" w:rsidR="00E17652" w:rsidRDefault="00E17652" w:rsidP="000C28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3C4"/>
    <w:multiLevelType w:val="hybridMultilevel"/>
    <w:tmpl w:val="60701FBE"/>
    <w:lvl w:ilvl="0" w:tplc="AC14167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A09FB"/>
    <w:multiLevelType w:val="hybridMultilevel"/>
    <w:tmpl w:val="0D7CA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D23E0"/>
    <w:multiLevelType w:val="hybridMultilevel"/>
    <w:tmpl w:val="E670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5388F"/>
    <w:multiLevelType w:val="hybridMultilevel"/>
    <w:tmpl w:val="F464412C"/>
    <w:lvl w:ilvl="0" w:tplc="AC14167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27AB0"/>
    <w:multiLevelType w:val="hybridMultilevel"/>
    <w:tmpl w:val="2A6AB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238DE"/>
    <w:multiLevelType w:val="hybridMultilevel"/>
    <w:tmpl w:val="649664E8"/>
    <w:lvl w:ilvl="0" w:tplc="62DC182A">
      <w:start w:val="201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952660">
    <w:abstractNumId w:val="1"/>
  </w:num>
  <w:num w:numId="2" w16cid:durableId="1780025766">
    <w:abstractNumId w:val="3"/>
  </w:num>
  <w:num w:numId="3" w16cid:durableId="1163741744">
    <w:abstractNumId w:val="0"/>
  </w:num>
  <w:num w:numId="4" w16cid:durableId="1918319640">
    <w:abstractNumId w:val="2"/>
  </w:num>
  <w:num w:numId="5" w16cid:durableId="825514985">
    <w:abstractNumId w:val="4"/>
  </w:num>
  <w:num w:numId="6" w16cid:durableId="12788338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n-US" w:vendorID="64" w:dllVersion="6" w:nlCheck="1" w:checkStyle="1"/>
  <w:activeWritingStyle w:appName="MSWord" w:lang="en-US" w:vendorID="64" w:dllVersion="0" w:nlCheck="1" w:checkStyle="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634"/>
    <w:rsid w:val="00040639"/>
    <w:rsid w:val="0004715C"/>
    <w:rsid w:val="00074A14"/>
    <w:rsid w:val="00085BC6"/>
    <w:rsid w:val="000907C4"/>
    <w:rsid w:val="000A5053"/>
    <w:rsid w:val="000B5A65"/>
    <w:rsid w:val="000C17AF"/>
    <w:rsid w:val="000C288D"/>
    <w:rsid w:val="000D336D"/>
    <w:rsid w:val="000E10C2"/>
    <w:rsid w:val="000F1DDC"/>
    <w:rsid w:val="000F2438"/>
    <w:rsid w:val="00102672"/>
    <w:rsid w:val="0012513C"/>
    <w:rsid w:val="00127A41"/>
    <w:rsid w:val="0013234B"/>
    <w:rsid w:val="00134C50"/>
    <w:rsid w:val="00165B24"/>
    <w:rsid w:val="0016678D"/>
    <w:rsid w:val="001668E3"/>
    <w:rsid w:val="0017003A"/>
    <w:rsid w:val="00177900"/>
    <w:rsid w:val="00182406"/>
    <w:rsid w:val="0018393A"/>
    <w:rsid w:val="00191271"/>
    <w:rsid w:val="001A57B3"/>
    <w:rsid w:val="001A58EE"/>
    <w:rsid w:val="001B0D85"/>
    <w:rsid w:val="001B5EA3"/>
    <w:rsid w:val="001C67F7"/>
    <w:rsid w:val="001D2FD2"/>
    <w:rsid w:val="00213AEC"/>
    <w:rsid w:val="00217874"/>
    <w:rsid w:val="002332F6"/>
    <w:rsid w:val="00243A38"/>
    <w:rsid w:val="00246158"/>
    <w:rsid w:val="00262BD0"/>
    <w:rsid w:val="00270CAE"/>
    <w:rsid w:val="00272715"/>
    <w:rsid w:val="00274907"/>
    <w:rsid w:val="00280D9F"/>
    <w:rsid w:val="002818B7"/>
    <w:rsid w:val="0028267E"/>
    <w:rsid w:val="002C1DCC"/>
    <w:rsid w:val="00305B9B"/>
    <w:rsid w:val="00307DF6"/>
    <w:rsid w:val="00307EC9"/>
    <w:rsid w:val="003130B8"/>
    <w:rsid w:val="00327E4B"/>
    <w:rsid w:val="0034581F"/>
    <w:rsid w:val="00350211"/>
    <w:rsid w:val="0035158F"/>
    <w:rsid w:val="00360D31"/>
    <w:rsid w:val="003654E8"/>
    <w:rsid w:val="003662F9"/>
    <w:rsid w:val="00381FF3"/>
    <w:rsid w:val="004125D5"/>
    <w:rsid w:val="00414BA8"/>
    <w:rsid w:val="00415EE3"/>
    <w:rsid w:val="004225C8"/>
    <w:rsid w:val="00427F30"/>
    <w:rsid w:val="00431B97"/>
    <w:rsid w:val="00432A3D"/>
    <w:rsid w:val="004359D2"/>
    <w:rsid w:val="004554A3"/>
    <w:rsid w:val="00464D36"/>
    <w:rsid w:val="0047253E"/>
    <w:rsid w:val="004748F9"/>
    <w:rsid w:val="004763C9"/>
    <w:rsid w:val="00481925"/>
    <w:rsid w:val="00482853"/>
    <w:rsid w:val="004A4CE9"/>
    <w:rsid w:val="004B3411"/>
    <w:rsid w:val="004C18BA"/>
    <w:rsid w:val="004C56A9"/>
    <w:rsid w:val="004E0089"/>
    <w:rsid w:val="004F252B"/>
    <w:rsid w:val="0050527E"/>
    <w:rsid w:val="00512E65"/>
    <w:rsid w:val="005131B6"/>
    <w:rsid w:val="00513628"/>
    <w:rsid w:val="00526CC7"/>
    <w:rsid w:val="0053058F"/>
    <w:rsid w:val="005308B7"/>
    <w:rsid w:val="00530A6D"/>
    <w:rsid w:val="00540E5A"/>
    <w:rsid w:val="00552AAC"/>
    <w:rsid w:val="00561194"/>
    <w:rsid w:val="00563B2A"/>
    <w:rsid w:val="005700D4"/>
    <w:rsid w:val="00591CAA"/>
    <w:rsid w:val="005A2370"/>
    <w:rsid w:val="005A42C5"/>
    <w:rsid w:val="005B1B5F"/>
    <w:rsid w:val="005C0780"/>
    <w:rsid w:val="005C3D90"/>
    <w:rsid w:val="005D396D"/>
    <w:rsid w:val="005D3AD6"/>
    <w:rsid w:val="00601557"/>
    <w:rsid w:val="00614A1C"/>
    <w:rsid w:val="00625397"/>
    <w:rsid w:val="00634EE1"/>
    <w:rsid w:val="00653749"/>
    <w:rsid w:val="00665D62"/>
    <w:rsid w:val="00672F84"/>
    <w:rsid w:val="00673CD6"/>
    <w:rsid w:val="00683CDB"/>
    <w:rsid w:val="00692E4D"/>
    <w:rsid w:val="006A2457"/>
    <w:rsid w:val="006A2F86"/>
    <w:rsid w:val="006A7804"/>
    <w:rsid w:val="006B62EB"/>
    <w:rsid w:val="006B7728"/>
    <w:rsid w:val="006E6E13"/>
    <w:rsid w:val="006E74C2"/>
    <w:rsid w:val="006F1778"/>
    <w:rsid w:val="0070165A"/>
    <w:rsid w:val="00707623"/>
    <w:rsid w:val="00713293"/>
    <w:rsid w:val="00714617"/>
    <w:rsid w:val="00716FE2"/>
    <w:rsid w:val="00725358"/>
    <w:rsid w:val="0073488B"/>
    <w:rsid w:val="007355CD"/>
    <w:rsid w:val="007415B9"/>
    <w:rsid w:val="00754A2D"/>
    <w:rsid w:val="00760C01"/>
    <w:rsid w:val="0076203C"/>
    <w:rsid w:val="007661FA"/>
    <w:rsid w:val="007727CE"/>
    <w:rsid w:val="00787674"/>
    <w:rsid w:val="007A064E"/>
    <w:rsid w:val="007A0E3E"/>
    <w:rsid w:val="007A5ACF"/>
    <w:rsid w:val="007A767C"/>
    <w:rsid w:val="007B1B61"/>
    <w:rsid w:val="007B2BF6"/>
    <w:rsid w:val="007B7C2C"/>
    <w:rsid w:val="007D224D"/>
    <w:rsid w:val="007D4EE7"/>
    <w:rsid w:val="007E0E6E"/>
    <w:rsid w:val="007F05D8"/>
    <w:rsid w:val="00810FEF"/>
    <w:rsid w:val="00832A3C"/>
    <w:rsid w:val="00843B95"/>
    <w:rsid w:val="00873606"/>
    <w:rsid w:val="00886329"/>
    <w:rsid w:val="00891CEA"/>
    <w:rsid w:val="00896CD7"/>
    <w:rsid w:val="008B00ED"/>
    <w:rsid w:val="008B5162"/>
    <w:rsid w:val="008C1905"/>
    <w:rsid w:val="008D0A42"/>
    <w:rsid w:val="008D7C5D"/>
    <w:rsid w:val="008E364D"/>
    <w:rsid w:val="008F3683"/>
    <w:rsid w:val="008F4B83"/>
    <w:rsid w:val="00900182"/>
    <w:rsid w:val="00905B69"/>
    <w:rsid w:val="00911BFA"/>
    <w:rsid w:val="00917B3B"/>
    <w:rsid w:val="00930EB6"/>
    <w:rsid w:val="009332B4"/>
    <w:rsid w:val="0093564E"/>
    <w:rsid w:val="00940B8B"/>
    <w:rsid w:val="009844AD"/>
    <w:rsid w:val="009A0E5D"/>
    <w:rsid w:val="009B602B"/>
    <w:rsid w:val="009C1E0B"/>
    <w:rsid w:val="009D0651"/>
    <w:rsid w:val="009E2B1D"/>
    <w:rsid w:val="009E689D"/>
    <w:rsid w:val="009F3BD1"/>
    <w:rsid w:val="009F4600"/>
    <w:rsid w:val="00A02CD8"/>
    <w:rsid w:val="00A033EC"/>
    <w:rsid w:val="00A1346B"/>
    <w:rsid w:val="00A219BD"/>
    <w:rsid w:val="00A318C9"/>
    <w:rsid w:val="00A424DA"/>
    <w:rsid w:val="00A42B1E"/>
    <w:rsid w:val="00A77E28"/>
    <w:rsid w:val="00A91192"/>
    <w:rsid w:val="00A93532"/>
    <w:rsid w:val="00A97AC1"/>
    <w:rsid w:val="00AD1456"/>
    <w:rsid w:val="00B00CAF"/>
    <w:rsid w:val="00B15182"/>
    <w:rsid w:val="00B16778"/>
    <w:rsid w:val="00B30D35"/>
    <w:rsid w:val="00B47DDF"/>
    <w:rsid w:val="00B53193"/>
    <w:rsid w:val="00B55EAD"/>
    <w:rsid w:val="00B573FA"/>
    <w:rsid w:val="00B62AAE"/>
    <w:rsid w:val="00B66883"/>
    <w:rsid w:val="00B72874"/>
    <w:rsid w:val="00B73679"/>
    <w:rsid w:val="00B75857"/>
    <w:rsid w:val="00B913F2"/>
    <w:rsid w:val="00B95691"/>
    <w:rsid w:val="00BA294F"/>
    <w:rsid w:val="00BA4C81"/>
    <w:rsid w:val="00BC0C5F"/>
    <w:rsid w:val="00BC26B2"/>
    <w:rsid w:val="00BC3A0D"/>
    <w:rsid w:val="00BD5069"/>
    <w:rsid w:val="00BD527B"/>
    <w:rsid w:val="00BD7969"/>
    <w:rsid w:val="00C1089C"/>
    <w:rsid w:val="00C2742B"/>
    <w:rsid w:val="00C311C3"/>
    <w:rsid w:val="00C32750"/>
    <w:rsid w:val="00C42885"/>
    <w:rsid w:val="00C46821"/>
    <w:rsid w:val="00C47595"/>
    <w:rsid w:val="00C55F66"/>
    <w:rsid w:val="00C83DAF"/>
    <w:rsid w:val="00C9211C"/>
    <w:rsid w:val="00CA4EB2"/>
    <w:rsid w:val="00CA7682"/>
    <w:rsid w:val="00CB648B"/>
    <w:rsid w:val="00CC05C6"/>
    <w:rsid w:val="00CC70B1"/>
    <w:rsid w:val="00CD43F5"/>
    <w:rsid w:val="00CE022D"/>
    <w:rsid w:val="00CE0B25"/>
    <w:rsid w:val="00CE5756"/>
    <w:rsid w:val="00D000EB"/>
    <w:rsid w:val="00D0605C"/>
    <w:rsid w:val="00D068DD"/>
    <w:rsid w:val="00D07936"/>
    <w:rsid w:val="00D14AB7"/>
    <w:rsid w:val="00D34C85"/>
    <w:rsid w:val="00D42A39"/>
    <w:rsid w:val="00D55A48"/>
    <w:rsid w:val="00D57F06"/>
    <w:rsid w:val="00D6064D"/>
    <w:rsid w:val="00D61689"/>
    <w:rsid w:val="00D651CF"/>
    <w:rsid w:val="00D6785C"/>
    <w:rsid w:val="00D8366D"/>
    <w:rsid w:val="00D863D8"/>
    <w:rsid w:val="00D872E8"/>
    <w:rsid w:val="00D9238B"/>
    <w:rsid w:val="00DB1D09"/>
    <w:rsid w:val="00DB3378"/>
    <w:rsid w:val="00DB4534"/>
    <w:rsid w:val="00DB4B48"/>
    <w:rsid w:val="00DB786F"/>
    <w:rsid w:val="00DB7B1B"/>
    <w:rsid w:val="00DC5F88"/>
    <w:rsid w:val="00DF1F14"/>
    <w:rsid w:val="00E052B4"/>
    <w:rsid w:val="00E07C2C"/>
    <w:rsid w:val="00E11D24"/>
    <w:rsid w:val="00E1659A"/>
    <w:rsid w:val="00E17652"/>
    <w:rsid w:val="00E32D35"/>
    <w:rsid w:val="00E35342"/>
    <w:rsid w:val="00E41B88"/>
    <w:rsid w:val="00E47E05"/>
    <w:rsid w:val="00E70A13"/>
    <w:rsid w:val="00E721EC"/>
    <w:rsid w:val="00E76BBA"/>
    <w:rsid w:val="00E8500C"/>
    <w:rsid w:val="00EA6461"/>
    <w:rsid w:val="00EB16C7"/>
    <w:rsid w:val="00EE4D73"/>
    <w:rsid w:val="00EE5FDC"/>
    <w:rsid w:val="00EF219D"/>
    <w:rsid w:val="00EF3056"/>
    <w:rsid w:val="00EF41E2"/>
    <w:rsid w:val="00F01B88"/>
    <w:rsid w:val="00F05F4F"/>
    <w:rsid w:val="00F25634"/>
    <w:rsid w:val="00F40B93"/>
    <w:rsid w:val="00F4435D"/>
    <w:rsid w:val="00F50850"/>
    <w:rsid w:val="00F5208E"/>
    <w:rsid w:val="00F52B41"/>
    <w:rsid w:val="00F566DC"/>
    <w:rsid w:val="00F57F62"/>
    <w:rsid w:val="00F61750"/>
    <w:rsid w:val="00F660FE"/>
    <w:rsid w:val="00F72394"/>
    <w:rsid w:val="00F72AD3"/>
    <w:rsid w:val="00F758CB"/>
    <w:rsid w:val="00F76838"/>
    <w:rsid w:val="00F769CF"/>
    <w:rsid w:val="00F7707B"/>
    <w:rsid w:val="00F87CDF"/>
    <w:rsid w:val="00F926BA"/>
    <w:rsid w:val="00FC371C"/>
    <w:rsid w:val="00FD4D6E"/>
    <w:rsid w:val="00FE4D78"/>
    <w:rsid w:val="00FF4E15"/>
    <w:rsid w:val="00FF7B89"/>
    <w:rsid w:val="00FF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6CE3"/>
  <w15:docId w15:val="{D45A8C8E-0BC1-4E94-9AB2-D20A36C5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1B6"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3564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3564E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F17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שם"/>
    <w:basedOn w:val="a"/>
    <w:next w:val="a"/>
    <w:autoRedefine/>
    <w:rsid w:val="006F1778"/>
    <w:pPr>
      <w:spacing w:before="360" w:after="440"/>
      <w:ind w:right="-100"/>
      <w:jc w:val="center"/>
    </w:pPr>
    <w:rPr>
      <w:rFonts w:ascii="Arial" w:eastAsia="Times New Roman" w:hAnsi="Arial"/>
      <w:b/>
      <w:bCs/>
      <w:sz w:val="32"/>
      <w:szCs w:val="32"/>
      <w:u w:val="single"/>
    </w:rPr>
  </w:style>
  <w:style w:type="paragraph" w:customStyle="1" w:styleId="Achievement">
    <w:name w:val="Achievement"/>
    <w:basedOn w:val="a5"/>
    <w:autoRedefine/>
    <w:rsid w:val="006F1778"/>
    <w:pPr>
      <w:spacing w:after="60" w:line="220" w:lineRule="atLeast"/>
      <w:ind w:left="37" w:right="245"/>
    </w:pPr>
    <w:rPr>
      <w:rFonts w:ascii="Arial" w:eastAsia="Times New Roman" w:hAnsi="Arial"/>
      <w:sz w:val="24"/>
      <w:szCs w:val="24"/>
    </w:rPr>
  </w:style>
  <w:style w:type="paragraph" w:styleId="a5">
    <w:name w:val="Body Text"/>
    <w:basedOn w:val="a"/>
    <w:link w:val="a6"/>
    <w:uiPriority w:val="99"/>
    <w:semiHidden/>
    <w:unhideWhenUsed/>
    <w:rsid w:val="006F1778"/>
    <w:pPr>
      <w:spacing w:after="120"/>
    </w:pPr>
  </w:style>
  <w:style w:type="character" w:customStyle="1" w:styleId="a6">
    <w:name w:val="גוף טקסט תו"/>
    <w:link w:val="a5"/>
    <w:uiPriority w:val="99"/>
    <w:semiHidden/>
    <w:rsid w:val="006F1778"/>
    <w:rPr>
      <w:sz w:val="22"/>
      <w:szCs w:val="22"/>
    </w:rPr>
  </w:style>
  <w:style w:type="paragraph" w:styleId="a7">
    <w:name w:val="caption"/>
    <w:basedOn w:val="a"/>
    <w:next w:val="a"/>
    <w:uiPriority w:val="35"/>
    <w:unhideWhenUsed/>
    <w:qFormat/>
    <w:rsid w:val="00683CDB"/>
    <w:pPr>
      <w:spacing w:line="240" w:lineRule="auto"/>
    </w:pPr>
    <w:rPr>
      <w:b/>
      <w:bCs/>
      <w:color w:val="4F81BD"/>
      <w:sz w:val="18"/>
      <w:szCs w:val="18"/>
    </w:rPr>
  </w:style>
  <w:style w:type="paragraph" w:styleId="a8">
    <w:name w:val="No Spacing"/>
    <w:uiPriority w:val="1"/>
    <w:qFormat/>
    <w:rsid w:val="00896CD7"/>
    <w:pPr>
      <w:bidi/>
    </w:pPr>
    <w:rPr>
      <w:sz w:val="22"/>
      <w:szCs w:val="22"/>
    </w:rPr>
  </w:style>
  <w:style w:type="character" w:customStyle="1" w:styleId="10">
    <w:name w:val="כותרת 1 תו"/>
    <w:link w:val="1"/>
    <w:uiPriority w:val="9"/>
    <w:rsid w:val="0093564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כותרת 2 תו"/>
    <w:link w:val="2"/>
    <w:uiPriority w:val="9"/>
    <w:rsid w:val="0093564E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9">
    <w:name w:val="header"/>
    <w:basedOn w:val="a"/>
    <w:link w:val="aa"/>
    <w:uiPriority w:val="99"/>
    <w:unhideWhenUsed/>
    <w:rsid w:val="000C288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כותרת עליונה תו"/>
    <w:link w:val="a9"/>
    <w:uiPriority w:val="99"/>
    <w:rsid w:val="000C288D"/>
    <w:rPr>
      <w:sz w:val="22"/>
      <w:szCs w:val="22"/>
    </w:rPr>
  </w:style>
  <w:style w:type="paragraph" w:styleId="ab">
    <w:name w:val="footer"/>
    <w:basedOn w:val="a"/>
    <w:link w:val="ac"/>
    <w:uiPriority w:val="99"/>
    <w:unhideWhenUsed/>
    <w:rsid w:val="000C288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c">
    <w:name w:val="כותרת תחתונה תו"/>
    <w:link w:val="ab"/>
    <w:uiPriority w:val="99"/>
    <w:rsid w:val="000C288D"/>
    <w:rPr>
      <w:sz w:val="22"/>
      <w:szCs w:val="22"/>
    </w:rPr>
  </w:style>
  <w:style w:type="character" w:styleId="Hyperlink">
    <w:name w:val="Hyperlink"/>
    <w:basedOn w:val="a0"/>
    <w:uiPriority w:val="99"/>
    <w:unhideWhenUsed/>
    <w:rsid w:val="00F769CF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F40B93"/>
    <w:rPr>
      <w:sz w:val="22"/>
      <w:szCs w:val="22"/>
    </w:rPr>
  </w:style>
  <w:style w:type="paragraph" w:styleId="NormalWeb">
    <w:name w:val="Normal (Web)"/>
    <w:basedOn w:val="a"/>
    <w:uiPriority w:val="99"/>
    <w:semiHidden/>
    <w:unhideWhenUsed/>
    <w:rsid w:val="00665D6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אזכור לא מזוהה1"/>
    <w:basedOn w:val="a0"/>
    <w:uiPriority w:val="99"/>
    <w:semiHidden/>
    <w:unhideWhenUsed/>
    <w:rsid w:val="007B1B61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7B1B61"/>
    <w:rPr>
      <w:color w:val="800080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7B2BF6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7B2BF6"/>
    <w:pPr>
      <w:spacing w:line="240" w:lineRule="auto"/>
    </w:pPr>
    <w:rPr>
      <w:sz w:val="20"/>
      <w:szCs w:val="20"/>
    </w:rPr>
  </w:style>
  <w:style w:type="character" w:customStyle="1" w:styleId="af0">
    <w:name w:val="טקסט הערה תו"/>
    <w:basedOn w:val="a0"/>
    <w:link w:val="af"/>
    <w:uiPriority w:val="99"/>
    <w:rsid w:val="007B2BF6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B2BF6"/>
    <w:rPr>
      <w:b/>
      <w:bCs/>
    </w:rPr>
  </w:style>
  <w:style w:type="character" w:customStyle="1" w:styleId="af2">
    <w:name w:val="נושא הערה תו"/>
    <w:basedOn w:val="af0"/>
    <w:link w:val="af1"/>
    <w:uiPriority w:val="99"/>
    <w:semiHidden/>
    <w:rsid w:val="007B2BF6"/>
    <w:rPr>
      <w:b/>
      <w:bCs/>
    </w:rPr>
  </w:style>
  <w:style w:type="paragraph" w:styleId="af3">
    <w:name w:val="Balloon Text"/>
    <w:basedOn w:val="a"/>
    <w:link w:val="af4"/>
    <w:uiPriority w:val="99"/>
    <w:semiHidden/>
    <w:unhideWhenUsed/>
    <w:rsid w:val="007B2BF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4">
    <w:name w:val="טקסט בלונים תו"/>
    <w:basedOn w:val="a0"/>
    <w:link w:val="af3"/>
    <w:uiPriority w:val="99"/>
    <w:semiHidden/>
    <w:rsid w:val="007B2BF6"/>
    <w:rPr>
      <w:rFonts w:ascii="Tahoma" w:hAnsi="Tahoma" w:cs="Tahoma"/>
      <w:sz w:val="18"/>
      <w:szCs w:val="18"/>
    </w:rPr>
  </w:style>
  <w:style w:type="paragraph" w:styleId="af5">
    <w:name w:val="List Paragraph"/>
    <w:basedOn w:val="a"/>
    <w:uiPriority w:val="34"/>
    <w:qFormat/>
    <w:rsid w:val="00FD4D6E"/>
    <w:pPr>
      <w:ind w:left="720"/>
      <w:contextualSpacing/>
    </w:pPr>
  </w:style>
  <w:style w:type="character" w:customStyle="1" w:styleId="21">
    <w:name w:val="אזכור לא מזוהה2"/>
    <w:basedOn w:val="a0"/>
    <w:uiPriority w:val="99"/>
    <w:semiHidden/>
    <w:unhideWhenUsed/>
    <w:rsid w:val="00CA7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1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auskas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ums.pythonic.gur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hagai-kra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rauson" TargetMode="External"/><Relationship Id="rIdYGUGHB" Type="http://schemas.openxmlformats.org/officeDocument/2006/relationships/image" Target="media/C695YP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gai\Desktop\&#1495;&#1490;&#1497;\&#1511;&#1493;&#1512;&#1493;&#1514;%20&#1495;&#1497;&#1497;&#1501;%20-%20&#1495;&#1490;&#1497;%20&#1511;&#1512;&#1488;&#1493;&#1505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41A8FC-3C99-4ADB-A075-9F32D494C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- חגי קראוס</Template>
  <TotalTime>2</TotalTime>
  <Pages>1</Pages>
  <Words>412</Words>
  <Characters>2349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hagai</dc:creator>
  <cp:lastModifiedBy>חגי קראוס</cp:lastModifiedBy>
  <cp:revision>3</cp:revision>
  <cp:lastPrinted>2022-03-27T14:23:00Z</cp:lastPrinted>
  <dcterms:created xsi:type="dcterms:W3CDTF">2022-11-22T15:28:00Z</dcterms:created>
  <dcterms:modified xsi:type="dcterms:W3CDTF">2022-11-22T15:29:00Z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fd8845afb92296861d1e3c92064bd2e864db519f961b7556e0130ba04ca8fda4</vt:lpwstr>
  </property>
</Properties>
</file>