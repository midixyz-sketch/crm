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100"/>
                    <pic:cNvPicPr/>
                  </pic:nvPicPr>
                  <pic:blipFill>
                    <a:blip xmlns:r="http://schemas.openxmlformats.org/officeDocument/2006/relationships" r:embed="rIdL7U8G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בר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דניאל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4"/>
        <w:gridCol w:w="327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אשדוד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60"/>
        <w:gridCol w:w="343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052-8451457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bardaniel31298@gmail.com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767676"/>
                <w:sz w:val="20"/>
                <w:szCs w:val="20"/>
                <w:rtl/>
              </w:rPr>
              <w:t xml:space="preserve">בתפקידיי בעבר נדרשה ממני אחריות גדולה, עמידה ביעדים ובלחצים, עבודה מול גורמים שונים בו זמנית ועבודת צוות. 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2022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מזכירה רפואית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קופת חולים מאוחדת</w:t>
            </w:r>
          </w:p>
          <w:p>
            <w:pPr>
              <w:pStyle w:val="ql-align-rightql-direction-rtl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מזכירת מרפאת שיניים, מתן שירות טלפוני ופרונטלי ללקוחות המרפאה</w:t>
            </w:r>
          </w:p>
          <w:p>
            <w:pPr>
              <w:pStyle w:val="ql-align-rightql-direction-rtl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בנוסף ניהול יומן של הרופאים ,המומחים, והשינניות וקשר ישיר איתם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2022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רכזת גיוס והשמה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תגבור כ"א וסיעוד בע"מ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D5156"/>
                <w:sz w:val="20"/>
                <w:szCs w:val="20"/>
                <w:rtl/>
              </w:rPr>
              <w:t xml:space="preserve">אחראית על תהליכי איתור, </w:t>
            </w:r>
            <w:r>
              <w:rPr>
                <w:rFonts w:ascii="Arial" w:eastAsia="Arial" w:hAnsi="Arial" w:cs="Arial"/>
                <w:b/>
                <w:bCs/>
                <w:color w:val="4D5156"/>
                <w:sz w:val="20"/>
                <w:szCs w:val="20"/>
                <w:rtl/>
              </w:rPr>
              <w:t xml:space="preserve">גיוס</w:t>
            </w:r>
            <w:r>
              <w:rPr>
                <w:rFonts w:ascii="Arial" w:eastAsia="Arial" w:hAnsi="Arial" w:cs="Arial"/>
                <w:color w:val="4D5156"/>
                <w:sz w:val="20"/>
                <w:szCs w:val="20"/>
                <w:rtl/>
              </w:rPr>
              <w:t xml:space="preserve">, אבחון </w:t>
            </w:r>
            <w:r>
              <w:rPr>
                <w:rFonts w:ascii="Arial" w:eastAsia="Arial" w:hAnsi="Arial" w:cs="Arial"/>
                <w:b/>
                <w:bCs/>
                <w:color w:val="4D5156"/>
                <w:sz w:val="20"/>
                <w:szCs w:val="20"/>
                <w:rtl/>
              </w:rPr>
              <w:t xml:space="preserve">והשמה</w:t>
            </w:r>
            <w:r>
              <w:rPr>
                <w:rFonts w:ascii="Arial" w:eastAsia="Arial" w:hAnsi="Arial" w:cs="Arial"/>
                <w:color w:val="4D5156"/>
                <w:sz w:val="20"/>
                <w:szCs w:val="20"/>
                <w:rtl/>
              </w:rPr>
              <w:t xml:space="preserve"> של עובדים במגוון רחב של תחומים ותפקידים. במסגרת תפקידי סיננתי קורות חיים וראיינתי עובדים פוטנציאליים.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2020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מזכירת מרפאה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קופת חולים כללית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מזכירת מרפאה, מתן שירות טלפוני ופרונטלי ללקוחות המרפאה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בנוסף ניהול יומן של הרופאים וקשר ישיר איתם 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משאבי אנוש ומדעי החברה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תואר ראשון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המכללה האקדמית אשקלון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בעלת תואר ראשון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שואפת לעסוק בתחום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2017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2016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רפואי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דיפלומה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מכללת באר טוביה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סיום בהצטיינות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לימודי ניהול במערכות בריאות, עבודה בצוות, תורת ארגונים, אתיקה בבריאות.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התמחות בבית חולים "ברזילי" באשקלון הכוללת קבלת קהל, טיפול בתיקים ושחרורים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מכתב המלצה מאחראית ההתמחות.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2016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2010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בגרות מלאה במנהל רפואי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השכלה תיכונית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מקיף ט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שנות לימוד: 13 , י"ג במנהל רפואי.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סיום לימודים בהצטיינות חברתית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2017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משקית מודיעין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משקית מודיעין, שחרור בדרגת סמל.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חלק מיחידה בחירה בצה"ל , במסגרת התפקיד לקחתי חלק בקורס הכשרת מפקדי הפלוגה והגדוד לפיקוד על צוות קרב פלוגתי -וצוות רב גדודי, בלחימה, באמצעות פיתוח יכולותיו הפיקודיות.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קבלת אות חיילת מצטיינת ממפקד מחלקת המודיעין (קמ"ן)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מתן מענה ישיר למפקד בדרגת אלוף\תת אלוף\אל"מ\סא"ל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אחראית על מספר רב של משימות- דבר הדורש יכולת מיקוד, רוגע ותעדוף נכון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ביצוע מספר תפקידים במקביל לנוכח חוסר תקנים\מפקדים\בעלי מקצוע ביחידה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בסיסית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noProof/>
          <w:color w:val="333333"/>
          <w:sz w:val="20"/>
          <w:szCs w:val="20"/>
          <w:rtl/>
        </w:rPr>
        <w:t xml:space="preserve">אין מידע</w: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  <w:style w:type="paragraph" w:styleId="ql-align-rightql-direction-rtl" w:customStyle="1">
    <w:name w:val="ql-align-right ql-direction-rtl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bardaniel31298@gmail.com" TargetMode="External" /><Relationship Id="rIdL7U8GG" Type="http://schemas.openxmlformats.org/officeDocument/2006/relationships/image" Target="media/6L4Y6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2</Pages>
  <Words>261</Words>
  <Characters>1418</Characters>
  <Application>Microsoft Office Word</Application>
  <DocSecurity>0</DocSecurity>
  <Lines>9</Lines>
  <Paragraphs>55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