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69"/>
                    <pic:cNvPicPr/>
                  </pic:nvPicPr>
                  <pic:blipFill>
                    <a:blip xmlns:r="http://schemas.openxmlformats.org/officeDocument/2006/relationships" r:embed="rIdQNRVF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38076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B802DC" w:rsidRPr="00FF35C2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אוריה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מצליח</w:t>
            </w:r>
          </w:p>
        </w:tc>
      </w:tr>
      <w:tr w:rsidTr="0038076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38076E" w:rsidRPr="00B53B66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1998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באר יעקב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begin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instrText xml:space="preserve"> HYPERLINK "mailto:uriyamaz@gmail.com" </w:instrTex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separate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t>uriyamaz@gmail.com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end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053-8215501</w:t>
            </w: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35pt;height:109.05pt;margin-top:0.55pt;margin-left:-31.05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7216" fillcolor="#333" stroked="f" strokeweight="1pt"/>
            </w:pict>
          </mc:Fallback>
        </mc:AlternateContent>
      </w:r>
    </w:p>
    <w:p w:rsidR="00841886" w:rsidRPr="007B51D3" w:rsidP="00D66411">
      <w:pPr>
        <w:spacing w:after="0"/>
        <w:jc w:val="center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36"/>
        <w:gridCol w:w="216"/>
      </w:tblGrid>
      <w:tr w:rsidTr="000065A3">
        <w:tblPrEx>
          <w:tblW w:w="0" w:type="auto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תאריך לידה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- 28.11.98 </w:t>
            </w: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כתובת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באר יעקב - הבנים 16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נגישות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בעל רישיון נהיגה +גיר רגיל 8 שנים.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 xml:space="preserve">סטטוס אישי 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- רווק </w:t>
            </w: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אזרחות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ישראלית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תחביב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להיות טוב בכל מה שאני עושה.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אישי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מוכן ללמוד ולהתקדם ולהצליח בכל תחום.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u w:val="single"/>
                <w:rtl/>
              </w:rPr>
              <w:t>תקציר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מנהל מנוסה עם מוטיבציה גבוהה ויכולת הנעת תהליכים, בעל ניסיון מוכח בניהול סניפים.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color w:val="333333"/>
                <w:rtl/>
              </w:rPr>
              <w:t>כריזמטי,חרוץ ואסרטיבי אוהב לעבוד עם אנשים.</w:t>
            </w:r>
          </w:p>
          <w:p w:rsidRPr="00354405" w:rsidP="00194063">
            <w:pPr>
              <w:pStyle w:val="ql-align-right"/>
              <w:contextualSpacing/>
              <w:jc w:val="center"/>
              <w:rPr>
                <w:rFonts w:ascii="Arial" w:hAnsi="Arial" w:cs="Arial"/>
                <w:color w:val="333333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u w:val="single"/>
                <w:rtl/>
              </w:rPr>
              <w:t>ממליצים</w:t>
            </w:r>
            <w:r w:rsidRPr="00354405">
              <w:rPr>
                <w:rFonts w:ascii="Arial" w:hAnsi="Arial" w:cs="Arial"/>
                <w:color w:val="333333"/>
                <w:rtl/>
              </w:rPr>
              <w:t xml:space="preserve"> - יועברו על פי דרישה. </w:t>
            </w:r>
          </w:p>
        </w:tc>
        <w:tc>
          <w:tcPr>
            <w:tcW w:w="0" w:type="auto"/>
          </w:tcPr>
          <w:p/>
        </w:tc>
      </w:tr>
    </w:tbl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-נוכחי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מנהל אזור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סטודיו פשה קליקיט  בע"מ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אזור מרכז דרום ברשת אופנה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מערך 12 הסניפים - ניהול כוח אדם גדול כ-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  <w:lang w:bidi="he-IL"/>
              </w:rPr>
              <w:t>50/60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עובדים.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ישיר של צוותי הניהול בסניפים גיוס והכשרת מנהלים וצוותי המכירה,העסקה,פיטורין.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הטמעת תהליכים ונהלי עבודה מול המטה לסניפים בשטח.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מכירות - עמידה ביעד אזורי רשתי.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הצבת יעדים חודשים ושנתים לסניפים,יצירת תחרויות ובונוסים לאזור.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דוחות ויעדים,דוחות סלסבוק,רווח והפסד,הגעה לפרמטרים.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שוטף - עבודה מול גורמים חיצוניים,פתיחה וסגירת חנויות,סחורות,מלאי חנויות,הזמנות ואספקות לסניפים.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מיצוב חנויות לפי הנחיות הרשת,סידורי עבודה,הפקדות קופות,טיפול ואחזקה לסניפים.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2022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 xml:space="preserve">מנהל סניף 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מולטי ריטייל גרופ בע"מ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</w:t>
            </w: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אולם תצוגה של ביתילי,רהיטים ועיצוב הבית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כוח אדם גדול - העסקה,פיטורין,הכשרת צוותי מכירה וניהול.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מכירות - ניהול תיקי לקוחות פרטים ועסקיים,יצירת לידים חדשים,שמירה על לקוחות קיימים,הגעה ליעדים,דוחות רווח והפסד.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במסגרת התפקיד - סידורי עבודה, הזמנות,אספקות,הפקדות,הטמעת נהלי עבודה מהמטה לשטח.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שוטף - סייקל ומיצוב חזותי,סחורות,מובילים ומלאי סניף,מעצבים,פרוייקטים.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ספקי חוץ - תאורה/ ארונות / ועוד…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2021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2019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מנהל סניף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אינטר גינס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• מנהל סניף מותגי אופנה </w:t>
            </w: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Nyou by Inter jeans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כוח אדם - העסקה,פיטורין,הכשרת מנהלים וצוותי מכירה.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שוטף - סידור עבודה,מלאי חנות,סחורות,ניהול מול ספקי חוץ,תפעול קופה,הפקדות מזומן,מיצוב חנות.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מכירות - עמידה ביעדי החנות,הצבת יעדים יומים וחודשיים לעובדים,עידוד יוזמה ע״י תחרויות ובונוסים.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במסגרת התפקיד ניהלתי גם כמה סניפים במקביל.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סגן מנהלת אזור - פתיחת סניפים ושילוטים,הטמעת נהלי העבודה מהמטה לסניפים בשטח. 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2018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סוכן מכירות משרד+שטח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אוטו סנטר הרצ</w:t>
            </w:r>
          </w:p>
          <w:p w:rsidRPr="00354405" w:rsidP="00E965AF">
            <w:pPr>
              <w:pStyle w:val="ql-align-justifyql-direction-rtl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איתור לקוחות חדשים,יצירת לידים,ניהול תיקי לקוחות,שיחות וקביעת פגישות.</w:t>
            </w:r>
          </w:p>
          <w:p w:rsidRPr="00354405" w:rsidP="00E965AF">
            <w:pPr>
              <w:pStyle w:val="ql-align-justifyql-direction-rtl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מלאי ומגרש המכוניות,עבודה עצמאית ובשטח,התאמת רכב ללקוח,הגעה ליעדים,סגירת עסקאות.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2017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2016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 xml:space="preserve">סגן מנהל סניף 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סאני תקשורת - 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>Samsung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סלולר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כוח אדם - גיוס הכשרה,פיטורין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שוטף - סידור עבודה,מלאי חנות, מלאי מעבדה ,סחורה,מיצוב הסניף.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ניהול מכירות - עמידה ביעדי החנות,הצבת יעדים יומים וחודשיים לעובדים.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7519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E965AF" w:rsidRPr="00354405" w:rsidP="00B53A50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2015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2011</w:t>
            </w:r>
          </w:p>
          <w:p w:rsidR="00BA7805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 xml:space="preserve">אלקטרוניקה 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תעודת טכנולוגית</w:t>
            </w:r>
          </w:p>
          <w:p w:rsidR="00E965AF" w:rsidRPr="00354405" w:rsidP="00B53A50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בית שלמה רחובות </w:t>
            </w:r>
          </w:p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תעודה של 12 שנות לימוד בהיצטיינות.</w:t>
            </w:r>
          </w:p>
          <w:p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תעודה טכנולוגית - 7 יחידות אלקטרוניקה.</w:t>
            </w:r>
          </w:p>
          <w:p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בגרות חלקית.</w:t>
            </w:r>
          </w:p>
          <w:p w:rsidRPr="00354405" w:rsidP="00B53A50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קורסים , והדרכות מנהלים / עתודה ניהולית </w:t>
            </w:r>
          </w:p>
          <w:p w:rsidRPr="00354405" w:rsidP="00B53A50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עתודה ניהולית - סאני תקשורת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 w:val="0"/>
              </w:rPr>
              <w:t>Samsung</w:t>
            </w:r>
          </w:p>
          <w:p w:rsidRPr="00354405" w:rsidP="00B53A50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קורס מכירות סוכנים - אוטו סנטר הרצ</w:t>
            </w:r>
          </w:p>
          <w:p w:rsidRPr="00354405" w:rsidP="00B53A50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עתודה ניהולית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 w:val="0"/>
              </w:rPr>
              <w:t>Inter jeans by nyou</w:t>
            </w:r>
          </w:p>
          <w:p w:rsidRPr="00354405" w:rsidP="00B53A50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עתודה ניהולית - מולטי רייטל גרופ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 w:val="0"/>
              </w:rPr>
              <w:t>Betili</w:t>
            </w:r>
          </w:p>
          <w:p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עתודה ניהולית לניהול אזור - סטודיו פשה 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B57CDE" w:rsidRPr="001110DC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A5F3E" w:rsidRPr="00354405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2017</w:t>
            </w:r>
          </w:p>
          <w:p w:rsidR="00C86A73" w:rsidRPr="00354405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טוראי</w:t>
            </w:r>
          </w:p>
          <w:p w:rsidRPr="00354405" w:rsidP="00E766B7">
            <w:pPr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אלקטרונאי, שחרור בדרגת טוראי. שחרור מטעמי בריאות.</w:t>
            </w:r>
          </w:p>
        </w:tc>
      </w:tr>
    </w:tbl>
    <w:p w:rsidR="002D5FFC" w:rsidRPr="00354405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rPr>
          <w:hidden/>
        </w:trPr>
        <w:tc>
          <w:tcPr>
            <w:tcW w:w="10762" w:type="dxa"/>
          </w:tcPr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בסיסית</w:t>
            </w:r>
          </w:p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FC5B1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42A74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FC5B1F" w:rsidRPr="00BF1C1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מערכת תפנית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6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מערכת תפנית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87239422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פתרון בעיות ותקלות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7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פתרון בעיות ותקלות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669788079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גזית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8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גזית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951933548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קופות ממוחשבות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9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קופות ממוחשבות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053192120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Office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0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869369626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ותוכנות</w:t>
                                  </w:r>
                                </w:p>
                                <w:p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Outlook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1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ותוכנות</w:t>
                            </w:r>
                          </w:p>
                          <w:p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Outlook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410031587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Crm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2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Crm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985485010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פריורטי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3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פריורטי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2144778443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בוסונובה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4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בוסונובה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07175384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מערכות הפעלה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5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מערכות הפעלה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42602334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ידע במחשבים  ברמה גבוהה</w:t>
                                  </w:r>
                                </w:p>
                                <w:p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(יכולת תמיכה טכנית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6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ידע במחשבים  ברמה גבוהה</w:t>
                            </w:r>
                          </w:p>
                          <w:p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(יכולת תמיכה טכנית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847140504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Word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7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636265899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Excel Windows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38" style="width:88.7pt;height:15.59pt;flip:x;mso-wrap-distance-bottom:0;mso-wrap-distance-left:0;mso-wrap-distance-right:0;mso-wrap-distance-top:0;mso-wrap-style:none;v-text-anchor:middle" arcsize="10923f" fillcolor="#15b2b2" stroked="f" strokeweight="0.75pt"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Excel Windows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2004AA"/>
    <w:rsid w:val="002173A4"/>
    <w:rsid w:val="00220A82"/>
    <w:rsid w:val="002512D0"/>
    <w:rsid w:val="0026135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11864"/>
    <w:rsid w:val="0031627A"/>
    <w:rsid w:val="00316E92"/>
    <w:rsid w:val="00340ED6"/>
    <w:rsid w:val="003463C1"/>
    <w:rsid w:val="00354405"/>
    <w:rsid w:val="0038076E"/>
    <w:rsid w:val="00384C82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504E9"/>
    <w:rsid w:val="004520C5"/>
    <w:rsid w:val="0046397B"/>
    <w:rsid w:val="00475448"/>
    <w:rsid w:val="0048422C"/>
    <w:rsid w:val="00484833"/>
    <w:rsid w:val="0049067D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D29F3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41A6D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F6503"/>
    <w:rsid w:val="00E072AF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Normal"/>
  </w:style>
  <w:style w:type="paragraph" w:customStyle="1" w:styleId="ql-align-justifyql-direction-rtl">
    <w:name w:val="ql-align-justify ql-direction-rtl"/>
    <w:basedOn w:val="Normal"/>
  </w:style>
  <w:style w:type="paragraph" w:customStyle="1" w:styleId="ql-direction-rtlql-align-right">
    <w:name w:val="ql-direction-rtl 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NRVFD" Type="http://schemas.openxmlformats.org/officeDocument/2006/relationships/image" Target="media/XCLGH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גל</Template>
  <TotalTime>112</TotalTime>
  <Pages>2</Pages>
  <Words>503</Words>
  <Characters>2620</Characters>
  <Application>Microsoft Office Word</Application>
  <DocSecurity>0</DocSecurity>
  <Lines>10</Lines>
  <Paragraphs>89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301</cp:revision>
  <dcterms:created xsi:type="dcterms:W3CDTF">2020-11-05T14:18:00Z</dcterms:created>
  <dcterms:modified xsi:type="dcterms:W3CDTF">2021-02-08T15:07:00Z</dcterms:modified>
</cp:coreProperties>
</file>