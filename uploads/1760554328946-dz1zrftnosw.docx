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7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613"/>
                    <pic:cNvPicPr/>
                  </pic:nvPicPr>
                  <pic:blipFill>
                    <a:blip xmlns:r="http://schemas.openxmlformats.org/officeDocument/2006/relationships" r:embed="rIdFYEN7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bookmarkStart w:id="0" w:name="_GoBack"/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אברהם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הרדוב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headerReference w:type="default" r:id="rId4"/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  <w:bookmarkEnd w:id="0"/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28"/>
        <w:gridCol w:w="3270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חיפה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798"/>
        <w:gridCol w:w="3400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054-3140435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D25577">
              <w:rPr>
                <w:rFonts w:ascii="Arial" w:hAnsi="Arial" w:cs="Arial"/>
                <w:color w:val="333333"/>
                <w:u w:val="single"/>
              </w:rPr>
              <w:instrText xml:space="preserve"> HYPERLINK "mailto:avraaham31@gmail.com" </w:instrTex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D25577">
              <w:rPr>
                <w:rFonts w:ascii="Arial" w:hAnsi="Arial" w:cs="Arial"/>
                <w:color w:val="333333"/>
                <w:u w:val="single"/>
              </w:rPr>
              <w:t>avraaham31@gmail.com</w: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14"/>
        <w:gridCol w:w="3284"/>
      </w:tblGrid>
      <w:tr w:rsidTr="001F64D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 w:rsidR="0093735F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1991</w:t>
            </w:r>
          </w:p>
        </w:tc>
      </w:tr>
    </w:tbl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 w:line="240" w:lineRule="auto"/>
        <w:rPr>
          <w:rFonts w:ascii="Arial" w:hAnsi="Arial" w:cs="Arial"/>
          <w:vanish/>
          <w:sz w:val="20"/>
          <w:szCs w:val="20"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0" w:type="dxa"/>
          <w:left w:w="0" w:type="dxa"/>
          <w:bottom w:w="170" w:type="dxa"/>
          <w:right w:w="0" w:type="dxa"/>
        </w:tblCellMar>
        <w:tblLook w:val="04A0"/>
      </w:tblPr>
      <w:tblGrid>
        <w:gridCol w:w="1470"/>
        <w:gridCol w:w="9636"/>
      </w:tblGrid>
      <w:tr w:rsidTr="007859E7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70" w:type="dxa"/>
            <w:left w:w="0" w:type="dxa"/>
            <w:bottom w:w="170" w:type="dxa"/>
            <w:right w:w="0" w:type="dxa"/>
          </w:tblCellMar>
          <w:tblLook w:val="04A0"/>
        </w:tblPrEx>
        <w:tc>
          <w:tcPr>
            <w:tcW w:w="1470" w:type="dxa"/>
          </w:tcPr>
          <w:p w:rsidR="007859E7" w:rsidRPr="00D25577" w:rsidP="00D972FD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32"/>
                <w:szCs w:val="32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תמצית</w:t>
            </w:r>
          </w:p>
        </w:tc>
        <w:tc>
          <w:tcPr>
            <w:tcW w:w="9636" w:type="dxa"/>
            <w:tcMar>
              <w:top w:w="227" w:type="dxa"/>
              <w:bottom w:w="227" w:type="dxa"/>
            </w:tcMar>
            <w:vAlign w:val="center"/>
          </w:tcPr>
          <w:p w:rsidRPr="00D25577" w:rsidP="003571E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רתך ארגון, </w:t>
            </w:r>
            <w:r w:rsidRPr="00D25577">
              <w:rPr>
                <w:rFonts w:ascii="Arial" w:hAnsi="Arial" w:cs="Arial"/>
                <w:color w:val="333333"/>
                <w:sz w:val="20"/>
                <w:szCs w:val="20"/>
              </w:rPr>
              <w:t>co2</w:t>
            </w: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,מסגר,עובד יצור.יודע לעבוד עם כלי עבודה. גם יכול לעבוד ב תפקידים אחרים (אש אחזקה, ו עוד ).יודע הרבה דברים. פירוק הרכבה מנעוים חשמלי .עבדתי 6 שנים תכנאי משבאות, אינסתלציה. .מרוץ. לא מפחד עבודה פיזית.לומד מהר</w:t>
            </w:r>
          </w:p>
        </w:tc>
      </w:tr>
    </w:tbl>
    <w:p w:rsidR="007859E7" w:rsidRPr="00D25577" w:rsidP="007859E7">
      <w:pPr>
        <w:spacing w:after="0"/>
        <w:rPr>
          <w:rFonts w:ascii="Arial" w:hAnsi="Arial" w:cs="Arial"/>
          <w:sz w:val="20"/>
          <w:szCs w:val="20"/>
        </w:rPr>
      </w:pPr>
      <w:r w:rsidRPr="00D25577">
        <w:rPr>
          <w:rFonts w:ascii="Arial" w:hAnsi="Arial" w:cs="Arial"/>
          <w:b/>
          <w:bCs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52310" cy="0"/>
                <wp:effectExtent l="0" t="0" r="34290" b="19050"/>
                <wp:docPr id="9" name="מחבר ישר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5231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9" o:spid="_x0000_i1026" style="mso-left-percent:-10001;mso-position-horizontal-relative:char;mso-position-vertical-relative:line;mso-top-percent:-10001;mso-wrap-style:square;visibility:visible" from="0,0" to="555.3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2024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2022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רתך, מסגר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א.ד.ט. שיפוץ הוגן בע"מ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שירות ו תחזוקה מפעלים (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</w:rPr>
              <w:t>Dabbah,Wisotsky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,ו עוד. ) בנייה מכונות מחדש. תיקונים מכונות. ריתוך ו מסגרות.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2022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2019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רתך,מסגר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עגם תשלובת מפעלים בע"מ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ריתוך ו מסגרות לפי סרטוטים. בנייה קונסטרוקציות שונות,פרויקטים שונים.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2019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2018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אש אחזקה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סליל המנוע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פירוק הרכבה מנועים ו משאבות מים. עבודה עם כילי עבודה.שירות ו תחזוקה מפעלים שונים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2017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2011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רתך,מסגר,טכנאי,מכונאי משבאות מים שמן ועוד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</w:rPr>
              <w:t xml:space="preserve">Metinvest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שירות ו תחזוקה ב מפעל מינרלים(אוקראינה),פירוק,תיקון והרכבה מנועים ומשבאות,מכונות כבדות(התחנות הגדולות).עבודה ב ריתוך ו מסגרות.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</w:rPr>
              <w:t>CO2,argon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. 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7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1E3E93" w:rsidRPr="00F242F7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2020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רתך ארגון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מכללה ריתוך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מכללה ריתוך</w:t>
            </w:r>
          </w:p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סיימתי קורס רתך ארגון. יש תעודה</w:t>
            </w:r>
          </w:p>
        </w:tc>
      </w:tr>
    </w:tbl>
    <w:p w:rsidR="005C077C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8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320592" w:rsidRPr="00F242F7" w:rsidP="00320592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5F3774" w:rsidRPr="00D25577" w:rsidP="009D2CE4">
      <w:pPr>
        <w:spacing w:after="240" w:line="240" w:lineRule="auto"/>
        <w:rPr>
          <w:rFonts w:ascii="Arial" w:hAnsi="Arial" w:cs="Arial"/>
          <w:color w:val="333333"/>
          <w:sz w:val="20"/>
          <w:szCs w:val="20"/>
          <w:rtl/>
        </w:rPr>
      </w:pPr>
      <w:r w:rsidRPr="00D25577">
        <w:rPr>
          <w:rFonts w:ascii="Arial" w:hAnsi="Arial" w:cs="Arial"/>
          <w:color w:val="333333"/>
          <w:sz w:val="20"/>
          <w:szCs w:val="20"/>
          <w:rtl/>
        </w:rPr>
        <w:t>אין מידע</w:t>
      </w:r>
    </w:p>
    <w:p w:rsidR="005F3774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10" name="מחבר ישר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0" o:spid="_x0000_i1029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אוקראינית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רוסית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עברית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טובה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אנגלית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בסיסית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30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 w:rsidR="007272F0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טכנאי,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1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טכנאי,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109329545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 xml:space="preserve">רתך ארגון , </w:t>
                            </w: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 w:val="0"/>
                              </w:rPr>
                              <w:t>co2</w:t>
                            </w: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,מסגר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2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 xml:space="preserve">רתך ארגון , </w:t>
                      </w:r>
                      <w:r w:rsidRPr="00B041D4">
                        <w:rPr>
                          <w:rFonts w:ascii="Arial" w:hAnsi="Arial" w:cs="Arial"/>
                          <w:color w:val="FFFFFF" w:themeColor="background1"/>
                          <w:rtl w:val="0"/>
                        </w:rPr>
                        <w:t>co2</w:t>
                      </w: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,מסגר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3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FYEN7L" Type="http://schemas.openxmlformats.org/officeDocument/2006/relationships/image" Target="media/K4CN3Q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אריאל</Template>
  <TotalTime>229</TotalTime>
  <Pages>1</Pages>
  <Words>166</Words>
  <Characters>917</Characters>
  <Application>Microsoft Office Word</Application>
  <DocSecurity>0</DocSecurity>
  <Lines>9</Lines>
  <Paragraphs>40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1092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