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89"/>
                    <pic:cNvPicPr/>
                  </pic:nvPicPr>
                  <pic:blipFill>
                    <a:blip xmlns:r="http://schemas.openxmlformats.org/officeDocument/2006/relationships" r:embed="rId8VVE9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זיו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גרובנר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חדרה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50"/>
        <w:gridCol w:w="3348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053-9192811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"mailto:ziv.gru@gmail.com"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ziv.gru@gmail.com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1976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מחלת פחחות וצבע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מהל מחלקת פחחות וצבע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2019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עבדתי כצבעי בחברת "עדי-קאר" בשנים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מחלקת פחחות וצבע בחברת "סקניה" משאיות בשנים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מנהל מחלקת פחחות וצבע ב"מאיר חברה למכוניות ומשאיות" בשנים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2012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</w:p>
        </w:tc>
        <w:tc>
          <w:tcPr>
            <w:tcW w:w="9636" w:type="dxa"/>
            <w:tcMar>
              <w:bottom w:w="170" w:type="dxa"/>
            </w:tcMar>
          </w:tcPr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ניסיות תעסוקתי: עבדתי כצבעי רכב במוסך מגוון חדרה בשנים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12 שנות לימוד בגרות חלקית. -פחחות ומרכב רכב -צבעות רכב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1995</w:t>
            </w:r>
          </w:p>
        </w:tc>
        <w:tc>
          <w:tcPr>
            <w:tcW w:w="8850" w:type="dxa"/>
            <w:tcMar>
              <w:bottom w:w="170" w:type="dxa"/>
            </w:tcMar>
          </w:tcPr>
          <w:p w:rsidRPr="00F521BE" w:rsidP="00267EB2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משמר הגבול.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117EA" w:rsidR="00801AE7">
        <w:rPr>
          <w:rFonts w:ascii="Arial" w:hAnsi="Arial" w:cs="Arial"/>
          <w:noProof/>
          <w:color w:val="333333"/>
          <w:sz w:val="20"/>
          <w:szCs w:val="20"/>
          <w:rtl/>
        </w:rPr>
        <w:t>אין מידע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0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Relationship Id="rId8VVE9Z" Type="http://schemas.openxmlformats.org/officeDocument/2006/relationships/image" Target="media/52SG83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85</Words>
  <Characters>452</Characters>
  <Application>Microsoft Office Word</Application>
  <DocSecurity>0</DocSecurity>
  <Lines>9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