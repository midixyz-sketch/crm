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header7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8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972"/>
                    <pic:cNvPicPr/>
                  </pic:nvPicPr>
                  <pic:blipFill>
                    <a:blip xmlns:r="http://schemas.openxmlformats.org/officeDocument/2006/relationships" r:embed="rIdATYBA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3172"/>
        <w:gridCol w:w="8508"/>
      </w:tblGrid>
      <w:tr>
        <w:tblPrEx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8" w:hRule="atLeast"/>
          <w:jc xmlns:w="http://schemas.openxmlformats.org/wordprocessingml/2006/main" w:val="center"/>
          <w:jc w:val="center"/>
        </w:trPr>
        <w:tc>
          <w:tcPr>
            <w:tcW w:type="dxa" w:w="30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/>
              <w:ind w:left="113" w:right="57"/>
              <w:jc w:val="center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noProof/>
              </w:rPr>
              <w:pict xmlns:w="http://schemas.openxmlformats.org/wordprocessingml/2006/main">
                <v:oval xmlns:o="urn:schemas-microsoft-com:office:office" xmlns:v="urn:schemas-microsoft-com:vml" id="תיבת טקסט 3" o:spid="_x0000_i1025" style="width:102.05pt;height:102.9pt;mso-wrap-distance-bottom:0;mso-wrap-distance-left:0;mso-wrap-distance-right:0;mso-wrap-distance-top:0;v-text-anchor:top" fillcolor="black" stroked="f">
                  <v:fill xmlns:r="http://schemas.openxmlformats.org/officeDocument/2006/relationships" r:id="rId1" o:title="" recolor="t" rotate="t" type="frame"/>
                  <v:shadow on="t" type="perspective" color="black" opacity="5140f" origin="0.5,-0.5" offset="-2.82pt,1.03pt" matrix="66847f,,,66847f"/>
                  <v:textbox>
                    <w:txbxContent>
                      <w:p w:rsidR="00B95E24" w:rsidRPr="00534BB9" w:rsidP="00BC04E7">
                        <w:pPr>
                          <w:rPr>
                            <w:rtl/>
                          </w:rPr>
                        </w:pPr>
                      </w:p>
                    </w:txbxContent>
                  </v:textbox>
                  <w10:anchorlock xmlns:w10="urn:schemas-microsoft-com:office:word"/>
                </v:oval>
              </w:pict>
            </w:r>
          </w:p>
        </w:tc>
        <w:tc>
          <w:tcPr>
            <w:tcW w:type="dxa" w:w="833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tabs>
                <w:tab w:pos="459" w:val="left"/>
                <w:tab w:pos="3402" w:val="right"/>
              </w:tabs>
              <w:spacing w:before="360" w:after="360" w:line="257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000000"/>
                <w:sz w:val="72"/>
                <w:szCs w:val="72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72"/>
                <w:szCs w:val="72"/>
                <w:rtl/>
              </w:rPr>
              <w:t xml:space="preserve">דמיטרי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72"/>
                <w:szCs w:val="7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72"/>
                <w:szCs w:val="72"/>
                <w:rtl/>
              </w:rPr>
              <w:t xml:space="preserve">איסטומין</w:t>
            </w:r>
          </w:p>
        </w:tc>
      </w:tr>
      <w:tr>
        <w:tblPrEx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xmlns:w="http://schemas.openxmlformats.org/wordprocessingml/2006/main" w:val="center"/>
          <w:jc w:val="center"/>
        </w:trPr>
        <w:tc>
          <w:tcPr>
            <w:tcW w:type="dxa" w:w="30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340" w:val="left" w:leader="dot"/>
                <w:tab w:pos="3402" w:val="right"/>
              </w:tabs>
              <w:spacing w:before="240" w:after="240" w:line="259" w:lineRule="auto"/>
              <w:ind w:left="113" w:right="57"/>
              <w:rPr>
                <w:rFonts w:ascii="Arial" w:eastAsia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 xml:space="preserve">פרטים אישיים</w:t>
            </w:r>
          </w:p>
          <w:p>
            <w:pPr>
              <w:tabs>
                <w:tab w:pos="340" w:val="left" w:leader="dot"/>
                <w:tab w:pos="3402" w:val="right"/>
              </w:tabs>
              <w:spacing w:line="432" w:lineRule="auto"/>
              <w:ind w:left="113" w:right="57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כתובת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: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חריש</w:t>
            </w:r>
          </w:p>
          <w:p>
            <w:pPr>
              <w:tabs>
                <w:tab w:pos="340" w:val="left" w:leader="dot"/>
                <w:tab w:pos="3402" w:val="right"/>
              </w:tabs>
              <w:spacing w:line="432" w:lineRule="auto"/>
              <w:ind w:left="113" w:right="57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דואל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: </w:t>
            </w:r>
            <w:hyperlink r:id="rId2" w:history="1">
              <w:r>
                <w:rPr>
                  <w:rFonts w:ascii="Arial" w:eastAsia="Arial" w:hAnsi="Arial" w:cs="Arial"/>
                  <w:color w:val="333333"/>
                  <w:u w:val="single"/>
                  <w:rtl w:val="0"/>
                </w:rPr>
                <w:t xml:space="preserve">ist.dm@mail.ru</w:t>
              </w:r>
            </w:hyperlink>
          </w:p>
          <w:p>
            <w:pPr>
              <w:tabs>
                <w:tab w:pos="340" w:val="left" w:leader="dot"/>
                <w:tab w:pos="3402" w:val="right"/>
              </w:tabs>
              <w:spacing w:line="432" w:lineRule="auto"/>
              <w:ind w:left="113" w:right="57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טלפון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נייד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: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050-3499662</w:t>
            </w:r>
          </w:p>
          <w:p>
            <w:pPr>
              <w:tabs>
                <w:tab w:pos="340" w:val="left" w:leader="dot"/>
                <w:tab w:pos="3402" w:val="right"/>
              </w:tabs>
              <w:spacing w:line="432" w:lineRule="auto"/>
              <w:ind w:left="113" w:right="57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שנת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לידה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: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2003</w:t>
            </w:r>
            <w:r>
              <w:rPr>
                <w:rFonts w:ascii="Arial" w:eastAsia="Arial" w:hAnsi="Arial" w:cs="Arial"/>
                <w:color w:val="333333"/>
              </w:rPr>
              <w:t xml:space="preserve"> </w:t>
            </w:r>
          </w:p>
          <w:p>
            <w:pPr>
              <w:tabs>
                <w:tab w:pos="340" w:val="left"/>
                <w:tab w:pos="3402" w:val="right"/>
              </w:tabs>
              <w:spacing w:before="360" w:after="240" w:line="259" w:lineRule="auto"/>
              <w:ind w:left="113" w:right="57"/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  <w:t xml:space="preserve">שפות</w:t>
            </w:r>
          </w:p>
          <w:p>
            <w:pPr>
              <w:spacing w:line="259" w:lineRule="auto"/>
              <w:ind w:left="113" w:right="57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 w:hint="cs"/>
                <w:color w:val="333333"/>
                <w:rtl/>
              </w:rPr>
              <w:t xml:space="preserve">אין מידע</w:t>
            </w:r>
          </w:p>
          <w:p>
            <w:pPr>
              <w:spacing w:line="259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</w:pPr>
          </w:p>
          <w:p>
            <w:pPr>
              <w:spacing w:line="259" w:lineRule="auto"/>
              <w:ind w:left="113" w:right="57"/>
              <w:rPr>
                <w:color w:val="333333"/>
                <w:rtl/>
              </w:rPr>
            </w:pPr>
          </w:p>
          <w:p>
            <w:pPr>
              <w:tabs>
                <w:tab w:pos="340" w:val="left"/>
                <w:tab w:pos="3402" w:val="right"/>
              </w:tabs>
              <w:spacing w:before="360" w:after="240" w:line="259" w:lineRule="auto"/>
              <w:ind w:left="113" w:right="57"/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  <w:t xml:space="preserve">כישורים</w:t>
            </w:r>
          </w:p>
          <w:p>
            <w:pPr>
              <w:spacing w:before="80" w:after="80" w:line="360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רוסית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80" w:after="80" w:line="360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אנגלית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80" w:after="80" w:line="360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יודע </w:t>
            </w:r>
            <w:r>
              <w:rPr>
                <w:rFonts w:ascii="Arial" w:eastAsia="Arial" w:hAnsi="Arial" w:cs="Arial"/>
                <w:color w:val="333333"/>
                <w:rtl w:val="0"/>
              </w:rPr>
              <w:t xml:space="preserve">c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++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/>
              <w:ind w:left="113" w:right="57"/>
              <w:rPr>
                <w:rtl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קוריאנית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833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before="240" w:after="240"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 xml:space="preserve">תמצית</w:t>
            </w:r>
          </w:p>
          <w:p>
            <w:pPr>
              <w:pStyle w:val="ql-align-right"/>
              <w:tabs>
                <w:tab w:pos="459" w:val="left"/>
                <w:tab w:pos="3402" w:val="right"/>
              </w:tabs>
              <w:spacing w:line="259" w:lineRule="auto"/>
              <w:ind w:left="567" w:right="113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אני בן אדם עם אנרגיה חזקה, תמיד הייתי מוסיף סביבה חיובי לצוות שעבדתי בה, בקל יוצא לקשר עם אנשים ואוהב ללמוד דברים חדשים.</w:t>
            </w:r>
          </w:p>
          <w:p>
            <w:pPr>
              <w:pStyle w:val="ql-align-right"/>
              <w:tabs>
                <w:tab w:pos="459" w:val="left"/>
                <w:tab w:pos="3402" w:val="right"/>
              </w:tabs>
              <w:spacing w:line="259" w:lineRule="auto"/>
              <w:ind w:left="567" w:right="113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רוצה להגיע למקומות גבוהיום! </w:t>
            </w:r>
          </w:p>
          <w:p>
            <w:pPr>
              <w:tabs>
                <w:tab w:pos="459" w:val="left"/>
                <w:tab w:pos="3402" w:val="right"/>
              </w:tabs>
              <w:spacing w:line="259" w:lineRule="auto"/>
              <w:ind w:left="567" w:right="113"/>
              <w:contextualSpacing/>
              <w:rPr>
                <w:rFonts w:ascii="Arial" w:eastAsia="Arial" w:hAnsi="Arial" w:cs="Arial"/>
                <w:color w:val="333333"/>
                <w:rtl/>
              </w:rPr>
            </w:pPr>
          </w:p>
          <w:p>
            <w:pPr>
              <w:tabs>
                <w:tab w:pos="459" w:val="left"/>
                <w:tab w:pos="3402" w:val="right"/>
              </w:tabs>
              <w:spacing w:before="240" w:after="240" w:line="259" w:lineRule="auto"/>
              <w:ind w:left="567" w:right="113"/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  <w:t xml:space="preserve">ניסיון תעסוקתי</w:t>
            </w:r>
          </w:p>
          <w:p>
            <w:pPr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</w:rPr>
              <w:t xml:space="preserve">2024</w:t>
            </w:r>
            <w:r>
              <w:rPr>
                <w:rFonts w:ascii="Arial" w:eastAsia="Arial" w:hAnsi="Arial" w:cs="Arial"/>
                <w:noProof/>
                <w:color w:val="666666"/>
              </w:rPr>
              <w:t xml:space="preserve">-</w:t>
            </w:r>
            <w:r>
              <w:rPr>
                <w:rFonts w:ascii="Arial" w:eastAsia="Arial" w:hAnsi="Arial" w:cs="Arial"/>
                <w:noProof/>
                <w:color w:val="666666"/>
              </w:rPr>
              <w:t xml:space="preserve">2023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2" w:name="_GoBack"/>
            <w:bookmarkEnd w:id="2"/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מכירות מגזר תעשייתי</w:t>
            </w:r>
          </w:p>
          <w:p>
            <w:pPr>
              <w:tabs>
                <w:tab w:pos="459" w:val="right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noProof/>
                <w:color w:val="666666"/>
                <w:rtl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>
                  <wp:extent cx="115200" cy="115200"/>
                  <wp:effectExtent xmlns:wp="http://schemas.openxmlformats.org/drawingml/2006/wordprocessingDrawing" l="0" t="0" r="0" b="0"/>
                  <wp:docPr id="1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 w:hint="cs"/>
                <w:rtl/>
              </w:rPr>
              <w:t xml:space="preserve">   </w:t>
            </w:r>
            <w:r>
              <w:rPr>
                <w:rFonts w:ascii="Arial" w:eastAsia="Arial" w:hAnsi="Arial" w:cs="Arial"/>
                <w:noProof/>
                <w:color w:val="666666"/>
              </w:rPr>
              <w:t xml:space="preserve">skillbox</w:t>
            </w: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עבד במחלקת המכירות, התקשר בקביעות עם קונים פוטנציאליים ועזר להם להחליט שהם צריכים את המוצרים שלנו</w:t>
            </w:r>
          </w:p>
          <w:p>
            <w:pPr>
              <w:pStyle w:val="ql-align-right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</w:p>
          <w:p>
            <w:pPr>
              <w:pStyle w:val="ListParagraph"/>
              <w:keepNext/>
              <w:keepLines/>
              <w:tabs>
                <w:tab w:pos="459" w:val="right"/>
              </w:tabs>
              <w:spacing w:before="240" w:after="240" w:line="259" w:lineRule="auto"/>
              <w:ind w:left="567" w:right="113"/>
              <w:contextualSpacing/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  <w:t xml:space="preserve">השכלה</w:t>
            </w:r>
          </w:p>
          <w:p>
            <w:pPr>
              <w:tabs>
                <w:tab w:pos="459" w:val="left"/>
                <w:tab w:pos="902" w:val="left"/>
              </w:tabs>
              <w:spacing w:line="259" w:lineRule="auto"/>
              <w:ind w:left="567" w:right="113"/>
              <w:contextualSpacing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אין מידע</w:t>
            </w:r>
          </w:p>
          <w:p>
            <w:pPr>
              <w:pStyle w:val="ListParagraph"/>
              <w:keepNext/>
              <w:keepLines/>
              <w:tabs>
                <w:tab w:pos="459" w:val="left"/>
                <w:tab w:pos="742" w:val="right"/>
              </w:tabs>
              <w:spacing w:before="240" w:after="240" w:line="259" w:lineRule="auto"/>
              <w:ind w:left="567" w:right="113"/>
              <w:contextualSpacing/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C7994E"/>
                <w:sz w:val="32"/>
                <w:szCs w:val="32"/>
                <w:rtl/>
              </w:rPr>
              <w:t xml:space="preserve">שירות צבאי</w:t>
            </w:r>
          </w:p>
          <w:p>
            <w:pPr>
              <w:spacing w:line="259" w:lineRule="auto"/>
              <w:ind w:left="567" w:right="113"/>
              <w:rPr>
                <w:rtl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אין מידע</w:t>
            </w:r>
          </w:p>
        </w:tc>
      </w:tr>
    </w:tbl>
    <w:p>
      <w:pPr>
        <w:spacing/>
        <w:rPr>
          <w:vanish/>
        </w:rPr>
      </w:pPr>
    </w:p>
    <w:sectPr>
      <w:headerReference w:type="first" r:id="rId5"/>
      <w:headerReference w:type="even" r:id="rId6"/>
      <w:headerReference w:type="default" r:id="rId7"/>
      <w:type w:val="nextPage"/>
      <w:pgSz w:w="11906" w:h="16838"/>
      <w:pgMar w:top="284" w:right="113" w:bottom="284" w:left="113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8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15:chartTrackingRefBased xmlns:w15="http://schemas.microsoft.com/office/word/2012/wordml"/>
  <w15:docId xmlns:w15="http://schemas.microsoft.com/office/word/2012/wordml" w15:val="{A9497F49-F0C2-43F0-A7BB-BEC84C882DB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paragraph" w:styleId="Header">
    <w:name w:val="Header"/>
    <w:basedOn w:val="Normal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" w:customStyle="1">
    <w:name w:val="כותרת עליונה תו"/>
    <w:basedOn w:val="DefaultParagraphFont"/>
    <w:link w:val="Header"/>
    <w:rPr/>
  </w:style>
  <w:style w:type="paragraph" w:styleId="Footer">
    <w:name w:val="Footer"/>
    <w:basedOn w:val="Normal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0" w:customStyle="1">
    <w:name w:val="כותרת תחתונה תו"/>
    <w:basedOn w:val="DefaultParagraphFont"/>
    <w:link w:val="Footer"/>
    <w:rPr/>
  </w:style>
  <w:style w:type="paragraph" w:styleId="ql-align-right" w:customStyle="1">
    <w:name w:val="ql-align-right"/>
    <w:basedOn w:val="Normal"/>
    <w:next w:val="Normal"/>
    <w:pPr>
      <w:spacing/>
    </w:pPr>
    <w:rPr/>
  </w:style>
</w:styles>
</file>

<file path=word/_rels/document.xml.rels>&#65279;<?xml version="1.0" encoding="utf-8" standalone="yes"?><Relationships xmlns="http://schemas.openxmlformats.org/package/2006/relationships"><Relationship Id="rId14" Type="http://schemas.openxmlformats.org/officeDocument/2006/relationships/styles" Target="styles.xml" /><Relationship Id="rId15" Type="http://schemas.openxmlformats.org/officeDocument/2006/relationships/settings" Target="settings.xml" /><Relationship Id="rId16" Type="http://schemas.openxmlformats.org/officeDocument/2006/relationships/numbering" Target="numbering.xml" /><Relationship Id="rId6" Type="http://schemas.openxmlformats.org/officeDocument/2006/relationships/header" Target="header6.xml" /><Relationship Id="rId5" Type="http://schemas.openxmlformats.org/officeDocument/2006/relationships/header" Target="header5.xml" /><Relationship Id="rId7" Type="http://schemas.openxmlformats.org/officeDocument/2006/relationships/header" Target="header7.xml" /><Relationship Id="rId17" Type="http://schemas.openxmlformats.org/officeDocument/2006/relationships/fontTable" Target="fontTable.xml" /><Relationship Id="rId18" Type="http://schemas.openxmlformats.org/officeDocument/2006/relationships/theme" Target="theme/theme1.xml" /><Relationship Id="rId1" Type="http://schemas.openxmlformats.org/officeDocument/2006/relationships/image" Target="media/image1.jpeg" /><Relationship Id="rId4" Type="http://schemas.openxmlformats.org/officeDocument/2006/relationships/image" Target="media/image4.jpeg" /><Relationship Id="rId2" Type="http://schemas.openxmlformats.org/officeDocument/2006/relationships/hyperlink" Target="mailto:ist.dm@mail.ru" TargetMode="External" /><Relationship Id="rIdATYBAR" Type="http://schemas.openxmlformats.org/officeDocument/2006/relationships/image" Target="media/8Q9HZH.jpg"/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מאיה</Template>
  <TotalTime>45</TotalTime>
  <Pages>1</Pages>
  <Words>76</Words>
  <Characters>387</Characters>
  <Application>Microsoft Office Word</Application>
  <DocSecurity>0</DocSecurity>
  <Lines>10</Lines>
  <Paragraphs>24</Paragraphs>
  <Manager>AllJobs</Manager>
  <Company>AllJobs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103</cp:revision>
  <dcterms:created xsi:type="dcterms:W3CDTF">2021-02-04T09:43:00Z</dcterms:created>
  <dcterms:modified xsi:type="dcterms:W3CDTF">2021-02-09T13:15:00Z</dcterms:modified>
</cp:coreProperties>
</file>