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2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051"/>
                    <pic:cNvPicPr/>
                  </pic:nvPicPr>
                  <pic:blipFill>
                    <a:blip xmlns:r="http://schemas.openxmlformats.org/officeDocument/2006/relationships" r:embed="rId5CTB2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29F8" w:rsidRPr="00EA1926" w:rsidP="00683E27" w14:paraId="25353AC8" w14:textId="50995FAB">
      <w:pPr>
        <w:pStyle w:val="Title"/>
        <w:pBdr>
          <w:bottom w:val="single" w:sz="12" w:space="0" w:color="3494BA" w:themeColor="accent1"/>
        </w:pBdr>
        <w:bidi/>
        <w:jc w:val="center"/>
        <w:rPr>
          <w:rFonts w:ascii="Calibri" w:hAnsi="Calibri" w:cs="Calibri"/>
          <w:noProof/>
          <w:rtl/>
          <w:lang w:bidi="he-IL"/>
        </w:rPr>
      </w:pPr>
      <w:r w:rsidRPr="00EA1926">
        <w:rPr>
          <w:rFonts w:ascii="Calibri" w:hAnsi="Calibri" w:cs="Calibri"/>
          <w:noProof/>
          <w:rtl/>
          <w:lang w:bidi="he-IL"/>
        </w:rPr>
        <w:t xml:space="preserve"> </w:t>
      </w:r>
    </w:p>
    <w:p w:rsidR="00D429F8" w:rsidRPr="00EA1926" w:rsidP="000641F0" w14:paraId="3A2D5F49" w14:textId="77777777">
      <w:pPr>
        <w:pStyle w:val="Title"/>
        <w:pBdr>
          <w:bottom w:val="single" w:sz="12" w:space="0" w:color="3494BA" w:themeColor="accent1"/>
        </w:pBdr>
        <w:bidi/>
        <w:rPr>
          <w:rFonts w:ascii="Calibri" w:hAnsi="Calibri" w:cs="Calibri"/>
          <w:noProof/>
          <w:color w:val="000000" w:themeColor="text1"/>
          <w:sz w:val="20"/>
          <w:szCs w:val="20"/>
          <w:rtl/>
          <w:lang w:bidi="he-IL"/>
        </w:rPr>
      </w:pPr>
      <w:r w:rsidRPr="00EA1926">
        <w:rPr>
          <w:rFonts w:ascii="Calibri" w:hAnsi="Calibri" w:cs="Calibri"/>
          <w:noProof/>
          <w:color w:val="000000" w:themeColor="text1"/>
          <w:sz w:val="20"/>
          <w:szCs w:val="20"/>
          <w:rtl/>
          <w:lang w:bidi="he-IL"/>
        </w:rPr>
        <w:t/>
      </w:r>
    </w:p>
    <w:p w:rsidR="00816216" w:rsidRPr="00EA1926" w:rsidP="00D429F8" w14:paraId="3070C660" w14:textId="468164CA">
      <w:pPr>
        <w:pStyle w:val="Title"/>
        <w:pBdr>
          <w:bottom w:val="single" w:sz="12" w:space="0" w:color="3494BA" w:themeColor="accent1"/>
        </w:pBdr>
        <w:bidi/>
        <w:jc w:val="center"/>
        <w:rPr>
          <w:rFonts w:ascii="Calibri" w:hAnsi="Calibri" w:cs="Calibri"/>
          <w:b/>
          <w:bCs/>
          <w:sz w:val="48"/>
          <w:szCs w:val="48"/>
          <w:lang w:bidi="he-IL"/>
        </w:rPr>
      </w:pPr>
      <w:r>
        <w:rPr>
          <w:rFonts w:ascii="Calibri" w:hAnsi="Calibri" w:cs="Calibri" w:hint="cs"/>
          <w:b/>
          <w:bCs/>
          <w:sz w:val="44"/>
          <w:szCs w:val="44"/>
          <w:rtl/>
          <w:lang w:bidi="he-IL"/>
        </w:rPr>
        <w:t>אסתר כהן</w:t>
      </w:r>
      <w:r w:rsidRPr="00EA1926" w:rsidR="00F239D1">
        <w:rPr>
          <w:rFonts w:ascii="Calibri" w:hAnsi="Calibri" w:cs="Calibri"/>
          <w:b/>
          <w:bCs/>
          <w:sz w:val="44"/>
          <w:szCs w:val="44"/>
          <w:rtl/>
          <w:lang w:bidi="he-IL"/>
        </w:rPr>
        <w:t xml:space="preserve"> – מפתחת </w:t>
      </w:r>
      <w:r w:rsidRPr="00EA1926" w:rsidR="00F239D1">
        <w:rPr>
          <w:rFonts w:ascii="Calibri" w:hAnsi="Calibri" w:cs="Calibri"/>
          <w:b/>
          <w:bCs/>
          <w:sz w:val="44"/>
          <w:szCs w:val="44"/>
          <w:lang w:bidi="he-IL"/>
        </w:rPr>
        <w:t>Full Stack</w:t>
      </w:r>
    </w:p>
    <w:p w:rsidR="00141A4C" w:rsidRPr="00B00E81" w:rsidP="00A86B4B" w14:paraId="71770B64" w14:textId="155C3C73">
      <w:pPr>
        <w:bidi/>
        <w:jc w:val="center"/>
        <w:rPr>
          <w:rFonts w:ascii="Calibri" w:hAnsi="Calibri" w:cs="Calibri"/>
          <w:color w:val="276E8B"/>
          <w:rtl/>
          <w:lang w:bidi="he-IL"/>
        </w:rPr>
      </w:pPr>
      <w:r>
        <w:rPr>
          <w:rStyle w:val="Hyperlink"/>
          <w:rFonts w:ascii="Calibri" w:hAnsi="Calibri" w:cs="Calibri" w:hint="cs"/>
          <w:u w:val="none"/>
          <w:rtl/>
          <w:lang w:bidi="he-IL"/>
        </w:rPr>
        <w:t>053-3184681</w:t>
      </w:r>
      <w:r w:rsidRPr="00EA1926" w:rsidR="007F58E7">
        <w:rPr>
          <w:rStyle w:val="Hyperlink"/>
          <w:rFonts w:ascii="Calibri" w:hAnsi="Calibri" w:cs="Calibri"/>
          <w:u w:val="none"/>
          <w:rtl/>
          <w:lang w:bidi="he-IL"/>
        </w:rPr>
        <w:t xml:space="preserve"> </w:t>
      </w:r>
      <w:r w:rsidRPr="00EA1926">
        <w:rPr>
          <w:rStyle w:val="Hyperlink"/>
          <w:rFonts w:ascii="Calibri" w:hAnsi="Calibri" w:cs="Calibri"/>
          <w:b/>
          <w:bCs/>
          <w:u w:val="none"/>
          <w:rtl/>
        </w:rPr>
        <w:t>|</w:t>
      </w:r>
      <w:r w:rsidRPr="00EA1926">
        <w:rPr>
          <w:rFonts w:ascii="Calibri" w:hAnsi="Calibri" w:cs="Calibri"/>
          <w:b/>
          <w:bCs/>
          <w:rtl/>
          <w:lang w:eastAsia="he" w:bidi="he-IL"/>
        </w:rPr>
        <w:t> </w:t>
      </w:r>
      <w:r>
        <w:fldChar w:fldCharType="begin"/>
      </w:r>
      <w:r>
        <w:instrText xml:space="preserve"> HYPERLINK "mailto:ec0533184681@gmail.com" </w:instrText>
      </w:r>
      <w:r>
        <w:fldChar w:fldCharType="separate"/>
      </w:r>
      <w:r w:rsidRPr="0017267F" w:rsidR="007E15F1">
        <w:rPr>
          <w:rStyle w:val="Hyperlink"/>
          <w:rFonts w:ascii="Calibri" w:hAnsi="Calibri" w:cs="Calibri"/>
        </w:rPr>
        <w:t>ec0533184681@gmail.com</w:t>
      </w:r>
      <w:r>
        <w:fldChar w:fldCharType="end"/>
      </w:r>
    </w:p>
    <w:p w:rsidR="00145244" w:rsidP="00F239D1" w14:paraId="5FB35F9B" w14:textId="77777777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</w:p>
    <w:p w:rsidR="00F239D1" w:rsidRPr="00145244" w:rsidP="00145244" w14:paraId="2133AC90" w14:textId="7400D9E0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מפתחת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Full Stack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בעלת ניסיון אינטנסיבי </w:t>
      </w:r>
      <w:r w:rsidRPr="00145244" w:rsidR="00B854CF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בפיתוח מערכות שונות בסביבת </w:t>
      </w:r>
      <w:r w:rsidRPr="00145244" w:rsidR="00B854CF">
        <w:rPr>
          <w:rFonts w:ascii="Calibri" w:hAnsi="Calibri" w:cs="Calibri"/>
          <w:color w:val="262626" w:themeColor="text1" w:themeTint="D9"/>
          <w:lang w:bidi="he-IL"/>
        </w:rPr>
        <w:t>Web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.</w:t>
      </w:r>
    </w:p>
    <w:p w:rsidR="00D0659C" w:rsidRPr="00145244" w:rsidP="00B86ABD" w14:paraId="219663A5" w14:textId="46F0A3C4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חזקה בחשיבה מעמיקה והבנת תהליכים מקצה לקצה</w:t>
      </w:r>
      <w:r w:rsidRPr="00145244" w:rsidR="00520E5D">
        <w:rPr>
          <w:rFonts w:ascii="Calibri" w:hAnsi="Calibri" w:cs="Calibri" w:hint="cs"/>
          <w:color w:val="262626" w:themeColor="text1" w:themeTint="D9"/>
          <w:rtl/>
          <w:lang w:bidi="he-IL"/>
        </w:rPr>
        <w:t>. מבצעת פרויקטים בשלמות תוך ירידה לפרטים קטנים,</w:t>
      </w:r>
    </w:p>
    <w:p w:rsidR="00520E5D" w:rsidRPr="00145244" w:rsidP="00520E5D" w14:paraId="18C7610F" w14:textId="4858B0FB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עבודה מדויקת וזריזה.</w:t>
      </w:r>
    </w:p>
    <w:p w:rsidR="00AB5B3F" w:rsidRPr="00145244" w:rsidP="00AB5B3F" w14:paraId="20B6366D" w14:textId="52B01DC1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מביאה איתי יכולת אוטודידקטית בולטת ותשוקה לאתגרי ידע ופיתו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ח, יסודית ובעלת קליטה מהירה.</w:t>
      </w:r>
    </w:p>
    <w:p w:rsidR="00AB5B3F" w:rsidRPr="00AB5B3F" w:rsidP="00AB5B3F" w14:paraId="4972454A" w14:textId="35FA3BF8">
      <w:pPr>
        <w:bidi/>
        <w:spacing w:after="120"/>
        <w:rPr>
          <w:rFonts w:asciiTheme="majorHAnsi" w:hAnsiTheme="majorHAnsi" w:cs="Arial"/>
          <w:b/>
          <w:bCs/>
          <w:color w:val="276E8B" w:themeColor="accent1" w:themeShade="BF"/>
          <w:sz w:val="24"/>
          <w:szCs w:val="24"/>
          <w:rtl/>
          <w:lang w:bidi="he-IL"/>
        </w:rPr>
      </w:pPr>
      <w:r w:rsidRPr="00AB5B3F">
        <w:rPr>
          <w:rFonts w:ascii="Calibri" w:hAnsi="Calibri" w:cs="Calibri" w:hint="cs"/>
          <w:b/>
          <w:bCs/>
          <w:color w:val="276E8B" w:themeColor="accent1" w:themeShade="BF"/>
          <w:rtl/>
          <w:lang w:bidi="he-IL"/>
        </w:rPr>
        <w:t>אוהבת להפוך אתגר לחוויה ורעיון למציאות, בעלת מוטיבציה ונכונות להשקעה מרובה.</w:t>
      </w:r>
    </w:p>
    <w:p w:rsidR="00145244" w:rsidRPr="00145244" w:rsidP="00145244" w14:paraId="7D38784B" w14:textId="13F44508">
      <w:pPr>
        <w:bidi/>
        <w:spacing w:after="12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מחפשת תפקיד פיתוח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Full Stack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טכנולוגי ומעניין שבו אוכל לממש את יכולותיי ולתרום ליעדי החברה.</w:t>
      </w:r>
      <w:r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 </w:t>
      </w:r>
      <w:r>
        <w:rPr>
          <w:rFonts w:ascii="Calibri" w:hAnsi="Calibri" w:cs="Calibri"/>
          <w:color w:val="262626" w:themeColor="text1" w:themeTint="D9"/>
          <w:rtl/>
          <w:lang w:bidi="he-IL"/>
        </w:rPr>
        <w:tab/>
      </w:r>
      <w:r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                                                                        </w:t>
      </w:r>
    </w:p>
    <w:p w:rsidR="00C64AC5" w:rsidRPr="00EA1926" w:rsidP="00145244" w14:paraId="28D638A0" w14:textId="1B23941C">
      <w:pPr>
        <w:pStyle w:val="Heading1"/>
        <w:bidi/>
        <w:spacing w:before="120"/>
        <w:contextualSpacing w:val="0"/>
        <w:rPr>
          <w:rFonts w:ascii="Calibri" w:hAnsi="Calibri" w:cs="Calibri"/>
          <w:rtl/>
          <w:lang w:bidi="he-IL"/>
        </w:rPr>
      </w:pPr>
      <w:r w:rsidRPr="00EA1926">
        <w:rPr>
          <w:rFonts w:ascii="Calibri" w:hAnsi="Calibri" w:cs="Calibri"/>
          <w:rtl/>
          <w:lang w:bidi="he-IL"/>
        </w:rPr>
        <w:t>ידע מקצועי</w:t>
      </w:r>
    </w:p>
    <w:p w:rsidR="00C64AC5" w:rsidRPr="00145244" w:rsidP="00C64AC5" w14:paraId="3D4729F1" w14:textId="0E87D57B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>צד שרת: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Java (SE , EE), C# .Net Core, Python</w:t>
      </w:r>
      <w:r w:rsidRPr="00145244" w:rsidR="009F0A58">
        <w:rPr>
          <w:rFonts w:ascii="Calibri" w:hAnsi="Calibri" w:cs="Calibri"/>
          <w:color w:val="262626" w:themeColor="text1" w:themeTint="D9"/>
          <w:lang w:bidi="he-IL"/>
        </w:rPr>
        <w:t>,</w:t>
      </w:r>
      <w:r w:rsidRPr="00145244" w:rsidR="007E15F1">
        <w:rPr>
          <w:rFonts w:ascii="Calibri" w:hAnsi="Calibri" w:cs="Calibri"/>
          <w:color w:val="262626" w:themeColor="text1" w:themeTint="D9"/>
          <w:lang w:bidi="he-IL"/>
        </w:rPr>
        <w:t xml:space="preserve"> </w:t>
      </w:r>
      <w:r w:rsidRPr="00145244" w:rsidR="009F0A58">
        <w:rPr>
          <w:rFonts w:ascii="Calibri" w:hAnsi="Calibri" w:cs="Calibri"/>
          <w:color w:val="262626" w:themeColor="text1" w:themeTint="D9"/>
          <w:lang w:bidi="he-IL"/>
        </w:rPr>
        <w:t>C++</w:t>
      </w:r>
      <w:r w:rsidRPr="00145244" w:rsidR="00B00E81">
        <w:rPr>
          <w:rFonts w:ascii="Calibri" w:hAnsi="Calibri" w:cs="Calibri"/>
          <w:color w:val="262626" w:themeColor="text1" w:themeTint="D9"/>
          <w:lang w:bidi="he-IL"/>
        </w:rPr>
        <w:t xml:space="preserve"> </w:t>
      </w:r>
    </w:p>
    <w:p w:rsidR="00C64AC5" w:rsidRPr="00145244" w:rsidP="00C64AC5" w14:paraId="6E20D7E4" w14:textId="32C377C4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>צד לקוח</w:t>
      </w:r>
      <w:r w:rsidRPr="00145244">
        <w:rPr>
          <w:rFonts w:ascii="Calibri" w:hAnsi="Calibri" w:cs="Calibri"/>
          <w:b/>
          <w:bCs/>
          <w:color w:val="262626" w:themeColor="text1" w:themeTint="D9"/>
          <w:lang w:bidi="he-IL"/>
        </w:rPr>
        <w:t>: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React, Angular, HTML5, CSS, JavaScript</w:t>
      </w:r>
      <w:r w:rsidRPr="00145244" w:rsidR="00B00E81">
        <w:rPr>
          <w:rFonts w:ascii="Calibri" w:hAnsi="Calibri" w:cs="Calibri"/>
          <w:color w:val="262626" w:themeColor="text1" w:themeTint="D9"/>
          <w:lang w:bidi="he-IL"/>
        </w:rPr>
        <w:t xml:space="preserve"> </w:t>
      </w:r>
    </w:p>
    <w:p w:rsidR="00C64AC5" w:rsidRPr="00145244" w:rsidP="00C64AC5" w14:paraId="7D0741C2" w14:textId="77777777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>מסדי נתונים: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T-SQL, SQL server, MongoDB</w:t>
      </w:r>
    </w:p>
    <w:p w:rsidR="00C64AC5" w:rsidRPr="00145244" w:rsidP="00C64AC5" w14:paraId="45A367E9" w14:textId="62DFDEC8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 xml:space="preserve">כלים וטכנולוגיות: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 xml:space="preserve"> OOP, Design Patterns</w:t>
      </w:r>
      <w:r w:rsidRPr="00145244" w:rsidR="009F0A58">
        <w:rPr>
          <w:rFonts w:ascii="Calibri" w:hAnsi="Calibri" w:cs="Calibri"/>
          <w:color w:val="262626" w:themeColor="text1" w:themeTint="D9"/>
          <w:lang w:bidi="he-IL"/>
        </w:rPr>
        <w:t xml:space="preserve"> ,Hibernate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,Core, git, Web API</w:t>
      </w:r>
    </w:p>
    <w:p w:rsidR="009F0A58" w:rsidRPr="00145244" w:rsidP="009F0A58" w14:paraId="41728E60" w14:textId="6F07A37A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 w:hint="cs"/>
          <w:b/>
          <w:bCs/>
          <w:color w:val="262626" w:themeColor="text1" w:themeTint="D9"/>
          <w:rtl/>
          <w:lang w:bidi="he-IL"/>
        </w:rPr>
        <w:t>קורסים מיוחדים: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מערכות הפעלה,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QA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, מבני נתונים, מערכות ספרתיות, אלגברה לינארית ובוליאנית, סטטיסטיקה.</w:t>
      </w:r>
    </w:p>
    <w:p w:rsidR="003779BA" w:rsidRPr="00145244" w:rsidP="003779BA" w14:paraId="13176035" w14:textId="0C159106">
      <w:pPr>
        <w:bidi/>
        <w:spacing w:after="20"/>
        <w:ind w:left="850" w:hanging="756"/>
        <w:rPr>
          <w:rFonts w:ascii="Calibri" w:hAnsi="Calibri" w:cs="Calibri"/>
          <w:color w:val="262626" w:themeColor="text1" w:themeTint="D9"/>
          <w:lang w:bidi="he-IL"/>
        </w:rPr>
      </w:pPr>
      <w:r w:rsidRPr="00145244">
        <w:rPr>
          <w:rFonts w:ascii="Calibri" w:hAnsi="Calibri" w:cs="Calibri" w:hint="cs"/>
          <w:b/>
          <w:bCs/>
          <w:color w:val="262626" w:themeColor="text1" w:themeTint="D9"/>
          <w:rtl/>
          <w:lang w:bidi="he-IL"/>
        </w:rPr>
        <w:t>סביבות עבודה: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PyCharm, Eclipse, Visual Studio Code, Visual Studio, NetBeans,</w:t>
      </w:r>
      <w:r w:rsidRPr="00145244" w:rsidR="007E15F1">
        <w:rPr>
          <w:rFonts w:ascii="Calibri" w:hAnsi="Calibri" w:cs="Calibri"/>
          <w:color w:val="262626" w:themeColor="text1" w:themeTint="D9"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 xml:space="preserve">IntelliJ </w:t>
      </w:r>
    </w:p>
    <w:sdt>
      <w:sdtPr>
        <w:rPr>
          <w:rFonts w:ascii="Calibri" w:hAnsi="Calibri" w:cs="Calibri"/>
          <w:rtl/>
        </w:rPr>
        <w:alias w:val="השכלה:"/>
        <w:tag w:val="השכלה:"/>
        <w:id w:val="163528865"/>
        <w:placeholder>
          <w:docPart w:val="F24F9A2456ED4240BA83ADE2DF1D93C4"/>
        </w:placeholder>
        <w:showingPlcHdr/>
        <w:richText/>
        <w:temporary/>
        <w15:appearance w15:val="hidden"/>
      </w:sdtPr>
      <w:sdtContent>
        <w:p w:rsidR="00423E37" w:rsidRPr="00EA1926" w:rsidP="00A4066D" w14:paraId="52CD8EFF" w14:textId="77777777">
          <w:pPr>
            <w:pStyle w:val="Heading1"/>
            <w:bidi/>
            <w:spacing w:before="120"/>
            <w:contextualSpacing w:val="0"/>
            <w:rPr>
              <w:rFonts w:ascii="Calibri" w:hAnsi="Calibri" w:cs="Calibri"/>
              <w:lang w:bidi="he-IL"/>
            </w:rPr>
          </w:pPr>
          <w:r w:rsidRPr="00EA1926">
            <w:rPr>
              <w:rFonts w:ascii="Calibri" w:hAnsi="Calibri" w:cs="Calibri"/>
              <w:rtl/>
              <w:lang w:bidi="he-IL"/>
            </w:rPr>
            <w:t>השכלה</w:t>
          </w:r>
        </w:p>
      </w:sdtContent>
    </w:sdt>
    <w:p w:rsidR="003779BA" w:rsidRPr="00145244" w:rsidP="003779BA" w14:paraId="1F70D8B5" w14:textId="7DF8D9F8">
      <w:pPr>
        <w:pStyle w:val="Heading2"/>
        <w:bidi/>
        <w:spacing w:after="0" w:line="360" w:lineRule="auto"/>
        <w:rPr>
          <w:rFonts w:ascii="Calibri" w:hAnsi="Calibri" w:cs="Calibri"/>
          <w:sz w:val="22"/>
          <w:szCs w:val="22"/>
          <w:rtl/>
          <w:lang w:eastAsia="he" w:bidi="he-IL"/>
        </w:rPr>
      </w:pP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2021-202</w:t>
      </w:r>
      <w:r w:rsidR="00006B22">
        <w:rPr>
          <w:rFonts w:ascii="Calibri" w:hAnsi="Calibri" w:cs="Calibri" w:hint="cs"/>
          <w:sz w:val="22"/>
          <w:szCs w:val="22"/>
          <w:rtl/>
          <w:lang w:eastAsia="he" w:bidi="he-IL"/>
        </w:rPr>
        <w:t>4</w:t>
      </w: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 xml:space="preserve"> </w:t>
      </w:r>
      <w:r w:rsidRPr="00145244" w:rsidR="00A86B4B">
        <w:rPr>
          <w:rFonts w:ascii="Calibri" w:hAnsi="Calibri" w:cs="Calibri"/>
          <w:sz w:val="22"/>
          <w:szCs w:val="22"/>
          <w:rtl/>
          <w:lang w:eastAsia="he" w:bidi="he-IL"/>
        </w:rPr>
        <w:t>| לימודי הנדסת תוכנה מטעם מה"ט</w:t>
      </w:r>
      <w:r w:rsidRPr="00145244" w:rsidR="00585C51">
        <w:rPr>
          <w:rFonts w:ascii="Calibri" w:hAnsi="Calibri" w:cs="Calibri"/>
          <w:sz w:val="22"/>
          <w:szCs w:val="22"/>
          <w:rtl/>
          <w:lang w:eastAsia="he" w:bidi="he-IL"/>
        </w:rPr>
        <w:t>.</w:t>
      </w:r>
    </w:p>
    <w:p w:rsidR="003779BA" w:rsidRPr="00145244" w:rsidP="004A14BA" w14:paraId="18AD5346" w14:textId="2A76FBED">
      <w:pPr>
        <w:bidi/>
        <w:spacing w:after="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לימודי תעודת הנדסאי תוכנה, הקורסים עברו </w:t>
      </w:r>
      <w:r w:rsidRPr="00145244" w:rsidR="007E15F1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בהצטיינות 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עם ממוצע ציונים גבוה מאוד</w:t>
      </w:r>
      <w:r w:rsidRPr="00145244" w:rsidR="007E15F1">
        <w:rPr>
          <w:rFonts w:ascii="Calibri" w:hAnsi="Calibri" w:cs="Calibri" w:hint="cs"/>
          <w:color w:val="262626" w:themeColor="text1" w:themeTint="D9"/>
          <w:rtl/>
          <w:lang w:bidi="he-IL"/>
        </w:rPr>
        <w:t>.</w:t>
      </w:r>
    </w:p>
    <w:p w:rsidR="004A14BA" w:rsidRPr="00145244" w:rsidP="003779BA" w14:paraId="4D343A42" w14:textId="1A570D7E">
      <w:pPr>
        <w:bidi/>
        <w:spacing w:after="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פרויקטים נבחרים:</w:t>
      </w:r>
    </w:p>
    <w:p w:rsidR="004A14BA" w:rsidRPr="00145244" w:rsidP="004A14BA" w14:paraId="5A6AC3BE" w14:textId="03A49B20">
      <w:pPr>
        <w:pStyle w:val="Heading2"/>
        <w:numPr>
          <w:ilvl w:val="0"/>
          <w:numId w:val="27"/>
        </w:numPr>
        <w:bidi/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</w:pPr>
      <w:r w:rsidRPr="00145244">
        <w:rPr>
          <w:rFonts w:ascii="Calibri" w:hAnsi="Calibri" w:cs="Calibri"/>
          <w:sz w:val="22"/>
          <w:szCs w:val="22"/>
          <w:lang w:bidi="he-IL"/>
        </w:rPr>
        <w:t>P</w:t>
      </w:r>
      <w:r w:rsidRPr="00145244">
        <w:rPr>
          <w:rFonts w:ascii="Calibri" w:hAnsi="Calibri" w:cs="Calibri"/>
          <w:caps w:val="0"/>
          <w:sz w:val="22"/>
          <w:szCs w:val="22"/>
          <w:lang w:bidi="he-IL"/>
        </w:rPr>
        <w:t>racticum</w:t>
      </w:r>
      <w:r w:rsidRPr="00145244">
        <w:rPr>
          <w:rFonts w:ascii="Calibri" w:hAnsi="Calibri" w:cs="Calibri"/>
          <w:sz w:val="22"/>
          <w:szCs w:val="22"/>
          <w:rtl/>
          <w:lang w:bidi="he-IL"/>
        </w:rPr>
        <w:t xml:space="preserve"> – </w:t>
      </w:r>
      <w:r w:rsidRPr="00145244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פיתוח מערכת מרכזיה פדגוגית למוסד חינוכי</w:t>
      </w:r>
    </w:p>
    <w:p w:rsidR="007E15F1" w:rsidRPr="00145244" w:rsidP="004A14BA" w14:paraId="26EFBB60" w14:textId="71B5A2BD">
      <w:pPr>
        <w:pStyle w:val="ListParagraph"/>
        <w:numPr>
          <w:ilvl w:val="1"/>
          <w:numId w:val="27"/>
        </w:numPr>
        <w:bidi/>
        <w:rPr>
          <w:rFonts w:ascii="Calibri" w:hAnsi="Calibri" w:cs="Calibri"/>
          <w:color w:val="262626" w:themeColor="text1" w:themeTint="D9"/>
          <w:lang w:bidi="he-IL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סביבת פיתוח בטכנולוגיות: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,React, .Net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 xml:space="preserve"> Core, C#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 xml:space="preserve"> , SQL Server</w:t>
      </w:r>
    </w:p>
    <w:p w:rsidR="004A14BA" w:rsidRPr="00145244" w:rsidP="007E15F1" w14:paraId="4CE43015" w14:textId="64252739">
      <w:pPr>
        <w:pStyle w:val="ListParagraph"/>
        <w:numPr>
          <w:ilvl w:val="1"/>
          <w:numId w:val="27"/>
        </w:numPr>
        <w:bidi/>
        <w:rPr>
          <w:rFonts w:ascii="Calibri" w:hAnsi="Calibri" w:cs="Calibri"/>
          <w:color w:val="262626" w:themeColor="text1" w:themeTint="D9"/>
          <w:lang w:bidi="he-IL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שימוש בפקדים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MUI, PrimeReact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.</w:t>
      </w:r>
    </w:p>
    <w:p w:rsidR="004A14BA" w:rsidRPr="00145244" w:rsidP="004A14BA" w14:paraId="4DC3FE2B" w14:textId="33234E33">
      <w:pPr>
        <w:pStyle w:val="ListParagraph"/>
        <w:numPr>
          <w:ilvl w:val="1"/>
          <w:numId w:val="27"/>
        </w:numPr>
        <w:bidi/>
        <w:spacing w:after="0"/>
        <w:rPr>
          <w:rFonts w:ascii="Calibri" w:hAnsi="Calibri" w:cs="Calibri"/>
          <w:color w:val="262626" w:themeColor="text1" w:themeTint="D9"/>
          <w:lang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המערכת מנוהלת ע"י שרת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 xml:space="preserve"> Azure Devops, 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ניהול גרסאות ע"י 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Git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.</w:t>
      </w:r>
    </w:p>
    <w:p w:rsidR="004A14BA" w:rsidRPr="00145244" w:rsidP="004A14BA" w14:paraId="7598E951" w14:textId="59EF5606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color w:val="262626" w:themeColor="text1" w:themeTint="D9"/>
          <w:rtl/>
          <w:lang w:bidi="he-IL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lang w:bidi="he-IL"/>
        </w:rPr>
        <w:t>Java</w:t>
      </w: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 xml:space="preserve"> – 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מערכת לניהול מאגר עובדים</w:t>
      </w:r>
      <w:r w:rsidRPr="00145244">
        <w:rPr>
          <w:rFonts w:ascii="Calibri" w:hAnsi="Calibri" w:cs="Calibri"/>
          <w:color w:val="262626" w:themeColor="text1" w:themeTint="D9"/>
          <w:lang w:bidi="he-IL"/>
        </w:rPr>
        <w:t>.</w:t>
      </w:r>
    </w:p>
    <w:p w:rsidR="004A14BA" w:rsidRPr="00145244" w:rsidP="004A14BA" w14:paraId="063BB5C0" w14:textId="77777777">
      <w:pPr>
        <w:pStyle w:val="ListParagraph"/>
        <w:numPr>
          <w:ilvl w:val="1"/>
          <w:numId w:val="27"/>
        </w:numPr>
        <w:bidi/>
        <w:rPr>
          <w:rFonts w:ascii="Calibri" w:hAnsi="Calibri" w:cs="Calibri"/>
          <w:color w:val="262626" w:themeColor="text1" w:themeTint="D9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הפיתוח מנוהל באמצעות </w:t>
      </w:r>
      <w:r w:rsidRPr="00145244">
        <w:rPr>
          <w:rFonts w:ascii="Calibri" w:hAnsi="Calibri" w:cs="Calibri"/>
          <w:color w:val="262626" w:themeColor="text1" w:themeTint="D9"/>
        </w:rPr>
        <w:t>Threads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ושימוש במתודולוגיית </w:t>
      </w:r>
      <w:r w:rsidRPr="00145244">
        <w:rPr>
          <w:rFonts w:ascii="Calibri" w:hAnsi="Calibri" w:cs="Calibri"/>
          <w:color w:val="262626" w:themeColor="text1" w:themeTint="D9"/>
        </w:rPr>
        <w:t>OOP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.</w:t>
      </w:r>
    </w:p>
    <w:p w:rsidR="004A14BA" w:rsidRPr="00145244" w:rsidP="004A14BA" w14:paraId="3BB83AD3" w14:textId="77777777">
      <w:pPr>
        <w:pStyle w:val="ListParagraph"/>
        <w:numPr>
          <w:ilvl w:val="1"/>
          <w:numId w:val="27"/>
        </w:numPr>
        <w:bidi/>
        <w:rPr>
          <w:rFonts w:ascii="Calibri" w:hAnsi="Calibri" w:cs="Calibri"/>
          <w:color w:val="262626" w:themeColor="text1" w:themeTint="D9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שימוש במודל חלוקה לשכבות באמצעות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</w:t>
      </w:r>
      <w:r w:rsidRPr="00145244">
        <w:rPr>
          <w:rFonts w:ascii="Calibri" w:hAnsi="Calibri" w:cs="Calibri"/>
          <w:color w:val="262626" w:themeColor="text1" w:themeTint="D9"/>
        </w:rPr>
        <w:t>JDBC, DAO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.</w:t>
      </w:r>
    </w:p>
    <w:p w:rsidR="007E15F1" w:rsidRPr="00145244" w:rsidP="007E15F1" w14:paraId="62DC9343" w14:textId="7E317430">
      <w:pPr>
        <w:pStyle w:val="ListParagraph"/>
        <w:numPr>
          <w:ilvl w:val="1"/>
          <w:numId w:val="27"/>
        </w:numPr>
        <w:bidi/>
        <w:rPr>
          <w:rFonts w:ascii="Calibri" w:hAnsi="Calibri" w:cs="Calibri"/>
          <w:color w:val="262626" w:themeColor="text1" w:themeTint="D9"/>
        </w:rPr>
      </w:pP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מימוש </w:t>
      </w:r>
      <w:r w:rsidRPr="00145244">
        <w:rPr>
          <w:rFonts w:ascii="Calibri" w:hAnsi="Calibri" w:cs="Calibri"/>
          <w:color w:val="262626" w:themeColor="text1" w:themeTint="D9"/>
        </w:rPr>
        <w:t>Design Patterns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 xml:space="preserve"> כדוגמת: </w:t>
      </w:r>
      <w:r w:rsidRPr="00145244">
        <w:rPr>
          <w:rFonts w:ascii="Calibri" w:hAnsi="Calibri" w:cs="Calibri"/>
          <w:color w:val="262626" w:themeColor="text1" w:themeTint="D9"/>
        </w:rPr>
        <w:t>Singleton, Factory, Facade, DAO Object Pool</w:t>
      </w:r>
      <w:r w:rsidRPr="00145244">
        <w:rPr>
          <w:rFonts w:ascii="Calibri" w:hAnsi="Calibri" w:cs="Calibri"/>
          <w:color w:val="262626" w:themeColor="text1" w:themeTint="D9"/>
          <w:rtl/>
          <w:lang w:bidi="he-IL"/>
        </w:rPr>
        <w:t>.</w:t>
      </w:r>
    </w:p>
    <w:p w:rsidR="007E15F1" w:rsidRPr="00145244" w:rsidP="007E15F1" w14:paraId="79142C8A" w14:textId="6BFC230A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color w:val="262626" w:themeColor="text1" w:themeTint="D9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lang w:bidi="he-IL"/>
        </w:rPr>
        <w:t>React</w:t>
      </w: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 xml:space="preserve"> – 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פיתוח אתר חברתי לשיתוף ועריכת מתכו</w:t>
      </w:r>
      <w:r w:rsidRPr="00145244" w:rsidR="00D0659C">
        <w:rPr>
          <w:rFonts w:ascii="Calibri" w:hAnsi="Calibri" w:cs="Calibri" w:hint="cs"/>
          <w:color w:val="262626" w:themeColor="text1" w:themeTint="D9"/>
          <w:rtl/>
          <w:lang w:bidi="he-IL"/>
        </w:rPr>
        <w:t>נ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ים תוך שימוש בספריות</w:t>
      </w:r>
      <w:r w:rsidRPr="00145244" w:rsidR="00D0659C">
        <w:rPr>
          <w:rFonts w:ascii="Calibri" w:hAnsi="Calibri" w:cs="Calibri" w:hint="cs"/>
          <w:color w:val="262626" w:themeColor="text1" w:themeTint="D9"/>
          <w:rtl/>
          <w:lang w:bidi="he-IL"/>
        </w:rPr>
        <w:t xml:space="preserve"> </w:t>
      </w:r>
      <w:r w:rsidRPr="00145244" w:rsidR="00D0659C">
        <w:rPr>
          <w:rFonts w:ascii="Calibri" w:hAnsi="Calibri" w:cs="Calibri"/>
          <w:color w:val="262626" w:themeColor="text1" w:themeTint="D9"/>
          <w:lang w:bidi="he-IL"/>
        </w:rPr>
        <w:t>Redux, Router</w:t>
      </w:r>
    </w:p>
    <w:p w:rsidR="007E15F1" w:rsidRPr="00145244" w:rsidP="00D0659C" w14:paraId="133D3340" w14:textId="2A5F3DFB">
      <w:pPr>
        <w:pStyle w:val="ListParagraph"/>
        <w:numPr>
          <w:ilvl w:val="0"/>
          <w:numId w:val="27"/>
        </w:numPr>
        <w:bidi/>
        <w:spacing w:after="0"/>
        <w:rPr>
          <w:rFonts w:ascii="Calibri" w:hAnsi="Calibri" w:cs="Calibri"/>
          <w:color w:val="262626" w:themeColor="text1" w:themeTint="D9"/>
        </w:rPr>
      </w:pPr>
      <w:r w:rsidRPr="00145244">
        <w:rPr>
          <w:rFonts w:ascii="Calibri" w:hAnsi="Calibri" w:cs="Calibri"/>
          <w:b/>
          <w:bCs/>
          <w:color w:val="262626" w:themeColor="text1" w:themeTint="D9"/>
          <w:lang w:bidi="he-IL"/>
        </w:rPr>
        <w:t>SQL</w:t>
      </w:r>
      <w:r w:rsidRPr="00145244">
        <w:rPr>
          <w:rFonts w:ascii="Calibri" w:hAnsi="Calibri" w:cs="Calibri"/>
          <w:b/>
          <w:bCs/>
          <w:color w:val="262626" w:themeColor="text1" w:themeTint="D9"/>
          <w:rtl/>
          <w:lang w:bidi="he-IL"/>
        </w:rPr>
        <w:t xml:space="preserve"> – </w:t>
      </w:r>
      <w:r w:rsidRPr="00145244">
        <w:rPr>
          <w:rFonts w:ascii="Calibri" w:hAnsi="Calibri" w:cs="Calibri" w:hint="cs"/>
          <w:color w:val="262626" w:themeColor="text1" w:themeTint="D9"/>
          <w:rtl/>
          <w:lang w:bidi="he-IL"/>
        </w:rPr>
        <w:t>בניית מסד נתונים עבור מעבדת ניסויים. ניסיון בביצוע שליפות מורכבות, פונקציות, פרוצדורות וטריגרים.</w:t>
      </w:r>
    </w:p>
    <w:p w:rsidR="00D0659C" w:rsidRPr="00145244" w:rsidP="00D0659C" w14:paraId="22D98D11" w14:textId="77777777">
      <w:pPr>
        <w:pStyle w:val="ListParagraph"/>
        <w:bidi/>
        <w:spacing w:after="0"/>
        <w:ind w:left="684"/>
        <w:rPr>
          <w:rFonts w:ascii="Calibri" w:hAnsi="Calibri" w:cs="Calibri"/>
          <w:color w:val="262626" w:themeColor="text1" w:themeTint="D9"/>
          <w:rtl/>
        </w:rPr>
      </w:pPr>
    </w:p>
    <w:p w:rsidR="007A1607" w:rsidRPr="00145244" w:rsidP="00454A2A" w14:paraId="03DAD040" w14:textId="77777777">
      <w:pPr>
        <w:pStyle w:val="Heading2"/>
        <w:bidi/>
        <w:spacing w:before="0" w:after="0" w:line="276" w:lineRule="auto"/>
        <w:rPr>
          <w:rFonts w:ascii="Calibri" w:hAnsi="Calibri" w:cs="Calibri"/>
          <w:sz w:val="22"/>
          <w:szCs w:val="22"/>
          <w:rtl/>
          <w:lang w:eastAsia="he" w:bidi="he-IL"/>
        </w:rPr>
      </w:pP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2017-2021</w:t>
      </w:r>
      <w:r w:rsidRPr="00145244" w:rsidR="00A86B4B">
        <w:rPr>
          <w:rFonts w:ascii="Calibri" w:hAnsi="Calibri" w:cs="Calibri"/>
          <w:sz w:val="22"/>
          <w:szCs w:val="22"/>
          <w:rtl/>
          <w:lang w:eastAsia="he" w:bidi="he-IL"/>
        </w:rPr>
        <w:t xml:space="preserve"> | לימודי תיכון. </w:t>
      </w:r>
    </w:p>
    <w:p w:rsidR="00A86B4B" w:rsidRPr="00145244" w:rsidP="007A1607" w14:paraId="4F7CD5DD" w14:textId="3E5CA961">
      <w:pPr>
        <w:pStyle w:val="Heading2"/>
        <w:bidi/>
        <w:spacing w:before="0" w:after="0" w:line="276" w:lineRule="auto"/>
        <w:rPr>
          <w:rFonts w:ascii="Calibri" w:hAnsi="Calibri" w:cs="Calibri"/>
          <w:sz w:val="22"/>
          <w:szCs w:val="22"/>
          <w:rtl/>
          <w:lang w:eastAsia="he" w:bidi="he-IL"/>
        </w:rPr>
      </w:pPr>
      <w:r w:rsidRPr="00145244">
        <w:rPr>
          <w:rFonts w:ascii="Calibri" w:hAnsi="Calibri" w:cs="Calibri" w:hint="cs"/>
          <w:b w:val="0"/>
          <w:bCs w:val="0"/>
          <w:sz w:val="22"/>
          <w:szCs w:val="22"/>
          <w:rtl/>
          <w:lang w:eastAsia="he" w:bidi="he-IL"/>
        </w:rPr>
        <w:t>ממוצע ציונים גבוה במבחני החוץ של מכון סאלד</w:t>
      </w:r>
      <w:r w:rsidRPr="00145244">
        <w:rPr>
          <w:rFonts w:ascii="Calibri" w:hAnsi="Calibri" w:cs="Calibri"/>
          <w:b w:val="0"/>
          <w:bCs w:val="0"/>
          <w:sz w:val="22"/>
          <w:szCs w:val="22"/>
          <w:rtl/>
          <w:lang w:eastAsia="he" w:bidi="he-IL"/>
        </w:rPr>
        <w:t>.</w:t>
      </w:r>
    </w:p>
    <w:p w:rsidR="007A1607" w:rsidP="007A1607" w14:paraId="0B6ED5BB" w14:textId="77777777">
      <w:pPr>
        <w:pStyle w:val="NormalWeb"/>
        <w:shd w:val="clear" w:color="auto" w:fill="FFFFFF"/>
        <w:bidi/>
        <w:spacing w:before="120" w:beforeAutospacing="0" w:after="0" w:afterAutospacing="0"/>
        <w:rPr>
          <w:rFonts w:ascii="Calibri" w:hAnsi="Calibri" w:eastAsiaTheme="majorEastAsia" w:cs="Calibri"/>
          <w:b/>
          <w:bCs/>
          <w:color w:val="276E8B" w:themeColor="accent1" w:themeShade="BF"/>
          <w:sz w:val="28"/>
          <w:szCs w:val="28"/>
          <w:rtl/>
          <w:lang w:eastAsia="he-IL"/>
        </w:rPr>
      </w:pPr>
      <w:r w:rsidRPr="00C67F6B">
        <w:rPr>
          <w:rFonts w:ascii="Calibri" w:hAnsi="Calibri" w:eastAsiaTheme="majorEastAsia" w:cs="Calibri"/>
          <w:b/>
          <w:bCs/>
          <w:color w:val="276E8B" w:themeColor="accent1" w:themeShade="BF"/>
          <w:sz w:val="28"/>
          <w:szCs w:val="28"/>
          <w:rtl/>
          <w:lang w:eastAsia="he-IL"/>
        </w:rPr>
        <w:t>ניסיון תעסוקתי</w:t>
      </w:r>
    </w:p>
    <w:p w:rsidR="007A1607" w:rsidRPr="00145244" w:rsidP="007A1607" w14:paraId="0C16E18E" w14:textId="7489CAC6">
      <w:pPr>
        <w:pStyle w:val="Heading2"/>
        <w:bidi/>
        <w:spacing w:after="0" w:line="360" w:lineRule="auto"/>
        <w:rPr>
          <w:rFonts w:ascii="Calibri" w:hAnsi="Calibri" w:cs="Calibri"/>
          <w:sz w:val="22"/>
          <w:szCs w:val="22"/>
          <w:rtl/>
          <w:lang w:eastAsia="he" w:bidi="he-IL"/>
        </w:rPr>
      </w:pP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202</w:t>
      </w:r>
      <w:r w:rsidRPr="00145244">
        <w:rPr>
          <w:rFonts w:ascii="Calibri" w:hAnsi="Calibri" w:cs="Calibri" w:hint="cs"/>
          <w:sz w:val="22"/>
          <w:szCs w:val="22"/>
          <w:rtl/>
          <w:lang w:eastAsia="he" w:bidi="he-IL"/>
        </w:rPr>
        <w:t>0</w:t>
      </w: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-202</w:t>
      </w:r>
      <w:r w:rsidR="00006B22">
        <w:rPr>
          <w:rFonts w:ascii="Calibri" w:hAnsi="Calibri" w:cs="Calibri" w:hint="cs"/>
          <w:sz w:val="22"/>
          <w:szCs w:val="22"/>
          <w:rtl/>
          <w:lang w:eastAsia="he" w:bidi="he-IL"/>
        </w:rPr>
        <w:t>4</w:t>
      </w:r>
      <w:bookmarkStart w:id="0" w:name="_GoBack"/>
      <w:bookmarkEnd w:id="0"/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 xml:space="preserve"> | </w:t>
      </w:r>
      <w:r w:rsidRPr="00145244">
        <w:rPr>
          <w:rFonts w:ascii="Calibri" w:hAnsi="Calibri" w:cs="Calibri" w:hint="cs"/>
          <w:sz w:val="22"/>
          <w:szCs w:val="22"/>
          <w:rtl/>
          <w:lang w:eastAsia="he" w:bidi="he-IL"/>
        </w:rPr>
        <w:t>שרות לקוחות</w:t>
      </w: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.</w:t>
      </w:r>
    </w:p>
    <w:p w:rsidR="007A1607" w:rsidRPr="00145244" w:rsidP="007A1607" w14:paraId="15BCEA3F" w14:textId="0C60DC70">
      <w:pPr>
        <w:bidi/>
        <w:rPr>
          <w:color w:val="262626" w:themeColor="text1" w:themeTint="D9"/>
          <w:rtl/>
          <w:lang w:eastAsia="he" w:bidi="he-IL"/>
        </w:rPr>
      </w:pPr>
      <w:r w:rsidRPr="00145244">
        <w:rPr>
          <w:rFonts w:ascii="Calibri" w:hAnsi="Calibri" w:cs="Calibri" w:hint="cs"/>
          <w:color w:val="262626" w:themeColor="text1" w:themeTint="D9"/>
          <w:rtl/>
          <w:lang w:eastAsia="he" w:bidi="he-IL"/>
        </w:rPr>
        <w:t>תודעת שרות גבוהה, מתן מענה מהיר לבעיות בשטח ,עבו</w:t>
      </w:r>
      <w:r w:rsidR="00EE2374">
        <w:rPr>
          <w:rFonts w:ascii="Calibri" w:hAnsi="Calibri" w:cs="Calibri" w:hint="cs"/>
          <w:color w:val="262626" w:themeColor="text1" w:themeTint="D9"/>
          <w:rtl/>
          <w:lang w:eastAsia="he" w:bidi="he-IL"/>
        </w:rPr>
        <w:t>ד</w:t>
      </w:r>
      <w:r w:rsidRPr="00145244">
        <w:rPr>
          <w:rFonts w:ascii="Calibri" w:hAnsi="Calibri" w:cs="Calibri" w:hint="cs"/>
          <w:color w:val="262626" w:themeColor="text1" w:themeTint="D9"/>
          <w:rtl/>
          <w:lang w:eastAsia="he" w:bidi="he-IL"/>
        </w:rPr>
        <w:t>ה אפקטיבית בזמני לחץ.</w:t>
      </w:r>
    </w:p>
    <w:p w:rsidR="007A1607" w:rsidRPr="00145244" w:rsidP="007A1607" w14:paraId="39F56487" w14:textId="51142369">
      <w:pPr>
        <w:pStyle w:val="Heading2"/>
        <w:bidi/>
        <w:spacing w:after="0" w:line="360" w:lineRule="auto"/>
        <w:rPr>
          <w:rFonts w:ascii="Calibri" w:hAnsi="Calibri" w:cs="Calibri"/>
          <w:sz w:val="22"/>
          <w:szCs w:val="22"/>
          <w:rtl/>
          <w:lang w:eastAsia="he" w:bidi="he-IL"/>
        </w:rPr>
      </w:pP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202</w:t>
      </w:r>
      <w:r w:rsidRPr="00145244">
        <w:rPr>
          <w:rFonts w:ascii="Calibri" w:hAnsi="Calibri" w:cs="Calibri" w:hint="cs"/>
          <w:sz w:val="22"/>
          <w:szCs w:val="22"/>
          <w:rtl/>
          <w:lang w:eastAsia="he" w:bidi="he-IL"/>
        </w:rPr>
        <w:t>2</w:t>
      </w: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 xml:space="preserve">-2023 | </w:t>
      </w:r>
      <w:r w:rsidRPr="00145244">
        <w:rPr>
          <w:rFonts w:ascii="Calibri" w:hAnsi="Calibri" w:cs="Calibri" w:hint="cs"/>
          <w:sz w:val="22"/>
          <w:szCs w:val="22"/>
          <w:rtl/>
          <w:lang w:eastAsia="he" w:bidi="he-IL"/>
        </w:rPr>
        <w:t>התנדבות בקהילה</w:t>
      </w:r>
      <w:r w:rsidRPr="00145244">
        <w:rPr>
          <w:rFonts w:ascii="Calibri" w:hAnsi="Calibri" w:cs="Calibri"/>
          <w:sz w:val="22"/>
          <w:szCs w:val="22"/>
          <w:rtl/>
          <w:lang w:eastAsia="he" w:bidi="he-IL"/>
        </w:rPr>
        <w:t>.</w:t>
      </w:r>
    </w:p>
    <w:p w:rsidR="007A1607" w:rsidRPr="00145244" w:rsidP="007A1607" w14:paraId="39022C13" w14:textId="282E485A">
      <w:pPr>
        <w:bidi/>
        <w:rPr>
          <w:rFonts w:cs="Arial"/>
          <w:color w:val="262626" w:themeColor="text1" w:themeTint="D9"/>
          <w:rtl/>
          <w:lang w:eastAsia="he" w:bidi="he-IL"/>
        </w:rPr>
      </w:pPr>
      <w:r w:rsidRPr="00145244">
        <w:rPr>
          <w:rFonts w:cs="Arial" w:hint="cs"/>
          <w:color w:val="262626" w:themeColor="text1" w:themeTint="D9"/>
          <w:rtl/>
          <w:lang w:eastAsia="he" w:bidi="he-IL"/>
        </w:rPr>
        <w:t xml:space="preserve">חונכות מטעם פיס וארגון פרח </w:t>
      </w:r>
      <w:r w:rsidRPr="00145244">
        <w:rPr>
          <w:rFonts w:cs="Arial"/>
          <w:color w:val="262626" w:themeColor="text1" w:themeTint="D9"/>
          <w:rtl/>
          <w:lang w:eastAsia="he" w:bidi="he-IL"/>
        </w:rPr>
        <w:t>–</w:t>
      </w:r>
      <w:r w:rsidRPr="00145244">
        <w:rPr>
          <w:rFonts w:cs="Arial" w:hint="cs"/>
          <w:color w:val="262626" w:themeColor="text1" w:themeTint="D9"/>
          <w:rtl/>
          <w:lang w:eastAsia="he" w:bidi="he-IL"/>
        </w:rPr>
        <w:t xml:space="preserve"> לימוד פרטני עם חניכות בתחום האנגלית והמתמטיקה.</w:t>
      </w:r>
    </w:p>
    <w:p w:rsidR="006270A9" w:rsidRPr="00EA1926" w:rsidP="007A1607" w14:paraId="63B96E51" w14:textId="65318D2F">
      <w:pPr>
        <w:pStyle w:val="Heading1"/>
        <w:bidi/>
        <w:spacing w:before="120" w:after="0"/>
        <w:contextualSpacing w:val="0"/>
        <w:rPr>
          <w:rFonts w:ascii="Calibri" w:hAnsi="Calibri" w:cs="Calibri"/>
          <w:lang w:bidi="he-IL"/>
        </w:rPr>
      </w:pPr>
      <w:r w:rsidRPr="00EA1926">
        <w:rPr>
          <w:rFonts w:ascii="Calibri" w:hAnsi="Calibri" w:cs="Calibri"/>
          <w:rtl/>
          <w:lang w:bidi="he-IL"/>
        </w:rPr>
        <w:t>שפות</w:t>
      </w:r>
    </w:p>
    <w:p w:rsidR="001B29CF" w:rsidRPr="00145244" w:rsidP="00754A5D" w14:paraId="0D87BAD4" w14:textId="57094EDF">
      <w:pPr>
        <w:pStyle w:val="Heading2"/>
        <w:bidi/>
        <w:rPr>
          <w:rFonts w:ascii="Calibri" w:hAnsi="Calibri" w:cs="Calibri"/>
          <w:sz w:val="22"/>
          <w:szCs w:val="22"/>
          <w:rtl/>
          <w:lang w:bidi="he-IL"/>
        </w:rPr>
      </w:pPr>
      <w:r w:rsidRPr="00145244">
        <w:rPr>
          <w:rFonts w:ascii="Calibri" w:hAnsi="Calibri" w:cs="Calibri"/>
          <w:sz w:val="22"/>
          <w:szCs w:val="22"/>
          <w:rtl/>
          <w:lang w:bidi="he-IL"/>
        </w:rPr>
        <w:t xml:space="preserve">עברית: </w:t>
      </w:r>
      <w:r w:rsidRPr="00145244">
        <w:rPr>
          <w:rFonts w:ascii="Calibri" w:hAnsi="Calibri" w:cs="Calibri"/>
          <w:b w:val="0"/>
          <w:bCs w:val="0"/>
          <w:sz w:val="22"/>
          <w:szCs w:val="22"/>
          <w:rtl/>
          <w:lang w:bidi="he-IL"/>
        </w:rPr>
        <w:t>שפת אם</w:t>
      </w:r>
      <w:r w:rsidRPr="00145244">
        <w:rPr>
          <w:rFonts w:ascii="Calibri" w:hAnsi="Calibri" w:cs="Calibri"/>
          <w:sz w:val="22"/>
          <w:szCs w:val="22"/>
          <w:rtl/>
          <w:lang w:bidi="he-IL"/>
        </w:rPr>
        <w:t xml:space="preserve"> | אנגלית</w:t>
      </w:r>
      <w:r w:rsidRPr="00145244" w:rsidR="00B94941">
        <w:rPr>
          <w:rFonts w:ascii="Calibri" w:hAnsi="Calibri" w:cs="Calibri"/>
          <w:sz w:val="22"/>
          <w:szCs w:val="22"/>
          <w:rtl/>
          <w:lang w:bidi="he-IL"/>
        </w:rPr>
        <w:t>:</w:t>
      </w:r>
      <w:r w:rsidRPr="00145244">
        <w:rPr>
          <w:rFonts w:ascii="Calibri" w:hAnsi="Calibri" w:cs="Calibri"/>
          <w:sz w:val="22"/>
          <w:szCs w:val="22"/>
          <w:rtl/>
          <w:lang w:bidi="he-IL"/>
        </w:rPr>
        <w:t xml:space="preserve"> </w:t>
      </w:r>
      <w:r w:rsidRPr="00145244" w:rsidR="003779BA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רמה גבוהה מ</w:t>
      </w:r>
      <w:r w:rsidR="00145244">
        <w:rPr>
          <w:rFonts w:ascii="Calibri" w:hAnsi="Calibri" w:cs="Calibri" w:hint="cs"/>
          <w:b w:val="0"/>
          <w:bCs w:val="0"/>
          <w:sz w:val="22"/>
          <w:szCs w:val="22"/>
          <w:rtl/>
          <w:lang w:bidi="he-IL"/>
        </w:rPr>
        <w:t>אוד</w:t>
      </w:r>
    </w:p>
    <w:sectPr w:rsidSect="00C64AC5">
      <w:headerReference w:type="default" r:id="rId5"/>
      <w:headerReference w:type="first" r:id="rId6"/>
      <w:pgSz w:w="11907" w:h="16839" w:code="9"/>
      <w:pgMar w:top="0" w:right="1134" w:bottom="144" w:left="1282" w:header="432" w:footer="720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29F8" w14:paraId="6758AC56" w14:textId="741C0FED">
    <w:pPr>
      <w:pStyle w:val="Header"/>
    </w:pPr>
    <w:r>
      <w:rPr>
        <w:rFonts w:cs="Arial" w:hint="cs"/>
        <w:rtl/>
        <w:lang w:bidi="he-IL"/>
      </w:rPr>
      <w:t/>
    </w:r>
  </w:p>
  <w:p w:rsidR="00D429F8" w14:paraId="1590E6B0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1F986C34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119776DD"/>
    <w:multiLevelType w:val="hybridMultilevel"/>
    <w:tmpl w:val="B20618A8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ajorEastAsia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>
    <w:nsid w:val="3CD91269"/>
    <w:multiLevelType w:val="multilevel"/>
    <w:tmpl w:val="EEF8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400757"/>
    <w:multiLevelType w:val="hybridMultilevel"/>
    <w:tmpl w:val="88B88FB0"/>
    <w:lvl w:ilvl="0">
      <w:start w:val="2019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DB4584F"/>
    <w:multiLevelType w:val="hybridMultilevel"/>
    <w:tmpl w:val="0E0E70AE"/>
    <w:lvl w:ilvl="0">
      <w:start w:val="1"/>
      <w:numFmt w:val="bullet"/>
      <w:lvlText w:val=""/>
      <w:lvlJc w:val="left"/>
      <w:pPr>
        <w:ind w:left="68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</w:abstractNum>
  <w:abstractNum w:abstractNumId="20">
    <w:nsid w:val="508675A2"/>
    <w:multiLevelType w:val="hybridMultilevel"/>
    <w:tmpl w:val="25D6EE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>
    <w:nsid w:val="5FE47C6E"/>
    <w:multiLevelType w:val="hybridMultilevel"/>
    <w:tmpl w:val="B7C20DE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32775A"/>
    <w:multiLevelType w:val="hybridMultilevel"/>
    <w:tmpl w:val="91AAB702"/>
    <w:lvl w:ilvl="0">
      <w:start w:val="2020"/>
      <w:numFmt w:val="bullet"/>
      <w:lvlText w:val=""/>
      <w:lvlJc w:val="left"/>
      <w:pPr>
        <w:ind w:left="720" w:hanging="360"/>
      </w:pPr>
      <w:rPr>
        <w:rFonts w:ascii="Symbol" w:hAnsi="Symbol" w:eastAsiaTheme="minorEastAsia" w:cstheme="minorHAns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6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8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</w:num>
  <w:num w:numId="15">
    <w:abstractNumId w:val="21"/>
  </w:num>
  <w:num w:numId="16">
    <w:abstractNumId w:val="12"/>
  </w:num>
  <w:num w:numId="17">
    <w:abstractNumId w:val="16"/>
  </w:num>
  <w:num w:numId="18">
    <w:abstractNumId w:val="10"/>
  </w:num>
  <w:num w:numId="19">
    <w:abstractNumId w:val="26"/>
  </w:num>
  <w:num w:numId="20">
    <w:abstractNumId w:val="22"/>
  </w:num>
  <w:num w:numId="21">
    <w:abstractNumId w:val="11"/>
  </w:num>
  <w:num w:numId="22">
    <w:abstractNumId w:val="15"/>
  </w:num>
  <w:num w:numId="23">
    <w:abstractNumId w:val="25"/>
  </w:num>
  <w:num w:numId="24">
    <w:abstractNumId w:val="13"/>
  </w:num>
  <w:num w:numId="25">
    <w:abstractNumId w:val="18"/>
  </w:num>
  <w:num w:numId="26">
    <w:abstractNumId w:val="24"/>
  </w:num>
  <w:num w:numId="27">
    <w:abstractNumId w:val="19"/>
  </w:num>
  <w:num w:numId="28">
    <w:abstractNumId w:val="20"/>
  </w:num>
  <w:num w:numId="29">
    <w:abstractNumId w:val="23"/>
  </w:num>
  <w:num w:numId="3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A5D"/>
    <w:rsid w:val="000040F8"/>
    <w:rsid w:val="00006B22"/>
    <w:rsid w:val="0001565B"/>
    <w:rsid w:val="000338B1"/>
    <w:rsid w:val="0004204F"/>
    <w:rsid w:val="000641F0"/>
    <w:rsid w:val="0008606F"/>
    <w:rsid w:val="000A0D9B"/>
    <w:rsid w:val="000A4F59"/>
    <w:rsid w:val="000E2E50"/>
    <w:rsid w:val="000F3F79"/>
    <w:rsid w:val="000F5F66"/>
    <w:rsid w:val="0010481A"/>
    <w:rsid w:val="00141A4C"/>
    <w:rsid w:val="00145244"/>
    <w:rsid w:val="001610A7"/>
    <w:rsid w:val="001673D9"/>
    <w:rsid w:val="00171A5C"/>
    <w:rsid w:val="0017267F"/>
    <w:rsid w:val="001B29CF"/>
    <w:rsid w:val="001C0A99"/>
    <w:rsid w:val="001C68E8"/>
    <w:rsid w:val="001F5856"/>
    <w:rsid w:val="00207507"/>
    <w:rsid w:val="00210F75"/>
    <w:rsid w:val="002252A5"/>
    <w:rsid w:val="0024361E"/>
    <w:rsid w:val="00272B12"/>
    <w:rsid w:val="0028220F"/>
    <w:rsid w:val="00282E5F"/>
    <w:rsid w:val="00283C66"/>
    <w:rsid w:val="002B6DEF"/>
    <w:rsid w:val="002E5322"/>
    <w:rsid w:val="0031399E"/>
    <w:rsid w:val="003144CD"/>
    <w:rsid w:val="00316A08"/>
    <w:rsid w:val="00356C14"/>
    <w:rsid w:val="003779BA"/>
    <w:rsid w:val="003A2AEA"/>
    <w:rsid w:val="003B2A90"/>
    <w:rsid w:val="003C5017"/>
    <w:rsid w:val="00400516"/>
    <w:rsid w:val="00423E37"/>
    <w:rsid w:val="0043190F"/>
    <w:rsid w:val="00437133"/>
    <w:rsid w:val="00440E7C"/>
    <w:rsid w:val="00443A3F"/>
    <w:rsid w:val="00444BAD"/>
    <w:rsid w:val="00454A2A"/>
    <w:rsid w:val="004A0AA8"/>
    <w:rsid w:val="004A14BA"/>
    <w:rsid w:val="004E3851"/>
    <w:rsid w:val="004E6272"/>
    <w:rsid w:val="004F65F6"/>
    <w:rsid w:val="00520E5D"/>
    <w:rsid w:val="0057618B"/>
    <w:rsid w:val="00585C51"/>
    <w:rsid w:val="005A36BF"/>
    <w:rsid w:val="005B6E5C"/>
    <w:rsid w:val="005D5924"/>
    <w:rsid w:val="005D79CF"/>
    <w:rsid w:val="005E46DC"/>
    <w:rsid w:val="005F75DB"/>
    <w:rsid w:val="00617B26"/>
    <w:rsid w:val="00620E18"/>
    <w:rsid w:val="006270A9"/>
    <w:rsid w:val="006431F1"/>
    <w:rsid w:val="00666C72"/>
    <w:rsid w:val="006700B6"/>
    <w:rsid w:val="006756D9"/>
    <w:rsid w:val="00675956"/>
    <w:rsid w:val="00681034"/>
    <w:rsid w:val="00683E27"/>
    <w:rsid w:val="0069372C"/>
    <w:rsid w:val="0071329D"/>
    <w:rsid w:val="00715720"/>
    <w:rsid w:val="00721DE9"/>
    <w:rsid w:val="0073353B"/>
    <w:rsid w:val="0073700A"/>
    <w:rsid w:val="007400E5"/>
    <w:rsid w:val="00745AC5"/>
    <w:rsid w:val="00754A5D"/>
    <w:rsid w:val="00774EDC"/>
    <w:rsid w:val="00790FE1"/>
    <w:rsid w:val="007A1607"/>
    <w:rsid w:val="007B1A61"/>
    <w:rsid w:val="007B1FC8"/>
    <w:rsid w:val="007B223C"/>
    <w:rsid w:val="007E15F1"/>
    <w:rsid w:val="007F58E7"/>
    <w:rsid w:val="008004DF"/>
    <w:rsid w:val="00812740"/>
    <w:rsid w:val="008133C3"/>
    <w:rsid w:val="00816216"/>
    <w:rsid w:val="008548B9"/>
    <w:rsid w:val="00857F6B"/>
    <w:rsid w:val="0087734B"/>
    <w:rsid w:val="00877BD2"/>
    <w:rsid w:val="00877F98"/>
    <w:rsid w:val="008821FC"/>
    <w:rsid w:val="008828D9"/>
    <w:rsid w:val="0088546C"/>
    <w:rsid w:val="008917B5"/>
    <w:rsid w:val="008B1C38"/>
    <w:rsid w:val="008B6616"/>
    <w:rsid w:val="008C20CB"/>
    <w:rsid w:val="008D5002"/>
    <w:rsid w:val="008E11BD"/>
    <w:rsid w:val="008F6841"/>
    <w:rsid w:val="009013FC"/>
    <w:rsid w:val="00912A5A"/>
    <w:rsid w:val="009158D3"/>
    <w:rsid w:val="00943F08"/>
    <w:rsid w:val="00947392"/>
    <w:rsid w:val="00952146"/>
    <w:rsid w:val="00982844"/>
    <w:rsid w:val="00994C4A"/>
    <w:rsid w:val="009B7E3D"/>
    <w:rsid w:val="009D44FF"/>
    <w:rsid w:val="009D5933"/>
    <w:rsid w:val="009F0A58"/>
    <w:rsid w:val="009F64F0"/>
    <w:rsid w:val="00A05BD5"/>
    <w:rsid w:val="00A4066D"/>
    <w:rsid w:val="00A50A14"/>
    <w:rsid w:val="00A76124"/>
    <w:rsid w:val="00A86B4B"/>
    <w:rsid w:val="00A932C0"/>
    <w:rsid w:val="00AA34FB"/>
    <w:rsid w:val="00AB4980"/>
    <w:rsid w:val="00AB5B3F"/>
    <w:rsid w:val="00AD1F9F"/>
    <w:rsid w:val="00AD7D3D"/>
    <w:rsid w:val="00AF2967"/>
    <w:rsid w:val="00B00E81"/>
    <w:rsid w:val="00B346FF"/>
    <w:rsid w:val="00B37F3B"/>
    <w:rsid w:val="00B42E41"/>
    <w:rsid w:val="00B608F3"/>
    <w:rsid w:val="00B6123B"/>
    <w:rsid w:val="00B653FE"/>
    <w:rsid w:val="00B80952"/>
    <w:rsid w:val="00B81ABD"/>
    <w:rsid w:val="00B854CF"/>
    <w:rsid w:val="00B86ABD"/>
    <w:rsid w:val="00B92646"/>
    <w:rsid w:val="00B94941"/>
    <w:rsid w:val="00B94F33"/>
    <w:rsid w:val="00BA3087"/>
    <w:rsid w:val="00BC0F69"/>
    <w:rsid w:val="00BD37B8"/>
    <w:rsid w:val="00BD768D"/>
    <w:rsid w:val="00C249F7"/>
    <w:rsid w:val="00C53750"/>
    <w:rsid w:val="00C61F8E"/>
    <w:rsid w:val="00C64AC5"/>
    <w:rsid w:val="00C67F6B"/>
    <w:rsid w:val="00C76E81"/>
    <w:rsid w:val="00C83C7E"/>
    <w:rsid w:val="00CA0854"/>
    <w:rsid w:val="00CC7F0D"/>
    <w:rsid w:val="00CE2CFC"/>
    <w:rsid w:val="00D01D8A"/>
    <w:rsid w:val="00D01FC4"/>
    <w:rsid w:val="00D0659C"/>
    <w:rsid w:val="00D36F80"/>
    <w:rsid w:val="00D429F8"/>
    <w:rsid w:val="00D5586E"/>
    <w:rsid w:val="00D75CE7"/>
    <w:rsid w:val="00D94655"/>
    <w:rsid w:val="00DB0121"/>
    <w:rsid w:val="00DB597D"/>
    <w:rsid w:val="00DC73B6"/>
    <w:rsid w:val="00DC7850"/>
    <w:rsid w:val="00DE3CB7"/>
    <w:rsid w:val="00E0703E"/>
    <w:rsid w:val="00E13D1A"/>
    <w:rsid w:val="00E7591F"/>
    <w:rsid w:val="00E83E4B"/>
    <w:rsid w:val="00EA1926"/>
    <w:rsid w:val="00EA3CD2"/>
    <w:rsid w:val="00EA5EDD"/>
    <w:rsid w:val="00EB4840"/>
    <w:rsid w:val="00EB4B45"/>
    <w:rsid w:val="00EB7DC2"/>
    <w:rsid w:val="00EE2374"/>
    <w:rsid w:val="00EE4F17"/>
    <w:rsid w:val="00EF0C42"/>
    <w:rsid w:val="00F2125A"/>
    <w:rsid w:val="00F239D1"/>
    <w:rsid w:val="00F33C44"/>
    <w:rsid w:val="00F41138"/>
    <w:rsid w:val="00F42333"/>
    <w:rsid w:val="00F46282"/>
    <w:rsid w:val="00F7622A"/>
    <w:rsid w:val="00F77EF1"/>
    <w:rsid w:val="00F86B43"/>
    <w:rsid w:val="00FA1133"/>
    <w:rsid w:val="00FA68EC"/>
    <w:rsid w:val="00FA7621"/>
    <w:rsid w:val="00FB19CD"/>
    <w:rsid w:val="00FC3C1D"/>
    <w:rsid w:val="00FD2B2E"/>
    <w:rsid w:val="00FD3E51"/>
    <w:rsid w:val="00FE581F"/>
    <w:rsid w:val="00FF0692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C33804B6-159D-4974-A342-3B9D1FE5C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C66"/>
    <w:rPr>
      <w:rFonts w:cstheme="minorHAnsi"/>
    </w:rPr>
  </w:style>
  <w:style w:type="paragraph" w:styleId="Heading1">
    <w:name w:val="heading 1"/>
    <w:basedOn w:val="Normal"/>
    <w:link w:val="1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Heading3">
    <w:name w:val="heading 3"/>
    <w:basedOn w:val="Normal"/>
    <w:next w:val="Normal"/>
    <w:link w:val="31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a"/>
    <w:uiPriority w:val="1"/>
    <w:qFormat/>
    <w:rsid w:val="008C20CB"/>
    <w:pPr>
      <w:pBdr>
        <w:bottom w:val="single" w:sz="12" w:space="4" w:color="3494BA" w:themeColor="accent1"/>
      </w:pBdr>
      <w:spacing w:after="120"/>
      <w:contextualSpacing/>
    </w:pPr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"/>
    <w:rsid w:val="008C20CB"/>
    <w:rPr>
      <w:rFonts w:asciiTheme="majorHAnsi" w:eastAsiaTheme="majorEastAsia" w:hAnsiTheme="majorHAnsi" w:cstheme="majorHAnsi"/>
      <w:color w:val="276E8B" w:themeColor="accent1" w:themeShade="BF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292733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a0"/>
    <w:uiPriority w:val="99"/>
    <w:unhideWhenUsed/>
    <w:pPr>
      <w:spacing w:after="0"/>
    </w:pPr>
  </w:style>
  <w:style w:type="character" w:customStyle="1" w:styleId="a0">
    <w:name w:val="כותרת עליונה תו"/>
    <w:basedOn w:val="DefaultParagraphFont"/>
    <w:link w:val="Header"/>
    <w:uiPriority w:val="99"/>
  </w:style>
  <w:style w:type="paragraph" w:styleId="Footer">
    <w:name w:val="footer"/>
    <w:basedOn w:val="Normal"/>
    <w:link w:val="a1"/>
    <w:uiPriority w:val="99"/>
    <w:unhideWhenUsed/>
    <w:rsid w:val="00681034"/>
    <w:pPr>
      <w:spacing w:after="0"/>
      <w:jc w:val="right"/>
    </w:pPr>
    <w:rPr>
      <w:color w:val="276E8B" w:themeColor="accent1" w:themeShade="BF"/>
    </w:rPr>
  </w:style>
  <w:style w:type="character" w:customStyle="1" w:styleId="a1">
    <w:name w:val="כותרת תחתונה תו"/>
    <w:basedOn w:val="DefaultParagraphFont"/>
    <w:link w:val="Footer"/>
    <w:uiPriority w:val="99"/>
    <w:rsid w:val="00681034"/>
    <w:rPr>
      <w:color w:val="276E8B" w:themeColor="accent1" w:themeShade="BF"/>
    </w:rPr>
  </w:style>
  <w:style w:type="character" w:customStyle="1" w:styleId="1">
    <w:name w:val="כותרת 1 תו"/>
    <w:basedOn w:val="DefaultParagraphFont"/>
    <w:link w:val="Heading1"/>
    <w:uiPriority w:val="9"/>
    <w:rsid w:val="008C20CB"/>
    <w:rPr>
      <w:rFonts w:asciiTheme="majorHAnsi" w:eastAsiaTheme="majorEastAsia" w:hAnsiTheme="majorHAnsi" w:cstheme="majorHAnsi"/>
      <w:b/>
      <w:bCs/>
      <w:color w:val="276E8B" w:themeColor="accent1" w:themeShade="BF"/>
      <w:sz w:val="28"/>
      <w:szCs w:val="28"/>
    </w:rPr>
  </w:style>
  <w:style w:type="character" w:customStyle="1" w:styleId="2">
    <w:name w:val="כותרת 2 תו"/>
    <w:basedOn w:val="DefaultParagraphFont"/>
    <w:link w:val="Heading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76E8B" w:themeColor="accent1" w:themeShade="BF"/>
      <w:spacing w:val="5"/>
    </w:rPr>
  </w:style>
  <w:style w:type="paragraph" w:styleId="IntenseQuote">
    <w:name w:val="Intense Quote"/>
    <w:basedOn w:val="Normal"/>
    <w:next w:val="Normal"/>
    <w:link w:val="a2"/>
    <w:uiPriority w:val="30"/>
    <w:semiHidden/>
    <w:unhideWhenUsed/>
    <w:qFormat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semiHidden/>
    <w:rPr>
      <w:i/>
      <w:iCs/>
      <w:color w:val="276E8B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578793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76E8B" w:themeColor="accent1" w:themeShade="BF"/>
      <w:u w:val="single"/>
    </w:rPr>
  </w:style>
  <w:style w:type="paragraph" w:styleId="BodyText3">
    <w:name w:val="Body Text 3"/>
    <w:basedOn w:val="Normal"/>
    <w:link w:val="3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">
    <w:name w:val="גוף טקסט 3 תו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494BA" w:themeColor="accent1"/>
        <w:left w:val="single" w:sz="2" w:space="10" w:color="3494BA" w:themeColor="accent1"/>
        <w:bottom w:val="single" w:sz="2" w:space="10" w:color="3494BA" w:themeColor="accent1"/>
        <w:right w:val="single" w:sz="2" w:space="10" w:color="3494BA" w:themeColor="accent1"/>
      </w:pBdr>
      <w:ind w:left="1152" w:right="1152"/>
    </w:pPr>
    <w:rPr>
      <w:i/>
      <w:iCs/>
      <w:color w:val="276E8B" w:themeColor="accent1" w:themeShade="BF"/>
    </w:rPr>
  </w:style>
  <w:style w:type="paragraph" w:styleId="BodyTextIndent3">
    <w:name w:val="Body Text Indent 3"/>
    <w:basedOn w:val="Normal"/>
    <w:link w:val="3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0">
    <w:name w:val="כניסה בגוף טקסט 3 תו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a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3">
    <w:name w:val="מפת מסמך תו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373545" w:themeColor="text2"/>
      <w:szCs w:val="18"/>
    </w:rPr>
  </w:style>
  <w:style w:type="paragraph" w:styleId="BalloonText">
    <w:name w:val="Balloon Text"/>
    <w:basedOn w:val="Normal"/>
    <w:link w:val="a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4">
    <w:name w:val="טקסט בלונים תו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a5"/>
    <w:uiPriority w:val="99"/>
    <w:semiHidden/>
    <w:unhideWhenUsed/>
    <w:rsid w:val="0028220F"/>
    <w:rPr>
      <w:szCs w:val="20"/>
    </w:rPr>
  </w:style>
  <w:style w:type="character" w:customStyle="1" w:styleId="a5">
    <w:name w:val="טקסט הערה תו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a6"/>
    <w:uiPriority w:val="99"/>
    <w:semiHidden/>
    <w:unhideWhenUsed/>
    <w:rsid w:val="0028220F"/>
    <w:rPr>
      <w:b/>
      <w:bCs/>
    </w:rPr>
  </w:style>
  <w:style w:type="character" w:customStyle="1" w:styleId="a6">
    <w:name w:val="נושא הערה תו"/>
    <w:basedOn w:val="a5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a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7">
    <w:name w:val="טקסט הערת סיום תו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a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8">
    <w:name w:val="טקסט הערת שוליים תו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">
    <w:name w:val="HTML מעוצב מראש תו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">
    <w:name w:val="macro"/>
    <w:link w:val="a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9">
    <w:name w:val="טקסט מאקרו תו"/>
    <w:basedOn w:val="DefaultParagraphFont"/>
    <w:link w:val="Macro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a10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10">
    <w:name w:val="טקסט רגיל תו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customStyle="1" w:styleId="31">
    <w:name w:val="כותרת 3 תו"/>
    <w:basedOn w:val="DefaultParagraphFont"/>
    <w:link w:val="Heading3"/>
    <w:uiPriority w:val="9"/>
    <w:semiHidden/>
    <w:rsid w:val="008C20CB"/>
    <w:rPr>
      <w:rFonts w:asciiTheme="majorHAnsi" w:eastAsiaTheme="majorEastAsia" w:hAnsiTheme="majorHAnsi" w:cstheme="majorHAnsi"/>
      <w:color w:val="1A495C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AB4980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12A5A"/>
    <w:rPr>
      <w:color w:val="605E5C"/>
      <w:shd w:val="clear" w:color="auto" w:fill="E1DFDD"/>
    </w:rPr>
  </w:style>
  <w:style w:type="paragraph" w:styleId="BodyText">
    <w:name w:val="Body Text"/>
    <w:basedOn w:val="Normal"/>
    <w:link w:val="a11"/>
    <w:uiPriority w:val="99"/>
    <w:semiHidden/>
    <w:unhideWhenUsed/>
    <w:rsid w:val="00283C66"/>
    <w:pPr>
      <w:spacing w:after="120"/>
    </w:pPr>
  </w:style>
  <w:style w:type="character" w:customStyle="1" w:styleId="a11">
    <w:name w:val="גוף טקסט תו"/>
    <w:basedOn w:val="DefaultParagraphFont"/>
    <w:link w:val="BodyText"/>
    <w:uiPriority w:val="99"/>
    <w:semiHidden/>
    <w:rsid w:val="00283C66"/>
    <w:rPr>
      <w:rFonts w:cstheme="minorHAnsi"/>
    </w:rPr>
  </w:style>
  <w:style w:type="paragraph" w:styleId="NormalWeb">
    <w:name w:val="Normal (Web)"/>
    <w:basedOn w:val="Normal"/>
    <w:uiPriority w:val="99"/>
    <w:unhideWhenUsed/>
    <w:rsid w:val="00C67F6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US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glossaryDocument" Target="glossary/document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5CTB2W" Type="http://schemas.openxmlformats.org/officeDocument/2006/relationships/image" Target="media/BQYJYM.jpg"/></Relationships>
</file>

<file path=word/_rels/header1.xml.rels>&#65279;<?xml version="1.0" encoding="utf-8" standalone="yes"?><Relationships xmlns="http://schemas.openxmlformats.org/package/2006/relationships"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USER\AppData\Roaming\Microsoft\Templates\&#1511;&#1493;&#1512;&#1493;&#1514;%20&#1495;&#1497;&#1497;&#1501;%20(&#1510;&#1489;&#1506;)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24F9A2456ED4240BA83ADE2DF1D93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01FD413-2CCC-44EA-8958-96C537ACE4F9}"/>
      </w:docPartPr>
      <w:docPartBody>
        <w:p w:rsidR="003A2AEA" w:rsidP="000338B1">
          <w:pPr>
            <w:pStyle w:val="F24F9A2456ED4240BA83ADE2DF1D93C4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E9"/>
    <w:rsid w:val="00021D3D"/>
    <w:rsid w:val="000338B1"/>
    <w:rsid w:val="00044439"/>
    <w:rsid w:val="00123B91"/>
    <w:rsid w:val="00132B92"/>
    <w:rsid w:val="00144D91"/>
    <w:rsid w:val="001963F9"/>
    <w:rsid w:val="00216CBA"/>
    <w:rsid w:val="00235897"/>
    <w:rsid w:val="002F3292"/>
    <w:rsid w:val="00310FA0"/>
    <w:rsid w:val="00346CB6"/>
    <w:rsid w:val="0035466C"/>
    <w:rsid w:val="003A2AEA"/>
    <w:rsid w:val="003F33A1"/>
    <w:rsid w:val="004079A9"/>
    <w:rsid w:val="00524C3D"/>
    <w:rsid w:val="005630CE"/>
    <w:rsid w:val="00596F4D"/>
    <w:rsid w:val="005B4456"/>
    <w:rsid w:val="00653AAC"/>
    <w:rsid w:val="00686B9E"/>
    <w:rsid w:val="006B5BA2"/>
    <w:rsid w:val="006C181A"/>
    <w:rsid w:val="006C4DEF"/>
    <w:rsid w:val="00710E6D"/>
    <w:rsid w:val="0074797F"/>
    <w:rsid w:val="007C1B97"/>
    <w:rsid w:val="007F2844"/>
    <w:rsid w:val="00880175"/>
    <w:rsid w:val="0090078A"/>
    <w:rsid w:val="009077D1"/>
    <w:rsid w:val="009A1D10"/>
    <w:rsid w:val="00A27156"/>
    <w:rsid w:val="00A77565"/>
    <w:rsid w:val="00A87B0B"/>
    <w:rsid w:val="00AC5E52"/>
    <w:rsid w:val="00AE0A20"/>
    <w:rsid w:val="00C51D45"/>
    <w:rsid w:val="00C53C28"/>
    <w:rsid w:val="00D10319"/>
    <w:rsid w:val="00D34B57"/>
    <w:rsid w:val="00D6437D"/>
    <w:rsid w:val="00E16DE9"/>
    <w:rsid w:val="00E23321"/>
    <w:rsid w:val="00E8413C"/>
    <w:rsid w:val="00E91D41"/>
    <w:rsid w:val="00EE143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24F9A2456ED4240BA83ADE2DF1D93C4">
    <w:name w:val="F24F9A2456ED4240BA83ADE2DF1D93C4"/>
    <w:rsid w:val="000338B1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ירוק כחול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B7C2A-056F-4973-9EAD-0A5C19C90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65</TotalTime>
  <Pages>1</Pages>
  <Words>350</Words>
  <Characters>1754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חיה אסתרזון</cp:lastModifiedBy>
  <cp:revision>14</cp:revision>
  <cp:lastPrinted>2023-12-07T09:47:00Z</cp:lastPrinted>
  <dcterms:created xsi:type="dcterms:W3CDTF">2023-12-07T09:41:00Z</dcterms:created>
  <dcterms:modified xsi:type="dcterms:W3CDTF">2024-04-04T06:52:00Z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23285680341f57238e40396bc2dbd39f0c40ff2a6cc661c93608ab81cebeb128</vt:lpwstr>
  </property>
</Properties>
</file>