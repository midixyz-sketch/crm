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801"/>
                    <pic:cNvPicPr/>
                  </pic:nvPicPr>
                  <pic:blipFill>
                    <a:blip xmlns:r="http://schemas.openxmlformats.org/officeDocument/2006/relationships" r:embed="rId7L6E6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יאיר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נזרי שמעון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ירושלים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"mailto:shhyair@gmail.com"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shhyair@gmail.com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050-7861141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1988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295D7C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FB2F1F">
              <w:rPr>
                <w:rFonts w:ascii="Arial" w:hAnsi="Arial" w:cs="Arial" w:hint="cs"/>
                <w:color w:val="333333"/>
                <w:rtl/>
              </w:rPr>
              <w:t>אין מידע</w:t>
            </w:r>
          </w:p>
          <w:p w:rsidR="00295D7C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Office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עבודה בצוות ועבודה לבד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Wms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Excel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Power BI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Priority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עובד זריז ויסוד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יכולת למידה עצמית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שרשרת אספקה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יקבי ארזה ת. ר. ז. בע"מ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מחלקת הרכש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מחלקת הפצה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מחלקת התפ"י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מחסן חיצוני + פנימי 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פיתוח עסקי מחסן בונדד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הנגב והערבה חברה להובלה בע"מ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מחלקת התפ"י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מחלקת הזמנות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סגירת חיוב </w:t>
            </w:r>
            <w:r w:rsidRPr="00E809DB">
              <w:rPr>
                <w:rFonts w:ascii="Arial" w:hAnsi="Arial" w:cs="Arial"/>
                <w:noProof/>
                <w:color w:val="333333"/>
              </w:rPr>
              <w:t>TPL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לקוחות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מערכות המידע של המרלו"ג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מתמחה בראיית חשבון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בן דור הנפקות בע"מ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ביקורת דוחות כספים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ביצוע בדיקות כלכליות למשרד האוצר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תוכנית סיוע למחשוב לעסקים של משרד הכלכלה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2015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נהג ועוזר אישי של ראש עיריית ירושלים - ניר ברקת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עיריית ירושלים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2015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נהג ראש אגף צפון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משרד ראש הממשלה כ.ד 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2009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מפקד רחבת מיוחדים - יח' דובדבן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צה"ל - שירות קבע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פיקוד על חיילים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הכנת תוכניות שבועיות וחודשיות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מתן מענה מבצעי </w:t>
            </w:r>
            <w:r w:rsidRPr="00E809DB">
              <w:rPr>
                <w:rFonts w:ascii="Arial" w:hAnsi="Arial" w:cs="Arial"/>
                <w:noProof/>
                <w:color w:val="333333"/>
                <w:rtl/>
                <w:lang w:bidi="he-IL"/>
              </w:rPr>
              <w:t>24/7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2016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2013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>B.A.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ניהול עם התמחות בלוגיסטיקה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האוניברסיטה הפתוחה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2009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2006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נהג מבצעי יחידת דובדבן</w:t>
            </w:r>
          </w:p>
          <w:p w:rsidRPr="00E809DB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7L6E6N" Type="http://schemas.openxmlformats.org/officeDocument/2006/relationships/image" Target="media/238MH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173</Words>
  <Characters>831</Characters>
  <Application>Microsoft Office Word</Application>
  <DocSecurity>0</DocSecurity>
  <Lines>10</Lines>
  <Paragraphs>49</Paragraphs>
  <ScaleCrop>false</ScaleCrop>
  <Manager>AllJobs</Manager>
  <Company>AllJobs</Company>
  <LinksUpToDate>false</LinksUpToDate>
  <CharactersWithSpaces>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