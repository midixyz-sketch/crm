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777"/>
                    <pic:cNvPicPr/>
                  </pic:nvPicPr>
                  <pic:blipFill>
                    <a:blip xmlns:r="http://schemas.openxmlformats.org/officeDocument/2006/relationships" r:embed="rIdKW9R9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063" w:rsidP="004376BD" w14:paraId="2F2AFE55" w14:textId="77777777">
      <w:pPr>
        <w:pStyle w:val="Photo"/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8240" behindDoc="0" locked="1" layoutInCell="1" allowOverlap="1">
                <wp:simplePos x="0" y="0"/>
                <wp:positionH relativeFrom="page">
                  <wp:posOffset>447675</wp:posOffset>
                </wp:positionH>
                <wp:positionV relativeFrom="margin">
                  <wp:align>bottom</wp:align>
                </wp:positionV>
                <wp:extent cx="2447925" cy="9048750"/>
                <wp:effectExtent l="0" t="0" r="9525" b="0"/>
                <wp:wrapSquare wrapText="bothSides"/>
                <wp:docPr id="217" name="Text Box 2" descr="Sidebar text box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904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063" w:rsidP="004376BD" w14:paraId="079056EA" w14:textId="77777777">
                            <w:r w:rsidRPr="00B51CBD">
                              <w:rPr>
                                <w:noProof/>
                                <w:lang w:bidi="he-IL"/>
                              </w:rPr>
                              <w:drawing>
                                <wp:inline distT="0" distB="0" distL="0" distR="0">
                                  <wp:extent cx="1133475" cy="1461120"/>
                                  <wp:effectExtent l="0" t="0" r="0" b="6350"/>
                                  <wp:docPr id="17429498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4314914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9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1233" cy="14840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53121" w:rsidRPr="00FC3FED" w:rsidP="00FC3FED" w14:paraId="4762F90B" w14:textId="77777777">
                            <w:pPr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</w:pPr>
                            <w:r w:rsidRPr="00FC3FED"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  <w:t>H</w:t>
                            </w:r>
                            <w:r w:rsidRPr="00FC3FED"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  <w:t>adar S</w:t>
                            </w:r>
                            <w:r w:rsidRPr="00FC3FED"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  <w:t>tenzler</w:t>
                            </w:r>
                          </w:p>
                          <w:p w:rsidR="00FC3FED" w:rsidP="00FC3FED" w14:paraId="3AF8F104" w14:textId="77777777">
                            <w:pPr>
                              <w:spacing w:after="0" w:line="240" w:lineRule="auto"/>
                              <w:contextualSpacing/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</w:pPr>
                            <w:r w:rsidRPr="00253121"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  <w:t>P</w:t>
                            </w:r>
                            <w:r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  <w:t xml:space="preserve">ersonal assistant </w:t>
                            </w:r>
                          </w:p>
                          <w:p w:rsidR="009B300B" w:rsidRPr="00253121" w:rsidP="00FC3FED" w14:paraId="7B42EE02" w14:textId="77777777">
                            <w:pPr>
                              <w:spacing w:after="0" w:line="240" w:lineRule="auto"/>
                              <w:contextualSpacing/>
                              <w:rPr>
                                <w:rFonts w:ascii="Calibri Light" w:eastAsia="Times New Roman" w:hAnsi="Calibri Light" w:cs="Calibri Ligh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  <w:t>Facility &amp; People experience manager, T</w:t>
                            </w:r>
                            <w:r w:rsidRPr="00253121" w:rsidR="00AF3F78"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  <w:t>ravel coordinator</w:t>
                            </w:r>
                          </w:p>
                          <w:p w:rsidR="009B300B" w:rsidRPr="00253121" w:rsidP="00253121" w14:paraId="51B1AE79" w14:textId="77777777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</w:pPr>
                          </w:p>
                          <w:p w:rsidR="009B300B" w:rsidRPr="00253121" w:rsidP="00253121" w14:paraId="287F3997" w14:textId="77777777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</w:pPr>
                            <w:r w:rsidRPr="00253121">
                              <w:rPr>
                                <w:rFonts w:ascii="Calibri Light" w:eastAsia="Times New Roman" w:hAnsi="Calibri Light" w:cs="Calibri Light"/>
                                <w:color w:val="000000" w:themeColor="text1"/>
                              </w:rPr>
                              <w:t>contact</w:t>
                            </w:r>
                          </w:p>
                          <w:p w:rsidR="009B300B" w:rsidP="009B300B" w14:paraId="33D12355" w14:textId="77777777">
                            <w:pPr>
                              <w:pStyle w:val="ContactInfo"/>
                              <w:spacing w:line="240" w:lineRule="auto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"mailto:Hadarst810@gmail.com" </w:instrText>
                            </w:r>
                            <w:r>
                              <w:fldChar w:fldCharType="separate"/>
                            </w:r>
                            <w:r w:rsidRPr="00352B52">
                              <w:rPr>
                                <w:rStyle w:val="Hyperlink"/>
                              </w:rPr>
                              <w:t>Hadarst810@gmail.com</w:t>
                            </w:r>
                            <w:r>
                              <w:fldChar w:fldCharType="end"/>
                            </w:r>
                          </w:p>
                          <w:p w:rsidR="009B300B" w:rsidRPr="0081294E" w:rsidP="009B300B" w14:paraId="794546AC" w14:textId="77777777">
                            <w:pPr>
                              <w:pStyle w:val="ContactInfo"/>
                              <w:spacing w:line="240" w:lineRule="auto"/>
                              <w:rPr>
                                <w:rStyle w:val="Hyperlink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"https://www.linkedin.com/in/hadar-stenzler-7475ab38?lipi=urn%3Ali%3Apage%3Ad_flagship3_profile_view_base_contact_details%3BzVo4wo%2B4Qaqzp%2F%2BRK2HPbw%3D%3D" </w:instrText>
                            </w:r>
                            <w:r>
                              <w:fldChar w:fldCharType="separate"/>
                            </w:r>
                            <w:r w:rsidRPr="0081294E">
                              <w:rPr>
                                <w:rStyle w:val="Hyperlink"/>
                              </w:rPr>
                              <w:t>linkedin.com/in/hadar-stenzler-7475ab38</w:t>
                            </w:r>
                            <w:r>
                              <w:fldChar w:fldCharType="end"/>
                            </w:r>
                          </w:p>
                          <w:p w:rsidR="009B300B" w:rsidRPr="00FC3FED" w:rsidP="009B300B" w14:paraId="71B529AB" w14:textId="77777777">
                            <w:pPr>
                              <w:pStyle w:val="ContactInfo"/>
                              <w:spacing w:line="240" w:lineRule="auto"/>
                            </w:pPr>
                            <w:r w:rsidRPr="00FC3FED">
                              <w:t xml:space="preserve">054-4648082 </w:t>
                            </w:r>
                          </w:p>
                          <w:p w:rsidR="00B51CBD" w:rsidP="009B300B" w14:paraId="4E0C889F" w14:textId="77777777">
                            <w:pPr>
                              <w:pStyle w:val="ContactInfo"/>
                            </w:pPr>
                          </w:p>
                          <w:p w:rsidR="0081294E" w:rsidRPr="00FC3FED" w:rsidP="00FC3FED" w14:paraId="51E20D35" w14:textId="77777777">
                            <w:pPr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</w:pPr>
                            <w:r w:rsidRPr="00FC3FED">
                              <w:rPr>
                                <w:b/>
                                <w:bCs/>
                                <w:color w:val="B27DC9" w:themeColor="accent3"/>
                                <w:sz w:val="28"/>
                                <w:szCs w:val="28"/>
                              </w:rPr>
                              <w:t>Key Skills:</w:t>
                            </w:r>
                          </w:p>
                          <w:p w:rsidR="00FE2A00" w:rsidRPr="00FC3FED" w:rsidP="00FE2A00" w14:paraId="68219519" w14:textId="77777777">
                            <w:r>
                              <w:t>S</w:t>
                            </w:r>
                            <w:r w:rsidRPr="005B3D1B" w:rsidR="00556717">
                              <w:t xml:space="preserve">trong multi-tasking skills, </w:t>
                            </w:r>
                            <w:r w:rsidRPr="005B3D1B">
                              <w:t xml:space="preserve">with ability to manage several projects and schedules. </w:t>
                            </w:r>
                          </w:p>
                          <w:p w:rsidR="00FE2A00" w:rsidRPr="00FC3FED" w:rsidP="00374F9E" w14:paraId="6B61E108" w14:textId="77777777">
                            <w:r w:rsidRPr="00FC3FED">
                              <w:t>Strong</w:t>
                            </w:r>
                            <w:r w:rsidRPr="00FC3FED">
                              <w:t xml:space="preserve"> </w:t>
                            </w:r>
                            <w:r w:rsidRPr="00FC3FED" w:rsidR="00B51CBD">
                              <w:t xml:space="preserve">networking with </w:t>
                            </w:r>
                            <w:r w:rsidRPr="00FC3FED">
                              <w:t>vendors</w:t>
                            </w:r>
                            <w:r w:rsidRPr="00FC3FED" w:rsidR="00B51CBD">
                              <w:t>/colleagues</w:t>
                            </w:r>
                            <w:r w:rsidRPr="00FC3FED">
                              <w:t>/customers</w:t>
                            </w:r>
                            <w:r w:rsidRPr="00FC3FED" w:rsidR="00B51CBD">
                              <w:t xml:space="preserve"> </w:t>
                            </w:r>
                            <w:r w:rsidRPr="00FC3FED">
                              <w:t xml:space="preserve">etc. </w:t>
                            </w:r>
                          </w:p>
                          <w:p w:rsidR="00FE2A00" w:rsidRPr="00FC3FED" w:rsidP="00FE2A00" w14:paraId="2502E0E6" w14:textId="77777777">
                            <w:r w:rsidRPr="00FC3FED">
                              <w:t>Very good written and verbal skills in English</w:t>
                            </w:r>
                          </w:p>
                          <w:p w:rsidR="00D70063" w:rsidP="00FC3FED" w14:paraId="7A7AAE18" w14:textId="77777777">
                            <w:r w:rsidRPr="005B3D1B">
                              <w:t>Efficiency</w:t>
                            </w:r>
                            <w:r>
                              <w:t xml:space="preserve"> &amp; productivity</w:t>
                            </w:r>
                            <w:r w:rsidRPr="005B3D1B" w:rsidR="00556717">
                              <w:t xml:space="preserve"> focused.</w:t>
                            </w:r>
                          </w:p>
                          <w:p w:rsidR="00FC3FED" w:rsidRPr="00FC3FED" w:rsidP="00FC3FED" w14:paraId="4F75C70E" w14:textId="77777777">
                            <w:r w:rsidRPr="00FC3FED">
                              <w:t>Proficient in Microsoft Office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alt="Sidebar text box" style="width:192.75pt;height:712.5pt;margin-top:0;margin-left:35.25pt;mso-height-percent:0;mso-height-relative:margin;mso-position-horizontal-relative:page;mso-position-vertical:bottom;mso-position-vertical-relative:margin;mso-width-percent:0;mso-width-relative:margin;mso-wrap-distance-bottom:3.6pt;mso-wrap-distance-left:9pt;mso-wrap-distance-right:9pt;mso-wrap-distance-top:3.6pt;mso-wrap-style:square;position:absolute;visibility:visible;v-text-anchor:top;z-index:251659264" filled="f" stroked="f">
                <v:textbox inset="0,0,0,0">
                  <w:txbxContent>
                    <w:p w:rsidR="00D70063" w:rsidP="004376BD">
                      <w:drawing>
                        <wp:inline distT="0" distB="0" distL="0" distR="0">
                          <wp:extent cx="1133475" cy="1461120"/>
                          <wp:effectExtent l="0" t="0" r="0" b="635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70964903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51233" cy="14840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253121" w:rsidRPr="00FC3FED" w:rsidP="00FC3FED">
                      <w:pPr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</w:pPr>
                      <w:r w:rsidRPr="00FC3FED"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  <w:t>H</w:t>
                      </w:r>
                      <w:r w:rsidRPr="00FC3FED"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  <w:t>adar S</w:t>
                      </w:r>
                      <w:r w:rsidRPr="00FC3FED"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  <w:t>tenzler</w:t>
                      </w:r>
                    </w:p>
                    <w:p w:rsidR="00FC3FED" w:rsidP="00FC3FED">
                      <w:pPr>
                        <w:spacing w:after="0" w:line="240" w:lineRule="auto"/>
                        <w:contextualSpacing/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</w:pPr>
                      <w:r w:rsidRPr="00253121"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  <w:t>P</w:t>
                      </w:r>
                      <w:r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  <w:t xml:space="preserve">ersonal assistant </w:t>
                      </w:r>
                    </w:p>
                    <w:p w:rsidR="009B300B" w:rsidRPr="00253121" w:rsidP="00FC3FED">
                      <w:pPr>
                        <w:spacing w:after="0" w:line="240" w:lineRule="auto"/>
                        <w:contextualSpacing/>
                        <w:rPr>
                          <w:rFonts w:ascii="Calibri Light" w:eastAsia="Times New Roman" w:hAnsi="Calibri Light" w:cs="Calibri Light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  <w:t>Facility &amp; People experience manager, T</w:t>
                      </w:r>
                      <w:r w:rsidRPr="00253121" w:rsidR="00AF3F78"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  <w:t>ravel coordinator</w:t>
                      </w:r>
                    </w:p>
                    <w:p w:rsidR="009B300B" w:rsidRPr="00253121" w:rsidP="00253121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</w:pPr>
                    </w:p>
                    <w:p w:rsidR="009B300B" w:rsidRPr="00253121" w:rsidP="00253121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</w:pPr>
                      <w:r w:rsidRPr="00253121">
                        <w:rPr>
                          <w:rFonts w:ascii="Calibri Light" w:eastAsia="Times New Roman" w:hAnsi="Calibri Light" w:cs="Calibri Light"/>
                          <w:color w:val="000000" w:themeColor="text1"/>
                        </w:rPr>
                        <w:t>contact</w:t>
                      </w:r>
                    </w:p>
                    <w:p w:rsidR="009B300B" w:rsidP="009B300B">
                      <w:pPr>
                        <w:pStyle w:val="ContactInfo"/>
                        <w:spacing w:line="240" w:lineRule="auto"/>
                      </w:pPr>
                      <w:r>
                        <w:fldChar w:fldCharType="begin"/>
                      </w:r>
                      <w:r>
                        <w:instrText xml:space="preserve"> HYPERLINK "mailto:Hadarst810@gmail.com" </w:instrText>
                      </w:r>
                      <w:r>
                        <w:fldChar w:fldCharType="separate"/>
                      </w:r>
                      <w:r w:rsidRPr="00352B52">
                        <w:rPr>
                          <w:rStyle w:val="Hyperlink"/>
                        </w:rPr>
                        <w:t>Hadarst810@gmail.com</w:t>
                      </w:r>
                      <w:r>
                        <w:fldChar w:fldCharType="end"/>
                      </w:r>
                    </w:p>
                    <w:p w:rsidR="009B300B" w:rsidRPr="0081294E" w:rsidP="009B300B">
                      <w:pPr>
                        <w:pStyle w:val="ContactInfo"/>
                        <w:spacing w:line="240" w:lineRule="auto"/>
                        <w:rPr>
                          <w:rStyle w:val="Hyperlink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"https://www.linkedin.com/in/hadar-stenzler-7475ab38?lipi=urn%3Ali%3Apage%3Ad_flagship3_profile_view_base_contact_details%3BzVo4wo%2B4Qaqzp%2F%2BRK2HPbw%3D%3D" </w:instrText>
                      </w:r>
                      <w:r>
                        <w:fldChar w:fldCharType="separate"/>
                      </w:r>
                      <w:r w:rsidRPr="0081294E">
                        <w:rPr>
                          <w:rStyle w:val="Hyperlink"/>
                        </w:rPr>
                        <w:t>linkedin.com/in/hadar-stenzler-7475ab38</w:t>
                      </w:r>
                      <w:r>
                        <w:fldChar w:fldCharType="end"/>
                      </w:r>
                    </w:p>
                    <w:p w:rsidR="009B300B" w:rsidRPr="00FC3FED" w:rsidP="009B300B">
                      <w:pPr>
                        <w:pStyle w:val="ContactInfo"/>
                        <w:spacing w:line="240" w:lineRule="auto"/>
                      </w:pPr>
                      <w:r w:rsidRPr="00FC3FED">
                        <w:t xml:space="preserve">054-4648082 </w:t>
                      </w:r>
                    </w:p>
                    <w:p w:rsidR="00B51CBD" w:rsidP="009B300B">
                      <w:pPr>
                        <w:pStyle w:val="ContactInfo"/>
                      </w:pPr>
                    </w:p>
                    <w:p w:rsidR="0081294E" w:rsidRPr="00FC3FED" w:rsidP="00FC3FED">
                      <w:pPr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</w:pPr>
                      <w:r w:rsidRPr="00FC3FED">
                        <w:rPr>
                          <w:b/>
                          <w:bCs/>
                          <w:color w:val="B27DC9" w:themeColor="accent3"/>
                          <w:sz w:val="28"/>
                          <w:szCs w:val="28"/>
                        </w:rPr>
                        <w:t>Key Skills:</w:t>
                      </w:r>
                    </w:p>
                    <w:p w:rsidR="00FE2A00" w:rsidRPr="00FC3FED" w:rsidP="00FE2A00">
                      <w:r>
                        <w:t>S</w:t>
                      </w:r>
                      <w:r w:rsidRPr="005B3D1B" w:rsidR="00556717">
                        <w:t xml:space="preserve">trong multi-tasking skills, </w:t>
                      </w:r>
                      <w:r w:rsidRPr="005B3D1B">
                        <w:t xml:space="preserve">with ability to manage several projects and schedules. </w:t>
                      </w:r>
                    </w:p>
                    <w:p w:rsidR="00FE2A00" w:rsidRPr="00FC3FED" w:rsidP="00374F9E">
                      <w:r w:rsidRPr="00FC3FED">
                        <w:t>Strong</w:t>
                      </w:r>
                      <w:r w:rsidRPr="00FC3FED">
                        <w:t xml:space="preserve"> </w:t>
                      </w:r>
                      <w:r w:rsidRPr="00FC3FED" w:rsidR="00B51CBD">
                        <w:t xml:space="preserve">networking with </w:t>
                      </w:r>
                      <w:r w:rsidRPr="00FC3FED">
                        <w:t>vendors</w:t>
                      </w:r>
                      <w:r w:rsidRPr="00FC3FED" w:rsidR="00B51CBD">
                        <w:t>/colleagues</w:t>
                      </w:r>
                      <w:r w:rsidRPr="00FC3FED">
                        <w:t>/customers</w:t>
                      </w:r>
                      <w:r w:rsidRPr="00FC3FED" w:rsidR="00B51CBD">
                        <w:t xml:space="preserve"> </w:t>
                      </w:r>
                      <w:r w:rsidRPr="00FC3FED">
                        <w:t xml:space="preserve">etc. </w:t>
                      </w:r>
                    </w:p>
                    <w:p w:rsidR="00FE2A00" w:rsidRPr="00FC3FED" w:rsidP="00FE2A00">
                      <w:r w:rsidRPr="00FC3FED">
                        <w:t>Very good written and verbal skills in English</w:t>
                      </w:r>
                    </w:p>
                    <w:p w:rsidR="00D70063" w:rsidP="00FC3FED">
                      <w:r w:rsidRPr="005B3D1B">
                        <w:t>Efficiency</w:t>
                      </w:r>
                      <w:r>
                        <w:t xml:space="preserve"> &amp; productivity</w:t>
                      </w:r>
                      <w:r w:rsidRPr="005B3D1B" w:rsidR="00556717">
                        <w:t xml:space="preserve"> focused.</w:t>
                      </w:r>
                    </w:p>
                    <w:p w:rsidR="00FC3FED" w:rsidRPr="00FC3FED" w:rsidP="00FC3FED">
                      <w:r w:rsidRPr="00FC3FED">
                        <w:t>Proficient in Microsoft Office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sdt>
        <w:sdtPr>
          <w:id w:val="-1420087472"/>
          <w:placeholder>
            <w:docPart w:val="9AA011F9883E46258EF4CA4DE991C04D"/>
          </w:placeholder>
          <w:showingPlcHdr/>
          <w:richText/>
          <w:temporary/>
          <w15:appearance w15:val="hidden"/>
        </w:sdtPr>
        <w:sdtContent>
          <w:r w:rsidRPr="004376BD">
            <w:rPr>
              <w:rFonts w:eastAsia="Times New Roman"/>
            </w:rPr>
            <w:t>Experience</w:t>
          </w:r>
        </w:sdtContent>
      </w:sdt>
    </w:p>
    <w:p w:rsidR="004376BD" w:rsidP="004376BD" w14:paraId="1F6BC1BF" w14:textId="77777777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000000" w:themeColor="text1"/>
        </w:rPr>
      </w:pPr>
    </w:p>
    <w:p w:rsidR="004376BD" w:rsidRPr="00FC3FED" w:rsidP="004376BD" w14:paraId="03F47F14" w14:textId="6473145C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000000" w:themeColor="text1"/>
          <w:lang w:bidi="he-IL"/>
        </w:rPr>
      </w:pPr>
      <w:r>
        <w:rPr>
          <w:rFonts w:ascii="Calibri Light" w:eastAsia="Times New Roman" w:hAnsi="Calibri Light" w:cs="Calibri Light"/>
          <w:b/>
          <w:bCs/>
          <w:color w:val="000000" w:themeColor="text1"/>
        </w:rPr>
        <w:t xml:space="preserve">Just eat-Takeaway.com - </w:t>
      </w:r>
      <w:r w:rsidRPr="00FC3FED" w:rsidR="00025FB4">
        <w:rPr>
          <w:rFonts w:ascii="Calibri Light" w:eastAsia="Times New Roman" w:hAnsi="Calibri Light" w:cs="Calibri Light"/>
          <w:b/>
          <w:bCs/>
          <w:color w:val="000000" w:themeColor="text1"/>
        </w:rPr>
        <w:t xml:space="preserve">Facility </w:t>
      </w:r>
      <w:r>
        <w:rPr>
          <w:rFonts w:ascii="Calibri Light" w:eastAsia="Times New Roman" w:hAnsi="Calibri Light" w:cs="Calibri Light" w:hint="cs"/>
          <w:b/>
          <w:bCs/>
          <w:color w:val="000000" w:themeColor="text1"/>
        </w:rPr>
        <w:t>M</w:t>
      </w:r>
      <w:r>
        <w:rPr>
          <w:rFonts w:ascii="Calibri Light" w:eastAsia="Times New Roman" w:hAnsi="Calibri Light" w:cs="Calibri Light"/>
          <w:b/>
          <w:bCs/>
          <w:color w:val="000000" w:themeColor="text1"/>
          <w:lang w:bidi="he-IL"/>
        </w:rPr>
        <w:t xml:space="preserve">anager </w:t>
      </w:r>
    </w:p>
    <w:p w:rsidR="00D70063" w:rsidP="00445D12" w14:paraId="55BBC8B4" w14:textId="3CE57914">
      <w:pPr>
        <w:spacing w:after="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</w:rPr>
      </w:pPr>
      <w:r w:rsidRPr="004376BD">
        <w:t>September 2019</w:t>
      </w:r>
      <w:r w:rsidR="00FC0F06">
        <w:t>-2022</w:t>
      </w:r>
    </w:p>
    <w:p w:rsidR="004376BD" w:rsidRPr="004376BD" w:rsidP="00445D12" w14:paraId="200F8233" w14:textId="77777777">
      <w:pPr>
        <w:spacing w:after="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</w:rPr>
      </w:pPr>
    </w:p>
    <w:p w:rsidR="00445D12" w:rsidP="003D47E1" w14:paraId="0E02AC15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 Planning efficient utilization of space and facilities</w:t>
      </w:r>
      <w:r w:rsidR="007A4E3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– present and future wise</w:t>
      </w:r>
    </w:p>
    <w:p w:rsidR="007A4E3E" w:rsidP="003D47E1" w14:paraId="17905508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 CSR (</w:t>
      </w:r>
      <w:r w:rsidRPr="007A4E3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Corporate social responsibility)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manager </w:t>
      </w:r>
    </w:p>
    <w:p w:rsidR="007A4E3E" w:rsidP="003D47E1" w14:paraId="171ADE9D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 InfoSec &amp; Physical security Manager</w:t>
      </w:r>
    </w:p>
    <w:p w:rsidR="007A4E3E" w:rsidP="003D47E1" w14:paraId="7CDAE42E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Onboarding employees </w:t>
      </w:r>
    </w:p>
    <w:p w:rsidR="007A4E3E" w:rsidP="003D47E1" w14:paraId="7470ACEC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</w:t>
      </w:r>
      <w:r w:rsidRPr="007A4E3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Car fleet Manager</w:t>
      </w:r>
    </w:p>
    <w:p w:rsidR="007A4E3E" w:rsidP="003D47E1" w14:paraId="21A6CF73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 Budget planning</w:t>
      </w:r>
    </w:p>
    <w:p w:rsidR="007D1FE4" w:rsidRPr="004376BD" w:rsidP="003D47E1" w14:paraId="1771300B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Supervi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sing the office management team</w:t>
      </w:r>
    </w:p>
    <w:p w:rsidR="00A80BD2" w:rsidRPr="004376BD" w:rsidP="003D47E1" w14:paraId="6C4CD17D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</w:t>
      </w:r>
      <w:r w:rsidRPr="004376BD" w:rsidR="007D1FE4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Travel 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coordinat</w:t>
      </w:r>
      <w:r w:rsidRPr="004376BD" w:rsidR="00FC3FE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ing</w:t>
      </w:r>
    </w:p>
    <w:p w:rsidR="007D1FE4" w:rsidRPr="004376BD" w:rsidP="003D47E1" w14:paraId="5A0D8ACA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</w:t>
      </w:r>
      <w:r w:rsidRPr="004376BD" w:rsid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Approving </w:t>
      </w:r>
      <w:r w:rsidR="007A4E3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contracts, p</w:t>
      </w:r>
      <w:r w:rsidRPr="004376BD" w:rsid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urchase orders and Invoices</w:t>
      </w:r>
    </w:p>
    <w:p w:rsidR="007D1FE4" w:rsidRPr="004376BD" w:rsidP="003D47E1" w14:paraId="54925441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Planning complex company-wide 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welfare activities  </w:t>
      </w:r>
    </w:p>
    <w:p w:rsidR="00445D12" w:rsidRPr="004376BD" w:rsidP="003D47E1" w14:paraId="0CB71889" w14:textId="17D94901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- </w:t>
      </w:r>
      <w:r w:rsidRPr="004376BD" w:rsidR="00EE3854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Oversee</w:t>
      </w:r>
      <w:r w:rsidRPr="004376BD" w:rsid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ing</w:t>
      </w:r>
      <w:r w:rsidRPr="004376BD" w:rsidR="00556717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 w:rsidRPr="004376BD" w:rsidR="007D1FE4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daily operations of office with </w:t>
      </w:r>
      <w:r w:rsid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over </w:t>
      </w:r>
      <w:r w:rsidR="00FC0F06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600</w:t>
      </w:r>
      <w:r w:rsidRPr="004376BD" w:rsidR="00556717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employees</w:t>
      </w:r>
    </w:p>
    <w:p w:rsidR="00556717" w:rsidRPr="004376BD" w:rsidP="003D47E1" w14:paraId="6734E7DB" w14:textId="77777777">
      <w:pPr>
        <w:spacing w:before="240" w:after="24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</w:t>
      </w:r>
      <w:r w:rsidRPr="004376BD" w:rsidR="00A80BD2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 w:rsidR="007A4E3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I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mplement</w:t>
      </w:r>
      <w:r w:rsidRPr="004376BD" w:rsid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ing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 w:rsid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FM related</w:t>
      </w:r>
      <w:r w:rsidRPr="004376BD" w:rsidR="006507F7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 w:rsidRPr="004376BD" w:rsidR="007D1FE4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procedures </w:t>
      </w:r>
      <w:r w:rsidRPr="004376BD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and policies</w:t>
      </w:r>
    </w:p>
    <w:p w:rsidR="00FC3FED" w:rsidRPr="00445D12" w:rsidP="00445D12" w14:paraId="73AF9D37" w14:textId="77777777">
      <w:pPr>
        <w:spacing w:after="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</w:rPr>
      </w:pPr>
    </w:p>
    <w:p w:rsidR="00D70063" w:rsidRPr="00FC3FED" w:rsidP="003D47E1" w14:paraId="332F2CF6" w14:textId="77777777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000000" w:themeColor="text1"/>
        </w:rPr>
      </w:pPr>
      <w:r>
        <w:rPr>
          <w:rFonts w:ascii="Calibri Light" w:eastAsia="Times New Roman" w:hAnsi="Calibri Light" w:cs="Calibri Light"/>
          <w:b/>
          <w:bCs/>
          <w:color w:val="000000" w:themeColor="text1"/>
        </w:rPr>
        <w:t xml:space="preserve">Netomedia – PA </w:t>
      </w:r>
      <w:r w:rsidR="004376BD">
        <w:rPr>
          <w:rFonts w:ascii="Calibri Light" w:eastAsia="Times New Roman" w:hAnsi="Calibri Light" w:cs="Calibri Light"/>
          <w:b/>
          <w:bCs/>
          <w:color w:val="000000" w:themeColor="text1"/>
        </w:rPr>
        <w:t>of</w:t>
      </w:r>
      <w:r>
        <w:rPr>
          <w:rFonts w:ascii="Calibri Light" w:eastAsia="Times New Roman" w:hAnsi="Calibri Light" w:cs="Calibri Light"/>
          <w:b/>
          <w:bCs/>
          <w:color w:val="000000" w:themeColor="text1"/>
        </w:rPr>
        <w:t xml:space="preserve"> the CEO</w:t>
      </w:r>
      <w:r w:rsidR="003D47E1">
        <w:rPr>
          <w:rFonts w:ascii="Calibri Light" w:eastAsia="Times New Roman" w:hAnsi="Calibri Light" w:cs="Calibri Light"/>
          <w:b/>
          <w:bCs/>
          <w:color w:val="000000" w:themeColor="text1"/>
        </w:rPr>
        <w:t>,</w:t>
      </w:r>
      <w:r w:rsidR="004376BD">
        <w:rPr>
          <w:rFonts w:ascii="Calibri Light" w:eastAsia="Times New Roman" w:hAnsi="Calibri Light" w:cs="Calibri Light"/>
          <w:b/>
          <w:bCs/>
          <w:color w:val="000000" w:themeColor="text1"/>
        </w:rPr>
        <w:t xml:space="preserve"> Office &amp; Welfare Manager</w:t>
      </w:r>
    </w:p>
    <w:p w:rsidR="006507F7" w:rsidRPr="004376BD" w:rsidP="006507F7" w14:paraId="33DC9516" w14:textId="77777777">
      <w:pPr>
        <w:pStyle w:val="Heading5"/>
        <w:rPr>
          <w:sz w:val="24"/>
        </w:rPr>
      </w:pPr>
      <w:r w:rsidRPr="004376BD">
        <w:rPr>
          <w:sz w:val="24"/>
        </w:rPr>
        <w:t>2015-2019</w:t>
      </w:r>
    </w:p>
    <w:p w:rsidR="00C34B59" w:rsidP="003D47E1" w14:paraId="30503DEB" w14:textId="77777777">
      <w:pPr>
        <w:pStyle w:val="ListParagraph"/>
        <w:numPr>
          <w:ilvl w:val="0"/>
          <w:numId w:val="6"/>
        </w:numPr>
        <w:spacing w:before="240" w:after="24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Preparing </w:t>
      </w:r>
      <w:r w:rsidRP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Board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meetings</w:t>
      </w:r>
    </w:p>
    <w:p w:rsidR="00C34B59" w:rsidP="003D47E1" w14:paraId="11641A72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Arranging complex Travel &amp; Conferences abroad</w:t>
      </w:r>
    </w:p>
    <w:p w:rsidR="00C34B59" w:rsidP="003D47E1" w14:paraId="4857321F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Assisting CEO with </w:t>
      </w:r>
      <w:r w:rsidRPr="00C34B59" w:rsidR="006507F7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Private arrangements</w:t>
      </w:r>
    </w:p>
    <w:p w:rsidR="006507F7" w:rsidP="003D47E1" w14:paraId="542ABDA1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Controlling </w:t>
      </w:r>
      <w:r w:rsid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</w:t>
      </w:r>
      <w:r w:rsidRP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d hock </w:t>
      </w:r>
      <w:r w:rsidR="00C34B59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projects at CEO's request</w:t>
      </w:r>
    </w:p>
    <w:p w:rsidR="003D47E1" w:rsidP="003D47E1" w14:paraId="06B9B8B0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Welfare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: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arranging 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giveaways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, 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company events, toasts and Happy hours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, </w:t>
      </w:r>
    </w:p>
    <w:p w:rsidR="00C34B59" w:rsidP="003D47E1" w14:paraId="1DEEDA55" w14:textId="77777777">
      <w:pPr>
        <w:pStyle w:val="ListParagraph"/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ab/>
        <w:t>trips, fun-days, team building, personal achievement benefits, etc.</w:t>
      </w:r>
    </w:p>
    <w:p w:rsidR="00C34B59" w:rsidP="003D47E1" w14:paraId="6F3AB0AA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Onboarding &amp; farewell employees</w:t>
      </w:r>
    </w:p>
    <w:p w:rsidR="00C34B59" w:rsidP="003D47E1" w14:paraId="39985608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Assisting Recruiters</w:t>
      </w:r>
    </w:p>
    <w:p w:rsidR="003D47E1" w:rsidP="003D47E1" w14:paraId="24293684" w14:textId="77777777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Controlling daily office operation: cleaning, maintenance, supplies, </w:t>
      </w:r>
    </w:p>
    <w:p w:rsidR="00C34B59" w:rsidRPr="00C34B59" w:rsidP="003D47E1" w14:paraId="5C1D35FA" w14:textId="77777777">
      <w:pPr>
        <w:pStyle w:val="ListParagraph"/>
        <w:spacing w:before="240" w:after="240" w:line="240" w:lineRule="auto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ab/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Contracts, etc</w:t>
      </w:r>
    </w:p>
    <w:p w:rsidR="00033AFC" w:rsidP="004376BD" w14:paraId="67AC915C" w14:textId="5D7FD349">
      <w:pPr>
        <w:pStyle w:val="Heading4"/>
      </w:pPr>
      <w:r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E</w:t>
      </w:r>
      <w:r w:rsidRPr="004376BD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 xml:space="preserve">-teacher </w:t>
      </w:r>
      <w:r w:rsidR="00FC0F06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 xml:space="preserve">Group </w:t>
      </w:r>
      <w:r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–</w:t>
      </w:r>
      <w:r w:rsidRPr="004376BD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 xml:space="preserve"> </w:t>
      </w:r>
      <w:r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Office manager and PA</w:t>
      </w:r>
      <w:r w:rsidRPr="004376BD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 xml:space="preserve"> </w:t>
      </w:r>
      <w:r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of t</w:t>
      </w:r>
      <w:r w:rsidRPr="004376BD" w:rsidR="00CE5178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wo</w:t>
      </w:r>
      <w:r w:rsidRPr="004376BD" w:rsidR="00C152DB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 xml:space="preserve"> </w:t>
      </w:r>
      <w:r w:rsidRPr="004376BD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CEO</w:t>
      </w:r>
      <w:r w:rsidRPr="004376BD" w:rsidR="00CE5178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'</w:t>
      </w:r>
      <w:r w:rsidRPr="004376BD">
        <w:rPr>
          <w:rFonts w:ascii="Calibri Light" w:eastAsia="Times New Roman" w:hAnsi="Calibri Light" w:cs="Calibri Light"/>
          <w:bCs/>
          <w:iCs w:val="0"/>
          <w:caps w:val="0"/>
          <w:color w:val="000000" w:themeColor="text1"/>
          <w:sz w:val="24"/>
          <w:lang w:eastAsia="en-US"/>
        </w:rPr>
        <w:t>s</w:t>
      </w:r>
    </w:p>
    <w:p w:rsidR="00033AFC" w:rsidP="00033AFC" w14:paraId="62515295" w14:textId="77777777">
      <w:pPr>
        <w:pStyle w:val="Heading5"/>
        <w:rPr>
          <w:sz w:val="24"/>
        </w:rPr>
      </w:pPr>
      <w:r w:rsidRPr="004376BD">
        <w:rPr>
          <w:sz w:val="24"/>
        </w:rPr>
        <w:t>2010-2014</w:t>
      </w:r>
    </w:p>
    <w:p w:rsidR="00FA76A8" w:rsidP="00FA76A8" w14:paraId="64DA0800" w14:textId="77777777">
      <w:pPr>
        <w:spacing w:after="0" w:line="240" w:lineRule="auto"/>
        <w:jc w:val="both"/>
        <w:rPr>
          <w:lang w:eastAsia="ja-JP"/>
        </w:rPr>
      </w:pPr>
    </w:p>
    <w:p w:rsidR="003D47E1" w:rsidRPr="00FA76A8" w:rsidP="00FA76A8" w14:paraId="1B71DB18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O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ffice </w:t>
      </w:r>
      <w:r w:rsidRPr="00FA76A8" w:rsidR="00374F9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maintenance, 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logistics and procurement</w:t>
      </w:r>
    </w:p>
    <w:p w:rsidR="00374F9E" w:rsidP="00FA76A8" w14:paraId="79EEDB31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Managing 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Leasehold</w:t>
      </w:r>
      <w:r w:rsidRPr="00FA76A8" w:rsidR="003D47E1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improvement, 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and re</w:t>
      </w:r>
      <w:r w:rsidRPr="00FA76A8" w:rsidR="003D47E1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-negotiation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s with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v</w:t>
      </w:r>
      <w:r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endors</w:t>
      </w:r>
    </w:p>
    <w:p w:rsidR="00FA76A8" w:rsidRPr="00FA76A8" w:rsidP="00FA76A8" w14:paraId="5B5BDED6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Invoicing customers using CRM system</w:t>
      </w:r>
    </w:p>
    <w:p w:rsidR="003D47E1" w:rsidRPr="00FA76A8" w:rsidP="003D47E1" w14:paraId="6E809147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Managing 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the CEO's 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calendars</w:t>
      </w:r>
    </w:p>
    <w:p w:rsidR="003D47E1" w:rsidRPr="00FA76A8" w:rsidP="003D47E1" w14:paraId="55525351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Preparing 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(</w:t>
      </w:r>
      <w:r w:rsidRPr="00FA76A8" w:rsidR="00374F9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personal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)</w:t>
      </w:r>
      <w:r w:rsidRPr="00FA76A8" w:rsidR="00374F9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financial repo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rts, incl. institutions and agencies</w:t>
      </w:r>
    </w:p>
    <w:p w:rsidR="003D47E1" w:rsidRPr="00FA76A8" w:rsidP="003D47E1" w14:paraId="52533473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Arranging</w:t>
      </w:r>
      <w:r w:rsidRPr="00FA76A8" w:rsidR="00374F9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 materials for meetings</w:t>
      </w:r>
    </w:p>
    <w:p w:rsidR="003D47E1" w:rsidRPr="00FA76A8" w:rsidP="003D47E1" w14:paraId="5D0FFA70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Tracking projects</w:t>
      </w:r>
    </w:p>
    <w:p w:rsidR="003D47E1" w:rsidRPr="00FA76A8" w:rsidP="003D47E1" w14:paraId="490792A6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H</w:t>
      </w:r>
      <w:r w:rsidRPr="00FA76A8" w:rsidR="00374F9E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osting guests from abro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ad</w:t>
      </w:r>
    </w:p>
    <w:p w:rsidR="003D47E1" w:rsidRPr="00FA76A8" w:rsidP="003D47E1" w14:paraId="4291BCBA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Coordinating business travel (Accommodation &amp; Schedules)</w:t>
      </w:r>
    </w:p>
    <w:p w:rsidR="00374F9E" w:rsidRPr="00FA76A8" w:rsidP="003D47E1" w14:paraId="6C01FDEA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Producing social events for 250 employees, toast</w:t>
      </w:r>
      <w:r w:rsid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>s &amp;parties</w:t>
      </w:r>
    </w:p>
    <w:p w:rsidR="00D4187F" w:rsidRPr="00AF3F78" w:rsidP="00556717" w14:paraId="2376EBC0" w14:textId="77777777">
      <w:pPr>
        <w:spacing w:after="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16"/>
          <w:szCs w:val="16"/>
        </w:rPr>
      </w:pPr>
    </w:p>
    <w:sdt>
      <w:sdtPr>
        <w:rPr>
          <w:sz w:val="32"/>
          <w:szCs w:val="32"/>
        </w:rPr>
        <w:id w:val="1745452497"/>
        <w:placeholder>
          <w:docPart w:val="B1B88C8A2E844C00B8C07395BEC4078B"/>
        </w:placeholder>
        <w:showingPlcHdr/>
        <w:richText/>
        <w:temporary/>
        <w15:appearance w15:val="hidden"/>
      </w:sdtPr>
      <w:sdtContent>
        <w:p w:rsidR="00D70063" w:rsidRPr="00EE3854" w:rsidP="004376BD" w14:paraId="243EF467" w14:textId="77777777">
          <w:pPr>
            <w:pStyle w:val="Photo"/>
            <w:rPr>
              <w:sz w:val="32"/>
              <w:szCs w:val="32"/>
            </w:rPr>
          </w:pPr>
          <w:r w:rsidRPr="004376BD">
            <w:rPr>
              <w:rFonts w:eastAsiaTheme="minorHAnsi"/>
            </w:rPr>
            <w:t>Education</w:t>
          </w:r>
        </w:p>
      </w:sdtContent>
    </w:sdt>
    <w:p w:rsidR="00FA76A8" w:rsidP="003D47E1" w14:paraId="1E32CA1E" w14:textId="77777777">
      <w:pPr>
        <w:pStyle w:val="ListParagraph"/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</w:rPr>
      </w:pPr>
    </w:p>
    <w:p w:rsidR="003D47E1" w:rsidRPr="00FA76A8" w:rsidP="003D47E1" w14:paraId="1D80AB4E" w14:textId="77777777">
      <w:pPr>
        <w:pStyle w:val="ListParagraph"/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Sapir Academic College </w:t>
      </w:r>
    </w:p>
    <w:p w:rsidR="00D70063" w:rsidRPr="00FA76A8" w:rsidP="003D47E1" w14:paraId="6C3890F9" w14:textId="77777777">
      <w:pPr>
        <w:pStyle w:val="ListParagraph"/>
        <w:spacing w:after="0" w:line="240" w:lineRule="auto"/>
        <w:jc w:val="both"/>
        <w:rPr>
          <w:rFonts w:ascii="Calibri Light" w:eastAsia="Times New Roman" w:hAnsi="Calibri Light" w:cs="Calibri Light"/>
          <w:color w:val="000000" w:themeColor="text1"/>
          <w:sz w:val="22"/>
          <w:szCs w:val="22"/>
        </w:rPr>
      </w:pP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2010 - </w:t>
      </w:r>
      <w:r w:rsidRPr="00FA76A8" w:rsidR="006507F7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B.A </w:t>
      </w:r>
      <w:r w:rsidRPr="00FA76A8">
        <w:rPr>
          <w:rFonts w:ascii="Calibri Light" w:eastAsia="Times New Roman" w:hAnsi="Calibri Light" w:cs="Calibri Light"/>
          <w:color w:val="000000" w:themeColor="text1"/>
          <w:sz w:val="22"/>
          <w:szCs w:val="22"/>
        </w:rPr>
        <w:t xml:space="preserve">in Communication and Public relation. </w:t>
      </w:r>
    </w:p>
    <w:p w:rsidR="00827E21" w:rsidP="00374F9E" w14:paraId="511E7ECB" w14:textId="77777777">
      <w:pPr>
        <w:spacing w:after="0"/>
      </w:pPr>
    </w:p>
    <w:sectPr w:rsidSect="009B34B9">
      <w:headerReference w:type="default" r:id="rId1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5330284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9F0771" w14:paraId="504ACC60" w14:textId="77777777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76A8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eastAsia="en-US" w:bidi="he-IL"/>
          </w:rPr>
          <mc:AlternateContent>
            <mc:Choice Requires="wps">
              <w:drawing>
                <wp:anchor distT="45720" distB="45720" distL="114300" distR="114300" simplePos="0" relativeHeight="251658240" behindDoc="0" locked="1" layoutInCell="1" allowOverlap="1">
                  <wp:simplePos x="0" y="0"/>
                  <mc:AlternateContent xmlns:mc="http://schemas.openxmlformats.org/markup-compatibility/2006">
                    <mc:Choice xmlns:c14="http://schemas.microsoft.com/office/drawing/2007/8/2/chart" Requires="c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683971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Text Box 2" descr="Sidebar text box"/>
                  <wp:cNvGraphicFramePr/>
                  <a:graphic xmlns:a="http://schemas.openxmlformats.org/drawingml/2006/main">
                    <a:graphicData uri="http://schemas.microsoft.com/office/word/2010/wordprocessingShape">
                      <wps:wsp xmlns:wps="http://schemas.microsoft.com/office/word/2010/wordprocessingShape"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Description w:val="Layout table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385"/>
                              </w:tblGrid>
                              <w:tr w14:paraId="1C5B5EF2" w14:textId="77777777" w:rsidTr="002C0739">
                                <w:tblPrEx>
                                  <w:tblW w:w="5000" w:type="pct"/>
                                  <w:tblBorders>
                                    <w:top w:val="single" w:sz="18" w:space="0" w:color="864A04" w:themeColor="accent1" w:themeShade="8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p w:rsidR="002C0739" w:rsidRPr="00004F8B" w:rsidP="00970D57" w14:paraId="39A9C6B4" w14:textId="77777777">
                                    <w:pPr>
                                      <w:pStyle w:val="Subtitle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004F8B">
                                      <w:rPr>
                                        <w:b/>
                                        <w:bCs/>
                                      </w:rPr>
                                      <w:t>Hadar Stenzler</w:t>
                                    </w:r>
                                  </w:p>
                                  <w:p w:rsidR="00004F8B" w:rsidP="00970D57" w14:paraId="4138BD2F" w14:textId="77777777">
                                    <w:pPr>
                                      <w:pStyle w:val="Subtitle"/>
                                    </w:pPr>
                                    <w:r>
                                      <w:t>P.a to CEO</w:t>
                                    </w:r>
                                  </w:p>
                                  <w:p w:rsidR="00004F8B" w:rsidP="00970D57" w14:paraId="38BE8D17" w14:textId="77777777">
                                    <w:pPr>
                                      <w:pStyle w:val="Subtitle"/>
                                    </w:pPr>
                                    <w:r>
                                      <w:t>Sr. Office manager</w:t>
                                    </w:r>
                                  </w:p>
                                  <w:p w:rsidR="00004F8B" w:rsidP="00970D57" w14:paraId="01377D1B" w14:textId="77777777">
                                    <w:pPr>
                                      <w:pStyle w:val="Subtitle"/>
                                    </w:pPr>
                                    <w:r>
                                      <w:t>Facility manager</w:t>
                                    </w:r>
                                  </w:p>
                                  <w:p w:rsidR="00004F8B" w:rsidRPr="00970D57" w:rsidP="00004F8B" w14:paraId="48C72ECE" w14:textId="77777777">
                                    <w:pPr>
                                      <w:pStyle w:val="Subtitle"/>
                                    </w:pPr>
                                    <w:r>
                                      <w:t>Welfair manager</w:t>
                                    </w:r>
                                  </w:p>
                                </w:tc>
                              </w:tr>
                            </w:tbl>
                            <w:p w:rsidR="009F0771" w14:paraId="78561B24" w14:textId="77777777"/>
                          </w:txbxContent>
                        </wps:txbx>
                        <wps:bodyPr rot="0" vert="horz" wrap="square" lIns="0" tIns="0" rIns="0" bIns="0" anchor="t" anchorCtr="0"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49" type="#_x0000_t202" alt="Sidebar text box" style="width:169.2pt;height:666pt;margin-top:0;margin-left:0;mso-height-percent:0;mso-height-relative:margin;mso-left-percent:88;mso-position-horizontal-relative:page;mso-position-vertical-relative:margin;mso-width-percent:0;mso-width-relative:margin;mso-wrap-distance-bottom:3.6pt;mso-wrap-distance-left:9pt;mso-wrap-distance-right:9pt;mso-wrap-distance-top:3.6pt;mso-wrap-style:square;position:absolute;visibility:visible;v-text-anchor:top;z-index:251660288" filled="f" stroked="f">
                  <v:textbox inset="0,0,0,0">
                    <w:txbxContent>
                      <w:tbl>
                        <w:tblPr>
                          <w:tblStyle w:val="TableGrid"/>
                          <w:tblDescription w:val="Layout table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3370"/>
                        </w:tblGrid>
                        <w:tr w:rsidTr="002C0739">
                          <w:tblPrEx>
                            <w:tblW w:w="5000" w:type="pct"/>
                            <w:tblBorders>
                              <w:top w:val="single" w:sz="18" w:space="0" w:color="864A04" w:themeColor="accent1" w:themeShade="80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/>
                          </w:tblPrEx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p w:rsidR="002C0739" w:rsidRPr="00004F8B" w:rsidP="00970D57">
                              <w:pPr>
                                <w:pStyle w:val="Subtitle"/>
                                <w:rPr>
                                  <w:b/>
                                  <w:bCs/>
                                </w:rPr>
                              </w:pPr>
                              <w:r w:rsidRPr="00004F8B">
                                <w:rPr>
                                  <w:b/>
                                  <w:bCs/>
                                </w:rPr>
                                <w:t>Hadar Stenzler</w:t>
                              </w:r>
                            </w:p>
                            <w:p w:rsidR="00004F8B" w:rsidP="00970D57">
                              <w:pPr>
                                <w:pStyle w:val="Subtitle"/>
                              </w:pPr>
                              <w:r>
                                <w:t>P.a to CEO</w:t>
                              </w:r>
                            </w:p>
                            <w:p w:rsidR="00004F8B" w:rsidP="00970D57">
                              <w:pPr>
                                <w:pStyle w:val="Subtitle"/>
                              </w:pPr>
                              <w:r>
                                <w:t>Sr. Office manager</w:t>
                              </w:r>
                            </w:p>
                            <w:p w:rsidR="00004F8B" w:rsidP="00970D57">
                              <w:pPr>
                                <w:pStyle w:val="Subtitle"/>
                              </w:pPr>
                              <w:r>
                                <w:t>Facility manager</w:t>
                              </w:r>
                            </w:p>
                            <w:p w:rsidR="00004F8B" w:rsidRPr="00970D57" w:rsidP="00004F8B">
                              <w:pPr>
                                <w:pStyle w:val="Subtitle"/>
                              </w:pPr>
                              <w:r>
                                <w:t>Welfair manager</w:t>
                              </w:r>
                            </w:p>
                          </w:tc>
                        </w:tr>
                      </w:tbl>
                      <w:p w:rsidR="009F0771"/>
                    </w:txbxContent>
                  </v:textbox>
                  <w10:wrap type="square"/>
                  <w10:anchorlock/>
                </v:shape>
              </w:pict>
            </mc:Fallback>
          </mc:AlternateContent>
        </w:r>
      </w:p>
    </w:sdtContent>
  </w:sdt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A21216"/>
    <w:multiLevelType w:val="hybridMultilevel"/>
    <w:tmpl w:val="89D64F3E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9A27B3"/>
    <w:multiLevelType w:val="hybridMultilevel"/>
    <w:tmpl w:val="C9487FD2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D67EE3"/>
    <w:multiLevelType w:val="hybridMultilevel"/>
    <w:tmpl w:val="B69C184E"/>
    <w:lvl w:ilvl="0">
      <w:start w:val="201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A32993"/>
    <w:multiLevelType w:val="hybridMultilevel"/>
    <w:tmpl w:val="C3BA2E0A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7F3FCD"/>
    <w:multiLevelType w:val="hybridMultilevel"/>
    <w:tmpl w:val="D1EE3D0A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AC63E8"/>
    <w:multiLevelType w:val="hybridMultilevel"/>
    <w:tmpl w:val="EFD8ECFC"/>
    <w:lvl w:ilvl="0">
      <w:start w:val="201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CBD"/>
    <w:rsid w:val="00004F8B"/>
    <w:rsid w:val="00025FB4"/>
    <w:rsid w:val="00033AFC"/>
    <w:rsid w:val="000E4AEB"/>
    <w:rsid w:val="001340F5"/>
    <w:rsid w:val="00157B6F"/>
    <w:rsid w:val="00187B92"/>
    <w:rsid w:val="00253121"/>
    <w:rsid w:val="00293B83"/>
    <w:rsid w:val="002C0739"/>
    <w:rsid w:val="00352B52"/>
    <w:rsid w:val="00374F9E"/>
    <w:rsid w:val="0039505A"/>
    <w:rsid w:val="003D47E1"/>
    <w:rsid w:val="00431971"/>
    <w:rsid w:val="004376BD"/>
    <w:rsid w:val="00445D12"/>
    <w:rsid w:val="0044748F"/>
    <w:rsid w:val="00486E5D"/>
    <w:rsid w:val="00556717"/>
    <w:rsid w:val="00581FC8"/>
    <w:rsid w:val="005B3D1B"/>
    <w:rsid w:val="005F41D0"/>
    <w:rsid w:val="006507F7"/>
    <w:rsid w:val="006A3CE7"/>
    <w:rsid w:val="006B6D95"/>
    <w:rsid w:val="007A4E3E"/>
    <w:rsid w:val="007D1968"/>
    <w:rsid w:val="007D1FE4"/>
    <w:rsid w:val="0081294E"/>
    <w:rsid w:val="008279C1"/>
    <w:rsid w:val="00827E21"/>
    <w:rsid w:val="008C33FB"/>
    <w:rsid w:val="00957ECD"/>
    <w:rsid w:val="00970D57"/>
    <w:rsid w:val="009B300B"/>
    <w:rsid w:val="009B34B9"/>
    <w:rsid w:val="009F0771"/>
    <w:rsid w:val="00A80BD2"/>
    <w:rsid w:val="00AF3F78"/>
    <w:rsid w:val="00AF7BCF"/>
    <w:rsid w:val="00B51CBD"/>
    <w:rsid w:val="00C14EC8"/>
    <w:rsid w:val="00C152DB"/>
    <w:rsid w:val="00C34B59"/>
    <w:rsid w:val="00CD74CB"/>
    <w:rsid w:val="00CE5178"/>
    <w:rsid w:val="00D1599B"/>
    <w:rsid w:val="00D4187F"/>
    <w:rsid w:val="00D460EA"/>
    <w:rsid w:val="00D70063"/>
    <w:rsid w:val="00EA0BE6"/>
    <w:rsid w:val="00EE3854"/>
    <w:rsid w:val="00EE5C21"/>
    <w:rsid w:val="00F24F1D"/>
    <w:rsid w:val="00F41738"/>
    <w:rsid w:val="00F64E7E"/>
    <w:rsid w:val="00F714E3"/>
    <w:rsid w:val="00FA76A8"/>
    <w:rsid w:val="00FC0F06"/>
    <w:rsid w:val="00FC3FED"/>
    <w:rsid w:val="00FD7C04"/>
    <w:rsid w:val="00FE2A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B6F"/>
  </w:style>
  <w:style w:type="paragraph" w:styleId="Heading1">
    <w:name w:val="heading 1"/>
    <w:basedOn w:val="Normal"/>
    <w:next w:val="Normal"/>
    <w:link w:val="Heading1Ch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87B92"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187B92"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rsid w:val="00187B92"/>
    <w:pPr>
      <w:spacing w:after="120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87B92"/>
    <w:pPr>
      <w:spacing w:after="0" w:line="240" w:lineRule="auto"/>
    </w:pPr>
    <w:rPr>
      <w:rFonts w:eastAsiaTheme="minorEastAsia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87B92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671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67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294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445D1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3F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wmf" /><Relationship Id="rIdKW9R9H" Type="http://schemas.openxmlformats.org/officeDocument/2006/relationships/image" Target="media/T6RB5T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hadarst\AppData\Roaming\Microsoft\Templates\Office%20manager%20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9AA011F9883E46258EF4CA4DE991C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47F93-008D-44DF-84B1-F329B37E8240}"/>
      </w:docPartPr>
      <w:docPartBody>
        <w:p w:rsidR="00F64E7E">
          <w:pPr>
            <w:pStyle w:val="9AA011F9883E46258EF4CA4DE991C04D"/>
          </w:pPr>
          <w:r>
            <w:t>Experience</w:t>
          </w:r>
        </w:p>
      </w:docPartBody>
    </w:docPart>
    <w:docPart>
      <w:docPartPr>
        <w:name w:val="B1B88C8A2E844C00B8C07395BEC40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9B950-2605-49F1-BA21-7D998B6BFE0A}"/>
      </w:docPartPr>
      <w:docPartBody>
        <w:p w:rsidR="00F64E7E">
          <w:pPr>
            <w:pStyle w:val="B1B88C8A2E844C00B8C07395BEC4078B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B"/>
    <w:rsid w:val="002D4D34"/>
    <w:rsid w:val="00327FDB"/>
    <w:rsid w:val="007B2603"/>
    <w:rsid w:val="00975CD2"/>
    <w:rsid w:val="00F640B9"/>
    <w:rsid w:val="00F64E7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A011F9883E46258EF4CA4DE991C04D">
    <w:name w:val="9AA011F9883E46258EF4CA4DE991C04D"/>
    <w:pPr>
      <w:bidi/>
    </w:pPr>
  </w:style>
  <w:style w:type="paragraph" w:customStyle="1" w:styleId="B1B88C8A2E844C00B8C07395BEC4078B">
    <w:name w:val="B1B88C8A2E844C00B8C07395BEC4078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81C8E2-6A83-4807-817F-FCC40C91F7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manager resume</Template>
  <TotalTime>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2022-03-15T14:23:00Z</dcterms:created>
  <dcterms:modified xsi:type="dcterms:W3CDTF">2022-07-19T09:37:00Z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