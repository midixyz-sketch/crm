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0148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88679"/>
                    <pic:cNvPicPr/>
                  </pic:nvPicPr>
                  <pic:blipFill>
                    <a:blip xmlns:r="http://schemas.openxmlformats.org/officeDocument/2006/relationships" r:embed="rIdZTZMTK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C6500" w:rsidRPr="006C6500" w:rsidP="00E01C2F">
      <w:pPr>
        <w:spacing w:line="276" w:lineRule="auto"/>
        <w:ind w:hanging="285"/>
        <w:rPr>
          <w:rFonts w:ascii="Arial" w:hAnsi="Arial" w:cs="Arial"/>
          <w:b/>
          <w:bCs/>
          <w:u w:val="single"/>
        </w:rPr>
      </w:pPr>
      <w:r>
        <w:rPr>
          <w:rStyle w:val="Char"/>
          <w:rFonts w:hint="cs"/>
          <w:rtl/>
        </w:rPr>
        <w:t>יוסף שמעוני</w:t>
      </w:r>
      <w:r w:rsidR="00A71971">
        <w:rPr>
          <w:rStyle w:val="Char"/>
          <w:rFonts w:hint="cs"/>
          <w:rtl/>
        </w:rPr>
        <w:t xml:space="preserve">                </w:t>
      </w:r>
      <w:r>
        <w:rPr>
          <w:rStyle w:val="Char"/>
          <w:rFonts w:hint="cs"/>
          <w:rtl/>
        </w:rPr>
        <w:t xml:space="preserve">          </w:t>
      </w:r>
      <w:r w:rsidR="00A71971">
        <w:rPr>
          <w:rStyle w:val="Char"/>
          <w:rFonts w:hint="cs"/>
          <w:rtl/>
        </w:rPr>
        <w:t xml:space="preserve">    </w:t>
      </w:r>
      <w:r w:rsidRPr="001B37DF">
        <w:rPr>
          <w:rStyle w:val="Char"/>
          <w:rFonts w:hint="cs"/>
          <w:b/>
          <w:bCs w:val="0"/>
          <w:sz w:val="22"/>
          <w:szCs w:val="22"/>
          <w:rtl/>
        </w:rPr>
        <w:t>מגורים: חיפה</w:t>
      </w:r>
      <w:r w:rsidR="00A71971">
        <w:rPr>
          <w:rStyle w:val="Char"/>
          <w:rFonts w:hint="cs"/>
          <w:rtl/>
        </w:rPr>
        <w:t xml:space="preserve">  </w:t>
      </w:r>
      <w:r w:rsidRPr="00A71971" w:rsidR="00A71971">
        <w:rPr>
          <w:rStyle w:val="Char"/>
          <w:rFonts w:hint="cs"/>
          <w:b/>
          <w:bCs w:val="0"/>
          <w:sz w:val="22"/>
          <w:szCs w:val="22"/>
          <w:rtl/>
        </w:rPr>
        <w:t>|</w:t>
      </w:r>
      <w:r w:rsidR="00101ED7">
        <w:rPr>
          <w:rStyle w:val="Char"/>
          <w:rFonts w:hint="cs"/>
          <w:rtl/>
        </w:rPr>
        <w:t xml:space="preserve"> </w:t>
      </w:r>
      <w:r w:rsidRPr="009B4639">
        <w:rPr>
          <w:rFonts w:ascii="Arial" w:eastAsia="Times New Roman" w:hAnsi="Arial" w:cs="Arial" w:hint="cs"/>
          <w:b/>
          <w:bCs/>
          <w:rtl/>
        </w:rPr>
        <w:t xml:space="preserve">050-5953155 </w:t>
      </w:r>
      <w:r w:rsidRPr="006149F9" w:rsidR="00054401">
        <w:rPr>
          <w:rStyle w:val="Char0"/>
          <w:rFonts w:hint="cs"/>
          <w:rtl/>
        </w:rPr>
        <w:t xml:space="preserve"> </w:t>
      </w:r>
      <w:r w:rsidR="00054401">
        <w:rPr>
          <w:rFonts w:ascii="Arial" w:hAnsi="Arial" w:cs="Arial"/>
        </w:rPr>
        <w:t xml:space="preserve"> </w:t>
      </w:r>
      <w:r w:rsidR="007D6AA1">
        <w:rPr>
          <w:rFonts w:ascii="Arial" w:hAnsi="Arial" w:cs="Arial"/>
        </w:rPr>
        <w:t xml:space="preserve"> </w:t>
      </w:r>
      <w:r w:rsidRPr="00595A32" w:rsidR="00580282">
        <w:rPr>
          <w:rFonts w:ascii="Arial" w:hAnsi="Arial" w:cs="Arial"/>
        </w:rPr>
        <w:t>|</w:t>
      </w:r>
      <w:r w:rsidRPr="006149F9" w:rsidR="007D6AA1">
        <w:rPr>
          <w:rStyle w:val="Char1"/>
          <w:rFonts w:hint="cs"/>
          <w:rtl/>
        </w:rPr>
        <w:t xml:space="preserve"> </w:t>
      </w:r>
      <w:r>
        <w:fldChar w:fldCharType="begin"/>
      </w:r>
      <w:r>
        <w:instrText xml:space="preserve"> HYPERLINK "mailto:Josef65shimoni@gmail.com" </w:instrText>
      </w:r>
      <w:r>
        <w:fldChar w:fldCharType="separate"/>
      </w:r>
      <w:r w:rsidRPr="006C6500">
        <w:rPr>
          <w:rStyle w:val="Hyperlink"/>
          <w:rFonts w:ascii="Arial" w:hAnsi="Arial" w:cs="Arial"/>
        </w:rPr>
        <w:t>Josef65shimoni@gmail.com</w:t>
      </w:r>
      <w:r>
        <w:fldChar w:fldCharType="end"/>
      </w:r>
    </w:p>
    <w:p w:rsidR="0006545E" w:rsidP="00A301F8">
      <w:pPr>
        <w:spacing w:line="480" w:lineRule="auto"/>
        <w:rPr>
          <w:rFonts w:ascii="Arial" w:hAnsi="Arial" w:cs="Arial"/>
          <w:rtl/>
        </w:rPr>
      </w:pPr>
      <w:r w:rsidRPr="00E25346">
        <w:rPr>
          <w:rFonts w:asciiTheme="minorBidi" w:hAnsiTheme="minorBidi"/>
          <w:noProof/>
          <w:color w:val="1F497D" w:themeColor="text2"/>
          <w:sz w:val="21"/>
          <w:szCs w:val="21"/>
          <w:rtl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137160</wp:posOffset>
                </wp:positionH>
                <wp:positionV relativeFrom="paragraph">
                  <wp:posOffset>57150</wp:posOffset>
                </wp:positionV>
                <wp:extent cx="6764020" cy="0"/>
                <wp:effectExtent l="0" t="19050" r="55880" b="3810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764020" cy="0"/>
                        </a:xfrm>
                        <a:prstGeom prst="line">
                          <a:avLst/>
                        </a:prstGeom>
                        <a:noFill/>
                        <a:ln w="57150" cmpd="thickThin">
                          <a:solidFill>
                            <a:srgbClr val="1F497D">
                              <a:lumMod val="75000"/>
                            </a:srgbClr>
                          </a:solidFill>
                          <a:round/>
                          <a:headEnd/>
                          <a:tailEnd/>
                        </a:ln>
                        <a:extLst>
                          <a:ext xmlns:a="http://schemas.openxmlformats.org/drawingml/2006/main"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Straight Connector 3" o:spid="_x0000_s1026" style="mso-height-percent:0;mso-height-relative:page;mso-width-percent:0;mso-width-relative:page;mso-wrap-distance-bottom:0;mso-wrap-distance-left:9pt;mso-wrap-distance-right:9pt;mso-wrap-distance-top:0;mso-wrap-style:square;position:absolute;visibility:visible;z-index:251659264" from="10.8pt,4.5pt" to="543.4pt,4.5pt" strokecolor="#17375e" strokeweight="4.5pt">
                <v:stroke linestyle="thickThin"/>
              </v:line>
            </w:pict>
          </mc:Fallback>
        </mc:AlternateContent>
      </w:r>
      <w:r w:rsidRPr="00852ED5" w:rsidR="00852ED5">
        <w:rPr>
          <w:rFonts w:ascii="Arial" w:hAnsi="Arial" w:cs="Arial"/>
          <w:rtl/>
        </w:rPr>
        <w:t xml:space="preserve"> </w:t>
      </w:r>
    </w:p>
    <w:p w:rsidR="00D64A62" w:rsidRPr="006C4D15" w:rsidP="00A301F8">
      <w:pPr>
        <w:pStyle w:val="a4"/>
        <w:spacing w:line="360" w:lineRule="auto"/>
        <w:rPr>
          <w:rFonts w:eastAsia="Times New Roman"/>
          <w:highlight w:val="yellow"/>
        </w:rPr>
      </w:pPr>
      <w:r w:rsidRPr="00A301F8">
        <w:rPr>
          <w:rFonts w:eastAsia="Times New Roman" w:hint="cs"/>
          <w:rtl/>
        </w:rPr>
        <w:t xml:space="preserve">ניסיון </w:t>
      </w:r>
      <w:r w:rsidRPr="00A301F8" w:rsidR="00A301F8">
        <w:rPr>
          <w:rFonts w:eastAsia="Times New Roman" w:hint="cs"/>
          <w:rtl/>
        </w:rPr>
        <w:t xml:space="preserve">רב בתחום המכירות והתפעול, תוך התמחות בענף התיירות; </w:t>
      </w:r>
      <w:r w:rsidRPr="006C4D15" w:rsidR="00A301F8">
        <w:rPr>
          <w:rFonts w:eastAsia="Times New Roman" w:hint="cs"/>
          <w:highlight w:val="yellow"/>
          <w:rtl/>
        </w:rPr>
        <w:t>מעוניין להשתלב כ.....</w:t>
      </w:r>
      <w:bookmarkStart w:id="0" w:name="_GoBack"/>
      <w:bookmarkEnd w:id="0"/>
    </w:p>
    <w:p w:rsidR="00C12E11" w:rsidP="00A301F8">
      <w:pPr>
        <w:pStyle w:val="a4"/>
        <w:spacing w:line="240" w:lineRule="auto"/>
        <w:rPr>
          <w:rFonts w:eastAsia="Times New Roman"/>
        </w:rPr>
      </w:pPr>
      <w:r>
        <w:rPr>
          <w:rFonts w:eastAsia="Times New Roman" w:hint="cs"/>
          <w:rtl/>
        </w:rPr>
        <w:t xml:space="preserve">מסירות, יוזמה, אמינות, סדר וארגון, יכולת עבודה עצמאית ובצוות, </w:t>
      </w:r>
      <w:r w:rsidRPr="00A301F8" w:rsidR="000A6480">
        <w:rPr>
          <w:rFonts w:eastAsia="Times New Roman" w:hint="cs"/>
          <w:rtl/>
        </w:rPr>
        <w:t>תודעת שירות</w:t>
      </w:r>
      <w:r>
        <w:rPr>
          <w:rFonts w:eastAsia="Times New Roman" w:hint="cs"/>
          <w:rtl/>
        </w:rPr>
        <w:t xml:space="preserve"> גבוהה</w:t>
      </w:r>
      <w:r w:rsidRPr="00A301F8" w:rsidR="000A6480">
        <w:rPr>
          <w:rFonts w:eastAsia="Times New Roman" w:hint="cs"/>
          <w:rtl/>
        </w:rPr>
        <w:t xml:space="preserve"> ויחסי אנוש מעולים.</w:t>
      </w:r>
      <w:r w:rsidR="000A6480">
        <w:rPr>
          <w:rFonts w:eastAsia="Times New Roman"/>
          <w:rtl/>
        </w:rPr>
        <w:br/>
      </w:r>
    </w:p>
    <w:p w:rsidR="006B264C" w:rsidRPr="000A6480" w:rsidP="006B264C">
      <w:pPr>
        <w:pStyle w:val="a4"/>
        <w:numPr>
          <w:ilvl w:val="0"/>
          <w:numId w:val="0"/>
        </w:numPr>
        <w:spacing w:line="240" w:lineRule="auto"/>
        <w:ind w:left="75"/>
        <w:rPr>
          <w:rFonts w:eastAsia="Times New Roman"/>
          <w:rtl/>
        </w:rPr>
      </w:pPr>
    </w:p>
    <w:p w:rsidR="00326346" w:rsidP="00326346">
      <w:pPr>
        <w:pStyle w:val="a5"/>
        <w:rPr>
          <w:rtl/>
        </w:rPr>
      </w:pPr>
      <w:r w:rsidRPr="00FF3D9B">
        <w:rPr>
          <w:rFonts w:hint="cs"/>
          <w:rtl/>
        </w:rPr>
        <w:t>נ</w:t>
      </w:r>
      <w:r w:rsidRPr="00FF3D9B" w:rsidR="009F1BEA">
        <w:rPr>
          <w:rFonts w:hint="cs"/>
          <w:rtl/>
        </w:rPr>
        <w:t>י</w:t>
      </w:r>
      <w:r w:rsidRPr="00FF3D9B">
        <w:rPr>
          <w:rFonts w:hint="cs"/>
          <w:rtl/>
        </w:rPr>
        <w:t>סיון תעסוקתי</w:t>
      </w:r>
    </w:p>
    <w:p w:rsidR="00326346" w:rsidP="00326346">
      <w:pPr>
        <w:pStyle w:val="a5"/>
        <w:rPr>
          <w:rtl/>
        </w:rPr>
      </w:pPr>
      <w:r>
        <w:rPr>
          <w:rFonts w:hint="cs"/>
          <w:rtl/>
        </w:rPr>
        <w:t xml:space="preserve">2022-           נהג שינוע חברת כולמוביל </w:t>
      </w:r>
    </w:p>
    <w:p w:rsidR="008E5676" w:rsidRPr="008E5676" w:rsidP="0000255A">
      <w:pPr>
        <w:pStyle w:val="a5"/>
        <w:spacing w:line="600" w:lineRule="auto"/>
        <w:rPr>
          <w:sz w:val="8"/>
          <w:szCs w:val="8"/>
          <w:rtl/>
        </w:rPr>
      </w:pPr>
      <w:r>
        <w:rPr>
          <w:rFonts w:hint="cs"/>
          <w:sz w:val="8"/>
          <w:szCs w:val="8"/>
          <w:rtl/>
        </w:rPr>
        <w:t>2</w:t>
      </w:r>
    </w:p>
    <w:p w:rsidR="00840C19" w:rsidRPr="006B264C" w:rsidP="0000255A">
      <w:pPr>
        <w:pStyle w:val="a5"/>
        <w:spacing w:line="600" w:lineRule="auto"/>
        <w:rPr>
          <w:b/>
          <w:bCs/>
          <w:sz w:val="22"/>
          <w:szCs w:val="22"/>
          <w:rtl/>
        </w:rPr>
      </w:pPr>
      <w:r w:rsidRPr="006B264C">
        <w:rPr>
          <w:rFonts w:hint="cs"/>
          <w:sz w:val="22"/>
          <w:szCs w:val="22"/>
          <w:rtl/>
        </w:rPr>
        <w:t>2021-2</w:t>
      </w:r>
      <w:r w:rsidRPr="006B264C" w:rsidR="00B5796C">
        <w:rPr>
          <w:rFonts w:hint="cs"/>
          <w:sz w:val="22"/>
          <w:szCs w:val="22"/>
          <w:rtl/>
        </w:rPr>
        <w:t>019</w:t>
      </w:r>
      <w:r w:rsidRPr="006B264C">
        <w:rPr>
          <w:rFonts w:hint="cs"/>
          <w:sz w:val="22"/>
          <w:szCs w:val="22"/>
          <w:rtl/>
        </w:rPr>
        <w:t xml:space="preserve">:   מנהל </w:t>
      </w:r>
      <w:r w:rsidRPr="006B264C" w:rsidR="001564EF">
        <w:rPr>
          <w:rFonts w:hint="cs"/>
          <w:sz w:val="22"/>
          <w:szCs w:val="22"/>
          <w:rtl/>
        </w:rPr>
        <w:t xml:space="preserve">נכסי נדל"ן, </w:t>
      </w:r>
      <w:r w:rsidRPr="006B264C">
        <w:rPr>
          <w:rFonts w:hint="cs"/>
          <w:sz w:val="22"/>
          <w:szCs w:val="22"/>
          <w:rtl/>
        </w:rPr>
        <w:t>דירות נופש, קייב, אוקראינה</w:t>
      </w:r>
    </w:p>
    <w:p w:rsidR="00086F5D" w:rsidRPr="006B264C" w:rsidP="0000255A">
      <w:pPr>
        <w:pStyle w:val="Title"/>
        <w:spacing w:line="600" w:lineRule="auto"/>
        <w:ind w:left="-286"/>
        <w:outlineLvl w:val="0"/>
        <w:rPr>
          <w:rStyle w:val="Char4"/>
          <w:bCs/>
          <w:rtl/>
        </w:rPr>
      </w:pPr>
      <w:r w:rsidRPr="006B264C">
        <w:rPr>
          <w:rFonts w:ascii="Arial" w:hAnsi="Arial" w:cs="Arial" w:hint="cs"/>
          <w:sz w:val="22"/>
          <w:szCs w:val="22"/>
          <w:rtl/>
        </w:rPr>
        <w:t>20</w:t>
      </w:r>
      <w:r w:rsidRPr="006B264C" w:rsidR="003815A8">
        <w:rPr>
          <w:rFonts w:ascii="Arial" w:hAnsi="Arial" w:cs="Arial" w:hint="cs"/>
          <w:sz w:val="22"/>
          <w:szCs w:val="22"/>
          <w:rtl/>
        </w:rPr>
        <w:t>1</w:t>
      </w:r>
      <w:r w:rsidRPr="006B264C" w:rsidR="00840C19">
        <w:rPr>
          <w:rFonts w:ascii="Arial" w:hAnsi="Arial" w:cs="Arial" w:hint="cs"/>
          <w:sz w:val="22"/>
          <w:szCs w:val="22"/>
          <w:rtl/>
        </w:rPr>
        <w:t>9</w:t>
      </w:r>
      <w:r w:rsidRPr="006B264C">
        <w:rPr>
          <w:rFonts w:ascii="Arial" w:hAnsi="Arial" w:cs="Arial" w:hint="cs"/>
          <w:sz w:val="22"/>
          <w:szCs w:val="22"/>
          <w:rtl/>
        </w:rPr>
        <w:t>-20</w:t>
      </w:r>
      <w:r w:rsidRPr="006B264C">
        <w:rPr>
          <w:rFonts w:ascii="Arial" w:hAnsi="Arial" w:cs="Arial" w:hint="cs"/>
          <w:sz w:val="22"/>
          <w:szCs w:val="22"/>
          <w:rtl/>
        </w:rPr>
        <w:t>16</w:t>
      </w:r>
      <w:r w:rsidRPr="006B264C">
        <w:rPr>
          <w:rFonts w:ascii="Arial" w:hAnsi="Arial" w:cs="Arial" w:hint="cs"/>
          <w:sz w:val="22"/>
          <w:szCs w:val="22"/>
          <w:rtl/>
        </w:rPr>
        <w:t>:</w:t>
      </w:r>
      <w:r w:rsidRPr="006B264C" w:rsidR="00054401">
        <w:rPr>
          <w:rFonts w:ascii="Arial" w:hAnsi="Arial" w:cs="Arial" w:hint="cs"/>
          <w:sz w:val="22"/>
          <w:szCs w:val="22"/>
          <w:rtl/>
        </w:rPr>
        <w:t xml:space="preserve">  </w:t>
      </w:r>
      <w:r w:rsidRPr="006B264C">
        <w:rPr>
          <w:rFonts w:ascii="Arial" w:hAnsi="Arial" w:cs="Arial" w:hint="cs"/>
          <w:sz w:val="22"/>
          <w:szCs w:val="22"/>
          <w:rtl/>
        </w:rPr>
        <w:t xml:space="preserve"> </w:t>
      </w:r>
      <w:r w:rsidRPr="006B264C" w:rsidR="006B264C">
        <w:rPr>
          <w:rStyle w:val="Char4"/>
          <w:rFonts w:hint="cs"/>
          <w:rtl/>
        </w:rPr>
        <w:t>תפקידי תפעול</w:t>
      </w:r>
      <w:r w:rsidR="006B264C">
        <w:rPr>
          <w:rStyle w:val="Char4"/>
          <w:rFonts w:hint="cs"/>
          <w:rtl/>
        </w:rPr>
        <w:t xml:space="preserve"> ומכירות</w:t>
      </w:r>
      <w:r w:rsidRPr="006B264C" w:rsidR="006B264C">
        <w:rPr>
          <w:rStyle w:val="Char4"/>
          <w:rFonts w:hint="cs"/>
          <w:rtl/>
        </w:rPr>
        <w:t>, ענף המלונאות</w:t>
      </w:r>
      <w:r w:rsidRPr="006B264C" w:rsidR="008E14C2">
        <w:rPr>
          <w:rStyle w:val="Char4"/>
          <w:rFonts w:hint="cs"/>
          <w:rtl/>
        </w:rPr>
        <w:t xml:space="preserve"> </w:t>
      </w:r>
    </w:p>
    <w:p w:rsidR="00101ED7" w:rsidRPr="006B264C" w:rsidP="0000255A">
      <w:pPr>
        <w:spacing w:line="600" w:lineRule="auto"/>
        <w:ind w:left="-283"/>
        <w:rPr>
          <w:rFonts w:ascii="Arial" w:eastAsia="Times New Roman" w:hAnsi="Arial" w:cs="Arial"/>
          <w:rtl/>
        </w:rPr>
      </w:pPr>
      <w:r w:rsidRPr="006B264C">
        <w:rPr>
          <w:rFonts w:ascii="Arial" w:eastAsia="Times New Roman" w:hAnsi="Arial" w:cs="Arial" w:hint="cs"/>
          <w:rtl/>
        </w:rPr>
        <w:t>2013-2012:</w:t>
      </w:r>
      <w:r w:rsidRPr="006B264C">
        <w:rPr>
          <w:rFonts w:ascii="Arial" w:eastAsia="Times New Roman" w:hAnsi="Arial" w:cs="Arial" w:hint="cs"/>
          <w:rtl/>
        </w:rPr>
        <w:t xml:space="preserve"> </w:t>
      </w:r>
      <w:r w:rsidRPr="006B264C" w:rsidR="00EA185D">
        <w:rPr>
          <w:rFonts w:ascii="Arial" w:eastAsia="Times New Roman" w:hAnsi="Arial" w:cs="Arial" w:hint="cs"/>
          <w:rtl/>
        </w:rPr>
        <w:t xml:space="preserve">  </w:t>
      </w:r>
      <w:r w:rsidR="006B264C">
        <w:rPr>
          <w:rFonts w:ascii="Arial" w:eastAsia="Times New Roman" w:hAnsi="Arial" w:cs="Arial" w:hint="cs"/>
          <w:u w:val="single"/>
          <w:rtl/>
        </w:rPr>
        <w:t>אחראי אירוח משלחות,</w:t>
      </w:r>
      <w:r w:rsidRPr="006B264C">
        <w:rPr>
          <w:rFonts w:ascii="Arial" w:eastAsia="Times New Roman" w:hAnsi="Arial" w:cs="Arial" w:hint="cs"/>
          <w:u w:val="single"/>
          <w:rtl/>
        </w:rPr>
        <w:t xml:space="preserve"> </w:t>
      </w:r>
      <w:r w:rsidRPr="006B264C" w:rsidR="00214CBA">
        <w:rPr>
          <w:rFonts w:ascii="Arial" w:eastAsia="Times New Roman" w:hAnsi="Arial" w:cs="Arial" w:hint="cs"/>
          <w:u w:val="single"/>
          <w:rtl/>
        </w:rPr>
        <w:t xml:space="preserve">חטיבת אירוח והסעדה, </w:t>
      </w:r>
      <w:r w:rsidRPr="006B264C">
        <w:rPr>
          <w:rFonts w:ascii="Arial" w:eastAsia="Times New Roman" w:hAnsi="Arial" w:cs="Arial" w:hint="cs"/>
          <w:u w:val="single"/>
          <w:rtl/>
        </w:rPr>
        <w:t>מכביה ה-19</w:t>
      </w:r>
    </w:p>
    <w:p w:rsidR="00101ED7" w:rsidRPr="006B264C" w:rsidP="0000255A">
      <w:pPr>
        <w:spacing w:line="600" w:lineRule="auto"/>
        <w:ind w:left="-283"/>
        <w:rPr>
          <w:rFonts w:ascii="Arial" w:eastAsia="Times New Roman" w:hAnsi="Arial" w:cs="Arial"/>
          <w:u w:val="single"/>
          <w:rtl/>
        </w:rPr>
      </w:pPr>
      <w:r w:rsidRPr="006B264C">
        <w:rPr>
          <w:rFonts w:ascii="Arial" w:eastAsia="Times New Roman" w:hAnsi="Arial" w:cs="Arial" w:hint="cs"/>
          <w:rtl/>
        </w:rPr>
        <w:t>201</w:t>
      </w:r>
      <w:r w:rsidRPr="006B264C" w:rsidR="00B2464B">
        <w:rPr>
          <w:rFonts w:ascii="Arial" w:eastAsia="Times New Roman" w:hAnsi="Arial" w:cs="Arial" w:hint="cs"/>
          <w:rtl/>
        </w:rPr>
        <w:t>2</w:t>
      </w:r>
      <w:r w:rsidRPr="006B264C">
        <w:rPr>
          <w:rFonts w:ascii="Arial" w:eastAsia="Times New Roman" w:hAnsi="Arial" w:cs="Arial" w:hint="cs"/>
          <w:rtl/>
        </w:rPr>
        <w:t>-20</w:t>
      </w:r>
      <w:r w:rsidR="006B264C">
        <w:rPr>
          <w:rFonts w:ascii="Arial" w:eastAsia="Times New Roman" w:hAnsi="Arial" w:cs="Arial" w:hint="cs"/>
          <w:rtl/>
        </w:rPr>
        <w:t>08</w:t>
      </w:r>
      <w:r w:rsidRPr="006B264C" w:rsidR="000F4C54">
        <w:rPr>
          <w:rFonts w:ascii="Arial" w:eastAsia="Times New Roman" w:hAnsi="Arial" w:cs="Arial" w:hint="cs"/>
          <w:rtl/>
        </w:rPr>
        <w:t>:</w:t>
      </w:r>
      <w:r w:rsidRPr="006B264C">
        <w:rPr>
          <w:rFonts w:ascii="Arial" w:eastAsia="Times New Roman" w:hAnsi="Arial" w:cs="Arial" w:hint="cs"/>
          <w:rtl/>
        </w:rPr>
        <w:t xml:space="preserve"> </w:t>
      </w:r>
      <w:r w:rsidRPr="006B264C" w:rsidR="00EA185D">
        <w:rPr>
          <w:rFonts w:ascii="Arial" w:eastAsia="Times New Roman" w:hAnsi="Arial" w:cs="Arial" w:hint="cs"/>
          <w:rtl/>
        </w:rPr>
        <w:t xml:space="preserve">  </w:t>
      </w:r>
      <w:r w:rsidRPr="006B264C" w:rsidR="006B264C">
        <w:rPr>
          <w:rFonts w:ascii="Arial" w:eastAsia="Times New Roman" w:hAnsi="Arial" w:cs="Arial" w:hint="cs"/>
          <w:u w:val="single"/>
          <w:rtl/>
        </w:rPr>
        <w:t xml:space="preserve">תפקידים בתחום התפעול, </w:t>
      </w:r>
      <w:r w:rsidRPr="006B264C">
        <w:rPr>
          <w:rFonts w:ascii="Arial" w:eastAsia="Times New Roman" w:hAnsi="Arial" w:cs="Arial" w:hint="cs"/>
          <w:u w:val="single"/>
          <w:rtl/>
        </w:rPr>
        <w:t>מלון פלאזה מריוט נצרת עילית</w:t>
      </w:r>
      <w:r w:rsidR="006B264C">
        <w:rPr>
          <w:rFonts w:ascii="Arial" w:eastAsia="Times New Roman" w:hAnsi="Arial" w:cs="Arial" w:hint="cs"/>
          <w:u w:val="single"/>
          <w:rtl/>
        </w:rPr>
        <w:t xml:space="preserve"> ושרתון מוריה ת"א</w:t>
      </w:r>
      <w:r w:rsidRPr="006B264C">
        <w:rPr>
          <w:rFonts w:ascii="Arial" w:eastAsia="Times New Roman" w:hAnsi="Arial" w:cs="Arial" w:hint="cs"/>
          <w:u w:val="single"/>
          <w:rtl/>
        </w:rPr>
        <w:t xml:space="preserve"> </w:t>
      </w:r>
    </w:p>
    <w:p w:rsidR="00101ED7" w:rsidRPr="006B264C" w:rsidP="0000255A">
      <w:pPr>
        <w:spacing w:line="600" w:lineRule="auto"/>
        <w:ind w:left="-283"/>
        <w:rPr>
          <w:rFonts w:ascii="Arial" w:eastAsia="Times New Roman" w:hAnsi="Arial" w:cs="Arial"/>
          <w:u w:val="single"/>
          <w:rtl/>
        </w:rPr>
      </w:pPr>
      <w:r w:rsidRPr="006B264C">
        <w:rPr>
          <w:rFonts w:ascii="Arial" w:eastAsia="Times New Roman" w:hAnsi="Arial" w:cs="Arial" w:hint="cs"/>
          <w:rtl/>
        </w:rPr>
        <w:t>200</w:t>
      </w:r>
      <w:r w:rsidRPr="006B264C" w:rsidR="00041473">
        <w:rPr>
          <w:rFonts w:ascii="Arial" w:eastAsia="Times New Roman" w:hAnsi="Arial" w:cs="Arial" w:hint="cs"/>
          <w:rtl/>
        </w:rPr>
        <w:t>8</w:t>
      </w:r>
      <w:r w:rsidRPr="006B264C">
        <w:rPr>
          <w:rFonts w:ascii="Arial" w:eastAsia="Times New Roman" w:hAnsi="Arial" w:cs="Arial" w:hint="cs"/>
          <w:rtl/>
        </w:rPr>
        <w:t>-200</w:t>
      </w:r>
      <w:r w:rsidR="006B264C">
        <w:rPr>
          <w:rFonts w:ascii="Arial" w:eastAsia="Times New Roman" w:hAnsi="Arial" w:cs="Arial" w:hint="cs"/>
          <w:rtl/>
        </w:rPr>
        <w:t>4</w:t>
      </w:r>
      <w:r w:rsidRPr="006B264C" w:rsidR="009250EC">
        <w:rPr>
          <w:rFonts w:ascii="Arial" w:eastAsia="Times New Roman" w:hAnsi="Arial" w:cs="Arial" w:hint="cs"/>
          <w:rtl/>
        </w:rPr>
        <w:t>:</w:t>
      </w:r>
      <w:r w:rsidRPr="006B264C">
        <w:rPr>
          <w:rFonts w:ascii="Arial" w:eastAsia="Times New Roman" w:hAnsi="Arial" w:cs="Arial" w:hint="cs"/>
          <w:rtl/>
        </w:rPr>
        <w:t xml:space="preserve"> </w:t>
      </w:r>
      <w:r w:rsidRPr="006B264C" w:rsidR="00EA185D">
        <w:rPr>
          <w:rFonts w:ascii="Arial" w:eastAsia="Times New Roman" w:hAnsi="Arial" w:cs="Arial" w:hint="cs"/>
          <w:rtl/>
        </w:rPr>
        <w:t xml:space="preserve">  </w:t>
      </w:r>
      <w:r w:rsidRPr="006B264C" w:rsidR="006B264C">
        <w:rPr>
          <w:rFonts w:ascii="Arial" w:eastAsia="Times New Roman" w:hAnsi="Arial" w:cs="Arial" w:hint="cs"/>
          <w:u w:val="single"/>
          <w:rtl/>
        </w:rPr>
        <w:t>תפקידים בתחום המזון והמשקאות,</w:t>
      </w:r>
      <w:r w:rsidRPr="006B264C" w:rsidR="00BB46BB">
        <w:rPr>
          <w:rFonts w:ascii="Arial" w:eastAsia="Times New Roman" w:hAnsi="Arial" w:cs="Arial" w:hint="cs"/>
          <w:u w:val="single"/>
          <w:rtl/>
        </w:rPr>
        <w:t xml:space="preserve"> </w:t>
      </w:r>
      <w:r w:rsidRPr="006B264C" w:rsidR="00464FD2">
        <w:rPr>
          <w:rFonts w:ascii="Arial" w:eastAsia="Times New Roman" w:hAnsi="Arial" w:cs="Arial" w:hint="cs"/>
          <w:u w:val="single"/>
          <w:rtl/>
        </w:rPr>
        <w:t xml:space="preserve">ספינת נופש, </w:t>
      </w:r>
      <w:r w:rsidRPr="006B264C">
        <w:rPr>
          <w:rFonts w:ascii="Arial" w:eastAsia="Times New Roman" w:hAnsi="Arial" w:cs="Arial"/>
          <w:u w:val="single"/>
        </w:rPr>
        <w:t>S.</w:t>
      </w:r>
      <w:r w:rsidRPr="006B264C">
        <w:rPr>
          <w:rFonts w:ascii="Arial" w:eastAsia="Times New Roman" w:hAnsi="Arial" w:cs="Arial" w:hint="cs"/>
          <w:u w:val="single"/>
        </w:rPr>
        <w:t>D</w:t>
      </w:r>
      <w:r w:rsidRPr="006B264C">
        <w:rPr>
          <w:rFonts w:ascii="Arial" w:eastAsia="Times New Roman" w:hAnsi="Arial" w:cs="Arial"/>
          <w:u w:val="single"/>
        </w:rPr>
        <w:t>iamond</w:t>
      </w:r>
    </w:p>
    <w:p w:rsidR="00101ED7" w:rsidRPr="006B264C" w:rsidP="0000255A">
      <w:pPr>
        <w:spacing w:line="600" w:lineRule="auto"/>
        <w:ind w:left="-283" w:right="-283"/>
        <w:rPr>
          <w:rFonts w:ascii="Arial" w:eastAsia="Times New Roman" w:hAnsi="Arial" w:cs="Arial"/>
          <w:u w:val="single"/>
          <w:rtl/>
        </w:rPr>
      </w:pPr>
      <w:r w:rsidRPr="006B264C">
        <w:rPr>
          <w:rFonts w:ascii="Arial" w:eastAsia="Times New Roman" w:hAnsi="Arial" w:cs="Arial"/>
        </w:rPr>
        <w:t>2004-2001</w:t>
      </w:r>
      <w:r w:rsidRPr="006B264C">
        <w:rPr>
          <w:rFonts w:ascii="Arial" w:eastAsia="Times New Roman" w:hAnsi="Arial" w:cs="Arial" w:hint="cs"/>
          <w:rtl/>
        </w:rPr>
        <w:t xml:space="preserve">:   </w:t>
      </w:r>
      <w:r w:rsidRPr="006B264C" w:rsidR="006B264C">
        <w:rPr>
          <w:rFonts w:ascii="Arial" w:eastAsia="Times New Roman" w:hAnsi="Arial" w:cs="Arial" w:hint="cs"/>
          <w:u w:val="single"/>
          <w:rtl/>
        </w:rPr>
        <w:t xml:space="preserve">איש </w:t>
      </w:r>
      <w:r w:rsidRPr="006B264C">
        <w:rPr>
          <w:rFonts w:ascii="Arial" w:eastAsia="Times New Roman" w:hAnsi="Arial" w:cs="Arial" w:hint="cs"/>
          <w:u w:val="single"/>
          <w:rtl/>
        </w:rPr>
        <w:t>ש</w:t>
      </w:r>
      <w:r w:rsidRPr="006B264C" w:rsidR="00CB17EA">
        <w:rPr>
          <w:rFonts w:ascii="Arial" w:eastAsia="Times New Roman" w:hAnsi="Arial" w:cs="Arial" w:hint="cs"/>
          <w:u w:val="single"/>
          <w:rtl/>
        </w:rPr>
        <w:t>י</w:t>
      </w:r>
      <w:r w:rsidRPr="006B264C">
        <w:rPr>
          <w:rFonts w:ascii="Arial" w:eastAsia="Times New Roman" w:hAnsi="Arial" w:cs="Arial" w:hint="cs"/>
          <w:u w:val="single"/>
          <w:rtl/>
        </w:rPr>
        <w:t>ווק ומכירות</w:t>
      </w:r>
      <w:r w:rsidRPr="006B264C" w:rsidR="00CB17EA">
        <w:rPr>
          <w:rFonts w:ascii="Arial" w:eastAsia="Times New Roman" w:hAnsi="Arial" w:cs="Arial" w:hint="cs"/>
          <w:u w:val="single"/>
          <w:rtl/>
        </w:rPr>
        <w:t>,</w:t>
      </w:r>
      <w:r w:rsidRPr="006B264C">
        <w:rPr>
          <w:rFonts w:ascii="Arial" w:eastAsia="Times New Roman" w:hAnsi="Arial" w:cs="Arial" w:hint="cs"/>
          <w:u w:val="single"/>
          <w:rtl/>
        </w:rPr>
        <w:t xml:space="preserve"> חברת תיירות דיסקברי ת"א </w:t>
      </w:r>
    </w:p>
    <w:p w:rsidR="00CB17EA" w:rsidRPr="009B4639" w:rsidP="00CB17EA">
      <w:pPr>
        <w:pStyle w:val="a11"/>
        <w:numPr>
          <w:ilvl w:val="0"/>
          <w:numId w:val="0"/>
        </w:numPr>
        <w:spacing w:line="240" w:lineRule="auto"/>
        <w:ind w:left="1351"/>
        <w:rPr>
          <w:rtl/>
        </w:rPr>
      </w:pPr>
    </w:p>
    <w:p w:rsidR="008A57B2" w:rsidP="008A57B2">
      <w:pPr>
        <w:pStyle w:val="a4"/>
        <w:numPr>
          <w:ilvl w:val="0"/>
          <w:numId w:val="0"/>
        </w:numPr>
        <w:ind w:left="75"/>
      </w:pPr>
    </w:p>
    <w:p w:rsidR="008A57B2" w:rsidRPr="0011626A" w:rsidP="008A57B2">
      <w:pPr>
        <w:pStyle w:val="a5"/>
        <w:rPr>
          <w:rtl/>
        </w:rPr>
      </w:pPr>
      <w:r w:rsidRPr="00FF3D9B">
        <w:rPr>
          <w:rFonts w:hint="cs"/>
          <w:rtl/>
        </w:rPr>
        <w:t>השכלה</w:t>
      </w:r>
      <w:r>
        <w:rPr>
          <w:rFonts w:hint="cs"/>
          <w:rtl/>
        </w:rPr>
        <w:t xml:space="preserve"> והשתלמויות</w:t>
      </w:r>
    </w:p>
    <w:p w:rsidR="008A57B2" w:rsidRPr="005A29BD" w:rsidP="00684F64">
      <w:pPr>
        <w:pStyle w:val="ListParagraph"/>
        <w:numPr>
          <w:ilvl w:val="0"/>
          <w:numId w:val="17"/>
        </w:numPr>
        <w:spacing w:line="360" w:lineRule="auto"/>
        <w:ind w:left="-849" w:right="-283" w:firstLine="708"/>
        <w:rPr>
          <w:rFonts w:ascii="Arial" w:eastAsia="Times New Roman" w:hAnsi="Arial" w:cs="Arial"/>
          <w:b/>
          <w:bCs/>
          <w:rtl/>
        </w:rPr>
      </w:pPr>
      <w:r w:rsidRPr="005A29BD">
        <w:rPr>
          <w:rFonts w:ascii="Arial" w:eastAsia="Times New Roman" w:hAnsi="Arial" w:cs="Arial" w:hint="cs"/>
          <w:b/>
          <w:bCs/>
          <w:rtl/>
        </w:rPr>
        <w:t xml:space="preserve">קורס מנהלי סניפים, </w:t>
      </w:r>
      <w:r w:rsidRPr="005A29BD">
        <w:rPr>
          <w:rFonts w:ascii="Arial" w:eastAsia="Times New Roman" w:hAnsi="Arial" w:cs="Arial" w:hint="cs"/>
          <w:rtl/>
        </w:rPr>
        <w:t>במסגרת "הקואופ הריבוע"  (1994).</w:t>
      </w:r>
    </w:p>
    <w:p w:rsidR="008A57B2" w:rsidRPr="005A29BD" w:rsidP="008A57B2">
      <w:pPr>
        <w:pStyle w:val="ListParagraph"/>
        <w:numPr>
          <w:ilvl w:val="0"/>
          <w:numId w:val="17"/>
        </w:numPr>
        <w:spacing w:line="360" w:lineRule="auto"/>
        <w:ind w:left="-849" w:right="-283" w:firstLine="708"/>
        <w:rPr>
          <w:rFonts w:ascii="Arial" w:eastAsia="Times New Roman" w:hAnsi="Arial" w:cs="Arial"/>
          <w:b/>
          <w:bCs/>
          <w:rtl/>
        </w:rPr>
      </w:pPr>
      <w:r w:rsidRPr="005A29BD">
        <w:rPr>
          <w:rFonts w:ascii="Arial" w:eastAsia="Times New Roman" w:hAnsi="Arial" w:cs="Arial" w:hint="cs"/>
          <w:b/>
          <w:bCs/>
          <w:rtl/>
        </w:rPr>
        <w:t xml:space="preserve">קורס שווק וניהול,  </w:t>
      </w:r>
      <w:r w:rsidRPr="005A29BD">
        <w:rPr>
          <w:rFonts w:ascii="Arial" w:eastAsia="Times New Roman" w:hAnsi="Arial" w:cs="Arial" w:hint="cs"/>
          <w:rtl/>
        </w:rPr>
        <w:t>במסגרת תוכנית למנהלים</w:t>
      </w:r>
      <w:r w:rsidR="00402C6B">
        <w:rPr>
          <w:rFonts w:ascii="Arial" w:eastAsia="Times New Roman" w:hAnsi="Arial" w:cs="Arial" w:hint="cs"/>
          <w:rtl/>
        </w:rPr>
        <w:t>,</w:t>
      </w:r>
      <w:r w:rsidRPr="005A29BD">
        <w:rPr>
          <w:rFonts w:ascii="Arial" w:eastAsia="Times New Roman" w:hAnsi="Arial" w:cs="Arial" w:hint="cs"/>
          <w:rtl/>
        </w:rPr>
        <w:t xml:space="preserve"> אוניברסיטת חיפה (1992).</w:t>
      </w:r>
    </w:p>
    <w:p w:rsidR="008A57B2" w:rsidP="008A57B2">
      <w:pPr>
        <w:pStyle w:val="a12"/>
        <w:numPr>
          <w:ilvl w:val="0"/>
          <w:numId w:val="17"/>
        </w:numPr>
        <w:spacing w:line="360" w:lineRule="auto"/>
        <w:ind w:left="-849" w:firstLine="708"/>
        <w:rPr>
          <w:rtl/>
        </w:rPr>
      </w:pPr>
      <w:r w:rsidRPr="009D1CA0">
        <w:rPr>
          <w:rFonts w:hint="cs"/>
          <w:rtl/>
        </w:rPr>
        <w:t>תואר</w:t>
      </w:r>
      <w:r w:rsidRPr="009D1CA0">
        <w:rPr>
          <w:rtl/>
        </w:rPr>
        <w:t xml:space="preserve"> </w:t>
      </w:r>
      <w:r w:rsidRPr="009D1CA0">
        <w:rPr>
          <w:rFonts w:hint="cs"/>
          <w:rtl/>
        </w:rPr>
        <w:t>ראשון</w:t>
      </w:r>
      <w:r w:rsidRPr="009D1CA0">
        <w:rPr>
          <w:rtl/>
        </w:rPr>
        <w:t xml:space="preserve"> (</w:t>
      </w:r>
      <w:r w:rsidRPr="009D1CA0">
        <w:t>BA</w:t>
      </w:r>
      <w:r w:rsidRPr="009D1CA0">
        <w:rPr>
          <w:rtl/>
        </w:rPr>
        <w:t>)</w:t>
      </w:r>
      <w:r>
        <w:rPr>
          <w:rtl/>
        </w:rPr>
        <w:t xml:space="preserve"> </w:t>
      </w:r>
      <w:r w:rsidRPr="009B4639">
        <w:rPr>
          <w:rFonts w:eastAsia="Times New Roman" w:hint="cs"/>
          <w:rtl/>
        </w:rPr>
        <w:t>בניהול ושווק בתי מלון</w:t>
      </w:r>
      <w:r>
        <w:rPr>
          <w:rFonts w:eastAsia="Times New Roman" w:hint="cs"/>
          <w:rtl/>
        </w:rPr>
        <w:t xml:space="preserve">, </w:t>
      </w:r>
      <w:r w:rsidRPr="009B4639">
        <w:rPr>
          <w:rFonts w:eastAsia="Times New Roman" w:hint="cs"/>
          <w:rtl/>
        </w:rPr>
        <w:t>אוניברסיטת נבדה ארה"ב</w:t>
      </w:r>
      <w:r>
        <w:rPr>
          <w:rFonts w:eastAsia="Times New Roman" w:hint="cs"/>
          <w:rtl/>
        </w:rPr>
        <w:t xml:space="preserve"> </w:t>
      </w:r>
      <w:r w:rsidRPr="000F0FE1">
        <w:rPr>
          <w:rFonts w:eastAsia="Times New Roman" w:hint="cs"/>
          <w:rtl/>
        </w:rPr>
        <w:t>(</w:t>
      </w:r>
      <w:r>
        <w:rPr>
          <w:rFonts w:eastAsia="Times New Roman" w:hint="cs"/>
          <w:rtl/>
        </w:rPr>
        <w:t>1991).</w:t>
      </w:r>
    </w:p>
    <w:p w:rsidR="008A57B2" w:rsidP="0082513A">
      <w:pPr>
        <w:pStyle w:val="Title"/>
        <w:tabs>
          <w:tab w:val="left" w:pos="565"/>
        </w:tabs>
        <w:spacing w:line="360" w:lineRule="auto"/>
        <w:ind w:left="-286"/>
        <w:outlineLvl w:val="0"/>
        <w:rPr>
          <w:rFonts w:ascii="Arial" w:hAnsi="Arial" w:cs="Arial"/>
          <w:b/>
          <w:bCs/>
          <w:szCs w:val="20"/>
          <w:rtl/>
        </w:rPr>
      </w:pPr>
    </w:p>
    <w:p w:rsidR="006B264C" w:rsidP="0082513A">
      <w:pPr>
        <w:pStyle w:val="Title"/>
        <w:tabs>
          <w:tab w:val="left" w:pos="565"/>
        </w:tabs>
        <w:spacing w:line="360" w:lineRule="auto"/>
        <w:ind w:left="-286"/>
        <w:outlineLvl w:val="0"/>
        <w:rPr>
          <w:rFonts w:ascii="Arial" w:hAnsi="Arial" w:cs="Arial"/>
          <w:b/>
          <w:bCs/>
          <w:szCs w:val="20"/>
          <w:rtl/>
        </w:rPr>
      </w:pPr>
    </w:p>
    <w:p w:rsidR="006B264C" w:rsidP="0082513A">
      <w:pPr>
        <w:tabs>
          <w:tab w:val="left" w:pos="-2"/>
        </w:tabs>
        <w:spacing w:line="360" w:lineRule="auto"/>
        <w:ind w:hanging="283"/>
        <w:rPr>
          <w:rFonts w:ascii="Arial" w:hAnsi="Arial" w:cs="Arial"/>
          <w:b/>
          <w:bCs/>
          <w:rtl/>
        </w:rPr>
      </w:pPr>
      <w:r w:rsidRPr="00FF3D9B">
        <w:rPr>
          <w:rStyle w:val="Char3"/>
          <w:rFonts w:hint="cs"/>
          <w:rtl/>
        </w:rPr>
        <w:t>שפות:</w:t>
      </w:r>
      <w:r>
        <w:rPr>
          <w:rFonts w:ascii="Arial" w:hAnsi="Arial" w:cs="Arial" w:hint="cs"/>
          <w:rtl/>
        </w:rPr>
        <w:t xml:space="preserve">  </w:t>
      </w:r>
      <w:r w:rsidR="00102665">
        <w:rPr>
          <w:rFonts w:ascii="Arial" w:hAnsi="Arial" w:cs="Arial" w:hint="cs"/>
          <w:b/>
          <w:bCs/>
          <w:rtl/>
        </w:rPr>
        <w:t xml:space="preserve">       </w:t>
      </w:r>
      <w:r w:rsidR="00054401">
        <w:rPr>
          <w:rFonts w:ascii="Arial" w:hAnsi="Arial" w:cs="Arial" w:hint="cs"/>
          <w:b/>
          <w:bCs/>
          <w:rtl/>
        </w:rPr>
        <w:t xml:space="preserve"> </w:t>
      </w:r>
      <w:r w:rsidR="00102665">
        <w:rPr>
          <w:rFonts w:ascii="Arial" w:hAnsi="Arial" w:cs="Arial" w:hint="cs"/>
          <w:b/>
          <w:bCs/>
          <w:rtl/>
        </w:rPr>
        <w:t xml:space="preserve"> </w:t>
      </w:r>
      <w:r w:rsidR="00054401">
        <w:rPr>
          <w:rFonts w:ascii="Arial" w:hAnsi="Arial" w:cs="Arial" w:hint="cs"/>
          <w:b/>
          <w:bCs/>
          <w:rtl/>
        </w:rPr>
        <w:t xml:space="preserve"> </w:t>
      </w:r>
      <w:r w:rsidR="004A19C9">
        <w:rPr>
          <w:rFonts w:ascii="Arial" w:hAnsi="Arial" w:cs="Arial" w:hint="cs"/>
          <w:b/>
          <w:bCs/>
          <w:rtl/>
        </w:rPr>
        <w:t xml:space="preserve"> </w:t>
      </w:r>
    </w:p>
    <w:p w:rsidR="00430749" w:rsidP="0082513A">
      <w:pPr>
        <w:tabs>
          <w:tab w:val="left" w:pos="-2"/>
        </w:tabs>
        <w:spacing w:line="360" w:lineRule="auto"/>
        <w:ind w:hanging="283"/>
        <w:rPr>
          <w:rFonts w:ascii="Arial" w:hAnsi="Arial" w:cs="Arial"/>
          <w:rtl/>
        </w:rPr>
      </w:pPr>
      <w:r w:rsidRPr="00364F2D">
        <w:rPr>
          <w:rFonts w:ascii="Arial" w:hAnsi="Arial" w:cs="Arial"/>
          <w:rtl/>
        </w:rPr>
        <w:t>עברית</w:t>
      </w:r>
      <w:r w:rsidRPr="00364F2D" w:rsidR="00C91F3C">
        <w:rPr>
          <w:rFonts w:ascii="Arial" w:hAnsi="Arial" w:cs="Arial" w:hint="cs"/>
          <w:rtl/>
        </w:rPr>
        <w:t>-</w:t>
      </w:r>
      <w:r w:rsidR="007A1CE0">
        <w:rPr>
          <w:rFonts w:ascii="Arial" w:hAnsi="Arial" w:cs="Arial" w:hint="cs"/>
          <w:rtl/>
        </w:rPr>
        <w:t xml:space="preserve"> </w:t>
      </w:r>
      <w:r w:rsidR="00995B53">
        <w:rPr>
          <w:rFonts w:ascii="Arial" w:hAnsi="Arial" w:cs="Arial" w:hint="cs"/>
          <w:rtl/>
        </w:rPr>
        <w:t>שפת אם</w:t>
      </w:r>
      <w:r w:rsidR="006840C2">
        <w:rPr>
          <w:rFonts w:ascii="Arial" w:hAnsi="Arial" w:cs="Arial" w:hint="cs"/>
          <w:rtl/>
        </w:rPr>
        <w:t xml:space="preserve"> </w:t>
      </w:r>
      <w:r w:rsidRPr="00364F2D" w:rsidR="00C91F3C">
        <w:rPr>
          <w:rFonts w:ascii="Arial" w:hAnsi="Arial" w:cs="Arial" w:hint="cs"/>
          <w:rtl/>
        </w:rPr>
        <w:t xml:space="preserve">| אנגלית- </w:t>
      </w:r>
      <w:r w:rsidR="00995B53">
        <w:rPr>
          <w:rFonts w:ascii="Arial" w:hAnsi="Arial" w:cs="Arial" w:hint="cs"/>
          <w:rtl/>
        </w:rPr>
        <w:t>ברמה גבוהה.</w:t>
      </w:r>
    </w:p>
    <w:p w:rsidR="006B264C" w:rsidP="0082513A">
      <w:pPr>
        <w:tabs>
          <w:tab w:val="left" w:pos="-2"/>
        </w:tabs>
        <w:spacing w:line="360" w:lineRule="auto"/>
        <w:ind w:hanging="283"/>
        <w:rPr>
          <w:rFonts w:ascii="Arial" w:hAnsi="Arial" w:cs="Arial"/>
          <w:rtl/>
        </w:rPr>
      </w:pPr>
    </w:p>
    <w:p w:rsidR="006B264C" w:rsidP="0082513A">
      <w:pPr>
        <w:tabs>
          <w:tab w:val="left" w:pos="-2"/>
          <w:tab w:val="left" w:pos="849"/>
          <w:tab w:val="left" w:pos="993"/>
          <w:tab w:val="left" w:pos="1274"/>
        </w:tabs>
        <w:spacing w:line="360" w:lineRule="auto"/>
        <w:ind w:hanging="283"/>
        <w:rPr>
          <w:rFonts w:ascii="Arial" w:hAnsi="Arial" w:cs="Arial"/>
          <w:rtl/>
        </w:rPr>
      </w:pPr>
      <w:r w:rsidRPr="00FF3D9B">
        <w:rPr>
          <w:rStyle w:val="Char3"/>
          <w:rFonts w:hint="cs"/>
          <w:rtl/>
        </w:rPr>
        <w:t>יישומי מחשב:</w:t>
      </w:r>
      <w:r>
        <w:rPr>
          <w:rFonts w:ascii="Arial" w:hAnsi="Arial" w:cs="Arial" w:hint="cs"/>
          <w:rtl/>
        </w:rPr>
        <w:t xml:space="preserve"> </w:t>
      </w:r>
    </w:p>
    <w:p w:rsidR="00731AA5" w:rsidP="0082513A">
      <w:pPr>
        <w:tabs>
          <w:tab w:val="left" w:pos="-2"/>
          <w:tab w:val="left" w:pos="849"/>
          <w:tab w:val="left" w:pos="993"/>
          <w:tab w:val="left" w:pos="1274"/>
        </w:tabs>
        <w:spacing w:line="360" w:lineRule="auto"/>
        <w:ind w:hanging="283"/>
        <w:rPr>
          <w:rFonts w:ascii="Arial" w:hAnsi="Arial" w:cs="Arial"/>
          <w:rtl/>
        </w:rPr>
      </w:pPr>
      <w:r w:rsidRPr="00364F2D">
        <w:rPr>
          <w:rFonts w:ascii="Arial" w:hAnsi="Arial" w:cs="Arial"/>
          <w:rtl/>
        </w:rPr>
        <w:t xml:space="preserve">שליטה מלאה ביישומי </w:t>
      </w:r>
      <w:r w:rsidRPr="00364F2D">
        <w:rPr>
          <w:rFonts w:ascii="Arial" w:hAnsi="Arial" w:cs="Arial"/>
        </w:rPr>
        <w:t>Office</w:t>
      </w:r>
      <w:r w:rsidR="00995B53">
        <w:rPr>
          <w:rFonts w:ascii="Arial" w:hAnsi="Arial" w:cs="Arial" w:hint="cs"/>
          <w:rtl/>
        </w:rPr>
        <w:t xml:space="preserve"> | אחר: אופטימה.</w:t>
      </w:r>
    </w:p>
    <w:p w:rsidR="006B264C" w:rsidP="0082513A">
      <w:pPr>
        <w:tabs>
          <w:tab w:val="left" w:pos="-2"/>
          <w:tab w:val="left" w:pos="849"/>
          <w:tab w:val="left" w:pos="993"/>
          <w:tab w:val="left" w:pos="1274"/>
        </w:tabs>
        <w:spacing w:line="360" w:lineRule="auto"/>
        <w:ind w:hanging="283"/>
        <w:rPr>
          <w:rFonts w:ascii="Arial" w:hAnsi="Arial" w:cs="Arial"/>
          <w:rtl/>
        </w:rPr>
      </w:pPr>
    </w:p>
    <w:p w:rsidR="006B264C" w:rsidP="006E3DB9">
      <w:pPr>
        <w:pStyle w:val="a3"/>
        <w:tabs>
          <w:tab w:val="left" w:pos="1276"/>
        </w:tabs>
        <w:spacing w:line="360" w:lineRule="auto"/>
        <w:rPr>
          <w:rtl/>
        </w:rPr>
      </w:pPr>
      <w:r w:rsidRPr="00FF3D9B">
        <w:rPr>
          <w:rStyle w:val="Char3"/>
          <w:rFonts w:hint="cs"/>
          <w:rtl/>
        </w:rPr>
        <w:t>שירות צבאי:</w:t>
      </w:r>
      <w:r>
        <w:rPr>
          <w:rFonts w:hint="cs"/>
          <w:rtl/>
        </w:rPr>
        <w:t xml:space="preserve"> </w:t>
      </w:r>
      <w:r w:rsidR="004A19C9">
        <w:rPr>
          <w:rFonts w:hint="cs"/>
          <w:rtl/>
        </w:rPr>
        <w:t xml:space="preserve">  </w:t>
      </w:r>
    </w:p>
    <w:p w:rsidR="009B4639" w:rsidP="006E3DB9">
      <w:pPr>
        <w:pStyle w:val="a3"/>
        <w:tabs>
          <w:tab w:val="left" w:pos="1276"/>
        </w:tabs>
        <w:spacing w:line="360" w:lineRule="auto"/>
        <w:rPr>
          <w:rtl/>
        </w:rPr>
      </w:pPr>
      <w:r>
        <w:rPr>
          <w:rFonts w:hint="cs"/>
          <w:rtl/>
        </w:rPr>
        <w:t xml:space="preserve">שירות מלא </w:t>
      </w:r>
      <w:r w:rsidRPr="00CB17EA">
        <w:rPr>
          <w:rFonts w:hint="cs"/>
          <w:rtl/>
        </w:rPr>
        <w:t>כמפקד צוות ים ש</w:t>
      </w:r>
      <w:r w:rsidRPr="00CB17EA" w:rsidR="00CB17EA">
        <w:rPr>
          <w:rFonts w:hint="cs"/>
          <w:rtl/>
        </w:rPr>
        <w:t xml:space="preserve">ייטת </w:t>
      </w:r>
      <w:r w:rsidRPr="00CB17EA">
        <w:rPr>
          <w:rFonts w:hint="cs"/>
          <w:rtl/>
        </w:rPr>
        <w:t xml:space="preserve">13 </w:t>
      </w:r>
      <w:r w:rsidRPr="00CB17EA" w:rsidR="00CB17EA">
        <w:rPr>
          <w:rFonts w:hint="cs"/>
          <w:rtl/>
        </w:rPr>
        <w:t xml:space="preserve">, </w:t>
      </w:r>
      <w:r w:rsidRPr="00CB17EA">
        <w:rPr>
          <w:rFonts w:hint="cs"/>
          <w:rtl/>
        </w:rPr>
        <w:t>חיל הים</w:t>
      </w:r>
      <w:r w:rsidR="006E3DB9">
        <w:rPr>
          <w:rFonts w:hint="cs"/>
          <w:rtl/>
        </w:rPr>
        <w:t>.</w:t>
      </w:r>
    </w:p>
    <w:p w:rsidR="006B264C" w:rsidP="006E3DB9">
      <w:pPr>
        <w:pStyle w:val="a3"/>
        <w:tabs>
          <w:tab w:val="left" w:pos="1276"/>
        </w:tabs>
        <w:spacing w:line="360" w:lineRule="auto"/>
        <w:rPr>
          <w:rtl/>
        </w:rPr>
      </w:pPr>
    </w:p>
    <w:p w:rsidR="006B264C" w:rsidRPr="009B4639" w:rsidP="006E3DB9">
      <w:pPr>
        <w:pStyle w:val="a3"/>
        <w:tabs>
          <w:tab w:val="left" w:pos="1276"/>
        </w:tabs>
        <w:spacing w:line="360" w:lineRule="auto"/>
        <w:rPr>
          <w:b/>
          <w:bCs/>
          <w:rtl/>
        </w:rPr>
      </w:pPr>
    </w:p>
    <w:p w:rsidR="00627408" w:rsidP="00E01C2F">
      <w:pPr>
        <w:pStyle w:val="a9"/>
        <w:jc w:val="left"/>
        <w:rPr>
          <w:rtl/>
        </w:rPr>
      </w:pPr>
      <w:r>
        <w:rPr>
          <w:rFonts w:hint="cs"/>
          <w:rtl/>
        </w:rPr>
        <w:t xml:space="preserve">                                                                                                            </w:t>
      </w:r>
      <w:r w:rsidR="006840C2">
        <w:rPr>
          <w:rFonts w:hint="cs"/>
          <w:rtl/>
        </w:rPr>
        <w:t xml:space="preserve">                  </w:t>
      </w:r>
    </w:p>
    <w:p w:rsidR="00627408" w:rsidP="00E01C2F">
      <w:pPr>
        <w:pStyle w:val="a9"/>
        <w:jc w:val="left"/>
        <w:rPr>
          <w:rtl/>
        </w:rPr>
      </w:pPr>
    </w:p>
    <w:p w:rsidR="00430749" w:rsidRPr="0082513A" w:rsidP="0082513A">
      <w:pPr>
        <w:pStyle w:val="a9"/>
        <w:rPr>
          <w:u w:val="single"/>
          <w:rtl/>
        </w:rPr>
      </w:pPr>
      <w:r w:rsidRPr="0082513A">
        <w:rPr>
          <w:rFonts w:hint="cs"/>
          <w:u w:val="single"/>
          <w:rtl/>
        </w:rPr>
        <w:t xml:space="preserve">     ** המלצות תינתנה עפ"י בקשה.</w:t>
      </w:r>
    </w:p>
    <w:sectPr w:rsidSect="00A301F8">
      <w:headerReference w:type="default" r:id="rId5"/>
      <w:pgSz w:w="11906" w:h="16838"/>
      <w:pgMar w:top="426" w:right="849" w:bottom="142" w:left="425" w:header="709" w:footer="709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25pt;height:11.25pt" o:bullet="t">
        <v:imagedata r:id="rId1" o:title="msoE35"/>
      </v:shape>
    </w:pict>
  </w:numPicBullet>
  <w:abstractNum w:abstractNumId="0">
    <w:nsid w:val="01CC1403"/>
    <w:multiLevelType w:val="hybridMultilevel"/>
    <w:tmpl w:val="EAE4AAC6"/>
    <w:lvl w:ilvl="0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>
    <w:nsid w:val="10E66EC0"/>
    <w:multiLevelType w:val="hybridMultilevel"/>
    <w:tmpl w:val="2BD4E90A"/>
    <w:lvl w:ilvl="0">
      <w:start w:val="1"/>
      <w:numFmt w:val="bullet"/>
      <w:lvlText w:val=""/>
      <w:lvlJc w:val="left"/>
      <w:pPr>
        <w:ind w:left="360" w:hanging="360"/>
      </w:pPr>
      <w:rPr>
        <w:rFonts w:ascii="Wingdings" w:hAnsi="Wingdings" w:cs="Wingdings" w:hint="default"/>
        <w:sz w:val="22"/>
        <w:szCs w:val="22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>
    <w:nsid w:val="22B6494D"/>
    <w:multiLevelType w:val="hybridMultilevel"/>
    <w:tmpl w:val="65249CD0"/>
    <w:lvl w:ilvl="0">
      <w:start w:val="2008"/>
      <w:numFmt w:val="bullet"/>
      <w:lvlText w:val="-"/>
      <w:lvlJc w:val="left"/>
      <w:pPr>
        <w:ind w:left="720" w:hanging="360"/>
      </w:pPr>
      <w:rPr>
        <w:rFonts w:ascii="Tahoma" w:eastAsia="SimSun" w:hAnsi="Tahoma" w:cs="David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DAB3310"/>
    <w:multiLevelType w:val="hybridMultilevel"/>
    <w:tmpl w:val="AC282EEE"/>
    <w:lvl w:ilvl="0">
      <w:start w:val="2008"/>
      <w:numFmt w:val="bullet"/>
      <w:lvlText w:val="-"/>
      <w:lvlJc w:val="left"/>
      <w:pPr>
        <w:ind w:left="720" w:hanging="360"/>
      </w:pPr>
      <w:rPr>
        <w:rFonts w:ascii="Tahoma" w:eastAsia="SimSun" w:hAnsi="Tahoma" w:cs="David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2687611"/>
    <w:multiLevelType w:val="hybridMultilevel"/>
    <w:tmpl w:val="5A8E5006"/>
    <w:lvl w:ilvl="0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7311295"/>
    <w:multiLevelType w:val="hybridMultilevel"/>
    <w:tmpl w:val="2DFEC4C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377E0EC9"/>
    <w:multiLevelType w:val="hybridMultilevel"/>
    <w:tmpl w:val="A0A20A36"/>
    <w:lvl w:ilvl="0">
      <w:start w:val="1"/>
      <w:numFmt w:val="bullet"/>
      <w:lvlText w:val=""/>
      <w:lvlJc w:val="left"/>
      <w:pPr>
        <w:ind w:left="434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154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74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94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314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034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754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74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94" w:hanging="360"/>
      </w:pPr>
      <w:rPr>
        <w:rFonts w:ascii="Wingdings" w:hAnsi="Wingdings" w:hint="default"/>
      </w:rPr>
    </w:lvl>
  </w:abstractNum>
  <w:abstractNum w:abstractNumId="7">
    <w:nsid w:val="55666408"/>
    <w:multiLevelType w:val="hybridMultilevel"/>
    <w:tmpl w:val="C6A4283A"/>
    <w:lvl w:ilvl="0">
      <w:start w:val="1"/>
      <w:numFmt w:val="bullet"/>
      <w:lvlText w:val=""/>
      <w:lvlJc w:val="left"/>
      <w:pPr>
        <w:ind w:left="434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154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74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94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314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034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754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74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94" w:hanging="360"/>
      </w:pPr>
      <w:rPr>
        <w:rFonts w:ascii="Wingdings" w:hAnsi="Wingdings" w:hint="default"/>
      </w:rPr>
    </w:lvl>
  </w:abstractNum>
  <w:abstractNum w:abstractNumId="8">
    <w:nsid w:val="57FC2541"/>
    <w:multiLevelType w:val="hybridMultilevel"/>
    <w:tmpl w:val="E4D8D6E2"/>
    <w:lvl w:ilvl="0">
      <w:start w:val="1"/>
      <w:numFmt w:val="bullet"/>
      <w:lvlText w:val=""/>
      <w:lvlJc w:val="left"/>
      <w:pPr>
        <w:tabs>
          <w:tab w:val="num" w:pos="1814"/>
        </w:tabs>
        <w:ind w:left="1814" w:hanging="360"/>
      </w:pPr>
      <w:rPr>
        <w:rFonts w:ascii="Symbol" w:hAnsi="Symbol" w:hint="default"/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5B2B4C62"/>
    <w:multiLevelType w:val="hybridMultilevel"/>
    <w:tmpl w:val="EC2CFCAC"/>
    <w:lvl w:ilvl="0">
      <w:start w:val="1"/>
      <w:numFmt w:val="bullet"/>
      <w:pStyle w:val="a10"/>
      <w:lvlText w:val=""/>
      <w:lvlJc w:val="left"/>
      <w:pPr>
        <w:ind w:left="1291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874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594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314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034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754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474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194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914" w:hanging="360"/>
      </w:pPr>
      <w:rPr>
        <w:rFonts w:ascii="Wingdings" w:hAnsi="Wingdings" w:hint="default"/>
      </w:rPr>
    </w:lvl>
  </w:abstractNum>
  <w:abstractNum w:abstractNumId="10">
    <w:nsid w:val="5DCE6FC4"/>
    <w:multiLevelType w:val="hybridMultilevel"/>
    <w:tmpl w:val="1FC42750"/>
    <w:lvl w:ilvl="0">
      <w:start w:val="1"/>
      <w:numFmt w:val="bullet"/>
      <w:lvlText w:val=""/>
      <w:lvlJc w:val="left"/>
      <w:pPr>
        <w:ind w:left="1568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2288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008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728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448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168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888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608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328" w:hanging="360"/>
      </w:pPr>
      <w:rPr>
        <w:rFonts w:ascii="Wingdings" w:hAnsi="Wingdings" w:hint="default"/>
      </w:rPr>
    </w:lvl>
  </w:abstractNum>
  <w:abstractNum w:abstractNumId="11">
    <w:nsid w:val="62D71395"/>
    <w:multiLevelType w:val="hybridMultilevel"/>
    <w:tmpl w:val="C804D190"/>
    <w:lvl w:ilvl="0">
      <w:start w:val="1"/>
      <w:numFmt w:val="bullet"/>
      <w:pStyle w:val="a11"/>
      <w:lvlText w:val=""/>
      <w:lvlJc w:val="left"/>
      <w:pPr>
        <w:ind w:left="1351" w:hanging="360"/>
      </w:pPr>
      <w:rPr>
        <w:rFonts w:ascii="Symbol" w:hAnsi="Symbol" w:hint="default"/>
        <w:lang w:bidi="he-IL"/>
      </w:rPr>
    </w:lvl>
    <w:lvl w:ilvl="1">
      <w:start w:val="1"/>
      <w:numFmt w:val="bullet"/>
      <w:lvlText w:val="o"/>
      <w:lvlJc w:val="left"/>
      <w:pPr>
        <w:ind w:left="1154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74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94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314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034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754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74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94" w:hanging="360"/>
      </w:pPr>
      <w:rPr>
        <w:rFonts w:ascii="Wingdings" w:hAnsi="Wingdings" w:hint="default"/>
      </w:rPr>
    </w:lvl>
  </w:abstractNum>
  <w:abstractNum w:abstractNumId="12">
    <w:nsid w:val="68DB564A"/>
    <w:multiLevelType w:val="hybridMultilevel"/>
    <w:tmpl w:val="47B69FA6"/>
    <w:lvl w:ilvl="0">
      <w:start w:val="1"/>
      <w:numFmt w:val="bullet"/>
      <w:lvlText w:val=""/>
      <w:lvlJc w:val="left"/>
      <w:pPr>
        <w:tabs>
          <w:tab w:val="num" w:pos="1620"/>
        </w:tabs>
        <w:ind w:left="16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>
    <w:nsid w:val="6E6454C5"/>
    <w:multiLevelType w:val="hybridMultilevel"/>
    <w:tmpl w:val="F716995C"/>
    <w:lvl w:ilvl="0">
      <w:start w:val="1"/>
      <w:numFmt w:val="bullet"/>
      <w:pStyle w:val="a4"/>
      <w:lvlText w:val=""/>
      <w:lvlJc w:val="left"/>
      <w:pPr>
        <w:ind w:left="75" w:hanging="360"/>
      </w:pPr>
      <w:rPr>
        <w:rFonts w:ascii="Wingdings" w:hAnsi="Wingdings" w:cs="Wingdings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74B93326"/>
    <w:multiLevelType w:val="hybridMultilevel"/>
    <w:tmpl w:val="D0A29052"/>
    <w:lvl w:ilvl="0">
      <w:start w:val="1"/>
      <w:numFmt w:val="bullet"/>
      <w:lvlText w:val=""/>
      <w:lvlJc w:val="left"/>
      <w:pPr>
        <w:ind w:left="1568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2288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008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728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448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168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888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608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328" w:hanging="360"/>
      </w:pPr>
      <w:rPr>
        <w:rFonts w:ascii="Wingdings" w:hAnsi="Wingdings" w:hint="default"/>
      </w:rPr>
    </w:lvl>
  </w:abstractNum>
  <w:abstractNum w:abstractNumId="15">
    <w:nsid w:val="77195974"/>
    <w:multiLevelType w:val="hybridMultilevel"/>
    <w:tmpl w:val="E37EDE4C"/>
    <w:lvl w:ilvl="0">
      <w:start w:val="1"/>
      <w:numFmt w:val="bullet"/>
      <w:lvlText w:val=""/>
      <w:lvlJc w:val="right"/>
      <w:pPr>
        <w:ind w:left="72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2"/>
  </w:num>
  <w:num w:numId="2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2"/>
  </w:num>
  <w:num w:numId="4">
    <w:abstractNumId w:val="2"/>
  </w:num>
  <w:num w:numId="5">
    <w:abstractNumId w:val="3"/>
  </w:num>
  <w:num w:numId="6">
    <w:abstractNumId w:val="4"/>
  </w:num>
  <w:num w:numId="7">
    <w:abstractNumId w:val="11"/>
  </w:num>
  <w:num w:numId="8">
    <w:abstractNumId w:val="7"/>
  </w:num>
  <w:num w:numId="9">
    <w:abstractNumId w:val="9"/>
  </w:num>
  <w:num w:numId="10">
    <w:abstractNumId w:val="1"/>
  </w:num>
  <w:num w:numId="11">
    <w:abstractNumId w:val="0"/>
  </w:num>
  <w:num w:numId="12">
    <w:abstractNumId w:val="14"/>
  </w:num>
  <w:num w:numId="13">
    <w:abstractNumId w:val="10"/>
  </w:num>
  <w:num w:numId="14">
    <w:abstractNumId w:val="6"/>
  </w:num>
  <w:num w:numId="15">
    <w:abstractNumId w:val="5"/>
  </w:num>
  <w:num w:numId="16">
    <w:abstractNumId w:val="13"/>
  </w:num>
  <w:num w:numId="17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stylePaneFormatFilter w:val="3F01" w:allStyles="1" w:alternateStyleNames="0" w:clearFormatting="1" w:customStyles="0" w:directFormattingOnNumbering="1" w:directFormattingOnParagraphs="1" w:directFormattingOnRuns="1" w:directFormattingOnTables="1" w:headingStyles="0" w:latentStyles="0" w:numberingStyles="0" w:stylesInUse="0" w:tableStyles="0" w:top3HeadingStyles="1" w:visibleStyle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64A62"/>
    <w:rsid w:val="000008D4"/>
    <w:rsid w:val="00000DF0"/>
    <w:rsid w:val="0000255A"/>
    <w:rsid w:val="00003A74"/>
    <w:rsid w:val="00004202"/>
    <w:rsid w:val="00012A94"/>
    <w:rsid w:val="000215BF"/>
    <w:rsid w:val="00024DD0"/>
    <w:rsid w:val="00027271"/>
    <w:rsid w:val="000306C0"/>
    <w:rsid w:val="00041190"/>
    <w:rsid w:val="00041473"/>
    <w:rsid w:val="00044150"/>
    <w:rsid w:val="00045626"/>
    <w:rsid w:val="00051B13"/>
    <w:rsid w:val="0005239D"/>
    <w:rsid w:val="00054401"/>
    <w:rsid w:val="00056D2B"/>
    <w:rsid w:val="000604E2"/>
    <w:rsid w:val="00060BAE"/>
    <w:rsid w:val="000630E3"/>
    <w:rsid w:val="0006545E"/>
    <w:rsid w:val="00065DF0"/>
    <w:rsid w:val="000665B3"/>
    <w:rsid w:val="000724B9"/>
    <w:rsid w:val="00073D14"/>
    <w:rsid w:val="000749CA"/>
    <w:rsid w:val="00077D8A"/>
    <w:rsid w:val="000857C5"/>
    <w:rsid w:val="00086480"/>
    <w:rsid w:val="00086DC1"/>
    <w:rsid w:val="00086F5D"/>
    <w:rsid w:val="0009447A"/>
    <w:rsid w:val="000951D1"/>
    <w:rsid w:val="00097817"/>
    <w:rsid w:val="000A49DE"/>
    <w:rsid w:val="000A645A"/>
    <w:rsid w:val="000A6480"/>
    <w:rsid w:val="000B180B"/>
    <w:rsid w:val="000B203E"/>
    <w:rsid w:val="000B322F"/>
    <w:rsid w:val="000B5EDF"/>
    <w:rsid w:val="000B7CBC"/>
    <w:rsid w:val="000C0CA6"/>
    <w:rsid w:val="000C1104"/>
    <w:rsid w:val="000C2BEA"/>
    <w:rsid w:val="000C6075"/>
    <w:rsid w:val="000D6CA5"/>
    <w:rsid w:val="000D7E74"/>
    <w:rsid w:val="000E4345"/>
    <w:rsid w:val="000E6ABA"/>
    <w:rsid w:val="000F0FE1"/>
    <w:rsid w:val="000F4C54"/>
    <w:rsid w:val="000F6740"/>
    <w:rsid w:val="000F793A"/>
    <w:rsid w:val="00101ED7"/>
    <w:rsid w:val="00102665"/>
    <w:rsid w:val="00104490"/>
    <w:rsid w:val="00110E98"/>
    <w:rsid w:val="0011626A"/>
    <w:rsid w:val="001208B4"/>
    <w:rsid w:val="00126775"/>
    <w:rsid w:val="00126858"/>
    <w:rsid w:val="00131D5A"/>
    <w:rsid w:val="00132378"/>
    <w:rsid w:val="001323E0"/>
    <w:rsid w:val="0013485E"/>
    <w:rsid w:val="00150577"/>
    <w:rsid w:val="001522C0"/>
    <w:rsid w:val="00153601"/>
    <w:rsid w:val="001564EF"/>
    <w:rsid w:val="00161CD3"/>
    <w:rsid w:val="00162C1D"/>
    <w:rsid w:val="001654ED"/>
    <w:rsid w:val="00170736"/>
    <w:rsid w:val="00170CFB"/>
    <w:rsid w:val="0017518B"/>
    <w:rsid w:val="00177B99"/>
    <w:rsid w:val="001819D4"/>
    <w:rsid w:val="00181E13"/>
    <w:rsid w:val="00186291"/>
    <w:rsid w:val="00186C39"/>
    <w:rsid w:val="00187211"/>
    <w:rsid w:val="00196CFB"/>
    <w:rsid w:val="001A44EA"/>
    <w:rsid w:val="001A7C62"/>
    <w:rsid w:val="001B3112"/>
    <w:rsid w:val="001B37DF"/>
    <w:rsid w:val="001B3D31"/>
    <w:rsid w:val="001B621D"/>
    <w:rsid w:val="001B6B22"/>
    <w:rsid w:val="001B7675"/>
    <w:rsid w:val="001C2E78"/>
    <w:rsid w:val="001C44FE"/>
    <w:rsid w:val="001C463E"/>
    <w:rsid w:val="001C474A"/>
    <w:rsid w:val="001C48A3"/>
    <w:rsid w:val="001C4D0B"/>
    <w:rsid w:val="001E1A55"/>
    <w:rsid w:val="001E5C6B"/>
    <w:rsid w:val="001F3775"/>
    <w:rsid w:val="001F7F4B"/>
    <w:rsid w:val="00214CBA"/>
    <w:rsid w:val="002164ED"/>
    <w:rsid w:val="00220F1C"/>
    <w:rsid w:val="0022214A"/>
    <w:rsid w:val="00227D26"/>
    <w:rsid w:val="002339FF"/>
    <w:rsid w:val="002451D6"/>
    <w:rsid w:val="00251EDD"/>
    <w:rsid w:val="00256F25"/>
    <w:rsid w:val="0026214F"/>
    <w:rsid w:val="00262759"/>
    <w:rsid w:val="0026474A"/>
    <w:rsid w:val="00265217"/>
    <w:rsid w:val="00266999"/>
    <w:rsid w:val="00266C72"/>
    <w:rsid w:val="0027143F"/>
    <w:rsid w:val="002735E4"/>
    <w:rsid w:val="0027661B"/>
    <w:rsid w:val="00281BB4"/>
    <w:rsid w:val="002844A6"/>
    <w:rsid w:val="00292827"/>
    <w:rsid w:val="0029441C"/>
    <w:rsid w:val="00295DF8"/>
    <w:rsid w:val="002A5A50"/>
    <w:rsid w:val="002B1F7A"/>
    <w:rsid w:val="002C6EFD"/>
    <w:rsid w:val="002D0538"/>
    <w:rsid w:val="002D155A"/>
    <w:rsid w:val="002D2023"/>
    <w:rsid w:val="002D2082"/>
    <w:rsid w:val="002D41D1"/>
    <w:rsid w:val="002D47CE"/>
    <w:rsid w:val="002D5223"/>
    <w:rsid w:val="002D747A"/>
    <w:rsid w:val="002D76B4"/>
    <w:rsid w:val="002E18CB"/>
    <w:rsid w:val="002E6163"/>
    <w:rsid w:val="002E6809"/>
    <w:rsid w:val="002F2A7D"/>
    <w:rsid w:val="002F344B"/>
    <w:rsid w:val="002F59E3"/>
    <w:rsid w:val="002F5BC3"/>
    <w:rsid w:val="002F6BBF"/>
    <w:rsid w:val="003003CF"/>
    <w:rsid w:val="00301F80"/>
    <w:rsid w:val="00303F4D"/>
    <w:rsid w:val="00303F86"/>
    <w:rsid w:val="00304138"/>
    <w:rsid w:val="00304956"/>
    <w:rsid w:val="003103B1"/>
    <w:rsid w:val="00314990"/>
    <w:rsid w:val="00315266"/>
    <w:rsid w:val="00317113"/>
    <w:rsid w:val="00326346"/>
    <w:rsid w:val="003336F5"/>
    <w:rsid w:val="003337DB"/>
    <w:rsid w:val="00343340"/>
    <w:rsid w:val="00343E2F"/>
    <w:rsid w:val="0034795A"/>
    <w:rsid w:val="00350AB4"/>
    <w:rsid w:val="00351128"/>
    <w:rsid w:val="0035226A"/>
    <w:rsid w:val="00352721"/>
    <w:rsid w:val="00354197"/>
    <w:rsid w:val="00362D60"/>
    <w:rsid w:val="00364F2D"/>
    <w:rsid w:val="0037128D"/>
    <w:rsid w:val="00374480"/>
    <w:rsid w:val="003815A8"/>
    <w:rsid w:val="00381F3E"/>
    <w:rsid w:val="003828AF"/>
    <w:rsid w:val="00383FC9"/>
    <w:rsid w:val="003924E8"/>
    <w:rsid w:val="003A0C01"/>
    <w:rsid w:val="003A12AB"/>
    <w:rsid w:val="003A4CEF"/>
    <w:rsid w:val="003A5525"/>
    <w:rsid w:val="003A63EE"/>
    <w:rsid w:val="003B5F85"/>
    <w:rsid w:val="003C182D"/>
    <w:rsid w:val="003C37BD"/>
    <w:rsid w:val="003C7243"/>
    <w:rsid w:val="003D2A40"/>
    <w:rsid w:val="003D3719"/>
    <w:rsid w:val="003E2383"/>
    <w:rsid w:val="003F11DD"/>
    <w:rsid w:val="003F31C1"/>
    <w:rsid w:val="003F3AA1"/>
    <w:rsid w:val="003F6D15"/>
    <w:rsid w:val="00402C6B"/>
    <w:rsid w:val="0040381A"/>
    <w:rsid w:val="00405503"/>
    <w:rsid w:val="00406FCE"/>
    <w:rsid w:val="00410487"/>
    <w:rsid w:val="00414362"/>
    <w:rsid w:val="004234C8"/>
    <w:rsid w:val="00423F8B"/>
    <w:rsid w:val="00425660"/>
    <w:rsid w:val="00430749"/>
    <w:rsid w:val="004315EE"/>
    <w:rsid w:val="00431C4A"/>
    <w:rsid w:val="0043782D"/>
    <w:rsid w:val="0043794F"/>
    <w:rsid w:val="00440EA7"/>
    <w:rsid w:val="00441DEC"/>
    <w:rsid w:val="0044350D"/>
    <w:rsid w:val="00443AEB"/>
    <w:rsid w:val="00445CA7"/>
    <w:rsid w:val="00460834"/>
    <w:rsid w:val="00462462"/>
    <w:rsid w:val="00463E6E"/>
    <w:rsid w:val="00464FD2"/>
    <w:rsid w:val="00471AC0"/>
    <w:rsid w:val="00472FCE"/>
    <w:rsid w:val="004733CE"/>
    <w:rsid w:val="004745C5"/>
    <w:rsid w:val="0047669F"/>
    <w:rsid w:val="00481874"/>
    <w:rsid w:val="00482797"/>
    <w:rsid w:val="004857D2"/>
    <w:rsid w:val="00486ADD"/>
    <w:rsid w:val="00495D86"/>
    <w:rsid w:val="004A19C9"/>
    <w:rsid w:val="004A2C4C"/>
    <w:rsid w:val="004A4CBF"/>
    <w:rsid w:val="004B093C"/>
    <w:rsid w:val="004B2CD0"/>
    <w:rsid w:val="004B4E32"/>
    <w:rsid w:val="004C1CE6"/>
    <w:rsid w:val="004C296A"/>
    <w:rsid w:val="004C3800"/>
    <w:rsid w:val="004C5C1E"/>
    <w:rsid w:val="004C6259"/>
    <w:rsid w:val="004C6CAD"/>
    <w:rsid w:val="004D505E"/>
    <w:rsid w:val="004D580D"/>
    <w:rsid w:val="004E6CE2"/>
    <w:rsid w:val="004F15BF"/>
    <w:rsid w:val="004F39DD"/>
    <w:rsid w:val="004F6D58"/>
    <w:rsid w:val="004F6F8A"/>
    <w:rsid w:val="00500D5D"/>
    <w:rsid w:val="005016D2"/>
    <w:rsid w:val="00505567"/>
    <w:rsid w:val="0051108E"/>
    <w:rsid w:val="00512342"/>
    <w:rsid w:val="005178D5"/>
    <w:rsid w:val="0052629C"/>
    <w:rsid w:val="005313E6"/>
    <w:rsid w:val="00532FAE"/>
    <w:rsid w:val="00545179"/>
    <w:rsid w:val="005470B3"/>
    <w:rsid w:val="00552F98"/>
    <w:rsid w:val="00556828"/>
    <w:rsid w:val="00560807"/>
    <w:rsid w:val="00575A0E"/>
    <w:rsid w:val="0057774F"/>
    <w:rsid w:val="00580282"/>
    <w:rsid w:val="0058048B"/>
    <w:rsid w:val="00583C65"/>
    <w:rsid w:val="00584846"/>
    <w:rsid w:val="0059069A"/>
    <w:rsid w:val="00591E60"/>
    <w:rsid w:val="00594EF4"/>
    <w:rsid w:val="00595053"/>
    <w:rsid w:val="00595A32"/>
    <w:rsid w:val="005A0068"/>
    <w:rsid w:val="005A26C4"/>
    <w:rsid w:val="005A29BD"/>
    <w:rsid w:val="005A60D0"/>
    <w:rsid w:val="005A7EB9"/>
    <w:rsid w:val="005B4D33"/>
    <w:rsid w:val="005C05E5"/>
    <w:rsid w:val="005C208A"/>
    <w:rsid w:val="005C2327"/>
    <w:rsid w:val="005C786B"/>
    <w:rsid w:val="005D606A"/>
    <w:rsid w:val="005D6879"/>
    <w:rsid w:val="005E788A"/>
    <w:rsid w:val="005E7908"/>
    <w:rsid w:val="005F45F4"/>
    <w:rsid w:val="005F70FF"/>
    <w:rsid w:val="005F7EEF"/>
    <w:rsid w:val="00602739"/>
    <w:rsid w:val="006037D3"/>
    <w:rsid w:val="00611D6A"/>
    <w:rsid w:val="006149F9"/>
    <w:rsid w:val="00617195"/>
    <w:rsid w:val="00625F3B"/>
    <w:rsid w:val="00627408"/>
    <w:rsid w:val="00630B77"/>
    <w:rsid w:val="006328A6"/>
    <w:rsid w:val="006409CD"/>
    <w:rsid w:val="00641723"/>
    <w:rsid w:val="00642FB9"/>
    <w:rsid w:val="00654C3A"/>
    <w:rsid w:val="006557C8"/>
    <w:rsid w:val="00657229"/>
    <w:rsid w:val="0066327A"/>
    <w:rsid w:val="00664556"/>
    <w:rsid w:val="00674745"/>
    <w:rsid w:val="00674A6C"/>
    <w:rsid w:val="00676281"/>
    <w:rsid w:val="00683734"/>
    <w:rsid w:val="006840C2"/>
    <w:rsid w:val="00684F64"/>
    <w:rsid w:val="00686F2A"/>
    <w:rsid w:val="00691642"/>
    <w:rsid w:val="00693F13"/>
    <w:rsid w:val="006A037F"/>
    <w:rsid w:val="006A11F0"/>
    <w:rsid w:val="006A317B"/>
    <w:rsid w:val="006B16F3"/>
    <w:rsid w:val="006B264C"/>
    <w:rsid w:val="006B50DA"/>
    <w:rsid w:val="006B7323"/>
    <w:rsid w:val="006B78D3"/>
    <w:rsid w:val="006C17C5"/>
    <w:rsid w:val="006C4D15"/>
    <w:rsid w:val="006C6447"/>
    <w:rsid w:val="006C6500"/>
    <w:rsid w:val="006D387E"/>
    <w:rsid w:val="006D5FD0"/>
    <w:rsid w:val="006E061E"/>
    <w:rsid w:val="006E3DB9"/>
    <w:rsid w:val="006F2F0E"/>
    <w:rsid w:val="007071A2"/>
    <w:rsid w:val="0070738C"/>
    <w:rsid w:val="0072203D"/>
    <w:rsid w:val="00724ADA"/>
    <w:rsid w:val="00725F04"/>
    <w:rsid w:val="00727CBA"/>
    <w:rsid w:val="0073095F"/>
    <w:rsid w:val="00730975"/>
    <w:rsid w:val="00731AA5"/>
    <w:rsid w:val="00735A96"/>
    <w:rsid w:val="00737EAD"/>
    <w:rsid w:val="007462C2"/>
    <w:rsid w:val="00755A9E"/>
    <w:rsid w:val="0076794E"/>
    <w:rsid w:val="00774EB2"/>
    <w:rsid w:val="00775A5D"/>
    <w:rsid w:val="00776BBC"/>
    <w:rsid w:val="0078118E"/>
    <w:rsid w:val="00783C81"/>
    <w:rsid w:val="00787527"/>
    <w:rsid w:val="00791A3E"/>
    <w:rsid w:val="00792C62"/>
    <w:rsid w:val="00795545"/>
    <w:rsid w:val="007975E2"/>
    <w:rsid w:val="007A1CE0"/>
    <w:rsid w:val="007A61E6"/>
    <w:rsid w:val="007B3B49"/>
    <w:rsid w:val="007B488D"/>
    <w:rsid w:val="007C4BDF"/>
    <w:rsid w:val="007D3EA9"/>
    <w:rsid w:val="007D3F5B"/>
    <w:rsid w:val="007D54AB"/>
    <w:rsid w:val="007D6AA1"/>
    <w:rsid w:val="007E44F0"/>
    <w:rsid w:val="007E7A43"/>
    <w:rsid w:val="007F44B2"/>
    <w:rsid w:val="007F57D9"/>
    <w:rsid w:val="007F63EB"/>
    <w:rsid w:val="007F6BAE"/>
    <w:rsid w:val="00804CC6"/>
    <w:rsid w:val="00804F78"/>
    <w:rsid w:val="00806948"/>
    <w:rsid w:val="0082165F"/>
    <w:rsid w:val="00821CBB"/>
    <w:rsid w:val="008229E6"/>
    <w:rsid w:val="00824757"/>
    <w:rsid w:val="0082513A"/>
    <w:rsid w:val="00825BA1"/>
    <w:rsid w:val="00831853"/>
    <w:rsid w:val="00840C19"/>
    <w:rsid w:val="00844989"/>
    <w:rsid w:val="00847309"/>
    <w:rsid w:val="0085149F"/>
    <w:rsid w:val="00852ED5"/>
    <w:rsid w:val="0085497D"/>
    <w:rsid w:val="00854D0A"/>
    <w:rsid w:val="0086066B"/>
    <w:rsid w:val="00860BC3"/>
    <w:rsid w:val="00864015"/>
    <w:rsid w:val="00866A3B"/>
    <w:rsid w:val="0086746B"/>
    <w:rsid w:val="00871E30"/>
    <w:rsid w:val="00874D09"/>
    <w:rsid w:val="008777D9"/>
    <w:rsid w:val="00877B7D"/>
    <w:rsid w:val="00877FE6"/>
    <w:rsid w:val="008876C2"/>
    <w:rsid w:val="008879D6"/>
    <w:rsid w:val="0089134F"/>
    <w:rsid w:val="00892B06"/>
    <w:rsid w:val="0089449D"/>
    <w:rsid w:val="008A1DF1"/>
    <w:rsid w:val="008A1FAD"/>
    <w:rsid w:val="008A57B2"/>
    <w:rsid w:val="008A6B36"/>
    <w:rsid w:val="008A7815"/>
    <w:rsid w:val="008B620D"/>
    <w:rsid w:val="008C7A22"/>
    <w:rsid w:val="008D0144"/>
    <w:rsid w:val="008D2143"/>
    <w:rsid w:val="008E14C2"/>
    <w:rsid w:val="008E4E87"/>
    <w:rsid w:val="008E5199"/>
    <w:rsid w:val="008E5676"/>
    <w:rsid w:val="008E6F8D"/>
    <w:rsid w:val="008F08B8"/>
    <w:rsid w:val="008F1CF0"/>
    <w:rsid w:val="008F4699"/>
    <w:rsid w:val="008F58A5"/>
    <w:rsid w:val="0090131D"/>
    <w:rsid w:val="00903380"/>
    <w:rsid w:val="00914B4B"/>
    <w:rsid w:val="0092124D"/>
    <w:rsid w:val="0092180E"/>
    <w:rsid w:val="00924631"/>
    <w:rsid w:val="009250EC"/>
    <w:rsid w:val="009268EF"/>
    <w:rsid w:val="0093178A"/>
    <w:rsid w:val="009404E2"/>
    <w:rsid w:val="009441F4"/>
    <w:rsid w:val="009442E0"/>
    <w:rsid w:val="00946810"/>
    <w:rsid w:val="009523C3"/>
    <w:rsid w:val="00953E4C"/>
    <w:rsid w:val="00960C38"/>
    <w:rsid w:val="00962E0C"/>
    <w:rsid w:val="00965108"/>
    <w:rsid w:val="00971B9F"/>
    <w:rsid w:val="00975936"/>
    <w:rsid w:val="00975F20"/>
    <w:rsid w:val="009766D4"/>
    <w:rsid w:val="00981754"/>
    <w:rsid w:val="009821F7"/>
    <w:rsid w:val="00982796"/>
    <w:rsid w:val="00982DEA"/>
    <w:rsid w:val="00985775"/>
    <w:rsid w:val="00986877"/>
    <w:rsid w:val="00986C7F"/>
    <w:rsid w:val="009872F3"/>
    <w:rsid w:val="00987410"/>
    <w:rsid w:val="0098763C"/>
    <w:rsid w:val="00987D7C"/>
    <w:rsid w:val="009901D5"/>
    <w:rsid w:val="00991369"/>
    <w:rsid w:val="00992725"/>
    <w:rsid w:val="00995B53"/>
    <w:rsid w:val="009A1625"/>
    <w:rsid w:val="009A4F07"/>
    <w:rsid w:val="009A71DC"/>
    <w:rsid w:val="009B20B6"/>
    <w:rsid w:val="009B2A6B"/>
    <w:rsid w:val="009B4639"/>
    <w:rsid w:val="009C0A0D"/>
    <w:rsid w:val="009C39E2"/>
    <w:rsid w:val="009C42DD"/>
    <w:rsid w:val="009D1CA0"/>
    <w:rsid w:val="009D3B6D"/>
    <w:rsid w:val="009D6F5E"/>
    <w:rsid w:val="009D72F3"/>
    <w:rsid w:val="009D7CEB"/>
    <w:rsid w:val="009E38F1"/>
    <w:rsid w:val="009E409A"/>
    <w:rsid w:val="009F0E44"/>
    <w:rsid w:val="009F1BEA"/>
    <w:rsid w:val="009F2AFD"/>
    <w:rsid w:val="009F2FA8"/>
    <w:rsid w:val="00A01A6B"/>
    <w:rsid w:val="00A04D75"/>
    <w:rsid w:val="00A04F15"/>
    <w:rsid w:val="00A10FF1"/>
    <w:rsid w:val="00A1191E"/>
    <w:rsid w:val="00A12EB6"/>
    <w:rsid w:val="00A13045"/>
    <w:rsid w:val="00A141DF"/>
    <w:rsid w:val="00A16652"/>
    <w:rsid w:val="00A17E2F"/>
    <w:rsid w:val="00A2045D"/>
    <w:rsid w:val="00A26C9A"/>
    <w:rsid w:val="00A301F8"/>
    <w:rsid w:val="00A41B66"/>
    <w:rsid w:val="00A55C58"/>
    <w:rsid w:val="00A63135"/>
    <w:rsid w:val="00A711A9"/>
    <w:rsid w:val="00A71971"/>
    <w:rsid w:val="00A72AE9"/>
    <w:rsid w:val="00A848E6"/>
    <w:rsid w:val="00A859BA"/>
    <w:rsid w:val="00A900E9"/>
    <w:rsid w:val="00A91649"/>
    <w:rsid w:val="00A94438"/>
    <w:rsid w:val="00A959C2"/>
    <w:rsid w:val="00AA4323"/>
    <w:rsid w:val="00AB061C"/>
    <w:rsid w:val="00AB286C"/>
    <w:rsid w:val="00AB3C15"/>
    <w:rsid w:val="00AB406D"/>
    <w:rsid w:val="00AB534D"/>
    <w:rsid w:val="00AC4773"/>
    <w:rsid w:val="00AC65B1"/>
    <w:rsid w:val="00AD2816"/>
    <w:rsid w:val="00AD471C"/>
    <w:rsid w:val="00AD4DEA"/>
    <w:rsid w:val="00AD562D"/>
    <w:rsid w:val="00AE280F"/>
    <w:rsid w:val="00AE44D4"/>
    <w:rsid w:val="00AE574F"/>
    <w:rsid w:val="00AF2B34"/>
    <w:rsid w:val="00AF3BAE"/>
    <w:rsid w:val="00B05C4B"/>
    <w:rsid w:val="00B15EB0"/>
    <w:rsid w:val="00B20C90"/>
    <w:rsid w:val="00B2464B"/>
    <w:rsid w:val="00B264F1"/>
    <w:rsid w:val="00B27CF7"/>
    <w:rsid w:val="00B33243"/>
    <w:rsid w:val="00B3365D"/>
    <w:rsid w:val="00B37A3F"/>
    <w:rsid w:val="00B430A4"/>
    <w:rsid w:val="00B440C2"/>
    <w:rsid w:val="00B4679B"/>
    <w:rsid w:val="00B4686B"/>
    <w:rsid w:val="00B47A4D"/>
    <w:rsid w:val="00B50419"/>
    <w:rsid w:val="00B5796C"/>
    <w:rsid w:val="00B67398"/>
    <w:rsid w:val="00B7377C"/>
    <w:rsid w:val="00B74534"/>
    <w:rsid w:val="00B75D5A"/>
    <w:rsid w:val="00B8455C"/>
    <w:rsid w:val="00B846E6"/>
    <w:rsid w:val="00B901F3"/>
    <w:rsid w:val="00B9060F"/>
    <w:rsid w:val="00B917BA"/>
    <w:rsid w:val="00B977E3"/>
    <w:rsid w:val="00B97EC3"/>
    <w:rsid w:val="00BA38D1"/>
    <w:rsid w:val="00BA39C6"/>
    <w:rsid w:val="00BB00FB"/>
    <w:rsid w:val="00BB01C3"/>
    <w:rsid w:val="00BB46BB"/>
    <w:rsid w:val="00BB59B7"/>
    <w:rsid w:val="00BC3EE6"/>
    <w:rsid w:val="00BC6C1C"/>
    <w:rsid w:val="00BC6EA0"/>
    <w:rsid w:val="00BC7F54"/>
    <w:rsid w:val="00BD21D4"/>
    <w:rsid w:val="00BD34C7"/>
    <w:rsid w:val="00BD6CE3"/>
    <w:rsid w:val="00BE53F4"/>
    <w:rsid w:val="00BE67D1"/>
    <w:rsid w:val="00BF0918"/>
    <w:rsid w:val="00BF29BE"/>
    <w:rsid w:val="00BF63E5"/>
    <w:rsid w:val="00BF6C5E"/>
    <w:rsid w:val="00C00F82"/>
    <w:rsid w:val="00C0799A"/>
    <w:rsid w:val="00C10145"/>
    <w:rsid w:val="00C11EBE"/>
    <w:rsid w:val="00C12E11"/>
    <w:rsid w:val="00C16481"/>
    <w:rsid w:val="00C167B6"/>
    <w:rsid w:val="00C2265F"/>
    <w:rsid w:val="00C24684"/>
    <w:rsid w:val="00C304F6"/>
    <w:rsid w:val="00C352B5"/>
    <w:rsid w:val="00C408B7"/>
    <w:rsid w:val="00C42F5D"/>
    <w:rsid w:val="00C43DF2"/>
    <w:rsid w:val="00C476A1"/>
    <w:rsid w:val="00C64296"/>
    <w:rsid w:val="00C766AD"/>
    <w:rsid w:val="00C76826"/>
    <w:rsid w:val="00C76BBA"/>
    <w:rsid w:val="00C83432"/>
    <w:rsid w:val="00C9050F"/>
    <w:rsid w:val="00C91F3C"/>
    <w:rsid w:val="00C955A8"/>
    <w:rsid w:val="00C955AF"/>
    <w:rsid w:val="00CA3D9B"/>
    <w:rsid w:val="00CA6E83"/>
    <w:rsid w:val="00CA7723"/>
    <w:rsid w:val="00CB17EA"/>
    <w:rsid w:val="00CB1953"/>
    <w:rsid w:val="00CB2147"/>
    <w:rsid w:val="00CB4C0B"/>
    <w:rsid w:val="00CC4B80"/>
    <w:rsid w:val="00CD35EF"/>
    <w:rsid w:val="00CD5D58"/>
    <w:rsid w:val="00CE0B66"/>
    <w:rsid w:val="00CE34BF"/>
    <w:rsid w:val="00CF1CEF"/>
    <w:rsid w:val="00CF2A59"/>
    <w:rsid w:val="00CF5810"/>
    <w:rsid w:val="00D0199B"/>
    <w:rsid w:val="00D02FA7"/>
    <w:rsid w:val="00D11448"/>
    <w:rsid w:val="00D122BF"/>
    <w:rsid w:val="00D13254"/>
    <w:rsid w:val="00D14AEE"/>
    <w:rsid w:val="00D16E1D"/>
    <w:rsid w:val="00D21E31"/>
    <w:rsid w:val="00D26D78"/>
    <w:rsid w:val="00D31002"/>
    <w:rsid w:val="00D40DDB"/>
    <w:rsid w:val="00D47666"/>
    <w:rsid w:val="00D521C4"/>
    <w:rsid w:val="00D52699"/>
    <w:rsid w:val="00D53452"/>
    <w:rsid w:val="00D55DC7"/>
    <w:rsid w:val="00D56FDF"/>
    <w:rsid w:val="00D64800"/>
    <w:rsid w:val="00D64A62"/>
    <w:rsid w:val="00D81C96"/>
    <w:rsid w:val="00D81D45"/>
    <w:rsid w:val="00D825A1"/>
    <w:rsid w:val="00D84552"/>
    <w:rsid w:val="00D848EE"/>
    <w:rsid w:val="00D84F7D"/>
    <w:rsid w:val="00D90A3C"/>
    <w:rsid w:val="00D90E32"/>
    <w:rsid w:val="00D94C2E"/>
    <w:rsid w:val="00D958FD"/>
    <w:rsid w:val="00DA0B72"/>
    <w:rsid w:val="00DA1936"/>
    <w:rsid w:val="00DA1E2B"/>
    <w:rsid w:val="00DA42AA"/>
    <w:rsid w:val="00DB6D0F"/>
    <w:rsid w:val="00DC2920"/>
    <w:rsid w:val="00DD087F"/>
    <w:rsid w:val="00DE0BF0"/>
    <w:rsid w:val="00DE2CC2"/>
    <w:rsid w:val="00DF3059"/>
    <w:rsid w:val="00DF368E"/>
    <w:rsid w:val="00DF4335"/>
    <w:rsid w:val="00DF46CD"/>
    <w:rsid w:val="00DF4F76"/>
    <w:rsid w:val="00E01C2F"/>
    <w:rsid w:val="00E025F3"/>
    <w:rsid w:val="00E0588B"/>
    <w:rsid w:val="00E177D7"/>
    <w:rsid w:val="00E2270E"/>
    <w:rsid w:val="00E24C44"/>
    <w:rsid w:val="00E33C4A"/>
    <w:rsid w:val="00E358B7"/>
    <w:rsid w:val="00E35DEB"/>
    <w:rsid w:val="00E5080F"/>
    <w:rsid w:val="00E52417"/>
    <w:rsid w:val="00E706CD"/>
    <w:rsid w:val="00E725B9"/>
    <w:rsid w:val="00E738B2"/>
    <w:rsid w:val="00E82111"/>
    <w:rsid w:val="00E863FF"/>
    <w:rsid w:val="00E86C79"/>
    <w:rsid w:val="00E87845"/>
    <w:rsid w:val="00E9277F"/>
    <w:rsid w:val="00E97D89"/>
    <w:rsid w:val="00EA046C"/>
    <w:rsid w:val="00EA1541"/>
    <w:rsid w:val="00EA15CD"/>
    <w:rsid w:val="00EA185D"/>
    <w:rsid w:val="00EA2F0A"/>
    <w:rsid w:val="00EA5859"/>
    <w:rsid w:val="00EB1BF3"/>
    <w:rsid w:val="00EB2710"/>
    <w:rsid w:val="00EB4279"/>
    <w:rsid w:val="00EB4FFE"/>
    <w:rsid w:val="00EB512D"/>
    <w:rsid w:val="00EC34CD"/>
    <w:rsid w:val="00EC50CD"/>
    <w:rsid w:val="00ED2268"/>
    <w:rsid w:val="00ED3B58"/>
    <w:rsid w:val="00ED3F0F"/>
    <w:rsid w:val="00ED751C"/>
    <w:rsid w:val="00ED7855"/>
    <w:rsid w:val="00EE0294"/>
    <w:rsid w:val="00EE6617"/>
    <w:rsid w:val="00EE6647"/>
    <w:rsid w:val="00EF0684"/>
    <w:rsid w:val="00EF22FE"/>
    <w:rsid w:val="00F05160"/>
    <w:rsid w:val="00F15C4C"/>
    <w:rsid w:val="00F161B9"/>
    <w:rsid w:val="00F170C9"/>
    <w:rsid w:val="00F17CD6"/>
    <w:rsid w:val="00F25C63"/>
    <w:rsid w:val="00F265BD"/>
    <w:rsid w:val="00F27FED"/>
    <w:rsid w:val="00F321C2"/>
    <w:rsid w:val="00F3377C"/>
    <w:rsid w:val="00F42884"/>
    <w:rsid w:val="00F43023"/>
    <w:rsid w:val="00F44664"/>
    <w:rsid w:val="00F44DBF"/>
    <w:rsid w:val="00F472B9"/>
    <w:rsid w:val="00F52609"/>
    <w:rsid w:val="00F54FFF"/>
    <w:rsid w:val="00F62A84"/>
    <w:rsid w:val="00F67BD6"/>
    <w:rsid w:val="00F72EA3"/>
    <w:rsid w:val="00F7472C"/>
    <w:rsid w:val="00F80E01"/>
    <w:rsid w:val="00F87B6A"/>
    <w:rsid w:val="00F93688"/>
    <w:rsid w:val="00F956CA"/>
    <w:rsid w:val="00FA4E75"/>
    <w:rsid w:val="00FB0691"/>
    <w:rsid w:val="00FB0FB2"/>
    <w:rsid w:val="00FB422C"/>
    <w:rsid w:val="00FB470F"/>
    <w:rsid w:val="00FB4962"/>
    <w:rsid w:val="00FB614A"/>
    <w:rsid w:val="00FC0F6E"/>
    <w:rsid w:val="00FC3568"/>
    <w:rsid w:val="00FC3D3F"/>
    <w:rsid w:val="00FD395F"/>
    <w:rsid w:val="00FD48DA"/>
    <w:rsid w:val="00FD5CFB"/>
    <w:rsid w:val="00FE1826"/>
    <w:rsid w:val="00FE1E29"/>
    <w:rsid w:val="00FF3D9B"/>
    <w:rsid w:val="00FF78DA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5:docId w15:val="{B370F3DE-0B99-4CCA-945F-4B1A00A648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he-IL"/>
      </w:rPr>
    </w:rPrDefault>
    <w:pPrDefault>
      <w:pPr>
        <w:bidi/>
        <w:spacing w:after="160" w:line="259" w:lineRule="auto"/>
      </w:pPr>
    </w:pPrDefault>
  </w:docDefaults>
  <w:latentStyles w:defLockedState="0" w:defUIPriority="0" w:defSemiHidden="0" w:defUnhideWhenUsed="0" w:defQFormat="0" w:count="371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26346"/>
  </w:style>
  <w:style w:type="paragraph" w:styleId="Heading1">
    <w:name w:val="heading 1"/>
    <w:basedOn w:val="Normal"/>
    <w:next w:val="Normal"/>
    <w:link w:val="1"/>
    <w:uiPriority w:val="9"/>
    <w:qFormat/>
    <w:rsid w:val="00326346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244061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2"/>
    <w:uiPriority w:val="9"/>
    <w:semiHidden/>
    <w:unhideWhenUsed/>
    <w:qFormat/>
    <w:rsid w:val="00326346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3"/>
    <w:uiPriority w:val="9"/>
    <w:semiHidden/>
    <w:unhideWhenUsed/>
    <w:qFormat/>
    <w:rsid w:val="00326346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4"/>
    <w:uiPriority w:val="9"/>
    <w:unhideWhenUsed/>
    <w:qFormat/>
    <w:rsid w:val="0032634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365F91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5"/>
    <w:uiPriority w:val="9"/>
    <w:unhideWhenUsed/>
    <w:qFormat/>
    <w:rsid w:val="00326346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365F91" w:themeColor="accent1" w:themeShade="BF"/>
    </w:rPr>
  </w:style>
  <w:style w:type="paragraph" w:styleId="Heading6">
    <w:name w:val="heading 6"/>
    <w:basedOn w:val="Normal"/>
    <w:next w:val="Normal"/>
    <w:link w:val="6"/>
    <w:uiPriority w:val="9"/>
    <w:semiHidden/>
    <w:unhideWhenUsed/>
    <w:qFormat/>
    <w:rsid w:val="00326346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244061" w:themeColor="accent1" w:themeShade="80"/>
    </w:rPr>
  </w:style>
  <w:style w:type="paragraph" w:styleId="Heading7">
    <w:name w:val="heading 7"/>
    <w:basedOn w:val="Normal"/>
    <w:next w:val="Normal"/>
    <w:link w:val="7"/>
    <w:uiPriority w:val="9"/>
    <w:unhideWhenUsed/>
    <w:qFormat/>
    <w:rsid w:val="00326346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244061" w:themeColor="accent1" w:themeShade="80"/>
    </w:rPr>
  </w:style>
  <w:style w:type="paragraph" w:styleId="Heading8">
    <w:name w:val="heading 8"/>
    <w:basedOn w:val="Normal"/>
    <w:next w:val="Normal"/>
    <w:link w:val="8"/>
    <w:uiPriority w:val="9"/>
    <w:semiHidden/>
    <w:unhideWhenUsed/>
    <w:qFormat/>
    <w:rsid w:val="00326346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244061" w:themeColor="accent1" w:themeShade="80"/>
    </w:rPr>
  </w:style>
  <w:style w:type="paragraph" w:styleId="Heading9">
    <w:name w:val="heading 9"/>
    <w:basedOn w:val="Normal"/>
    <w:next w:val="Normal"/>
    <w:link w:val="9"/>
    <w:uiPriority w:val="9"/>
    <w:semiHidden/>
    <w:unhideWhenUsed/>
    <w:qFormat/>
    <w:rsid w:val="00326346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a6"/>
    <w:uiPriority w:val="10"/>
    <w:qFormat/>
    <w:rsid w:val="00326346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1F497D" w:themeColor="text2"/>
      <w:spacing w:val="-15"/>
      <w:sz w:val="72"/>
      <w:szCs w:val="72"/>
    </w:rPr>
  </w:style>
  <w:style w:type="paragraph" w:customStyle="1" w:styleId="Address2">
    <w:name w:val="Address 2"/>
    <w:basedOn w:val="Normal"/>
    <w:rsid w:val="00CA6E83"/>
    <w:pPr>
      <w:bidi w:val="0"/>
      <w:spacing w:line="160" w:lineRule="atLeast"/>
      <w:jc w:val="both"/>
    </w:pPr>
    <w:rPr>
      <w:rFonts w:ascii="Arial" w:eastAsia="Times New Roman" w:hAnsi="Arial" w:cs="Times New Roman"/>
      <w:sz w:val="14"/>
      <w:lang w:bidi="ar-SA"/>
    </w:rPr>
  </w:style>
  <w:style w:type="character" w:styleId="Hyperlink">
    <w:name w:val="Hyperlink"/>
    <w:rsid w:val="00AD471C"/>
    <w:rPr>
      <w:color w:val="0000FF"/>
      <w:u w:val="single"/>
    </w:rPr>
  </w:style>
  <w:style w:type="paragraph" w:styleId="Header">
    <w:name w:val="header"/>
    <w:basedOn w:val="Normal"/>
    <w:link w:val="a"/>
    <w:rsid w:val="00D94C2E"/>
    <w:pPr>
      <w:tabs>
        <w:tab w:val="center" w:pos="4153"/>
        <w:tab w:val="right" w:pos="8306"/>
      </w:tabs>
    </w:pPr>
    <w:rPr>
      <w:rFonts w:cs="Times New Roman"/>
      <w:lang w:val="x-none" w:eastAsia="x-none"/>
    </w:rPr>
  </w:style>
  <w:style w:type="character" w:customStyle="1" w:styleId="a">
    <w:name w:val="כותרת עליונה תו"/>
    <w:link w:val="Header"/>
    <w:rsid w:val="00D94C2E"/>
    <w:rPr>
      <w:rFonts w:eastAsia="SimSun" w:cs="SimSun"/>
    </w:rPr>
  </w:style>
  <w:style w:type="paragraph" w:styleId="Footer">
    <w:name w:val="footer"/>
    <w:basedOn w:val="Normal"/>
    <w:link w:val="a0"/>
    <w:rsid w:val="00D94C2E"/>
    <w:pPr>
      <w:tabs>
        <w:tab w:val="center" w:pos="4153"/>
        <w:tab w:val="right" w:pos="8306"/>
      </w:tabs>
    </w:pPr>
    <w:rPr>
      <w:rFonts w:cs="Times New Roman"/>
      <w:lang w:val="x-none" w:eastAsia="x-none"/>
    </w:rPr>
  </w:style>
  <w:style w:type="character" w:customStyle="1" w:styleId="a0">
    <w:name w:val="כותרת תחתונה תו"/>
    <w:link w:val="Footer"/>
    <w:rsid w:val="00D94C2E"/>
    <w:rPr>
      <w:rFonts w:eastAsia="SimSun" w:cs="SimSun"/>
    </w:rPr>
  </w:style>
  <w:style w:type="character" w:customStyle="1" w:styleId="1">
    <w:name w:val="כותרת 1 תו"/>
    <w:basedOn w:val="DefaultParagraphFont"/>
    <w:link w:val="Heading1"/>
    <w:uiPriority w:val="9"/>
    <w:rsid w:val="00326346"/>
    <w:rPr>
      <w:rFonts w:asciiTheme="majorHAnsi" w:eastAsiaTheme="majorEastAsia" w:hAnsiTheme="majorHAnsi" w:cstheme="majorBidi"/>
      <w:color w:val="244061" w:themeColor="accent1" w:themeShade="80"/>
      <w:sz w:val="36"/>
      <w:szCs w:val="36"/>
    </w:rPr>
  </w:style>
  <w:style w:type="paragraph" w:customStyle="1" w:styleId="a1">
    <w:name w:val="שם ומשפחה"/>
    <w:basedOn w:val="Caption"/>
    <w:link w:val="Char"/>
    <w:autoRedefine/>
    <w:qFormat/>
    <w:rsid w:val="0011626A"/>
    <w:pPr>
      <w:spacing w:line="276" w:lineRule="auto"/>
      <w:ind w:hanging="285"/>
    </w:pPr>
    <w:rPr>
      <w:rFonts w:ascii="Arial" w:hAnsi="Arial" w:cs="Arial"/>
      <w:b w:val="0"/>
      <w:color w:val="auto"/>
      <w:sz w:val="36"/>
      <w:szCs w:val="36"/>
    </w:rPr>
  </w:style>
  <w:style w:type="paragraph" w:customStyle="1" w:styleId="a2">
    <w:name w:val="נייד"/>
    <w:basedOn w:val="Normal"/>
    <w:link w:val="Char0"/>
    <w:qFormat/>
    <w:rsid w:val="006149F9"/>
    <w:pPr>
      <w:spacing w:line="276" w:lineRule="auto"/>
      <w:ind w:hanging="285"/>
    </w:pPr>
    <w:rPr>
      <w:rFonts w:ascii="Arial" w:hAnsi="Arial" w:cs="Arial"/>
      <w:b/>
      <w:bCs/>
    </w:rPr>
  </w:style>
  <w:style w:type="character" w:customStyle="1" w:styleId="Char">
    <w:name w:val="שם ומשפחה Char"/>
    <w:link w:val="a1"/>
    <w:rsid w:val="0011626A"/>
    <w:rPr>
      <w:rFonts w:ascii="Arial" w:eastAsia="SimSun" w:hAnsi="Arial" w:cs="Arial"/>
      <w:bCs/>
      <w:sz w:val="36"/>
      <w:szCs w:val="36"/>
    </w:rPr>
  </w:style>
  <w:style w:type="paragraph" w:customStyle="1" w:styleId="a3">
    <w:name w:val="כתיבה חופשית"/>
    <w:basedOn w:val="Normal"/>
    <w:link w:val="Char1"/>
    <w:qFormat/>
    <w:rsid w:val="008D2143"/>
    <w:pPr>
      <w:spacing w:line="276" w:lineRule="auto"/>
      <w:ind w:hanging="285"/>
    </w:pPr>
    <w:rPr>
      <w:rFonts w:ascii="Arial" w:hAnsi="Arial" w:cs="Arial"/>
    </w:rPr>
  </w:style>
  <w:style w:type="character" w:customStyle="1" w:styleId="Char0">
    <w:name w:val="נייד Char"/>
    <w:link w:val="a2"/>
    <w:rsid w:val="006149F9"/>
    <w:rPr>
      <w:rFonts w:ascii="Arial" w:eastAsia="SimSun" w:hAnsi="Arial" w:cs="Arial"/>
      <w:b/>
      <w:bCs/>
      <w:sz w:val="22"/>
      <w:szCs w:val="22"/>
    </w:rPr>
  </w:style>
  <w:style w:type="paragraph" w:customStyle="1" w:styleId="a4">
    <w:name w:val="בולט תמצית"/>
    <w:basedOn w:val="Title"/>
    <w:link w:val="Char2"/>
    <w:autoRedefine/>
    <w:qFormat/>
    <w:rsid w:val="009D1CA0"/>
    <w:pPr>
      <w:numPr>
        <w:numId w:val="16"/>
      </w:numPr>
      <w:tabs>
        <w:tab w:val="left" w:pos="63"/>
        <w:tab w:val="left" w:pos="2127"/>
      </w:tabs>
      <w:spacing w:line="324" w:lineRule="auto"/>
      <w:outlineLvl w:val="0"/>
    </w:pPr>
    <w:rPr>
      <w:rFonts w:ascii="Arial" w:hAnsi="Arial" w:cs="Arial"/>
      <w:sz w:val="22"/>
      <w:szCs w:val="22"/>
    </w:rPr>
  </w:style>
  <w:style w:type="character" w:customStyle="1" w:styleId="Char1">
    <w:name w:val="כתיבה חופשית Char"/>
    <w:link w:val="a3"/>
    <w:rsid w:val="008D2143"/>
    <w:rPr>
      <w:rFonts w:ascii="Arial" w:eastAsia="SimSun" w:hAnsi="Arial" w:cs="Arial"/>
      <w:sz w:val="22"/>
      <w:szCs w:val="22"/>
    </w:rPr>
  </w:style>
  <w:style w:type="paragraph" w:customStyle="1" w:styleId="a5">
    <w:name w:val="כותרת ראשית"/>
    <w:basedOn w:val="Title"/>
    <w:link w:val="Char3"/>
    <w:qFormat/>
    <w:rsid w:val="008D2143"/>
    <w:pPr>
      <w:spacing w:line="324" w:lineRule="auto"/>
      <w:ind w:left="-286"/>
      <w:outlineLvl w:val="0"/>
    </w:pPr>
    <w:rPr>
      <w:rFonts w:ascii="Arial" w:hAnsi="Arial" w:cs="Arial"/>
      <w:sz w:val="24"/>
      <w:szCs w:val="24"/>
    </w:rPr>
  </w:style>
  <w:style w:type="character" w:customStyle="1" w:styleId="a6">
    <w:name w:val="כותרת טקסט תו"/>
    <w:basedOn w:val="DefaultParagraphFont"/>
    <w:link w:val="Title"/>
    <w:uiPriority w:val="10"/>
    <w:rsid w:val="00326346"/>
    <w:rPr>
      <w:rFonts w:asciiTheme="majorHAnsi" w:eastAsiaTheme="majorEastAsia" w:hAnsiTheme="majorHAnsi" w:cstheme="majorBidi"/>
      <w:caps/>
      <w:color w:val="1F497D" w:themeColor="text2"/>
      <w:spacing w:val="-15"/>
      <w:sz w:val="72"/>
      <w:szCs w:val="72"/>
    </w:rPr>
  </w:style>
  <w:style w:type="character" w:customStyle="1" w:styleId="Char2">
    <w:name w:val="בולט תמצית Char"/>
    <w:link w:val="a4"/>
    <w:rsid w:val="009D1CA0"/>
    <w:rPr>
      <w:rFonts w:ascii="Arial" w:eastAsia="SimSun" w:hAnsi="Arial" w:cs="Arial"/>
      <w:b/>
      <w:bCs/>
      <w:sz w:val="22"/>
      <w:szCs w:val="22"/>
    </w:rPr>
  </w:style>
  <w:style w:type="paragraph" w:customStyle="1" w:styleId="a7">
    <w:name w:val="כותרת משנית"/>
    <w:basedOn w:val="Title"/>
    <w:link w:val="Char4"/>
    <w:qFormat/>
    <w:rsid w:val="008D2143"/>
    <w:pPr>
      <w:spacing w:line="324" w:lineRule="auto"/>
      <w:ind w:left="-286"/>
      <w:outlineLvl w:val="0"/>
    </w:pPr>
    <w:rPr>
      <w:rFonts w:ascii="Arial" w:hAnsi="Arial" w:cs="Arial"/>
      <w:bCs/>
      <w:sz w:val="22"/>
      <w:szCs w:val="22"/>
    </w:rPr>
  </w:style>
  <w:style w:type="character" w:customStyle="1" w:styleId="Char3">
    <w:name w:val="כותרת ראשית Char"/>
    <w:link w:val="a5"/>
    <w:rsid w:val="008D2143"/>
    <w:rPr>
      <w:rFonts w:ascii="Arial" w:eastAsia="SimSun" w:hAnsi="Arial" w:cs="Arial"/>
      <w:b/>
      <w:bCs/>
      <w:sz w:val="24"/>
      <w:szCs w:val="24"/>
      <w:u w:val="single"/>
    </w:rPr>
  </w:style>
  <w:style w:type="paragraph" w:customStyle="1" w:styleId="a8">
    <w:name w:val="שנות השכלה"/>
    <w:basedOn w:val="Title"/>
    <w:link w:val="Char5"/>
    <w:rsid w:val="0011626A"/>
    <w:pPr>
      <w:spacing w:line="324" w:lineRule="auto"/>
      <w:ind w:left="-286"/>
      <w:outlineLvl w:val="0"/>
    </w:pPr>
    <w:rPr>
      <w:rFonts w:ascii="Arial" w:hAnsi="Arial" w:cs="Arial"/>
      <w:b/>
      <w:bCs/>
      <w:sz w:val="22"/>
      <w:szCs w:val="22"/>
    </w:rPr>
  </w:style>
  <w:style w:type="character" w:customStyle="1" w:styleId="Char4">
    <w:name w:val="כותרת משנית Char"/>
    <w:link w:val="a7"/>
    <w:rsid w:val="008D2143"/>
    <w:rPr>
      <w:rFonts w:ascii="Arial" w:eastAsia="SimSun" w:hAnsi="Arial" w:cs="Arial"/>
      <w:b/>
      <w:sz w:val="22"/>
      <w:szCs w:val="22"/>
      <w:u w:val="single"/>
    </w:rPr>
  </w:style>
  <w:style w:type="character" w:customStyle="1" w:styleId="4">
    <w:name w:val="כותרת 4 תו"/>
    <w:basedOn w:val="DefaultParagraphFont"/>
    <w:link w:val="Heading4"/>
    <w:uiPriority w:val="9"/>
    <w:rsid w:val="00326346"/>
    <w:rPr>
      <w:rFonts w:asciiTheme="majorHAnsi" w:eastAsiaTheme="majorEastAsia" w:hAnsiTheme="majorHAnsi" w:cstheme="majorBidi"/>
      <w:color w:val="365F91" w:themeColor="accent1" w:themeShade="BF"/>
      <w:sz w:val="24"/>
      <w:szCs w:val="24"/>
    </w:rPr>
  </w:style>
  <w:style w:type="character" w:customStyle="1" w:styleId="Char5">
    <w:name w:val="שנות השכלה Char"/>
    <w:link w:val="a8"/>
    <w:rsid w:val="0011626A"/>
    <w:rPr>
      <w:rFonts w:ascii="Arial" w:eastAsia="SimSun" w:hAnsi="Arial" w:cs="Arial"/>
      <w:sz w:val="22"/>
      <w:szCs w:val="22"/>
    </w:rPr>
  </w:style>
  <w:style w:type="character" w:customStyle="1" w:styleId="5">
    <w:name w:val="כותרת 5 תו"/>
    <w:basedOn w:val="DefaultParagraphFont"/>
    <w:link w:val="Heading5"/>
    <w:uiPriority w:val="9"/>
    <w:rsid w:val="00326346"/>
    <w:rPr>
      <w:rFonts w:asciiTheme="majorHAnsi" w:eastAsiaTheme="majorEastAsia" w:hAnsiTheme="majorHAnsi" w:cstheme="majorBidi"/>
      <w:caps/>
      <w:color w:val="365F91" w:themeColor="accent1" w:themeShade="BF"/>
    </w:rPr>
  </w:style>
  <w:style w:type="character" w:customStyle="1" w:styleId="7">
    <w:name w:val="כותרת 7 תו"/>
    <w:basedOn w:val="DefaultParagraphFont"/>
    <w:link w:val="Heading7"/>
    <w:uiPriority w:val="9"/>
    <w:rsid w:val="00326346"/>
    <w:rPr>
      <w:rFonts w:asciiTheme="majorHAnsi" w:eastAsiaTheme="majorEastAsia" w:hAnsiTheme="majorHAnsi" w:cstheme="majorBidi"/>
      <w:b/>
      <w:bCs/>
      <w:color w:val="244061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326346"/>
    <w:pPr>
      <w:spacing w:line="240" w:lineRule="auto"/>
    </w:pPr>
    <w:rPr>
      <w:b/>
      <w:bCs/>
      <w:smallCaps/>
      <w:color w:val="1F497D" w:themeColor="text2"/>
    </w:rPr>
  </w:style>
  <w:style w:type="paragraph" w:customStyle="1" w:styleId="a9">
    <w:name w:val="המלצות"/>
    <w:basedOn w:val="Title"/>
    <w:link w:val="Char6"/>
    <w:qFormat/>
    <w:rsid w:val="0011626A"/>
    <w:pPr>
      <w:tabs>
        <w:tab w:val="left" w:pos="733"/>
        <w:tab w:val="left" w:pos="1453"/>
      </w:tabs>
      <w:ind w:hanging="283"/>
      <w:jc w:val="right"/>
    </w:pPr>
    <w:rPr>
      <w:rFonts w:ascii="Arial" w:hAnsi="Arial" w:cs="Arial"/>
      <w:b/>
      <w:bCs/>
      <w:color w:val="000000"/>
      <w:sz w:val="22"/>
      <w:szCs w:val="22"/>
    </w:rPr>
  </w:style>
  <w:style w:type="paragraph" w:customStyle="1" w:styleId="a10">
    <w:name w:val="הישגים"/>
    <w:basedOn w:val="Normal"/>
    <w:link w:val="Char7"/>
    <w:rsid w:val="002F5BC3"/>
    <w:pPr>
      <w:numPr>
        <w:numId w:val="9"/>
      </w:numPr>
      <w:spacing w:line="324" w:lineRule="auto"/>
    </w:pPr>
    <w:rPr>
      <w:rFonts w:ascii="Arial" w:hAnsi="Arial" w:cs="Arial"/>
      <w:b/>
      <w:bCs/>
    </w:rPr>
  </w:style>
  <w:style w:type="character" w:customStyle="1" w:styleId="Char6">
    <w:name w:val="המלצות Char"/>
    <w:link w:val="a9"/>
    <w:rsid w:val="0011626A"/>
    <w:rPr>
      <w:rFonts w:ascii="Arial" w:eastAsia="SimSun" w:hAnsi="Arial" w:cs="Arial"/>
      <w:b w:val="0"/>
      <w:bCs w:val="0"/>
      <w:color w:val="000000"/>
      <w:sz w:val="22"/>
      <w:szCs w:val="22"/>
      <w:u w:val="single"/>
    </w:rPr>
  </w:style>
  <w:style w:type="paragraph" w:customStyle="1" w:styleId="a11">
    <w:name w:val="פירוט נסיון בתפקיד"/>
    <w:basedOn w:val="Normal"/>
    <w:link w:val="Char8"/>
    <w:qFormat/>
    <w:rsid w:val="00A959C2"/>
    <w:pPr>
      <w:numPr>
        <w:numId w:val="7"/>
      </w:numPr>
      <w:tabs>
        <w:tab w:val="left" w:pos="1274"/>
      </w:tabs>
      <w:spacing w:line="336" w:lineRule="auto"/>
    </w:pPr>
    <w:rPr>
      <w:rFonts w:ascii="Arial" w:hAnsi="Arial" w:cs="Arial"/>
      <w:b/>
    </w:rPr>
  </w:style>
  <w:style w:type="character" w:customStyle="1" w:styleId="Char7">
    <w:name w:val="הישגים Char"/>
    <w:link w:val="a10"/>
    <w:rsid w:val="002F5BC3"/>
    <w:rPr>
      <w:rFonts w:ascii="Arial" w:eastAsia="SimSun" w:hAnsi="Arial" w:cs="Arial"/>
      <w:b/>
      <w:bCs/>
      <w:sz w:val="22"/>
      <w:szCs w:val="22"/>
    </w:rPr>
  </w:style>
  <w:style w:type="paragraph" w:customStyle="1" w:styleId="a12">
    <w:name w:val="כתיבת חופשית מודגשת"/>
    <w:basedOn w:val="a8"/>
    <w:link w:val="Char9"/>
    <w:autoRedefine/>
    <w:qFormat/>
    <w:rsid w:val="009D1CA0"/>
    <w:rPr>
      <w:b w:val="0"/>
      <w:bCs w:val="0"/>
    </w:rPr>
  </w:style>
  <w:style w:type="character" w:customStyle="1" w:styleId="Char8">
    <w:name w:val="פירוט נסיון בתפקיד Char"/>
    <w:link w:val="a11"/>
    <w:rsid w:val="00A959C2"/>
    <w:rPr>
      <w:rFonts w:ascii="Arial" w:eastAsia="SimSun" w:hAnsi="Arial" w:cs="Arial"/>
      <w:b/>
      <w:sz w:val="22"/>
      <w:szCs w:val="22"/>
    </w:rPr>
  </w:style>
  <w:style w:type="character" w:customStyle="1" w:styleId="Char9">
    <w:name w:val="כתיבת חופשית מודגשת Char"/>
    <w:basedOn w:val="Char5"/>
    <w:link w:val="a12"/>
    <w:rsid w:val="009D1CA0"/>
    <w:rPr>
      <w:rFonts w:ascii="Arial" w:eastAsia="SimSun" w:hAnsi="Arial" w:cs="Arial"/>
      <w:b/>
      <w:bCs/>
      <w:sz w:val="22"/>
      <w:szCs w:val="22"/>
    </w:rPr>
  </w:style>
  <w:style w:type="paragraph" w:styleId="ListParagraph">
    <w:name w:val="List Paragraph"/>
    <w:basedOn w:val="Normal"/>
    <w:uiPriority w:val="34"/>
    <w:qFormat/>
    <w:rsid w:val="00326346"/>
    <w:pPr>
      <w:ind w:left="720"/>
      <w:contextualSpacing/>
    </w:pPr>
  </w:style>
  <w:style w:type="character" w:customStyle="1" w:styleId="2">
    <w:name w:val="כותרת 2 תו"/>
    <w:basedOn w:val="DefaultParagraphFont"/>
    <w:link w:val="Heading2"/>
    <w:uiPriority w:val="9"/>
    <w:semiHidden/>
    <w:rsid w:val="00326346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3">
    <w:name w:val="כותרת 3 תו"/>
    <w:basedOn w:val="DefaultParagraphFont"/>
    <w:link w:val="Heading3"/>
    <w:uiPriority w:val="9"/>
    <w:semiHidden/>
    <w:rsid w:val="00326346"/>
    <w:rPr>
      <w:rFonts w:asciiTheme="majorHAnsi" w:eastAsiaTheme="majorEastAsia" w:hAnsiTheme="majorHAnsi" w:cstheme="majorBidi"/>
      <w:color w:val="365F91" w:themeColor="accent1" w:themeShade="BF"/>
      <w:sz w:val="28"/>
      <w:szCs w:val="28"/>
    </w:rPr>
  </w:style>
  <w:style w:type="character" w:customStyle="1" w:styleId="6">
    <w:name w:val="כותרת 6 תו"/>
    <w:basedOn w:val="DefaultParagraphFont"/>
    <w:link w:val="Heading6"/>
    <w:uiPriority w:val="9"/>
    <w:semiHidden/>
    <w:rsid w:val="00326346"/>
    <w:rPr>
      <w:rFonts w:asciiTheme="majorHAnsi" w:eastAsiaTheme="majorEastAsia" w:hAnsiTheme="majorHAnsi" w:cstheme="majorBidi"/>
      <w:i/>
      <w:iCs/>
      <w:caps/>
      <w:color w:val="244061" w:themeColor="accent1" w:themeShade="80"/>
    </w:rPr>
  </w:style>
  <w:style w:type="character" w:customStyle="1" w:styleId="8">
    <w:name w:val="כותרת 8 תו"/>
    <w:basedOn w:val="DefaultParagraphFont"/>
    <w:link w:val="Heading8"/>
    <w:uiPriority w:val="9"/>
    <w:semiHidden/>
    <w:rsid w:val="00326346"/>
    <w:rPr>
      <w:rFonts w:asciiTheme="majorHAnsi" w:eastAsiaTheme="majorEastAsia" w:hAnsiTheme="majorHAnsi" w:cstheme="majorBidi"/>
      <w:b/>
      <w:bCs/>
      <w:i/>
      <w:iCs/>
      <w:color w:val="244061" w:themeColor="accent1" w:themeShade="80"/>
    </w:rPr>
  </w:style>
  <w:style w:type="character" w:customStyle="1" w:styleId="9">
    <w:name w:val="כותרת 9 תו"/>
    <w:basedOn w:val="DefaultParagraphFont"/>
    <w:link w:val="Heading9"/>
    <w:uiPriority w:val="9"/>
    <w:semiHidden/>
    <w:rsid w:val="00326346"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Subtitle">
    <w:name w:val="Subtitle"/>
    <w:basedOn w:val="Normal"/>
    <w:next w:val="Normal"/>
    <w:link w:val="a13"/>
    <w:uiPriority w:val="11"/>
    <w:qFormat/>
    <w:rsid w:val="00326346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4F81BD" w:themeColor="accent1"/>
      <w:sz w:val="28"/>
      <w:szCs w:val="28"/>
    </w:rPr>
  </w:style>
  <w:style w:type="character" w:customStyle="1" w:styleId="a13">
    <w:name w:val="כותרת משנה תו"/>
    <w:basedOn w:val="DefaultParagraphFont"/>
    <w:link w:val="Subtitle"/>
    <w:uiPriority w:val="11"/>
    <w:rsid w:val="00326346"/>
    <w:rPr>
      <w:rFonts w:asciiTheme="majorHAnsi" w:eastAsiaTheme="majorEastAsia" w:hAnsiTheme="majorHAnsi" w:cstheme="majorBidi"/>
      <w:color w:val="4F81BD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326346"/>
    <w:rPr>
      <w:b/>
      <w:bCs/>
    </w:rPr>
  </w:style>
  <w:style w:type="character" w:styleId="Emphasis">
    <w:name w:val="Emphasis"/>
    <w:basedOn w:val="DefaultParagraphFont"/>
    <w:uiPriority w:val="20"/>
    <w:qFormat/>
    <w:rsid w:val="00326346"/>
    <w:rPr>
      <w:i/>
      <w:iCs/>
    </w:rPr>
  </w:style>
  <w:style w:type="paragraph" w:styleId="NoSpacing">
    <w:name w:val="No Spacing"/>
    <w:uiPriority w:val="1"/>
    <w:qFormat/>
    <w:rsid w:val="00326346"/>
    <w:pPr>
      <w:spacing w:after="0" w:line="240" w:lineRule="auto"/>
    </w:pPr>
  </w:style>
  <w:style w:type="paragraph" w:styleId="Quote">
    <w:name w:val="Quote"/>
    <w:basedOn w:val="Normal"/>
    <w:next w:val="Normal"/>
    <w:link w:val="a14"/>
    <w:uiPriority w:val="29"/>
    <w:qFormat/>
    <w:rsid w:val="00326346"/>
    <w:pPr>
      <w:spacing w:before="120" w:after="120"/>
      <w:ind w:left="720"/>
    </w:pPr>
    <w:rPr>
      <w:color w:val="1F497D" w:themeColor="text2"/>
      <w:sz w:val="24"/>
      <w:szCs w:val="24"/>
    </w:rPr>
  </w:style>
  <w:style w:type="character" w:customStyle="1" w:styleId="a14">
    <w:name w:val="ציטוט תו"/>
    <w:basedOn w:val="DefaultParagraphFont"/>
    <w:link w:val="Quote"/>
    <w:uiPriority w:val="29"/>
    <w:rsid w:val="00326346"/>
    <w:rPr>
      <w:color w:val="1F497D" w:themeColor="text2"/>
      <w:sz w:val="24"/>
      <w:szCs w:val="24"/>
    </w:rPr>
  </w:style>
  <w:style w:type="paragraph" w:styleId="IntenseQuote">
    <w:name w:val="Intense Quote"/>
    <w:basedOn w:val="Normal"/>
    <w:next w:val="Normal"/>
    <w:link w:val="a15"/>
    <w:uiPriority w:val="30"/>
    <w:qFormat/>
    <w:rsid w:val="00326346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1F497D" w:themeColor="text2"/>
      <w:spacing w:val="-6"/>
      <w:sz w:val="32"/>
      <w:szCs w:val="32"/>
    </w:rPr>
  </w:style>
  <w:style w:type="character" w:customStyle="1" w:styleId="a15">
    <w:name w:val="ציטוט חזק תו"/>
    <w:basedOn w:val="DefaultParagraphFont"/>
    <w:link w:val="IntenseQuote"/>
    <w:uiPriority w:val="30"/>
    <w:rsid w:val="00326346"/>
    <w:rPr>
      <w:rFonts w:asciiTheme="majorHAnsi" w:eastAsiaTheme="majorEastAsia" w:hAnsiTheme="majorHAnsi" w:cstheme="majorBidi"/>
      <w:color w:val="1F497D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326346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326346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326346"/>
    <w:rPr>
      <w:smallCaps/>
      <w:color w:val="595959" w:themeColor="text1" w:themeTint="A6"/>
      <w:u w:val="none" w:color="7F7F7F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326346"/>
    <w:rPr>
      <w:b/>
      <w:bCs/>
      <w:smallCaps/>
      <w:color w:val="1F497D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326346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326346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header" Target="header1.xml" /><Relationship Id="rId6" Type="http://schemas.openxmlformats.org/officeDocument/2006/relationships/theme" Target="theme/theme1.xml" /><Relationship Id="rId7" Type="http://schemas.openxmlformats.org/officeDocument/2006/relationships/numbering" Target="numbering.xml" /><Relationship Id="rId8" Type="http://schemas.openxmlformats.org/officeDocument/2006/relationships/styles" Target="styles.xml" /><Relationship Id="rIdZTZMTK" Type="http://schemas.openxmlformats.org/officeDocument/2006/relationships/image" Target="media/HE5GH4.jpg"/></Relationships>
</file>

<file path=word/_rels/header1.xml.rels>&#65279;<?xml version="1.0" encoding="utf-8" standalone="yes"?><Relationships xmlns="http://schemas.openxmlformats.org/package/2006/relationships"></Relationships>
</file>

<file path=word/_rels/numbering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_rels/settings.xml.rels>&#65279;<?xml version="1.0" encoding="utf-8" standalone="yes"?><Relationships xmlns="http://schemas.openxmlformats.org/package/2006/relationships"><Relationship Id="rId1" Type="http://schemas.openxmlformats.org/officeDocument/2006/relationships/attachedTemplate" Target="file:///C:\Users\User\Desktop\&#1488;&#1493;&#1500;&#1490;'&#1493;&#1489;&#1505;\&#1500;&#1497;&#1493;&#1493;&#1497;&#1501;\&#1489;&#1514;&#1492;&#1500;&#1497;&#1498;\&#1490;'&#1493;&#1494;&#1507;\&#1502;&#1488;&#1505;&#1496;&#1512;.dotx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C93C5F7-B17B-43E8-83DE-524EC03BEB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מאסטר</Template>
  <TotalTime>1</TotalTime>
  <Pages>2</Pages>
  <Words>217</Words>
  <Characters>1087</Characters>
  <Application>Microsoft Office Word</Application>
  <DocSecurity>0</DocSecurity>
  <Lines>9</Lines>
  <Paragraphs>2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קורות חיים</vt:lpstr>
      <vt:lpstr>קורות חיים</vt:lpstr>
    </vt:vector>
  </TitlesOfParts>
  <Company>Microsoft</Company>
  <LinksUpToDate>false</LinksUpToDate>
  <CharactersWithSpaces>1302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קורות חיים</dc:title>
  <dc:creator>Windows User</dc:creator>
  <cp:lastModifiedBy>YOSI</cp:lastModifiedBy>
  <cp:revision>2</cp:revision>
  <dcterms:created xsi:type="dcterms:W3CDTF">2022-12-07T10:06:00Z</dcterms:created>
  <dcterms:modified xsi:type="dcterms:W3CDTF">2022-12-07T10:06:00Z</dcterms:modified>
</cp:coreProperties>
</file>