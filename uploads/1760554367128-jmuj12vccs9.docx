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101"/>
                    <pic:cNvPicPr/>
                  </pic:nvPicPr>
                  <pic:blipFill>
                    <a:blip xmlns:r="http://schemas.openxmlformats.org/officeDocument/2006/relationships" r:embed="rIdUKZY9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95E24" w:rsidRPr="00534BB9" w:rsidP="00BC04E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4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B95E24" w:rsidRPr="00534BB9" w:rsidP="00BC04E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אליעזר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מסלה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חולון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"mailto:eliezerem@gmail.com"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eliezerem@gmail.com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052-7444273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1991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אמהרית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ידע רחב במחשבים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מוסר עבודה גבוה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יכולת עבודה בצוות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יחסי אנוש טובים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בעל חוש טכני מפותח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מסודר מאורגן ויסודי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ידע בתחומים נוספים כמו: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חשמל (מטח נמוך) ,</w:t>
            </w:r>
            <w:r>
              <w:rPr>
                <w:rFonts w:ascii="Arial" w:hAnsi="Arial" w:cs="Arial"/>
                <w:b/>
                <w:bCs/>
                <w:color w:val="333333"/>
                <w:rtl/>
              </w:rPr>
              <w:t>אינסטלציה</w:t>
            </w:r>
            <w:r>
              <w:rPr>
                <w:rFonts w:ascii="Arial" w:hAnsi="Arial" w:cs="Arial"/>
                <w:color w:val="333333"/>
                <w:rtl/>
              </w:rPr>
              <w:t xml:space="preserve">, מכונאות רכב </w:t>
            </w:r>
            <w:r>
              <w:rPr>
                <w:rFonts w:ascii="Arial" w:hAnsi="Arial" w:cs="Arial"/>
                <w:b/>
                <w:bCs/>
                <w:color w:val="333333"/>
                <w:rtl/>
              </w:rPr>
              <w:t>ומחשבים</w:t>
            </w:r>
            <w:r>
              <w:rPr>
                <w:rFonts w:ascii="Arial" w:hAnsi="Arial" w:cs="Arial"/>
                <w:color w:val="333333"/>
                <w:rtl/>
              </w:rPr>
              <w:t>.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מתקין מטבחים וארונות אמבטיה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מוביל ומתקין מטבחים בבית הלקוח ( מקלחונים וארונות אמבטיה וכו.. )כמו כן קיים תעודת אינסטלטור מוסמך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אחמ"ש חדר בקרה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99511481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262175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עם תוכנות </w:t>
            </w:r>
            <w:r w:rsidRPr="0030737C">
              <w:rPr>
                <w:rFonts w:ascii="Arial" w:hAnsi="Arial" w:cs="Arial"/>
                <w:noProof/>
                <w:color w:val="333333"/>
              </w:rPr>
              <w:t>Office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ניטור ומעקב על תקלות בשטח או תחנות בתל אביב וירושליים במקביל.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ביצוע מעקב על נתוני מערכת ודיווח על חריגות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צוות עובדים בשטח: הכנת משימות למשמרת של טכנאים ומשנעים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מענה טלפוני ללקוחות במידת הצורך.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תחזוקת מבנים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43966549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052095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קבוצת אלקטרה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איש אחזקה :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תחזוקה שוטפת של שני מגדלים התאומים ברמת גן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התקנות של כלים לבנים וטיפול בתקלות בשטח הציבורי של המגדלים וכולל גם פתרון תקלות ותיקונים והתקנות בתוך משרדים (עורכי דין , חברות הייטק וכו.. )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מטבח וטבח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17112745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95838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ניהול צוות של </w:t>
            </w:r>
            <w:r w:rsidRPr="0030737C">
              <w:rPr>
                <w:rFonts w:ascii="Arial" w:hAnsi="Arial" w:cs="Arial"/>
                <w:noProof/>
                <w:color w:val="333333"/>
                <w:rtl/>
                <w:lang w:bidi="he-IL"/>
              </w:rPr>
              <w:t>8-10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טבחים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בדיקת סחורה ומחירים מספקים שונים כולל הצעות מחיר ועוד...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מאבטח /שומר /סייר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65748295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582707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סייר חמוש בנמל תל אביב עבודה בצמוד למשטרת ישראל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מאבטח חמוש בבתי ספר 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2021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אינסטלטור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אינסטלציה 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 xml:space="preserve">מכללת אין ליין 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תעודת אינסטלטור מוסמך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2019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קורס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הנדסת תוכנה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718136039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48126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האקר-יו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תכנות בשפת </w:t>
            </w:r>
            <w:r w:rsidRPr="0030737C">
              <w:rPr>
                <w:rFonts w:ascii="Arial" w:hAnsi="Arial" w:cs="Arial"/>
                <w:noProof/>
                <w:color w:val="333333"/>
              </w:rPr>
              <w:t>C # .NET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2010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2004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מגמת עיצוב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213415623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767080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אפריים קציר חולון</w:t>
            </w:r>
          </w:p>
          <w:p w:rsidRPr="0030737C" w:rsidP="00FD376B">
            <w:pPr>
              <w:pStyle w:val="ql-align-center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בגרות מלא מגמת עיצוב </w:t>
            </w:r>
            <w:r w:rsidRPr="0030737C">
              <w:rPr>
                <w:rFonts w:ascii="Arial" w:hAnsi="Arial" w:cs="Arial"/>
                <w:noProof/>
                <w:color w:val="333333"/>
              </w:rPr>
              <w:t>Adobe Photoshop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(פוטושופ)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2013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מכונאי אכזרית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מכונאי אכזרית ( סוג של טנק ) ומכונאי רכב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foot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34BB9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C04E7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  <w:style w:type="paragraph" w:customStyle="1" w:styleId="ql-align-center">
    <w:name w:val="ql-align-cen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UKZY9B" Type="http://schemas.openxmlformats.org/officeDocument/2006/relationships/image" Target="media/7GCNJ7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2</Pages>
  <Words>261</Words>
  <Characters>1246</Characters>
  <Application>Microsoft Office Word</Application>
  <DocSecurity>0</DocSecurity>
  <Lines>10</Lines>
  <Paragraphs>57</Paragraphs>
  <ScaleCrop>false</ScaleCrop>
  <Manager>AllJobs</Manager>
  <Company>AllJobs</Company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