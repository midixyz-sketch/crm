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0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906"/>
                    <pic:cNvPicPr/>
                  </pic:nvPicPr>
                  <pic:blipFill>
                    <a:blip xmlns:r="http://schemas.openxmlformats.org/officeDocument/2006/relationships" r:embed="rIdENEXY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יאיר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שמואל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ירושלים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"mailto:yairshmuel60@gmail.com"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yairshmuel60@gmail.com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050-9313836</w:t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1999</w:t>
            </w:r>
            <w:r w:rsidRPr="00842731" w:rsidR="00681C9C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אין מידע</w:t>
            </w:r>
          </w:p>
        </w:tc>
        <w:tc>
          <w:tcPr>
            <w:tcW w:w="8331" w:type="dxa"/>
          </w:tcPr>
          <w:p w:rsidR="00B95E24" w:rsidRPr="00324169" w:rsidP="00FF63D6"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 w:rsidRPr="00B46428"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מחפש עבודה במשרה מלאה עם נסיון במפעל לוחות חשמל ועבודה בתשתיות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הנדסאי חשמל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פרטי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עובד בפעל לוחות בתור חווט לוחות ומתכנן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2022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2020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לימודי הנדסאי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הנדסאי חשמל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המסלול האקדמי של המכללה למינהל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30737C"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30737C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2020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2017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מפעיל צמה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שירות מועיל</w:t>
            </w:r>
          </w:p>
          <w:p w:rsidR="00B95E24" w:rsidP="003E430D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>
      <w:pPr>
        <w:rPr>
          <w:vanish/>
        </w:rPr>
      </w:pPr>
    </w:p>
    <w:sectPr w:rsidSect="002A3C09">
      <w:foot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46428"/>
    <w:rsid w:val="00B6388D"/>
    <w:rsid w:val="00B95E24"/>
    <w:rsid w:val="00B966AD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ENEXYB" Type="http://schemas.openxmlformats.org/officeDocument/2006/relationships/image" Target="media/4GHHQ5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1</Pages>
  <Words>68</Words>
  <Characters>344</Characters>
  <Application>Microsoft Office Word</Application>
  <DocSecurity>0</DocSecurity>
  <Lines>10</Lines>
  <Paragraphs>24</Paragraphs>
  <ScaleCrop>false</ScaleCrop>
  <Manager>AllJobs</Manager>
  <Company>AllJobs</Company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