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528"/>
                    <pic:cNvPicPr/>
                  </pic:nvPicPr>
                  <pic:blipFill>
                    <a:blip xmlns:r="http://schemas.openxmlformats.org/officeDocument/2006/relationships" r:embed="rIdHP465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45F62" w14:textId="25480D12" w:rsidR="008115E5" w:rsidRPr="00E700CF" w:rsidRDefault="00892670" w:rsidP="0060023E">
      <w:pPr>
        <w:pStyle w:val="afc"/>
        <w:bidi/>
        <w:rPr>
          <w:rFonts w:cs="Tahoma"/>
          <w:sz w:val="40"/>
          <w:szCs w:val="40"/>
          <w:lang w:bidi="he-IL"/>
        </w:rPr>
      </w:pPr>
      <w:r>
        <w:rPr>
          <w:rFonts w:cs="Times New Roman" w:hint="cs"/>
          <w:rtl/>
          <w:lang w:bidi="he-IL"/>
        </w:rPr>
        <w:t xml:space="preserve"> </w:t>
      </w:r>
      <w:r>
        <w:rPr>
          <w:rFonts w:cs="Times New Roman" w:hint="cs"/>
          <w:sz w:val="46"/>
          <w:szCs w:val="46"/>
          <w:rtl/>
          <w:lang w:bidi="he-IL"/>
        </w:rPr>
        <w:t xml:space="preserve">שם: </w:t>
      </w:r>
      <w:r w:rsidR="00056704">
        <w:rPr>
          <w:rFonts w:cs="Tahoma" w:hint="cs"/>
          <w:rtl/>
          <w:lang w:bidi="he-IL"/>
        </w:rPr>
        <w:t xml:space="preserve"> </w:t>
      </w:r>
      <w:r w:rsidR="00E700CF">
        <w:rPr>
          <w:rFonts w:cs="Tahoma" w:hint="cs"/>
          <w:sz w:val="40"/>
          <w:szCs w:val="40"/>
          <w:rtl/>
          <w:lang w:bidi="he-IL"/>
        </w:rPr>
        <w:t xml:space="preserve">חנה מסקל </w:t>
      </w:r>
    </w:p>
    <w:p w14:paraId="352C1C8D" w14:textId="77777777" w:rsidR="008115E5" w:rsidRDefault="00555AF9" w:rsidP="0060023E">
      <w:pPr>
        <w:pStyle w:val="a5"/>
        <w:bidi/>
        <w:rPr>
          <w:rFonts w:cs="Times New Roman"/>
          <w:sz w:val="36"/>
          <w:szCs w:val="36"/>
          <w:rtl/>
        </w:rPr>
      </w:pPr>
      <w:r>
        <w:rPr>
          <w:rFonts w:cs="Times New Roman" w:hint="cs"/>
          <w:rtl/>
          <w:lang w:bidi="he-IL"/>
        </w:rPr>
        <w:t xml:space="preserve"> </w:t>
      </w:r>
      <w:r w:rsidR="0087230A">
        <w:rPr>
          <w:rFonts w:cs="Times New Roman" w:hint="cs"/>
          <w:sz w:val="36"/>
          <w:szCs w:val="36"/>
          <w:rtl/>
          <w:lang w:bidi="he-IL"/>
        </w:rPr>
        <w:t>כתובת :</w:t>
      </w:r>
      <w:r w:rsidR="001A1ACE">
        <w:rPr>
          <w:rFonts w:cs="Times New Roman" w:hint="cs"/>
          <w:sz w:val="36"/>
          <w:szCs w:val="36"/>
          <w:rtl/>
          <w:lang w:bidi="he-IL"/>
        </w:rPr>
        <w:t xml:space="preserve">פתח תקווה מחנה יהודה 23 </w:t>
      </w:r>
    </w:p>
    <w:p w14:paraId="785020EA" w14:textId="77777777" w:rsidR="0087230A" w:rsidRDefault="0087230A" w:rsidP="0087230A">
      <w:pPr>
        <w:pStyle w:val="a5"/>
        <w:bidi/>
        <w:rPr>
          <w:rFonts w:cs="Arial"/>
          <w:sz w:val="36"/>
          <w:szCs w:val="36"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 xml:space="preserve">דואל : </w:t>
      </w:r>
      <w:hyperlink r:id="rId8" w:history="1">
        <w:r w:rsidRPr="006F6AAC">
          <w:rPr>
            <w:rStyle w:val="Hyperlink"/>
            <w:rFonts w:cs="Arial"/>
            <w:sz w:val="36"/>
            <w:szCs w:val="36"/>
            <w:lang w:bidi="he-IL"/>
          </w:rPr>
          <w:t>hannagomas90@gmail.com</w:t>
        </w:r>
      </w:hyperlink>
      <w:r>
        <w:rPr>
          <w:rFonts w:cs="Arial"/>
          <w:sz w:val="36"/>
          <w:szCs w:val="36"/>
          <w:lang w:bidi="he-IL"/>
        </w:rPr>
        <w:t xml:space="preserve"> </w:t>
      </w:r>
    </w:p>
    <w:p w14:paraId="350BAD17" w14:textId="77777777" w:rsidR="008115E5" w:rsidRDefault="001D09FF" w:rsidP="004C6F0C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>טלפון : 054</w:t>
      </w:r>
      <w:r w:rsidR="002477CE">
        <w:rPr>
          <w:rFonts w:cs="Arial" w:hint="cs"/>
          <w:sz w:val="36"/>
          <w:szCs w:val="36"/>
          <w:rtl/>
          <w:lang w:bidi="he-IL"/>
        </w:rPr>
        <w:t>2696690</w:t>
      </w:r>
    </w:p>
    <w:p w14:paraId="1BFC1D68" w14:textId="77777777" w:rsidR="008115E5" w:rsidRDefault="004C6F0C" w:rsidP="004C6F0C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Times New Roman" w:hint="cs"/>
          <w:rtl/>
          <w:lang w:bidi="he-IL"/>
        </w:rPr>
        <w:t xml:space="preserve"> </w:t>
      </w:r>
      <w:sdt>
        <w:sdtPr>
          <w:rPr>
            <w:rFonts w:cs="Times New Roman" w:hint="cs"/>
            <w:rtl/>
            <w:lang w:bidi="he-IL"/>
          </w:rPr>
          <w:id w:val="1615867379"/>
          <w:placeholder>
            <w:docPart w:val="75C9EC4355E4DA47B5F01750E6C7151A"/>
          </w:placeholder>
          <w:temporary/>
        </w:sdtPr>
        <w:sdtEndPr>
          <w:rPr>
            <w:rFonts w:cstheme="minorBidi" w:hint="default"/>
            <w:lang w:bidi="ar-SA"/>
          </w:rPr>
        </w:sdtEndPr>
        <w:sdtContent/>
      </w:sdt>
      <w:r w:rsidR="00E5254D">
        <w:rPr>
          <w:rFonts w:cs="Arial" w:hint="cs"/>
          <w:sz w:val="36"/>
          <w:szCs w:val="36"/>
          <w:rtl/>
          <w:lang w:bidi="he-IL"/>
        </w:rPr>
        <w:t xml:space="preserve"> </w:t>
      </w:r>
    </w:p>
    <w:p w14:paraId="3200CE49" w14:textId="77777777" w:rsidR="003B5751" w:rsidRPr="003B5751" w:rsidRDefault="003B5751" w:rsidP="003B5751">
      <w:pPr>
        <w:pStyle w:val="a5"/>
        <w:bidi/>
        <w:rPr>
          <w:rFonts w:cs="Arial"/>
          <w:sz w:val="36"/>
          <w:szCs w:val="36"/>
          <w:rtl/>
          <w:lang w:bidi="he-IL"/>
        </w:rPr>
      </w:pPr>
    </w:p>
    <w:p w14:paraId="63F6A680" w14:textId="77777777" w:rsidR="00521A9D" w:rsidRDefault="00521A9D" w:rsidP="003B5751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 xml:space="preserve">ניסיון </w:t>
      </w:r>
    </w:p>
    <w:p w14:paraId="085E707E" w14:textId="77777777" w:rsidR="003B5751" w:rsidRPr="003B5751" w:rsidRDefault="003B5751" w:rsidP="00521A9D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3B5751">
        <w:rPr>
          <w:rFonts w:cs="Arial"/>
          <w:sz w:val="36"/>
          <w:szCs w:val="36"/>
          <w:rtl/>
          <w:lang w:bidi="he-IL"/>
        </w:rPr>
        <w:t xml:space="preserve">שם המעסיק : ליאור </w:t>
      </w:r>
    </w:p>
    <w:p w14:paraId="2A0E4C25" w14:textId="77777777" w:rsidR="003B5751" w:rsidRPr="003B5751" w:rsidRDefault="003B5751" w:rsidP="003B575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3B5751">
        <w:rPr>
          <w:rFonts w:cs="Arial"/>
          <w:sz w:val="36"/>
          <w:szCs w:val="36"/>
          <w:rtl/>
          <w:lang w:bidi="he-IL"/>
        </w:rPr>
        <w:t xml:space="preserve">תפקיד : מוכרת </w:t>
      </w:r>
    </w:p>
    <w:p w14:paraId="018BEE07" w14:textId="77777777" w:rsidR="003B5751" w:rsidRDefault="003B5751" w:rsidP="003B575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3B5751">
        <w:rPr>
          <w:rFonts w:cs="Arial"/>
          <w:sz w:val="36"/>
          <w:szCs w:val="36"/>
          <w:rtl/>
          <w:lang w:bidi="he-IL"/>
        </w:rPr>
        <w:t xml:space="preserve">תכונות הנדרשות : סבלנות , יכולת מכירה, הקשבה </w:t>
      </w:r>
    </w:p>
    <w:p w14:paraId="70373A10" w14:textId="77777777" w:rsidR="0009084A" w:rsidRDefault="0009084A" w:rsidP="0009084A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>תקופת עבודה : 2017-2019</w:t>
      </w:r>
    </w:p>
    <w:p w14:paraId="11BB6882" w14:textId="77777777" w:rsidR="0009084A" w:rsidRDefault="00B93550" w:rsidP="0009084A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 xml:space="preserve"> </w:t>
      </w:r>
    </w:p>
    <w:p w14:paraId="5DA5096F" w14:textId="77777777" w:rsidR="00860F51" w:rsidRPr="00860F51" w:rsidRDefault="00860F51" w:rsidP="00860F5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860F51">
        <w:rPr>
          <w:rFonts w:cs="Arial"/>
          <w:sz w:val="36"/>
          <w:szCs w:val="36"/>
          <w:rtl/>
          <w:lang w:bidi="he-IL"/>
        </w:rPr>
        <w:t>שם המעסיק : באלו</w:t>
      </w:r>
    </w:p>
    <w:p w14:paraId="1F67C8BC" w14:textId="77777777" w:rsidR="00860F51" w:rsidRPr="00860F51" w:rsidRDefault="00860F51" w:rsidP="00860F5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860F51">
        <w:rPr>
          <w:rFonts w:cs="Arial"/>
          <w:sz w:val="36"/>
          <w:szCs w:val="36"/>
          <w:rtl/>
          <w:lang w:bidi="he-IL"/>
        </w:rPr>
        <w:t xml:space="preserve">תפקיד : מאמת נתונים </w:t>
      </w:r>
    </w:p>
    <w:p w14:paraId="6B8C8CDE" w14:textId="77777777" w:rsidR="00860F51" w:rsidRPr="00860F51" w:rsidRDefault="00860F51" w:rsidP="00860F5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860F51">
        <w:rPr>
          <w:rFonts w:cs="Arial"/>
          <w:sz w:val="36"/>
          <w:szCs w:val="36"/>
          <w:rtl/>
          <w:lang w:bidi="he-IL"/>
        </w:rPr>
        <w:t>מהות התפקיד לוודא שכמות הספרים במחשב זהה לכמות שקיימת במפעל וחלוקת ספרים לנהגים לבדוק שהזמנות של החניות מדויקות .</w:t>
      </w:r>
    </w:p>
    <w:p w14:paraId="0A04FFD0" w14:textId="77777777" w:rsidR="00B93550" w:rsidRDefault="00860F51" w:rsidP="00B93550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860F51">
        <w:rPr>
          <w:rFonts w:cs="Arial"/>
          <w:sz w:val="36"/>
          <w:szCs w:val="36"/>
          <w:rtl/>
          <w:lang w:bidi="he-IL"/>
        </w:rPr>
        <w:t>התפקיד הצריך אחראיות , ריכוז , סבלנות , דיוק</w:t>
      </w:r>
    </w:p>
    <w:p w14:paraId="7CD6760C" w14:textId="77777777" w:rsidR="00B74FFF" w:rsidRDefault="00F577B9" w:rsidP="00B74FFF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 xml:space="preserve">תקופת עבודה </w:t>
      </w:r>
      <w:r w:rsidR="00D60D10">
        <w:rPr>
          <w:rFonts w:cs="Arial" w:hint="cs"/>
          <w:sz w:val="36"/>
          <w:szCs w:val="36"/>
          <w:rtl/>
          <w:lang w:bidi="he-IL"/>
        </w:rPr>
        <w:t xml:space="preserve">חצי שנה. שנה  2020 </w:t>
      </w:r>
    </w:p>
    <w:p w14:paraId="4A7B9FFF" w14:textId="77777777" w:rsidR="00B74FFF" w:rsidRPr="00B74FFF" w:rsidRDefault="00B74FFF" w:rsidP="00B74FFF">
      <w:pPr>
        <w:pStyle w:val="a5"/>
        <w:bidi/>
        <w:rPr>
          <w:rFonts w:cs="Arial"/>
          <w:sz w:val="36"/>
          <w:szCs w:val="36"/>
          <w:rtl/>
          <w:lang w:bidi="he-IL"/>
        </w:rPr>
      </w:pPr>
    </w:p>
    <w:p w14:paraId="03B5DA60" w14:textId="77777777" w:rsidR="00B74FFF" w:rsidRPr="00B74FFF" w:rsidRDefault="00B74FFF" w:rsidP="00B74FFF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B74FFF">
        <w:rPr>
          <w:rFonts w:cs="Arial"/>
          <w:sz w:val="36"/>
          <w:szCs w:val="36"/>
          <w:rtl/>
          <w:lang w:bidi="he-IL"/>
        </w:rPr>
        <w:t xml:space="preserve">שם המעסיק : צביקה </w:t>
      </w:r>
    </w:p>
    <w:p w14:paraId="72873517" w14:textId="77777777" w:rsidR="00B74FFF" w:rsidRPr="00B74FFF" w:rsidRDefault="00B74FFF" w:rsidP="00B74FFF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B74FFF">
        <w:rPr>
          <w:rFonts w:cs="Arial"/>
          <w:sz w:val="36"/>
          <w:szCs w:val="36"/>
          <w:rtl/>
          <w:lang w:bidi="he-IL"/>
        </w:rPr>
        <w:t>תפקיד : סדרנית וקופאית</w:t>
      </w:r>
      <w:r w:rsidR="00307FB8">
        <w:rPr>
          <w:rFonts w:cs="Arial" w:hint="cs"/>
          <w:sz w:val="36"/>
          <w:szCs w:val="36"/>
          <w:rtl/>
          <w:lang w:bidi="he-IL"/>
        </w:rPr>
        <w:t xml:space="preserve"> </w:t>
      </w:r>
    </w:p>
    <w:p w14:paraId="480CB79B" w14:textId="77777777" w:rsidR="00B74FFF" w:rsidRPr="00B74FFF" w:rsidRDefault="00B74FFF" w:rsidP="00B74FFF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B74FFF">
        <w:rPr>
          <w:rFonts w:cs="Arial"/>
          <w:sz w:val="36"/>
          <w:szCs w:val="36"/>
          <w:rtl/>
          <w:lang w:bidi="he-IL"/>
        </w:rPr>
        <w:t>מהות התפקיד פתיחת חנות ונעילה ,העבודה בחנות הייתה עצמאית ללא עובדים ומנהל . התפקיד כלל קבלת סחורה ,סידור ,נתינת שירות ללקחות .</w:t>
      </w:r>
    </w:p>
    <w:p w14:paraId="2AEC7FB7" w14:textId="77777777" w:rsidR="00B74FFF" w:rsidRDefault="00B74FFF" w:rsidP="00B74FFF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B74FFF">
        <w:rPr>
          <w:rFonts w:cs="Arial"/>
          <w:sz w:val="36"/>
          <w:szCs w:val="36"/>
          <w:rtl/>
          <w:lang w:bidi="he-IL"/>
        </w:rPr>
        <w:lastRenderedPageBreak/>
        <w:t>תכונות הנדרשות לעבודה היו , אחראיות , דיוק בזמנים , יכולת ניהול , שירות ברמה גבוהה</w:t>
      </w:r>
    </w:p>
    <w:p w14:paraId="4DEC511E" w14:textId="77777777" w:rsidR="00A92CD0" w:rsidRDefault="00307FB8" w:rsidP="00D72339">
      <w:pPr>
        <w:pStyle w:val="a5"/>
        <w:bidi/>
        <w:rPr>
          <w:rFonts w:cs="Arial"/>
          <w:sz w:val="36"/>
          <w:szCs w:val="36"/>
          <w:rtl/>
          <w:lang w:bidi="he-IL"/>
        </w:rPr>
      </w:pPr>
      <w:r>
        <w:rPr>
          <w:rFonts w:cs="Arial" w:hint="cs"/>
          <w:sz w:val="36"/>
          <w:szCs w:val="36"/>
          <w:rtl/>
          <w:lang w:bidi="he-IL"/>
        </w:rPr>
        <w:t xml:space="preserve">תקופת תעסוקה חצי שנה . שנה </w:t>
      </w:r>
      <w:r w:rsidR="00180395">
        <w:rPr>
          <w:rFonts w:cs="Arial" w:hint="cs"/>
          <w:sz w:val="36"/>
          <w:szCs w:val="36"/>
          <w:rtl/>
          <w:lang w:bidi="he-IL"/>
        </w:rPr>
        <w:t>2021</w:t>
      </w:r>
      <w:r w:rsidR="00317364">
        <w:rPr>
          <w:rFonts w:cs="Arial" w:hint="cs"/>
          <w:sz w:val="36"/>
          <w:szCs w:val="36"/>
          <w:rtl/>
          <w:lang w:bidi="he-IL"/>
        </w:rPr>
        <w:t xml:space="preserve"> </w:t>
      </w:r>
    </w:p>
    <w:p w14:paraId="7DF0CA3B" w14:textId="77777777" w:rsidR="00D72339" w:rsidRDefault="00D72339" w:rsidP="00D72339">
      <w:pPr>
        <w:pStyle w:val="a5"/>
        <w:bidi/>
        <w:rPr>
          <w:rFonts w:cs="Arial"/>
          <w:sz w:val="36"/>
          <w:szCs w:val="36"/>
          <w:rtl/>
          <w:lang w:bidi="he-IL"/>
        </w:rPr>
      </w:pPr>
    </w:p>
    <w:p w14:paraId="198B2D93" w14:textId="77777777" w:rsidR="00CE4BE1" w:rsidRPr="00CE4BE1" w:rsidRDefault="00CE4BE1" w:rsidP="00CE4BE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CE4BE1">
        <w:rPr>
          <w:rFonts w:cs="Arial"/>
          <w:sz w:val="36"/>
          <w:szCs w:val="36"/>
          <w:rtl/>
          <w:lang w:bidi="he-IL"/>
        </w:rPr>
        <w:t xml:space="preserve">השכלה בגרות מלאה הרחבתי , תיאטרון וספרות </w:t>
      </w:r>
    </w:p>
    <w:p w14:paraId="0B6028DD" w14:textId="77777777" w:rsidR="00CE4BE1" w:rsidRPr="00CE4BE1" w:rsidRDefault="00CE4BE1" w:rsidP="00CE4BE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CE4BE1">
        <w:rPr>
          <w:rFonts w:cs="Arial"/>
          <w:sz w:val="36"/>
          <w:szCs w:val="36"/>
          <w:rtl/>
          <w:lang w:bidi="he-IL"/>
        </w:rPr>
        <w:t xml:space="preserve">תפקידי בהפקה סוף שנה במגמת תיאטרון היה דרמטורגית שזה בעצם לכתוב מחזה , וללהק דמויות נהנת מאוד מהמגמה . </w:t>
      </w:r>
    </w:p>
    <w:p w14:paraId="030C4C34" w14:textId="77777777" w:rsidR="00CE4BE1" w:rsidRPr="00CE4BE1" w:rsidRDefault="00CE4BE1" w:rsidP="00CE4BE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CE4BE1">
        <w:rPr>
          <w:rFonts w:cs="Arial"/>
          <w:sz w:val="36"/>
          <w:szCs w:val="36"/>
          <w:rtl/>
          <w:lang w:bidi="he-IL"/>
        </w:rPr>
        <w:t xml:space="preserve">ציון סופי מגמת תיאטרון : 91 </w:t>
      </w:r>
    </w:p>
    <w:p w14:paraId="09D416EC" w14:textId="77777777" w:rsidR="00CE4BE1" w:rsidRPr="00CE4BE1" w:rsidRDefault="00CE4BE1" w:rsidP="00CE4BE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CE4BE1">
        <w:rPr>
          <w:rFonts w:cs="Arial"/>
          <w:sz w:val="36"/>
          <w:szCs w:val="36"/>
          <w:rtl/>
          <w:lang w:bidi="he-IL"/>
        </w:rPr>
        <w:t>ציון סופי מגמת ספרות :80</w:t>
      </w:r>
    </w:p>
    <w:p w14:paraId="28801FC6" w14:textId="77777777" w:rsidR="00CE4BE1" w:rsidRDefault="00CE4BE1" w:rsidP="00CE4BE1">
      <w:pPr>
        <w:pStyle w:val="a5"/>
        <w:bidi/>
        <w:rPr>
          <w:rFonts w:cs="Arial"/>
          <w:sz w:val="36"/>
          <w:szCs w:val="36"/>
          <w:rtl/>
          <w:lang w:bidi="he-IL"/>
        </w:rPr>
      </w:pPr>
      <w:r w:rsidRPr="00CE4BE1">
        <w:rPr>
          <w:rFonts w:cs="Arial"/>
          <w:sz w:val="36"/>
          <w:szCs w:val="36"/>
          <w:rtl/>
          <w:lang w:bidi="he-IL"/>
        </w:rPr>
        <w:t>ממוצע סופי 76</w:t>
      </w:r>
    </w:p>
    <w:p w14:paraId="564FB6B3" w14:textId="77777777" w:rsidR="00D72339" w:rsidRDefault="00D72339" w:rsidP="00D72339">
      <w:pPr>
        <w:pStyle w:val="a5"/>
        <w:bidi/>
        <w:rPr>
          <w:rFonts w:cs="Arial"/>
          <w:sz w:val="36"/>
          <w:szCs w:val="36"/>
          <w:rtl/>
          <w:lang w:bidi="he-IL"/>
        </w:rPr>
      </w:pPr>
    </w:p>
    <w:p w14:paraId="4B20E26E" w14:textId="77777777" w:rsidR="00D72339" w:rsidRDefault="00D72339" w:rsidP="00D72339">
      <w:pPr>
        <w:pStyle w:val="a5"/>
        <w:bidi/>
        <w:rPr>
          <w:rFonts w:cs="Arial"/>
          <w:sz w:val="36"/>
          <w:szCs w:val="36"/>
          <w:rtl/>
          <w:lang w:bidi="he-IL"/>
        </w:rPr>
      </w:pPr>
    </w:p>
    <w:p w14:paraId="479B7F9C" w14:textId="77777777" w:rsidR="00A92CD0" w:rsidRPr="00A92CD0" w:rsidRDefault="00A92CD0" w:rsidP="00A92CD0">
      <w:pPr>
        <w:pStyle w:val="a5"/>
        <w:bidi/>
        <w:rPr>
          <w:rFonts w:cs="Arial"/>
          <w:sz w:val="36"/>
          <w:szCs w:val="36"/>
          <w:lang w:bidi="he-IL"/>
        </w:rPr>
      </w:pPr>
    </w:p>
    <w:sectPr w:rsidR="00A92CD0" w:rsidRPr="00A92CD0" w:rsidSect="00691927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A61CF" w14:textId="77777777" w:rsidR="00763889" w:rsidRDefault="00763889">
      <w:pPr>
        <w:spacing w:after="0" w:line="240" w:lineRule="auto"/>
      </w:pPr>
      <w:r>
        <w:separator/>
      </w:r>
    </w:p>
  </w:endnote>
  <w:endnote w:type="continuationSeparator" w:id="0">
    <w:p w14:paraId="27FDA07C" w14:textId="77777777" w:rsidR="00763889" w:rsidRDefault="00763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altName w:val="Microsoft Sans Serif"/>
    <w:panose1 w:val="020B0604020202020204"/>
    <w:charset w:val="00"/>
    <w:family w:val="swiss"/>
    <w:pitch w:val="variable"/>
    <w:sig w:usb0="81000003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056444"/>
      <w:docPartObj>
        <w:docPartGallery w:val="Page Numbers (Bottom of Page)"/>
        <w:docPartUnique/>
      </w:docPartObj>
    </w:sdtPr>
    <w:sdtEndPr>
      <w:rPr>
        <w:cs/>
      </w:rPr>
    </w:sdtEndPr>
    <w:sdtContent>
      <w:p w14:paraId="6A6682E6" w14:textId="77777777" w:rsidR="00557E22" w:rsidRDefault="00557E22">
        <w:pPr>
          <w:pStyle w:val="ad"/>
          <w:jc w:val="right"/>
        </w:pPr>
        <w:r>
          <w:fldChar w:fldCharType="begin"/>
        </w:r>
        <w:r>
          <w:rPr>
            <w:cs/>
          </w:rPr>
          <w:instrText>PAGE   \* MERGEFORMAT</w:instrText>
        </w:r>
        <w:r>
          <w:fldChar w:fldCharType="separate"/>
        </w:r>
        <w:r w:rsidRPr="00557E22">
          <w:rPr>
            <w:noProof/>
            <w:lang w:val="he-IL" w:bidi="he-I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D6F3C" w14:textId="77777777" w:rsidR="00763889" w:rsidRDefault="00763889">
      <w:pPr>
        <w:spacing w:after="0" w:line="240" w:lineRule="auto"/>
      </w:pPr>
      <w:r>
        <w:separator/>
      </w:r>
    </w:p>
  </w:footnote>
  <w:footnote w:type="continuationSeparator" w:id="0">
    <w:p w14:paraId="1DB451EE" w14:textId="77777777" w:rsidR="00763889" w:rsidRDefault="00763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A5DF4" w14:textId="77777777" w:rsidR="008115E5" w:rsidRDefault="00BA7F07">
    <w:r>
      <w:rPr>
        <w:noProof/>
        <w:lang w:val="en-US" w:eastAsia="en-US" w:bidi="he-I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B108840" wp14:editId="5447CB1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113600" cy="10198800"/>
              <wp:effectExtent l="0" t="0" r="0" b="0"/>
              <wp:wrapNone/>
              <wp:docPr id="1" name="מסגרת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600" cy="1019880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4EE1E0" id="מסגרת 1" o:spid="_x0000_s1026" style="position:absolute;left:0;text-align:left;margin-left:0;margin-top:0;width:560.15pt;height:803.05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margin;mso-height-relative:margin;v-text-anchor:middle" coordsize="7113600,10198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" path="m,l7113600,r,10198800l,10198800,,xm185238,185238r,9828324l6928362,10013562r,-9828324l185238,185238xe" fillcolor="#e3ab47" stroked="f" strokeweight="1pt">
              <v:stroke joinstyle="miter"/>
              <v:path arrowok="t" o:connecttype="custom" o:connectlocs="0,0;7113600,0;7113600,10198800;0,10198800;0,0;185238,185238;185238,10013562;6928362,10013562;6928362,185238;185238,185238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799D0" w14:textId="77777777" w:rsidR="008115E5" w:rsidRDefault="008553D9">
    <w:r>
      <w:rPr>
        <w:noProof/>
        <w:lang w:val="en-US" w:eastAsia="en-US" w:bidi="he-IL"/>
      </w:rPr>
    </w:r>
    <w:r w:rsidR="008553D9">
      <w:rPr>
        <w:noProof/>
        <w:lang w:val="en-US" w:eastAsia="en-US" w:bidi="he-IL"/>
      </w:rPr>
      <w:pict w14:anchorId="7FF5983A">
        <v:group id="קבוצה 4" o:spid="_x0000_s1025" alt="כותרת: מסגרת עמוד עם לשונית" style="position:absolute;margin-left:0;margin-top:0;width:560.2pt;height:803.2pt;flip:x;z-index:-251656192;mso-width-percent:941;mso-height-percent:954;mso-position-horizontal:center;mso-position-horizontal-relative:page;mso-position-vertical:center;mso-position-vertical-relative:page;mso-width-percent:941;mso-height-percent:954" coordorigin="1333" coordsize="73152,96012">
          <v:shape id="מסגרת 5" o:spid="_x0000_s1027" style="position:absolute;left:1333;width:73152;height:96012;visibility:visible;mso-wrap-style:square;v-text-anchor:middle" coordsize="7315200,9601200" o:spt="100" adj="0,,0" path="m,l7315200,r,9601200l,9601200,,xm190488,190488r,9220224l7124712,9410712r,-9220224l190488,190488xe" fillcolor="#e3ab47" stroked="f" strokeweight="1pt">
            <v:stroke joinstyle="miter"/>
            <v:formulas/>
            <v:path arrowok="t" o:connecttype="custom" o:connectlocs="0,0;7315200,0;7315200,9601200;0,9601200;0,0;190488,190488;190488,9410712;7124712,9410712;7124712,190488;190488,190488" o:connectangles="0,0,0,0,0,0,0,0,0,0"/>
          </v:shape>
          <v:shape id="צורה חופשית 8" o:spid="_x0000_s1026" style="position:absolute;left:2286;top:4286;width:3581;height:8020;visibility:visible;mso-wrap-style:square;v-text-anchor:top" coordsize="240,528" o:spt="100" adj="-11796480,,5400" path="m2,l169,r71,246l169,480r-110,l59,528,,480r2,l2,xe" fillcolor="black" stroked="f">
            <v:stroke joinstyle="round"/>
            <v:formulas/>
            <v:path arrowok="t" o:connecttype="custom" o:connectlocs="2985,0;252190,0;358140,373661;252190,729095;88043,729095;88043,802005;0,729095;2985,729095;2985,0" o:connectangles="0,0,0,0,0,0,0,0,0" textboxrect="0,0,240,528"/>
            <v:textbox>
              <w:txbxContent>
                <w:p w14:paraId="3664DB22" w14:textId="77777777" w:rsidR="008115E5" w:rsidRDefault="008553D9">
                  <w:pPr>
                    <w:jc w:val="center"/>
                  </w:pPr>
                </w:p>
              </w:txbxContent>
            </v:textbox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21C83CF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41640A6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0F4356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40C102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BDAF37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70C21E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D82D5E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566F71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01C63B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7082A974">
      <w:start w:val="1"/>
      <w:numFmt w:val="bullet"/>
      <w:pStyle w:val="a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3676CA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A8E1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21F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BA33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7EFC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44F0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EDA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7638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5F42C048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</w:rPr>
    </w:lvl>
    <w:lvl w:ilvl="1" w:tplc="07E2ABFC" w:tentative="1">
      <w:start w:val="1"/>
      <w:numFmt w:val="lowerLetter"/>
      <w:lvlText w:val="%2."/>
      <w:lvlJc w:val="left"/>
      <w:pPr>
        <w:ind w:left="1440" w:hanging="360"/>
      </w:pPr>
    </w:lvl>
    <w:lvl w:ilvl="2" w:tplc="8DA6C2AA" w:tentative="1">
      <w:start w:val="1"/>
      <w:numFmt w:val="lowerRoman"/>
      <w:lvlText w:val="%3."/>
      <w:lvlJc w:val="right"/>
      <w:pPr>
        <w:ind w:left="2160" w:hanging="180"/>
      </w:pPr>
    </w:lvl>
    <w:lvl w:ilvl="3" w:tplc="946EA498" w:tentative="1">
      <w:start w:val="1"/>
      <w:numFmt w:val="decimal"/>
      <w:lvlText w:val="%4."/>
      <w:lvlJc w:val="left"/>
      <w:pPr>
        <w:ind w:left="2880" w:hanging="360"/>
      </w:pPr>
    </w:lvl>
    <w:lvl w:ilvl="4" w:tplc="D5829C78" w:tentative="1">
      <w:start w:val="1"/>
      <w:numFmt w:val="lowerLetter"/>
      <w:lvlText w:val="%5."/>
      <w:lvlJc w:val="left"/>
      <w:pPr>
        <w:ind w:left="3600" w:hanging="360"/>
      </w:pPr>
    </w:lvl>
    <w:lvl w:ilvl="5" w:tplc="489271BA" w:tentative="1">
      <w:start w:val="1"/>
      <w:numFmt w:val="lowerRoman"/>
      <w:lvlText w:val="%6."/>
      <w:lvlJc w:val="right"/>
      <w:pPr>
        <w:ind w:left="4320" w:hanging="180"/>
      </w:pPr>
    </w:lvl>
    <w:lvl w:ilvl="6" w:tplc="6E26451C" w:tentative="1">
      <w:start w:val="1"/>
      <w:numFmt w:val="decimal"/>
      <w:lvlText w:val="%7."/>
      <w:lvlJc w:val="left"/>
      <w:pPr>
        <w:ind w:left="5040" w:hanging="360"/>
      </w:pPr>
    </w:lvl>
    <w:lvl w:ilvl="7" w:tplc="923EBCB8" w:tentative="1">
      <w:start w:val="1"/>
      <w:numFmt w:val="lowerLetter"/>
      <w:lvlText w:val="%8."/>
      <w:lvlJc w:val="left"/>
      <w:pPr>
        <w:ind w:left="5760" w:hanging="360"/>
      </w:pPr>
    </w:lvl>
    <w:lvl w:ilvl="8" w:tplc="549C5BE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activeWritingStyle w:appName="MSWord" w:lang="en-GB" w:vendorID="64" w:dllVersion="6" w:nlCheck="1" w:checkStyle="0"/>
  <w:proofState w:spelling="clean"/>
  <w:attachedTemplate r:id="rId1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04"/>
    <w:rsid w:val="00056704"/>
    <w:rsid w:val="0009084A"/>
    <w:rsid w:val="000A4117"/>
    <w:rsid w:val="000F0F4B"/>
    <w:rsid w:val="00180395"/>
    <w:rsid w:val="001A1ACE"/>
    <w:rsid w:val="001B7870"/>
    <w:rsid w:val="001D09FF"/>
    <w:rsid w:val="002477CE"/>
    <w:rsid w:val="00307FB8"/>
    <w:rsid w:val="00317364"/>
    <w:rsid w:val="003B5751"/>
    <w:rsid w:val="003B63B2"/>
    <w:rsid w:val="004C6F0C"/>
    <w:rsid w:val="00521A9D"/>
    <w:rsid w:val="00555AF9"/>
    <w:rsid w:val="00557E22"/>
    <w:rsid w:val="00580568"/>
    <w:rsid w:val="00724ECC"/>
    <w:rsid w:val="00763889"/>
    <w:rsid w:val="008553D9"/>
    <w:rsid w:val="00860F51"/>
    <w:rsid w:val="0087230A"/>
    <w:rsid w:val="00892670"/>
    <w:rsid w:val="009C2479"/>
    <w:rsid w:val="00A633FF"/>
    <w:rsid w:val="00A92CD0"/>
    <w:rsid w:val="00AF7C22"/>
    <w:rsid w:val="00B74FFF"/>
    <w:rsid w:val="00B851A0"/>
    <w:rsid w:val="00B93550"/>
    <w:rsid w:val="00BA7F07"/>
    <w:rsid w:val="00CC050D"/>
    <w:rsid w:val="00CE4BE1"/>
    <w:rsid w:val="00D60D10"/>
    <w:rsid w:val="00D72339"/>
    <w:rsid w:val="00E23114"/>
    <w:rsid w:val="00E5254D"/>
    <w:rsid w:val="00E6117B"/>
    <w:rsid w:val="00E700CF"/>
    <w:rsid w:val="00F5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2C14E0"/>
  <w15:docId w15:val="{14777E60-D35E-B046-8B03-29FE34E1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en-US" w:eastAsia="ja-JP" w:bidi="ar-SA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lang w:val="en-GB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כותרת 1 תו"/>
    <w:basedOn w:val="a2"/>
    <w:link w:val="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a5">
    <w:name w:val="פרטי קשר"/>
    <w:basedOn w:val="a1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a6">
    <w:name w:val="Title"/>
    <w:basedOn w:val="a1"/>
    <w:next w:val="a1"/>
    <w:link w:val="a7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a8">
    <w:name w:val="Subtitle"/>
    <w:basedOn w:val="a1"/>
    <w:next w:val="a1"/>
    <w:link w:val="a9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a">
    <w:name w:val="List Bullet"/>
    <w:basedOn w:val="a1"/>
    <w:uiPriority w:val="9"/>
    <w:qFormat/>
    <w:pPr>
      <w:numPr>
        <w:numId w:val="2"/>
      </w:numPr>
      <w:spacing w:after="120"/>
    </w:pPr>
  </w:style>
  <w:style w:type="character" w:styleId="aa">
    <w:name w:val="Placeholder Text"/>
    <w:basedOn w:val="a2"/>
    <w:uiPriority w:val="99"/>
    <w:semiHidden/>
    <w:rPr>
      <w:color w:val="808080"/>
    </w:rPr>
  </w:style>
  <w:style w:type="character" w:customStyle="1" w:styleId="40">
    <w:name w:val="כותרת 4 תו"/>
    <w:basedOn w:val="a2"/>
    <w:link w:val="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50">
    <w:name w:val="כותרת 5 תו"/>
    <w:basedOn w:val="a2"/>
    <w:link w:val="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70">
    <w:name w:val="כותרת 7 תו"/>
    <w:basedOn w:val="a2"/>
    <w:link w:val="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60">
    <w:name w:val="כותרת 6 תו"/>
    <w:basedOn w:val="a2"/>
    <w:link w:val="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80">
    <w:name w:val="כותרת 8 תו"/>
    <w:basedOn w:val="a2"/>
    <w:link w:val="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90">
    <w:name w:val="כותרת 9 תו"/>
    <w:basedOn w:val="a2"/>
    <w:link w:val="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ab">
    <w:name w:val="Subtle Emphasis"/>
    <w:basedOn w:val="a2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ac">
    <w:name w:val="Book Title"/>
    <w:basedOn w:val="a2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il"/>
    </w:rPr>
  </w:style>
  <w:style w:type="paragraph" w:styleId="ad">
    <w:name w:val="footer"/>
    <w:basedOn w:val="a1"/>
    <w:link w:val="ae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ae">
    <w:name w:val="כותרת תחתונה תו"/>
    <w:basedOn w:val="a2"/>
    <w:link w:val="ad"/>
    <w:uiPriority w:val="99"/>
    <w:rPr>
      <w:color w:val="0E0B05" w:themeColor="text2"/>
      <w:sz w:val="24"/>
    </w:rPr>
  </w:style>
  <w:style w:type="character" w:customStyle="1" w:styleId="a9">
    <w:name w:val="כותרת משנה תו"/>
    <w:basedOn w:val="a2"/>
    <w:link w:val="a8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af">
    <w:name w:val="Emphasis"/>
    <w:basedOn w:val="a2"/>
    <w:uiPriority w:val="20"/>
    <w:semiHidden/>
    <w:unhideWhenUsed/>
    <w:qFormat/>
    <w:rPr>
      <w:i w:val="0"/>
      <w:iCs/>
      <w:color w:val="E3AB47" w:themeColor="accent1"/>
    </w:rPr>
  </w:style>
  <w:style w:type="paragraph" w:styleId="af0">
    <w:name w:val="Quote"/>
    <w:basedOn w:val="a1"/>
    <w:next w:val="a1"/>
    <w:link w:val="af1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af1">
    <w:name w:val="ציטוט תו"/>
    <w:basedOn w:val="a2"/>
    <w:link w:val="af0"/>
    <w:uiPriority w:val="29"/>
    <w:semiHidden/>
    <w:rPr>
      <w:iCs/>
      <w:sz w:val="26"/>
    </w:rPr>
  </w:style>
  <w:style w:type="paragraph" w:styleId="af2">
    <w:name w:val="Intense Quote"/>
    <w:basedOn w:val="a1"/>
    <w:next w:val="a1"/>
    <w:link w:val="af3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af3">
    <w:name w:val="ציטוט חזק תו"/>
    <w:basedOn w:val="a2"/>
    <w:link w:val="af2"/>
    <w:uiPriority w:val="30"/>
    <w:semiHidden/>
    <w:rPr>
      <w:b/>
      <w:iCs/>
      <w:color w:val="262626" w:themeColor="text1" w:themeTint="D9"/>
      <w:sz w:val="26"/>
    </w:rPr>
  </w:style>
  <w:style w:type="character" w:styleId="af4">
    <w:name w:val="Intense Emphasis"/>
    <w:basedOn w:val="a2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af5">
    <w:name w:val="Intense Reference"/>
    <w:basedOn w:val="a2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af6">
    <w:name w:val="Strong"/>
    <w:basedOn w:val="a2"/>
    <w:uiPriority w:val="22"/>
    <w:semiHidden/>
    <w:unhideWhenUsed/>
    <w:qFormat/>
    <w:rPr>
      <w:b/>
      <w:bCs/>
      <w:color w:val="262626" w:themeColor="text1" w:themeTint="D9"/>
    </w:rPr>
  </w:style>
  <w:style w:type="paragraph" w:styleId="af7">
    <w:name w:val="caption"/>
    <w:basedOn w:val="a1"/>
    <w:next w:val="a1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af8">
    <w:name w:val="List Paragraph"/>
    <w:basedOn w:val="a1"/>
    <w:uiPriority w:val="34"/>
    <w:semiHidden/>
    <w:unhideWhenUsed/>
    <w:qFormat/>
    <w:pPr>
      <w:ind w:left="216"/>
      <w:contextualSpacing/>
    </w:pPr>
  </w:style>
  <w:style w:type="paragraph" w:styleId="af9">
    <w:name w:val="TOC Heading"/>
    <w:basedOn w:val="1"/>
    <w:next w:val="a1"/>
    <w:uiPriority w:val="39"/>
    <w:semiHidden/>
    <w:unhideWhenUsed/>
    <w:qFormat/>
    <w:pPr>
      <w:outlineLvl w:val="9"/>
    </w:pPr>
  </w:style>
  <w:style w:type="paragraph" w:styleId="afa">
    <w:name w:val="toa heading"/>
    <w:basedOn w:val="a1"/>
    <w:next w:val="a1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fb">
    <w:name w:val="Subtle Reference"/>
    <w:basedOn w:val="a2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afc">
    <w:name w:val="שם"/>
    <w:basedOn w:val="a1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a7">
    <w:name w:val="כותרת טקסט תו"/>
    <w:basedOn w:val="a2"/>
    <w:link w:val="a6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20">
    <w:name w:val="כותרת 2 תו"/>
    <w:basedOn w:val="a2"/>
    <w:link w:val="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afd">
    <w:name w:val="header"/>
    <w:basedOn w:val="a1"/>
    <w:link w:val="af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e">
    <w:name w:val="כותרת עליונה תו"/>
    <w:basedOn w:val="a2"/>
    <w:link w:val="afd"/>
    <w:uiPriority w:val="99"/>
  </w:style>
  <w:style w:type="paragraph" w:styleId="a0">
    <w:name w:val="List Number"/>
    <w:basedOn w:val="a1"/>
    <w:uiPriority w:val="10"/>
    <w:qFormat/>
    <w:pPr>
      <w:numPr>
        <w:numId w:val="13"/>
      </w:numPr>
    </w:pPr>
  </w:style>
  <w:style w:type="character" w:customStyle="1" w:styleId="30">
    <w:name w:val="כותרת 3 תו"/>
    <w:basedOn w:val="a2"/>
    <w:link w:val="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aff">
    <w:name w:val="Date"/>
    <w:basedOn w:val="a1"/>
    <w:next w:val="a1"/>
    <w:link w:val="aff0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aff0">
    <w:name w:val="תאריך תו"/>
    <w:basedOn w:val="a2"/>
    <w:link w:val="aff"/>
    <w:uiPriority w:val="99"/>
    <w:semiHidden/>
    <w:rPr>
      <w:color w:val="0E0B05" w:themeColor="text2"/>
      <w:sz w:val="24"/>
    </w:rPr>
  </w:style>
  <w:style w:type="paragraph" w:styleId="aff1">
    <w:name w:val="Salutation"/>
    <w:basedOn w:val="a1"/>
    <w:next w:val="a1"/>
    <w:link w:val="aff2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aff2">
    <w:name w:val="ברכה תו"/>
    <w:basedOn w:val="a2"/>
    <w:link w:val="aff1"/>
    <w:uiPriority w:val="99"/>
    <w:semiHidden/>
    <w:rPr>
      <w:color w:val="0E0B05" w:themeColor="text2"/>
      <w:sz w:val="24"/>
    </w:rPr>
  </w:style>
  <w:style w:type="paragraph" w:styleId="aff3">
    <w:name w:val="Signature"/>
    <w:basedOn w:val="a1"/>
    <w:link w:val="aff4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ff4">
    <w:name w:val="חתימה תו"/>
    <w:basedOn w:val="a2"/>
    <w:link w:val="aff3"/>
    <w:uiPriority w:val="99"/>
    <w:semiHidden/>
    <w:rPr>
      <w:color w:val="0E0B05" w:themeColor="text2"/>
    </w:rPr>
  </w:style>
  <w:style w:type="character" w:styleId="Hyperlink">
    <w:name w:val="Hyperlink"/>
    <w:basedOn w:val="a2"/>
    <w:uiPriority w:val="99"/>
    <w:unhideWhenUsed/>
    <w:rsid w:val="0087230A"/>
    <w:rPr>
      <w:color w:val="53C3C7" w:themeColor="hyperlink"/>
      <w:u w:val="single"/>
    </w:rPr>
  </w:style>
  <w:style w:type="character" w:styleId="aff5">
    <w:name w:val="Unresolved Mention"/>
    <w:basedOn w:val="a2"/>
    <w:uiPriority w:val="99"/>
    <w:semiHidden/>
    <w:unhideWhenUsed/>
    <w:rsid w:val="008723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nnagomas90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Relationship Id="rIdHP465F" Type="http://schemas.openxmlformats.org/officeDocument/2006/relationships/image" Target="media/RUW6FS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644719BB-E9E5-E34F-BD9B-05B0FA10BDB6%7dtf163921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5C9EC4355E4DA47B5F01750E6C7151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91D1D19-9B9E-2446-83C4-ECC29FF4A678}"/>
      </w:docPartPr>
      <w:docPartBody>
        <w:p w:rsidR="006E2F31" w:rsidRPr="00953ACE" w:rsidRDefault="00504EE5" w:rsidP="00657C8E">
          <w:pPr>
            <w:pStyle w:val="a"/>
            <w:bidi/>
            <w:rPr>
              <w:rFonts w:cs="Tahoma"/>
              <w:lang w:bidi="he-IL"/>
            </w:rPr>
          </w:pPr>
          <w:r w:rsidRPr="00657C8E">
            <w:rPr>
              <w:rFonts w:cs="Tahoma"/>
              <w:rtl/>
              <w:lang w:bidi="he-IL"/>
            </w:rPr>
            <w:t>זהו המקום להוספת סיכום קצר של תחומי האחריות העיקריים וההישגים הבולטים ביותר שלך.</w:t>
          </w:r>
        </w:p>
        <w:p w:rsidR="00635D8A" w:rsidRDefault="00504EE5">
          <w:pPr>
            <w:pStyle w:val="75C9EC4355E4DA47B5F01750E6C7151A"/>
          </w:pPr>
          <w:r w:rsidRPr="00657C8E">
            <w:rPr>
              <w:rFonts w:cs="Tahoma" w:hint="cs"/>
              <w:rtl/>
            </w:rPr>
            <w:t>כדי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להחיל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בקלות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noProof/>
              <w:rtl/>
            </w:rPr>
            <w:t>עיצוב</w:t>
          </w:r>
          <w:r w:rsidRPr="00657C8E">
            <w:rPr>
              <w:rFonts w:cs="Tahoma"/>
              <w:noProof/>
              <w:rtl/>
            </w:rPr>
            <w:t xml:space="preserve"> </w:t>
          </w:r>
          <w:r w:rsidRPr="00657C8E">
            <w:rPr>
              <w:rFonts w:cs="Tahoma" w:hint="cs"/>
              <w:noProof/>
              <w:rtl/>
            </w:rPr>
            <w:t>טקסט</w:t>
          </w:r>
          <w:r w:rsidRPr="00657C8E">
            <w:rPr>
              <w:rFonts w:cs="Tahoma"/>
              <w:noProof/>
              <w:rtl/>
            </w:rPr>
            <w:t xml:space="preserve"> </w:t>
          </w:r>
          <w:r w:rsidRPr="00657C8E">
            <w:rPr>
              <w:rFonts w:cs="Tahoma" w:hint="cs"/>
              <w:noProof/>
              <w:rtl/>
            </w:rPr>
            <w:t>שאתה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רואה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במסמך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זה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בהקשה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אחת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בלבד</w:t>
          </w:r>
          <w:r w:rsidRPr="00657C8E">
            <w:rPr>
              <w:rFonts w:cs="Tahoma"/>
              <w:rtl/>
            </w:rPr>
            <w:t xml:space="preserve">, </w:t>
          </w:r>
          <w:r w:rsidRPr="00657C8E">
            <w:rPr>
              <w:rFonts w:cs="Tahoma" w:hint="cs"/>
              <w:rtl/>
            </w:rPr>
            <w:t>בכרטיסיה</w:t>
          </w:r>
          <w:r w:rsidRPr="00657C8E">
            <w:rPr>
              <w:rFonts w:cs="Tahoma"/>
              <w:rtl/>
            </w:rPr>
            <w:t xml:space="preserve"> '</w:t>
          </w:r>
          <w:r w:rsidRPr="00657C8E">
            <w:rPr>
              <w:rFonts w:cs="Tahoma" w:hint="cs"/>
              <w:rtl/>
            </w:rPr>
            <w:t>בית</w:t>
          </w:r>
          <w:r w:rsidRPr="00657C8E">
            <w:rPr>
              <w:rFonts w:cs="Tahoma"/>
              <w:rtl/>
            </w:rPr>
            <w:t xml:space="preserve">' </w:t>
          </w:r>
          <w:r w:rsidRPr="00657C8E">
            <w:rPr>
              <w:rFonts w:cs="Tahoma" w:hint="cs"/>
              <w:rtl/>
            </w:rPr>
            <w:t>ברצועת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הכלים</w:t>
          </w:r>
          <w:r w:rsidRPr="00657C8E">
            <w:rPr>
              <w:rFonts w:cs="Tahoma"/>
              <w:rtl/>
            </w:rPr>
            <w:t xml:space="preserve">, </w:t>
          </w:r>
          <w:r w:rsidRPr="00657C8E">
            <w:rPr>
              <w:rFonts w:cs="Tahoma" w:hint="cs"/>
              <w:rtl/>
            </w:rPr>
            <w:t>עבור</w:t>
          </w:r>
          <w:r w:rsidRPr="00657C8E">
            <w:rPr>
              <w:rFonts w:cs="Tahoma"/>
              <w:rtl/>
            </w:rPr>
            <w:t xml:space="preserve"> </w:t>
          </w:r>
          <w:r w:rsidRPr="00657C8E">
            <w:rPr>
              <w:rFonts w:cs="Tahoma" w:hint="cs"/>
              <w:rtl/>
            </w:rPr>
            <w:t>אל</w:t>
          </w:r>
          <w:r w:rsidRPr="00657C8E">
            <w:rPr>
              <w:rFonts w:cs="Tahoma"/>
              <w:rtl/>
            </w:rPr>
            <w:t xml:space="preserve"> '</w:t>
          </w:r>
          <w:r w:rsidRPr="00657C8E">
            <w:rPr>
              <w:rFonts w:cs="Tahoma" w:hint="cs"/>
              <w:rtl/>
            </w:rPr>
            <w:t>סגנונות</w:t>
          </w:r>
          <w:r w:rsidRPr="00657C8E">
            <w:rPr>
              <w:rFonts w:cs="Tahoma"/>
              <w:rtl/>
            </w:rPr>
            <w:t>'.</w:t>
          </w:r>
          <w:r w:rsidRPr="00657C8E">
            <w:rPr>
              <w:rFonts w:cs="Tahoma" w:hint="cs"/>
              <w:rtl/>
            </w:rPr>
            <w:t xml:space="preserve"> </w:t>
          </w:r>
          <w:r w:rsidRPr="00657C8E">
            <w:rPr>
              <w:rFonts w:cs="Tahoma"/>
              <w:rtl/>
            </w:rPr>
            <w:t>בטקסט זה נעשה שימוש בסגנון 'רשימה מתובלטת'.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iaUPC">
    <w:altName w:val="Microsoft Sans Serif"/>
    <w:panose1 w:val="020B0604020202020204"/>
    <w:charset w:val="00"/>
    <w:family w:val="swiss"/>
    <w:pitch w:val="variable"/>
    <w:sig w:usb0="81000003" w:usb1="00000002" w:usb2="00000000" w:usb3="00000000" w:csb0="0001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653639FE">
      <w:start w:val="1"/>
      <w:numFmt w:val="bullet"/>
      <w:pStyle w:val="a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590EE7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BA90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7882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788D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6615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485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2CF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7EDB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8A"/>
    <w:rsid w:val="000B589B"/>
    <w:rsid w:val="00504EE5"/>
    <w:rsid w:val="00635D8A"/>
    <w:rsid w:val="00A16A04"/>
    <w:rsid w:val="00F5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"/>
    <w:qFormat/>
    <w:pPr>
      <w:numPr>
        <w:numId w:val="1"/>
      </w:numPr>
      <w:bidi w:val="0"/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 w:bidi="ar-SA"/>
    </w:rPr>
  </w:style>
  <w:style w:type="paragraph" w:customStyle="1" w:styleId="75C9EC4355E4DA47B5F01750E6C7151A">
    <w:name w:val="75C9EC4355E4DA47B5F01750E6C7151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C34FF5-AADF-4756-BBD1-38B8A620AB8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%7b644719BB-E9E5-E34F-BD9B-05B0FA10BDB6%7dtf16392110.dotx</Template>
  <TotalTime>0</TotalTime>
  <Pages>2</Pages>
  <Words>166</Words>
  <Characters>833</Characters>
  <Application>Microsoft Office Word</Application>
  <DocSecurity>0</DocSecurity>
  <Lines>6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agomas</dc:creator>
  <cp:keywords/>
  <dc:description/>
  <cp:lastModifiedBy>hanna agomas</cp:lastModifiedBy>
  <cp:revision>2</cp:revision>
  <dcterms:created xsi:type="dcterms:W3CDTF">2021-10-06T08:15:00Z</dcterms:created>
  <dcterms:modified xsi:type="dcterms:W3CDTF">2021-10-06T08:15:00Z</dcterms:modified>
</cp:coreProperties>
</file>