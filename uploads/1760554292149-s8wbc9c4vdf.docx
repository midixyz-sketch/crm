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851"/>
                    <pic:cNvPicPr/>
                  </pic:nvPicPr>
                  <pic:blipFill>
                    <a:blip xmlns:r="http://schemas.openxmlformats.org/officeDocument/2006/relationships" r:embed="rIdT5X8Y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1"/>
        <w:bidiVisual/>
        <w:tblW w:w="11328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977"/>
        <w:gridCol w:w="3332"/>
        <w:gridCol w:w="257"/>
        <w:gridCol w:w="6762"/>
      </w:tblGrid>
      <w:tr w14:paraId="2DEB8A2B" w14:textId="77777777" w:rsidTr="00716329">
        <w:tblPrEx>
          <w:tblW w:w="11328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2721"/>
        </w:trPr>
        <w:tc>
          <w:tcPr>
            <w:tcW w:w="4309" w:type="dxa"/>
            <w:gridSpan w:val="2"/>
            <w:vAlign w:val="bottom"/>
          </w:tcPr>
          <w:p w:rsidR="002C2053" w:rsidRPr="005F3A8D" w:rsidP="00A34DCD" w14:paraId="23FF3412" w14:textId="6C03EFF6">
            <w:pPr>
              <w:tabs>
                <w:tab w:val="left" w:pos="990"/>
              </w:tabs>
              <w:bidi/>
              <w:rPr>
                <w:rFonts w:ascii="Tahoma" w:hAnsi="Tahoma"/>
                <w:sz w:val="24"/>
                <w:szCs w:val="24"/>
              </w:rPr>
            </w:pPr>
          </w:p>
        </w:tc>
        <w:tc>
          <w:tcPr>
            <w:tcW w:w="257" w:type="dxa"/>
            <w:vAlign w:val="bottom"/>
          </w:tcPr>
          <w:p w:rsidR="002C2053" w:rsidRPr="005F3A8D" w:rsidP="00716329" w14:paraId="107D5E79" w14:textId="77777777">
            <w:pPr>
              <w:tabs>
                <w:tab w:val="left" w:pos="990"/>
              </w:tabs>
              <w:bidi/>
              <w:jc w:val="center"/>
              <w:rPr>
                <w:rFonts w:ascii="Tahoma" w:hAnsi="Tahoma"/>
                <w:sz w:val="24"/>
                <w:szCs w:val="24"/>
              </w:rPr>
            </w:pPr>
          </w:p>
        </w:tc>
        <w:tc>
          <w:tcPr>
            <w:tcW w:w="6762" w:type="dxa"/>
            <w:shd w:val="clear" w:color="auto" w:fill="auto"/>
            <w:vAlign w:val="bottom"/>
          </w:tcPr>
          <w:p w:rsidR="002C2053" w:rsidRPr="005F3A8D" w:rsidP="00716329" w14:paraId="349E09D2" w14:textId="29B3EB0E">
            <w:pPr>
              <w:pStyle w:val="Heading2"/>
              <w:bidi/>
              <w:jc w:val="center"/>
              <w:rPr>
                <w:rFonts w:ascii="David" w:hAnsi="David" w:cs="David"/>
                <w:color w:val="548AB7" w:themeColor="accent1" w:themeShade="BF"/>
                <w:sz w:val="56"/>
                <w:szCs w:val="56"/>
                <w:rtl/>
              </w:rPr>
            </w:pPr>
            <w:r w:rsidRPr="005F3A8D">
              <w:rPr>
                <w:rFonts w:ascii="David" w:hAnsi="David" w:cs="David"/>
                <w:color w:val="548AB7" w:themeColor="accent1" w:themeShade="BF"/>
                <w:sz w:val="56"/>
                <w:szCs w:val="56"/>
                <w:highlight w:val="lightGray"/>
                <w:rtl/>
              </w:rPr>
              <w:t>ניסיון תעסוקתי</w:t>
            </w:r>
          </w:p>
        </w:tc>
      </w:tr>
      <w:tr w14:paraId="5DFE1A04" w14:textId="77777777" w:rsidTr="00EC0E7C">
        <w:tblPrEx>
          <w:tblW w:w="11328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gridBefore w:val="1"/>
          <w:wBefore w:w="977" w:type="dxa"/>
          <w:trHeight w:val="2721"/>
        </w:trPr>
        <w:tc>
          <w:tcPr>
            <w:tcW w:w="3332" w:type="dxa"/>
          </w:tcPr>
          <w:p w:rsidR="0058666B" w:rsidRPr="00EC0E7C" w:rsidP="0058666B" w14:paraId="531F1C90" w14:textId="6B370116">
            <w:pPr>
              <w:pStyle w:val="Heading1"/>
              <w:bidi/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</w:rPr>
            </w:pPr>
            <w:r w:rsidRPr="00EC0E7C"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</w:rPr>
              <w:t>קורות חיים: מתן חק</w:t>
            </w:r>
            <w:r w:rsidRPr="00EC0E7C"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</w:rPr>
              <w:t>ק</w:t>
            </w:r>
          </w:p>
          <w:p w:rsidR="00B6546F" w:rsidRPr="005F3A8D" w:rsidP="00716329" w14:paraId="7BD73045" w14:textId="77777777">
            <w:pPr>
              <w:bidi/>
              <w:rPr>
                <w:rFonts w:ascii="Century Gothic" w:hAnsi="Century Gothic"/>
                <w:szCs w:val="18"/>
              </w:rPr>
            </w:pPr>
          </w:p>
          <w:p w:rsidR="002C2053" w:rsidRPr="005F3A8D" w:rsidP="0058666B" w14:paraId="2B79C42B" w14:textId="25C47A68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bookmarkStart w:id="0" w:name="_Hlk145515464"/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עיר מגורים מקורית: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מעלה אדומים</w:t>
            </w:r>
          </w:p>
          <w:p w:rsidR="0058666B" w:rsidRPr="005F3A8D" w:rsidP="0058666B" w14:paraId="09D20242" w14:textId="78577B62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ת.ז: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204021794</w:t>
            </w:r>
          </w:p>
          <w:p w:rsidR="0058666B" w:rsidRPr="005F3A8D" w:rsidP="0058666B" w14:paraId="65BEAD15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58666B" w:rsidRPr="005F3A8D" w:rsidP="0058666B" w14:paraId="102AEC3C" w14:textId="77777777">
            <w:pPr>
              <w:bidi/>
              <w:rPr>
                <w:rFonts w:ascii="Century Gothic" w:hAnsi="Century Gothic"/>
                <w:b/>
                <w:bCs/>
                <w:szCs w:val="18"/>
              </w:rPr>
            </w:pPr>
          </w:p>
          <w:p w:rsidR="0058666B" w:rsidRPr="005F3A8D" w:rsidP="0058666B" w14:paraId="6429055A" w14:textId="77777777">
            <w:pPr>
              <w:bidi/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טלפון:</w:t>
            </w:r>
          </w:p>
          <w:p w:rsidR="002C2053" w:rsidRPr="005F3A8D" w:rsidP="0058666B" w14:paraId="2E412B8D" w14:textId="727741ED">
            <w:pPr>
              <w:bidi/>
              <w:rPr>
                <w:rFonts w:ascii="Century Gothic" w:hAnsi="Century Gothic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0544423463</w:t>
            </w:r>
          </w:p>
          <w:sdt>
            <w:sdtPr>
              <w:rPr>
                <w:rFonts w:ascii="Century Gothic" w:hAnsi="Century Gothic"/>
                <w:b/>
                <w:bCs/>
                <w:szCs w:val="18"/>
                <w:rtl/>
              </w:rPr>
              <w:id w:val="67859272"/>
              <w:placeholder>
                <w:docPart w:val="F7D36F59E1794B72BBFF76858E66F35B"/>
              </w:placeholder>
              <w:showingPlcHdr/>
              <w:richText/>
              <w:temporary/>
              <w15:appearance w15:val="hidden"/>
            </w:sdtPr>
            <w:sdtContent>
              <w:p w:rsidR="002C2053" w:rsidRPr="005F3A8D" w:rsidP="00716329" w14:paraId="1530872F" w14:textId="77777777">
                <w:pPr>
                  <w:bidi/>
                  <w:rPr>
                    <w:rFonts w:ascii="Century Gothic" w:hAnsi="Century Gothic"/>
                    <w:b/>
                    <w:bCs/>
                    <w:szCs w:val="18"/>
                  </w:rPr>
                </w:pPr>
                <w:r w:rsidRPr="005F3A8D">
                  <w:rPr>
                    <w:rFonts w:ascii="Century Gothic" w:hAnsi="Century Gothic"/>
                    <w:b/>
                    <w:bCs/>
                    <w:color w:val="548AB7" w:themeColor="accent1" w:themeShade="BF"/>
                    <w:szCs w:val="18"/>
                    <w:u w:val="single"/>
                    <w:rtl/>
                    <w:lang w:eastAsia="he"/>
                  </w:rPr>
                  <w:t>אתר אינטרנט:</w:t>
                </w:r>
              </w:p>
            </w:sdtContent>
          </w:sdt>
          <w:p w:rsidR="002C2053" w:rsidRPr="005F3A8D" w:rsidP="0058666B" w14:paraId="0F5B16FE" w14:textId="75F87D52">
            <w:pPr>
              <w:bidi/>
              <w:rPr>
                <w:rFonts w:ascii="Century Gothic" w:hAnsi="Century Gothic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</w:rPr>
              <w:t>Facebook – Matan Hakak</w:t>
            </w:r>
          </w:p>
          <w:sdt>
            <w:sdtPr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id w:val="-240260293"/>
              <w:placeholder>
                <w:docPart w:val="C1472A6FF35A4CFD8A3023E56614C7D9"/>
              </w:placeholder>
              <w:showingPlcHdr/>
              <w:richText/>
              <w:temporary/>
              <w15:appearance w15:val="hidden"/>
            </w:sdtPr>
            <w:sdtContent>
              <w:p w:rsidR="002C2053" w:rsidRPr="005F3A8D" w:rsidP="00716329" w14:paraId="348DCAD2" w14:textId="77777777">
                <w:pPr>
                  <w:bidi/>
                  <w:rPr>
                    <w:rFonts w:ascii="Century Gothic" w:hAnsi="Century Gothic"/>
                    <w:b/>
                    <w:bCs/>
                    <w:color w:val="548AB7" w:themeColor="accent1" w:themeShade="BF"/>
                    <w:szCs w:val="18"/>
                    <w:u w:val="single"/>
                  </w:rPr>
                </w:pPr>
                <w:r w:rsidRPr="005F3A8D">
                  <w:rPr>
                    <w:rFonts w:ascii="Century Gothic" w:hAnsi="Century Gothic"/>
                    <w:b/>
                    <w:bCs/>
                    <w:color w:val="548AB7" w:themeColor="accent1" w:themeShade="BF"/>
                    <w:szCs w:val="18"/>
                    <w:u w:val="single"/>
                    <w:rtl/>
                    <w:lang w:eastAsia="he"/>
                  </w:rPr>
                  <w:t>דואר אלקטרוני:</w:t>
                </w:r>
              </w:p>
            </w:sdtContent>
          </w:sdt>
          <w:p w:rsidR="0058666B" w:rsidRPr="005F3A8D" w:rsidP="0058666B" w14:paraId="7B948D0E" w14:textId="59B584E0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  <w:r>
              <w:fldChar w:fldCharType="begin"/>
            </w:r>
            <w:r>
              <w:instrText xml:space="preserve"> HYPERLINK "mailto:Hakakmatan97@gmail.com" </w:instrText>
            </w:r>
            <w:r>
              <w:fldChar w:fldCharType="separate"/>
            </w:r>
            <w:r w:rsidRPr="005F3A8D" w:rsidR="002C2053"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</w:rPr>
              <w:t>Hakakmatan97@gmail.com</w:t>
            </w:r>
            <w:r>
              <w:fldChar w:fldCharType="end"/>
            </w:r>
            <w:r w:rsidRPr="005F3A8D" w:rsidR="002C2053"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  <w:t xml:space="preserve"> </w:t>
            </w:r>
          </w:p>
          <w:p w:rsidR="0058666B" w:rsidRPr="005F3A8D" w:rsidP="0058666B" w14:paraId="4CD25265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</w:p>
          <w:p w:rsidR="0058666B" w:rsidRPr="005F3A8D" w:rsidP="0058666B" w14:paraId="6012B014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</w:p>
          <w:p w:rsidR="002C2053" w:rsidRPr="005F3A8D" w:rsidP="00716329" w14:paraId="1B12E952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>השכלה:</w:t>
            </w:r>
          </w:p>
          <w:p w:rsidR="002C2053" w:rsidRPr="005F3A8D" w:rsidP="00716329" w14:paraId="3F8DB659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rtl/>
              </w:rPr>
              <w:t>תיכון ברנקו וויס אופק מעלה אדומים:</w:t>
            </w: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 xml:space="preserve"> 2007-2010 </w:t>
            </w:r>
          </w:p>
          <w:p w:rsidR="002C2053" w:rsidRPr="005F3A8D" w:rsidP="0058666B" w14:paraId="234802F7" w14:textId="7A077E26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>סיום 12 שנ"ל</w:t>
            </w:r>
            <w:r w:rsidRPr="005F3A8D" w:rsidR="00B24B6C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 xml:space="preserve"> – בגרות חלקית</w:t>
            </w:r>
          </w:p>
          <w:p w:rsidR="0058666B" w:rsidRPr="005F3A8D" w:rsidP="0058666B" w14:paraId="437764F7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</w:p>
          <w:p w:rsidR="002C2053" w:rsidRPr="005F3A8D" w:rsidP="00716329" w14:paraId="1CA67D46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rtl/>
              </w:rPr>
              <w:t>המכללה למנהל ירושלים:</w:t>
            </w:r>
          </w:p>
          <w:p w:rsidR="002C2053" w:rsidRPr="005F3A8D" w:rsidP="00716329" w14:paraId="3A209B1B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>2017-2019</w:t>
            </w:r>
          </w:p>
          <w:p w:rsidR="002C2053" w:rsidRPr="005F3A8D" w:rsidP="0058666B" w14:paraId="4B8C4A48" w14:textId="47F9DA5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>לימודי תעודה – הנדסאי בניין</w:t>
            </w:r>
          </w:p>
          <w:p w:rsidR="0058666B" w:rsidRPr="005F3A8D" w:rsidP="0058666B" w14:paraId="67D484EC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</w:p>
          <w:p w:rsidR="0058666B" w:rsidRPr="005F3A8D" w:rsidP="0058666B" w14:paraId="108CD99D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</w:p>
          <w:p w:rsidR="002C2053" w:rsidRPr="005F3A8D" w:rsidP="00716329" w14:paraId="600A8060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noProof/>
                <w:color w:val="548AB7" w:themeColor="accent1" w:themeShade="BF"/>
                <w:szCs w:val="18"/>
                <w:rtl/>
              </w:rPr>
              <w:t>שפות:</w:t>
            </w:r>
            <w:r w:rsidRPr="005F3A8D">
              <w:rPr>
                <w:rStyle w:val="Hyperlink"/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</w:p>
          <w:p w:rsidR="002C2053" w:rsidRPr="005F3A8D" w:rsidP="00B24B6C" w14:paraId="0DEBC303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 xml:space="preserve">עברית – שפת אם </w:t>
            </w:r>
          </w:p>
          <w:p w:rsidR="002C2053" w:rsidRPr="005F3A8D" w:rsidP="00B24B6C" w14:paraId="28A4FF4A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  <w:t>(דיבור\קריאה\כתיבה)</w:t>
            </w:r>
          </w:p>
          <w:p w:rsidR="002C2053" w:rsidRPr="005F3A8D" w:rsidP="00B24B6C" w14:paraId="5CE2925F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auto"/>
                <w:szCs w:val="18"/>
                <w:u w:val="none"/>
                <w:rtl/>
              </w:rPr>
            </w:pPr>
          </w:p>
          <w:p w:rsidR="002C2053" w:rsidRPr="005F3A8D" w:rsidP="00B24B6C" w14:paraId="7B163434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548AB7" w:themeColor="accent1" w:themeShade="BF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  <w:t>אנגלית – רמה טובה (דיבור\קריאה\כתיבה)</w:t>
            </w:r>
          </w:p>
          <w:p w:rsidR="002C2053" w:rsidRPr="005F3A8D" w:rsidP="00B24B6C" w14:paraId="1DDDAC19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548AB7" w:themeColor="accent1" w:themeShade="BF"/>
                <w:szCs w:val="18"/>
                <w:u w:val="none"/>
                <w:rtl/>
              </w:rPr>
            </w:pPr>
          </w:p>
          <w:p w:rsidR="002C2053" w:rsidRPr="005F3A8D" w:rsidP="00B24B6C" w14:paraId="5C2002A3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  <w:t>ערבית – ידע בסיסי</w:t>
            </w:r>
          </w:p>
          <w:p w:rsidR="0058666B" w:rsidRPr="005F3A8D" w:rsidP="00B24B6C" w14:paraId="76BCF413" w14:textId="41D031EC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  <w:r w:rsidRPr="005F3A8D"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  <w:t>(דיבור)</w:t>
            </w:r>
            <w:bookmarkEnd w:id="0"/>
          </w:p>
          <w:p w:rsidR="0058666B" w:rsidRPr="005F3A8D" w:rsidP="0058666B" w14:paraId="27125DF0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</w:p>
          <w:p w:rsidR="0058666B" w:rsidRPr="005F3A8D" w:rsidP="0058666B" w14:paraId="55604434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</w:p>
          <w:p w:rsidR="0058666B" w:rsidRPr="005F3A8D" w:rsidP="0058666B" w14:paraId="28484A4F" w14:textId="77777777">
            <w:pPr>
              <w:bidi/>
              <w:rPr>
                <w:rStyle w:val="Hyperlink"/>
                <w:rFonts w:ascii="Century Gothic" w:hAnsi="Century Gothic"/>
                <w:b/>
                <w:bCs/>
                <w:color w:val="000000" w:themeColor="text1"/>
                <w:szCs w:val="18"/>
                <w:u w:val="none"/>
                <w:rtl/>
              </w:rPr>
            </w:pPr>
          </w:p>
          <w:p w:rsidR="002C2053" w:rsidRPr="005F3A8D" w:rsidP="00716329" w14:paraId="21231156" w14:textId="2C988A16">
            <w:pPr>
              <w:pStyle w:val="Heading3"/>
              <w:bidi/>
              <w:rPr>
                <w:rFonts w:ascii="Century Gothic" w:hAnsi="Century Gothic"/>
                <w:sz w:val="18"/>
                <w:szCs w:val="18"/>
              </w:rPr>
            </w:pPr>
            <w:r w:rsidRPr="005F3A8D">
              <w:rPr>
                <w:rFonts w:ascii="Century Gothic" w:hAnsi="Century Gothic"/>
                <w:sz w:val="18"/>
                <w:szCs w:val="18"/>
                <w:u w:val="single"/>
                <w:rtl/>
              </w:rPr>
              <w:t>תוכנות נוספות:</w:t>
            </w:r>
          </w:p>
          <w:p w:rsidR="0060649A" w:rsidRPr="005F3A8D" w:rsidP="0060649A" w14:paraId="70763EAF" w14:textId="77777777">
            <w:pPr>
              <w:pStyle w:val="ListParagraph"/>
              <w:numPr>
                <w:ilvl w:val="0"/>
                <w:numId w:val="13"/>
              </w:num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  <w:t>Word</w:t>
            </w:r>
          </w:p>
          <w:p w:rsidR="0060649A" w:rsidRPr="005F3A8D" w:rsidP="0060649A" w14:paraId="7A6B3FD9" w14:textId="77777777">
            <w:pPr>
              <w:pStyle w:val="ListParagraph"/>
              <w:numPr>
                <w:ilvl w:val="0"/>
                <w:numId w:val="13"/>
              </w:num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  <w:t>Excel</w:t>
            </w:r>
          </w:p>
          <w:p w:rsidR="0060649A" w:rsidRPr="005F3A8D" w:rsidP="0060649A" w14:paraId="2931C3DC" w14:textId="5CC006CE">
            <w:pPr>
              <w:pStyle w:val="ListParagraph"/>
              <w:numPr>
                <w:ilvl w:val="0"/>
                <w:numId w:val="13"/>
              </w:num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  <w:t>PowerPoint</w:t>
            </w:r>
          </w:p>
          <w:p w:rsidR="0060649A" w:rsidRPr="005F3A8D" w:rsidP="0060649A" w14:paraId="1160062E" w14:textId="0A9F1499">
            <w:pPr>
              <w:pStyle w:val="ListParagraph"/>
              <w:numPr>
                <w:ilvl w:val="0"/>
                <w:numId w:val="13"/>
              </w:numPr>
              <w:bidi/>
              <w:rPr>
                <w:rFonts w:ascii="Tahoma" w:hAnsi="Tahoma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  <w:t>Canva</w:t>
            </w:r>
            <w:r w:rsidRPr="005F3A8D">
              <w:rPr>
                <w:rFonts w:ascii="Tahoma" w:hAnsi="Tahoma" w:hint="cs"/>
                <w:b/>
                <w:bCs/>
                <w:color w:val="000000" w:themeColor="text1"/>
                <w:szCs w:val="18"/>
                <w:rtl/>
              </w:rPr>
              <w:t xml:space="preserve"> </w:t>
            </w:r>
          </w:p>
        </w:tc>
        <w:tc>
          <w:tcPr>
            <w:tcW w:w="257" w:type="dxa"/>
          </w:tcPr>
          <w:p w:rsidR="002C2053" w:rsidRPr="005F3A8D" w:rsidP="00716329" w14:paraId="2BD9C7E9" w14:textId="77777777">
            <w:pPr>
              <w:tabs>
                <w:tab w:val="left" w:pos="990"/>
              </w:tabs>
              <w:bidi/>
              <w:jc w:val="center"/>
              <w:rPr>
                <w:rFonts w:ascii="Tahoma" w:hAnsi="Tahoma"/>
                <w:szCs w:val="18"/>
              </w:rPr>
            </w:pPr>
          </w:p>
        </w:tc>
        <w:tc>
          <w:tcPr>
            <w:tcW w:w="6762" w:type="dxa"/>
          </w:tcPr>
          <w:p w:rsidR="002C2053" w:rsidRPr="005F3A8D" w:rsidP="00716329" w14:paraId="5CD70E22" w14:textId="77777777">
            <w:pPr>
              <w:ind w:left="720"/>
              <w:rPr>
                <w:rFonts w:ascii="Century Gothic" w:hAnsi="Century Gothic"/>
                <w:szCs w:val="18"/>
              </w:rPr>
            </w:pPr>
          </w:p>
          <w:p w:rsidR="002C2053" w:rsidRPr="005F3A8D" w:rsidP="00716329" w14:paraId="41461C0C" w14:textId="77777777">
            <w:pPr>
              <w:bidi/>
              <w:rPr>
                <w:rFonts w:ascii="Century Gothic" w:hAnsi="Century Gothic"/>
                <w:szCs w:val="18"/>
              </w:rPr>
            </w:pPr>
          </w:p>
          <w:p w:rsidR="002C2053" w:rsidRPr="005F3A8D" w:rsidP="00716329" w14:paraId="39AECF34" w14:textId="77777777">
            <w:pPr>
              <w:pStyle w:val="Heading4"/>
              <w:bidi/>
              <w:jc w:val="center"/>
              <w:rPr>
                <w:rFonts w:ascii="Century Gothic" w:hAnsi="Century Gothic"/>
                <w:color w:val="548AB7" w:themeColor="accent1" w:themeShade="BF"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color w:val="548AB7" w:themeColor="accent1" w:themeShade="BF"/>
                <w:szCs w:val="18"/>
                <w:u w:val="single"/>
              </w:rPr>
              <w:t>Brinks Israel - 2020-2023</w:t>
            </w:r>
            <w:r w:rsidRPr="005F3A8D">
              <w:rPr>
                <w:rFonts w:ascii="Century Gothic" w:hAnsi="Century Gothic"/>
                <w:color w:val="548AB7" w:themeColor="accent1" w:themeShade="BF"/>
                <w:szCs w:val="18"/>
                <w:u w:val="single"/>
                <w:rtl/>
              </w:rPr>
              <w:t>:</w:t>
            </w:r>
          </w:p>
          <w:p w:rsidR="002C2053" w:rsidRPr="005F3A8D" w:rsidP="00716329" w14:paraId="024FC560" w14:textId="77777777">
            <w:pPr>
              <w:pStyle w:val="Heading4"/>
              <w:bidi/>
              <w:jc w:val="center"/>
              <w:rPr>
                <w:rFonts w:ascii="Century Gothic" w:hAnsi="Century Gothic"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szCs w:val="18"/>
                <w:u w:val="single"/>
                <w:rtl/>
              </w:rPr>
              <w:t>כספר ממ"ז מרכז מזומנים במסגרת התפקיד:</w:t>
            </w:r>
          </w:p>
          <w:p w:rsidR="00675769" w:rsidRPr="005F3A8D" w:rsidP="00716329" w14:paraId="04EF0EBA" w14:textId="77777777">
            <w:pPr>
              <w:bidi/>
              <w:rPr>
                <w:rFonts w:ascii="Century Gothic" w:hAnsi="Century Gothic"/>
                <w:szCs w:val="18"/>
                <w:rtl/>
              </w:rPr>
            </w:pPr>
          </w:p>
          <w:p w:rsidR="002C2053" w:rsidRPr="005F3A8D" w:rsidP="00716329" w14:paraId="4953B24A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ספירת כסף במכונות חכמות.</w:t>
            </w:r>
          </w:p>
          <w:p w:rsidR="002C2053" w:rsidRPr="005F3A8D" w:rsidP="00716329" w14:paraId="2AEBA67D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בדיקת כסף מזויף – שטרות ומטבעות (ישראלי וזר).</w:t>
            </w:r>
          </w:p>
          <w:p w:rsidR="002C2053" w:rsidRPr="005F3A8D" w:rsidP="00716329" w14:paraId="2D5EDF94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קבלה והוצאה של כסף לשטח ולשחר חדר הספירה.</w:t>
            </w:r>
          </w:p>
          <w:p w:rsidR="002C2053" w:rsidRPr="005F3A8D" w:rsidP="00716329" w14:paraId="2BB40643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קבלה והוצאה של משטחים.</w:t>
            </w:r>
          </w:p>
          <w:p w:rsidR="002C2053" w:rsidRPr="005F3A8D" w:rsidP="00716329" w14:paraId="3460F57B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קבלה ובדיקה של רכבי ההובלה.</w:t>
            </w:r>
          </w:p>
          <w:p w:rsidR="002C2053" w:rsidRPr="005F3A8D" w:rsidP="00716329" w14:paraId="06B651EB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ביקורות מלאי.</w:t>
            </w:r>
          </w:p>
          <w:p w:rsidR="002C2053" w:rsidRPr="005F3A8D" w:rsidP="00716329" w14:paraId="1B715CDF" w14:textId="77777777">
            <w:pPr>
              <w:pStyle w:val="ListParagraph"/>
              <w:numPr>
                <w:ilvl w:val="0"/>
                <w:numId w:val="4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 xml:space="preserve">עבודה בסביבה ממוחשבת </w:t>
            </w: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  <w:t>(</w:t>
            </w: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  <w:t>(Isa, Priority, Grafana</w:t>
            </w: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.</w:t>
            </w:r>
          </w:p>
          <w:p w:rsidR="002C2053" w:rsidRPr="005F3A8D" w:rsidP="00716329" w14:paraId="670488D6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2C2053" w:rsidRPr="005F3A8D" w:rsidP="00716329" w14:paraId="340271EE" w14:textId="60D969A1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תפקיד ניהולי – סגן מנהל ממ"ז</w:t>
            </w:r>
            <w:r w:rsidRPr="005F3A8D" w:rsidR="00806BD1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 xml:space="preserve"> – </w:t>
            </w:r>
            <w:r w:rsidRPr="005F3A8D" w:rsidR="00806BD1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במסגרת התפקיד:</w:t>
            </w:r>
          </w:p>
          <w:p w:rsidR="00675769" w:rsidRPr="005F3A8D" w:rsidP="00716329" w14:paraId="3EA854CA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2C2053" w:rsidRPr="005F3A8D" w:rsidP="00716329" w14:paraId="5CD9786C" w14:textId="77777777">
            <w:pPr>
              <w:pStyle w:val="ListParagraph"/>
              <w:numPr>
                <w:ilvl w:val="0"/>
                <w:numId w:val="5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ניהול צוות העובדים.</w:t>
            </w:r>
          </w:p>
          <w:p w:rsidR="002C2053" w:rsidRPr="005F3A8D" w:rsidP="00716329" w14:paraId="1DEDB395" w14:textId="77777777">
            <w:pPr>
              <w:pStyle w:val="ListParagraph"/>
              <w:numPr>
                <w:ilvl w:val="0"/>
                <w:numId w:val="5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גיוס צוות עובדים.</w:t>
            </w:r>
          </w:p>
          <w:p w:rsidR="002C2053" w:rsidRPr="005F3A8D" w:rsidP="00716329" w14:paraId="430F27A1" w14:textId="77777777">
            <w:pPr>
              <w:pStyle w:val="ListParagraph"/>
              <w:numPr>
                <w:ilvl w:val="0"/>
                <w:numId w:val="5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ניהול שוטף מול הלקוחות והבנקים השונים.</w:t>
            </w:r>
          </w:p>
          <w:p w:rsidR="002C2053" w:rsidRPr="005F3A8D" w:rsidP="00716329" w14:paraId="377036C9" w14:textId="77777777">
            <w:pPr>
              <w:pStyle w:val="ListParagraph"/>
              <w:numPr>
                <w:ilvl w:val="0"/>
                <w:numId w:val="5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מענה טלפוני, ניהול וארגון זיכוי הלקוחות.</w:t>
            </w:r>
          </w:p>
          <w:p w:rsidR="002C2053" w:rsidRPr="005F3A8D" w:rsidP="00716329" w14:paraId="66F29B0D" w14:textId="77777777">
            <w:pPr>
              <w:pStyle w:val="ListParagraph"/>
              <w:numPr>
                <w:ilvl w:val="0"/>
                <w:numId w:val="5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ניהול משא ומתן לצד טיפול בהזמנות.</w:t>
            </w:r>
          </w:p>
          <w:p w:rsidR="002C2053" w:rsidRPr="005F3A8D" w:rsidP="00716329" w14:paraId="0433405B" w14:textId="77777777">
            <w:pPr>
              <w:pStyle w:val="ListParagraph"/>
              <w:numPr>
                <w:ilvl w:val="0"/>
                <w:numId w:val="5"/>
              </w:numPr>
              <w:bidi/>
              <w:rPr>
                <w:rFonts w:ascii="Century Gothic" w:hAnsi="Century Gothic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יכולת עמידה בלחץ וביעדים.</w:t>
            </w:r>
          </w:p>
          <w:p w:rsidR="005F3A8D" w:rsidRPr="005F3A8D" w:rsidP="005F3A8D" w14:paraId="42F9CC25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2C2053" w:rsidRPr="005F3A8D" w:rsidP="00716329" w14:paraId="3D38957C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</w:rPr>
            </w:pPr>
          </w:p>
          <w:p w:rsidR="002C2053" w:rsidRPr="005F3A8D" w:rsidP="00716329" w14:paraId="3ECB9941" w14:textId="77777777">
            <w:pPr>
              <w:pStyle w:val="Heading4"/>
              <w:bidi/>
              <w:jc w:val="center"/>
              <w:rPr>
                <w:rFonts w:ascii="Century Gothic" w:hAnsi="Century Gothic"/>
                <w:color w:val="548AB7" w:themeColor="accent1" w:themeShade="BF"/>
                <w:szCs w:val="18"/>
                <w:u w:val="single"/>
              </w:rPr>
            </w:pPr>
            <w:r w:rsidRPr="005F3A8D">
              <w:rPr>
                <w:rFonts w:ascii="Century Gothic" w:hAnsi="Century Gothic"/>
                <w:color w:val="548AB7" w:themeColor="accent1" w:themeShade="BF"/>
                <w:szCs w:val="18"/>
                <w:u w:val="single"/>
                <w:rtl/>
              </w:rPr>
              <w:t>2018-2020 – מודיעין אזרחי בע"מ:</w:t>
            </w:r>
          </w:p>
          <w:p w:rsidR="00675769" w:rsidRPr="005F3A8D" w:rsidP="00931991" w14:paraId="160C335B" w14:textId="72BC4C4C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ביטחון שוטף במחסומי העיר מעלה אדומים – מאבטח חמוש  – במסגרת תפקידי:</w:t>
            </w:r>
          </w:p>
          <w:p w:rsidR="00931991" w:rsidRPr="005F3A8D" w:rsidP="00931991" w14:paraId="5BBF8D92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2C2053" w:rsidRPr="005F3A8D" w:rsidP="00716329" w14:paraId="0EA1D171" w14:textId="77777777">
            <w:pPr>
              <w:pStyle w:val="ListParagraph"/>
              <w:numPr>
                <w:ilvl w:val="0"/>
                <w:numId w:val="6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התמודדות יומיומית עם אוכלוסיית ערביי ישראל.</w:t>
            </w:r>
          </w:p>
          <w:p w:rsidR="002C2053" w:rsidRPr="005F3A8D" w:rsidP="00716329" w14:paraId="70EC8C60" w14:textId="77777777">
            <w:pPr>
              <w:pStyle w:val="ListParagraph"/>
              <w:numPr>
                <w:ilvl w:val="0"/>
                <w:numId w:val="6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בדיקת תעודות ואישורי עבודה כולל אישורי רכב ובדיקות אמל"ח.</w:t>
            </w:r>
          </w:p>
          <w:p w:rsidR="002C2053" w:rsidRPr="005F3A8D" w:rsidP="00716329" w14:paraId="3DD24526" w14:textId="77777777">
            <w:pPr>
              <w:pStyle w:val="ListParagraph"/>
              <w:numPr>
                <w:ilvl w:val="0"/>
                <w:numId w:val="6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סריקות וסיור בשטחי העיר ברכבי הביטחון.</w:t>
            </w:r>
          </w:p>
          <w:p w:rsidR="002C2053" w:rsidRPr="005F3A8D" w:rsidP="00716329" w14:paraId="46B38976" w14:textId="77777777">
            <w:pPr>
              <w:pStyle w:val="ListParagraph"/>
              <w:numPr>
                <w:ilvl w:val="0"/>
                <w:numId w:val="6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זיהוי ותיעוד זרים אשר לא תואמים את המקום.</w:t>
            </w:r>
          </w:p>
          <w:p w:rsidR="002C2053" w:rsidRPr="005F3A8D" w:rsidP="00716329" w14:paraId="70AD58B8" w14:textId="77777777">
            <w:pPr>
              <w:pStyle w:val="ListParagraph"/>
              <w:numPr>
                <w:ilvl w:val="0"/>
                <w:numId w:val="6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עבודה בצוות ועבודה אל מול רמה ממונה.</w:t>
            </w:r>
          </w:p>
          <w:p w:rsidR="002C2053" w:rsidRPr="005F3A8D" w:rsidP="00716329" w14:paraId="4531776A" w14:textId="77777777">
            <w:pPr>
              <w:pStyle w:val="ListParagraph"/>
              <w:numPr>
                <w:ilvl w:val="0"/>
                <w:numId w:val="6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ביטחון ושמירה על השקט ותושבי העיר.</w:t>
            </w:r>
          </w:p>
          <w:p w:rsidR="002C2053" w:rsidRPr="005F3A8D" w:rsidP="00716329" w14:paraId="15BEFEFE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675769" w:rsidRPr="005F3A8D" w:rsidP="00931991" w14:paraId="4BB6DE4A" w14:textId="7EC8A704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תפקיד ניהולי – סגן מנהל אגף – במסגרת התפקיד:</w:t>
            </w:r>
          </w:p>
          <w:p w:rsidR="00931991" w:rsidRPr="005F3A8D" w:rsidP="00931991" w14:paraId="4A507D96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675769" w:rsidRPr="005F3A8D" w:rsidP="00716329" w14:paraId="7946E277" w14:textId="12911748">
            <w:pPr>
              <w:pStyle w:val="ListParagraph"/>
              <w:numPr>
                <w:ilvl w:val="0"/>
                <w:numId w:val="7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ניהול צוות מערך האבטחה.</w:t>
            </w:r>
          </w:p>
          <w:p w:rsidR="002C2053" w:rsidRPr="005F3A8D" w:rsidP="00716329" w14:paraId="4EE88D05" w14:textId="77777777">
            <w:pPr>
              <w:pStyle w:val="ListParagraph"/>
              <w:numPr>
                <w:ilvl w:val="0"/>
                <w:numId w:val="7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הכנה והדרכות לפני, במהלך וסיום המשמרות.</w:t>
            </w:r>
          </w:p>
          <w:p w:rsidR="002C2053" w:rsidRPr="005F3A8D" w:rsidP="00716329" w14:paraId="4A76DCFF" w14:textId="77777777">
            <w:pPr>
              <w:pStyle w:val="ListParagraph"/>
              <w:numPr>
                <w:ilvl w:val="0"/>
                <w:numId w:val="7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בדיקות וניהול ציוד מערך המאבטחים.</w:t>
            </w:r>
          </w:p>
          <w:p w:rsidR="002C2053" w:rsidRPr="005F3A8D" w:rsidP="00716329" w14:paraId="4D08F6DB" w14:textId="77777777">
            <w:pPr>
              <w:pStyle w:val="ListParagraph"/>
              <w:numPr>
                <w:ilvl w:val="0"/>
                <w:numId w:val="7"/>
              </w:num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בדיקות ותקינות של צוות האבטחה.</w:t>
            </w:r>
          </w:p>
          <w:p w:rsidR="002C2053" w:rsidRPr="005F3A8D" w:rsidP="00716329" w14:paraId="6BF30FB0" w14:textId="77777777">
            <w:pPr>
              <w:pStyle w:val="ListParagraph"/>
              <w:numPr>
                <w:ilvl w:val="0"/>
                <w:numId w:val="7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עמידה במצבי לחץ, מענה מהיר ותפעולם.</w:t>
            </w:r>
          </w:p>
          <w:p w:rsidR="002C2053" w:rsidRPr="005F3A8D" w:rsidP="00716329" w14:paraId="66ADD4DC" w14:textId="398DFA8E">
            <w:pPr>
              <w:pStyle w:val="ListParagraph"/>
              <w:numPr>
                <w:ilvl w:val="0"/>
                <w:numId w:val="7"/>
              </w:numPr>
              <w:bidi/>
              <w:rPr>
                <w:rFonts w:ascii="Century Gothic" w:hAnsi="Century Gothic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הכנת הדרכות עיוניות ומעשיות בשטח</w:t>
            </w:r>
            <w:r w:rsidRPr="005F3A8D" w:rsidR="00B6546F">
              <w:rPr>
                <w:rFonts w:ascii="Century Gothic" w:hAnsi="Century Gothic"/>
                <w:b/>
                <w:bCs/>
                <w:szCs w:val="18"/>
                <w:rtl/>
              </w:rPr>
              <w:t>.</w:t>
            </w:r>
            <w:r w:rsidRPr="005F3A8D" w:rsidR="00675769">
              <w:rPr>
                <w:rFonts w:ascii="Century Gothic" w:hAnsi="Century Gothic"/>
                <w:b/>
                <w:bCs/>
                <w:szCs w:val="18"/>
                <w:rtl/>
              </w:rPr>
              <w:t xml:space="preserve"> </w:t>
            </w:r>
          </w:p>
          <w:p w:rsidR="00932C8C" w:rsidRPr="005F3A8D" w:rsidP="00932C8C" w14:paraId="3B6B25B2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932C8C" w:rsidRPr="005F3A8D" w:rsidP="00932C8C" w14:paraId="593CB798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675769" w:rsidRPr="005F3A8D" w:rsidP="00716329" w14:paraId="75B01B88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675769" w:rsidRPr="005F3A8D" w:rsidP="00716329" w14:paraId="2BCFF3D9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675769" w:rsidRPr="005F3A8D" w:rsidP="00716329" w14:paraId="6EDE1931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675769" w:rsidRPr="005F3A8D" w:rsidP="00716329" w14:paraId="1E5DFEE5" w14:textId="77777777">
            <w:pPr>
              <w:bidi/>
              <w:rPr>
                <w:rFonts w:ascii="Century Gothic" w:hAnsi="Century Gothic"/>
                <w:b/>
                <w:bCs/>
                <w:szCs w:val="18"/>
              </w:rPr>
            </w:pPr>
          </w:p>
          <w:p w:rsidR="00675769" w:rsidP="00716329" w14:paraId="0D50CA8F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5F3A8D" w:rsidP="005F3A8D" w14:paraId="7C0680B5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5F3A8D" w:rsidP="005F3A8D" w14:paraId="1869E93D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5F3A8D" w:rsidP="005F3A8D" w14:paraId="66F9BF0B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5F3A8D" w:rsidRPr="005F3A8D" w:rsidP="005F3A8D" w14:paraId="56AF3785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675769" w:rsidRPr="005F3A8D" w:rsidP="00716329" w14:paraId="3547A6BB" w14:textId="77777777">
            <w:pPr>
              <w:pStyle w:val="ListParagraph"/>
              <w:bidi/>
              <w:ind w:left="360"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B6546F" w:rsidRPr="005F3A8D" w:rsidP="00716329" w14:paraId="797EAB61" w14:textId="047E5150">
            <w:pPr>
              <w:pStyle w:val="ListParagraph"/>
              <w:bidi/>
              <w:ind w:left="360"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2017-2020 – מלון פרימה פארק י-ם</w:t>
            </w:r>
            <w:r w:rsidRPr="005F3A8D" w:rsidR="00806BD1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:</w:t>
            </w:r>
          </w:p>
          <w:p w:rsidR="00931991" w:rsidRPr="005F3A8D" w:rsidP="005F3A8D" w14:paraId="3C91E6AF" w14:textId="43BE316F">
            <w:pPr>
              <w:pStyle w:val="ListParagraph"/>
              <w:bidi/>
              <w:ind w:left="360"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קב"ט חמוש – במסגרת התפקיד</w:t>
            </w:r>
            <w:r w:rsidR="005F3A8D">
              <w:rPr>
                <w:rFonts w:ascii="Century Gothic" w:hAnsi="Century Gothic" w:hint="cs"/>
                <w:b/>
                <w:bCs/>
                <w:szCs w:val="18"/>
                <w:u w:val="single"/>
                <w:rtl/>
              </w:rPr>
              <w:t>:</w:t>
            </w:r>
          </w:p>
          <w:p w:rsidR="00806BD1" w:rsidRPr="005F3A8D" w:rsidP="00716329" w14:paraId="1099512E" w14:textId="4C804A6A">
            <w:pPr>
              <w:pStyle w:val="ListParagraph"/>
              <w:numPr>
                <w:ilvl w:val="0"/>
                <w:numId w:val="9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אחריות ושמירה על בטיחות המלון כולל את האורחים וצוות העובדים בתחומים השונים.</w:t>
            </w:r>
          </w:p>
          <w:p w:rsidR="00806BD1" w:rsidRPr="005F3A8D" w:rsidP="00716329" w14:paraId="0A89599B" w14:textId="762CFAAD">
            <w:pPr>
              <w:pStyle w:val="ListParagraph"/>
              <w:numPr>
                <w:ilvl w:val="0"/>
                <w:numId w:val="9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תפעול מערכות הבטיחות.</w:t>
            </w:r>
          </w:p>
          <w:p w:rsidR="00806BD1" w:rsidRPr="005F3A8D" w:rsidP="00716329" w14:paraId="4365A5EB" w14:textId="20C38D91">
            <w:pPr>
              <w:pStyle w:val="ListParagraph"/>
              <w:numPr>
                <w:ilvl w:val="0"/>
                <w:numId w:val="9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עזרה צמודה לקבט"ר המלון</w:t>
            </w:r>
            <w:r w:rsidRPr="005F3A8D" w:rsidR="00675769">
              <w:rPr>
                <w:rFonts w:ascii="Century Gothic" w:hAnsi="Century Gothic"/>
                <w:b/>
                <w:bCs/>
                <w:szCs w:val="18"/>
                <w:rtl/>
              </w:rPr>
              <w:t xml:space="preserve"> וסנכרון בעבודה השוטפת.</w:t>
            </w:r>
          </w:p>
          <w:p w:rsidR="00675769" w:rsidRPr="005F3A8D" w:rsidP="00716329" w14:paraId="5FCD465B" w14:textId="2C44A17C">
            <w:pPr>
              <w:pStyle w:val="ListParagraph"/>
              <w:numPr>
                <w:ilvl w:val="0"/>
                <w:numId w:val="9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פיקוד על צוות העובדים הוותיקים והנכנסים לתפקיד.</w:t>
            </w:r>
          </w:p>
          <w:p w:rsidR="00675769" w:rsidRPr="005F3A8D" w:rsidP="00716329" w14:paraId="29688F43" w14:textId="2A905776">
            <w:pPr>
              <w:pStyle w:val="ListParagraph"/>
              <w:numPr>
                <w:ilvl w:val="0"/>
                <w:numId w:val="9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התמודדות עם ריבוי משימות.</w:t>
            </w:r>
          </w:p>
          <w:p w:rsidR="001A3BDD" w:rsidRPr="005F3A8D" w:rsidP="0060649A" w14:paraId="148F0326" w14:textId="05471BD4">
            <w:pPr>
              <w:pStyle w:val="ListParagraph"/>
              <w:numPr>
                <w:ilvl w:val="0"/>
                <w:numId w:val="9"/>
              </w:numPr>
              <w:bidi/>
              <w:rPr>
                <w:rFonts w:ascii="Century Gothic" w:hAnsi="Century Gothic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מתן שירות מענה ועזרה לאורחי המלון.</w:t>
            </w:r>
          </w:p>
          <w:p w:rsidR="00B85DEA" w:rsidRPr="005F3A8D" w:rsidP="00B85DEA" w14:paraId="5E83F49C" w14:textId="77777777">
            <w:pPr>
              <w:bidi/>
              <w:rPr>
                <w:rFonts w:ascii="Century Gothic" w:hAnsi="Century Gothic"/>
                <w:b/>
                <w:bCs/>
                <w:szCs w:val="18"/>
              </w:rPr>
            </w:pPr>
          </w:p>
          <w:p w:rsidR="0060649A" w:rsidRPr="005F3A8D" w:rsidP="0060649A" w14:paraId="0A3F2476" w14:textId="77777777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931991" w:rsidRPr="005F3A8D" w:rsidP="00681CD0" w14:paraId="1F1218B3" w14:textId="5F5AE373">
            <w:pPr>
              <w:bidi/>
              <w:jc w:val="center"/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2015-20</w:t>
            </w:r>
            <w:r w:rsidRPr="005F3A8D" w:rsidR="00B85DEA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17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 xml:space="preserve"> – עבודות </w:t>
            </w:r>
            <w:r w:rsidRPr="005F3A8D" w:rsidR="00681CD0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נוספות:</w:t>
            </w:r>
          </w:p>
          <w:p w:rsidR="00B85DEA" w:rsidRPr="005F3A8D" w:rsidP="00B85DEA" w14:paraId="3623EE54" w14:textId="475F5D6C">
            <w:pPr>
              <w:pStyle w:val="ListParagraph"/>
              <w:numPr>
                <w:ilvl w:val="0"/>
                <w:numId w:val="14"/>
              </w:num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פרוייקט מע"צ: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  <w:t>נתיבי ישראל – מאבטח חמוש.</w:t>
            </w:r>
          </w:p>
          <w:p w:rsidR="00B85DEA" w:rsidRPr="005F3A8D" w:rsidP="00B85DEA" w14:paraId="22643332" w14:textId="48FB76EE">
            <w:pPr>
              <w:pStyle w:val="ListParagraph"/>
              <w:numPr>
                <w:ilvl w:val="0"/>
                <w:numId w:val="14"/>
              </w:num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ש.ב (שמירה וביטחון):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  <w:t>מעבר אלנבי – בודק ביטחוני.</w:t>
            </w:r>
          </w:p>
          <w:p w:rsidR="00B85DEA" w:rsidRPr="005F3A8D" w:rsidP="00B85DEA" w14:paraId="5FA4C8D4" w14:textId="1DC51330">
            <w:pPr>
              <w:pStyle w:val="ListParagraph"/>
              <w:numPr>
                <w:ilvl w:val="0"/>
                <w:numId w:val="14"/>
              </w:num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רשף ביטחון מעלה אדומים: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rtl/>
              </w:rPr>
              <w:t xml:space="preserve"> </w:t>
            </w:r>
            <w:r w:rsidRPr="005F3A8D"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  <w:t>מאבטח במוסדות חינוך.</w:t>
            </w:r>
          </w:p>
          <w:p w:rsidR="00B85DEA" w:rsidRPr="005F3A8D" w:rsidP="00B85DEA" w14:paraId="3F8D4225" w14:textId="77777777">
            <w:p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  <w:rtl/>
              </w:rPr>
            </w:pPr>
          </w:p>
          <w:p w:rsidR="00B85DEA" w:rsidRPr="005F3A8D" w:rsidP="00B85DEA" w14:paraId="164802C9" w14:textId="77777777">
            <w:pPr>
              <w:bidi/>
              <w:rPr>
                <w:rFonts w:ascii="Century Gothic" w:hAnsi="Century Gothic"/>
                <w:b/>
                <w:bCs/>
                <w:color w:val="000000" w:themeColor="text1"/>
                <w:szCs w:val="18"/>
              </w:rPr>
            </w:pPr>
          </w:p>
          <w:p w:rsidR="0060649A" w:rsidRPr="005F3A8D" w:rsidP="0060649A" w14:paraId="49FC5DB9" w14:textId="77777777">
            <w:pPr>
              <w:bidi/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</w:pPr>
          </w:p>
          <w:p w:rsidR="00931991" w:rsidRPr="005F3A8D" w:rsidP="00931991" w14:paraId="21EFAE8A" w14:textId="0307A5ED">
            <w:pPr>
              <w:bidi/>
              <w:jc w:val="center"/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2013-201</w:t>
            </w:r>
            <w:r w:rsidRPr="005F3A8D" w:rsidR="001A3BD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5</w:t>
            </w: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 xml:space="preserve"> – אקסטל בע"מ:</w:t>
            </w:r>
          </w:p>
          <w:p w:rsidR="00932C8C" w:rsidRPr="005F3A8D" w:rsidP="00932C8C" w14:paraId="5687961F" w14:textId="27351F05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חברה המייצרת פרופיליי אלומיניום בארץ ובעולם:</w:t>
            </w:r>
          </w:p>
          <w:p w:rsidR="001A3BDD" w:rsidRPr="005F3A8D" w:rsidP="001A3BDD" w14:paraId="1398FF66" w14:textId="2A359D0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עבודה מועדפת – במסגרת התפקיד:</w:t>
            </w:r>
          </w:p>
          <w:p w:rsidR="001A3BDD" w:rsidRPr="005F3A8D" w:rsidP="001A3BDD" w14:paraId="4744BFB4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1A3BDD" w:rsidRPr="005F3A8D" w:rsidP="001A3BDD" w14:paraId="1B37EBF3" w14:textId="5D0CF0C5">
            <w:pPr>
              <w:pStyle w:val="ListParagraph"/>
              <w:numPr>
                <w:ilvl w:val="0"/>
                <w:numId w:val="11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אחריות התנהלות המחסן.</w:t>
            </w:r>
          </w:p>
          <w:p w:rsidR="001A3BDD" w:rsidRPr="005F3A8D" w:rsidP="001A3BDD" w14:paraId="6ED89219" w14:textId="386C96EF">
            <w:pPr>
              <w:pStyle w:val="ListParagraph"/>
              <w:numPr>
                <w:ilvl w:val="0"/>
                <w:numId w:val="11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קבלת סחורה מספקים\הוצאת סחורה אל הלקוחות.</w:t>
            </w:r>
          </w:p>
          <w:p w:rsidR="001A3BDD" w:rsidRPr="005F3A8D" w:rsidP="001A3BDD" w14:paraId="718E67F5" w14:textId="11F11B52">
            <w:pPr>
              <w:pStyle w:val="ListParagraph"/>
              <w:numPr>
                <w:ilvl w:val="0"/>
                <w:numId w:val="11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רישום ומעקב של הסחורה במערכות המפעל.</w:t>
            </w:r>
          </w:p>
          <w:p w:rsidR="001A3BDD" w:rsidRPr="005F3A8D" w:rsidP="001A3BDD" w14:paraId="3723E4F0" w14:textId="0EC21134">
            <w:pPr>
              <w:pStyle w:val="ListParagraph"/>
              <w:numPr>
                <w:ilvl w:val="0"/>
                <w:numId w:val="11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מתן שירות ללקוחות המפעל\ייעוץ והכוונה למוצר המתאים עבור כל לקוח.</w:t>
            </w:r>
          </w:p>
          <w:p w:rsidR="00806BD1" w:rsidRPr="005F3A8D" w:rsidP="00931991" w14:paraId="4FF233BA" w14:textId="3B83D71F">
            <w:pPr>
              <w:pStyle w:val="ListParagraph"/>
              <w:numPr>
                <w:ilvl w:val="0"/>
                <w:numId w:val="11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פתרון ומענה עבור הלקוחות</w:t>
            </w:r>
            <w:r w:rsidRPr="005F3A8D" w:rsidR="00931991">
              <w:rPr>
                <w:rFonts w:ascii="Century Gothic" w:hAnsi="Century Gothic"/>
                <w:b/>
                <w:bCs/>
                <w:szCs w:val="18"/>
                <w:rtl/>
              </w:rPr>
              <w:t>.</w:t>
            </w:r>
          </w:p>
          <w:p w:rsidR="00806BD1" w:rsidRPr="005F3A8D" w:rsidP="00716329" w14:paraId="24406410" w14:textId="77777777">
            <w:pPr>
              <w:pStyle w:val="ListParagraph"/>
              <w:bidi/>
              <w:ind w:left="360"/>
              <w:rPr>
                <w:rFonts w:ascii="Century Gothic" w:hAnsi="Century Gothic"/>
                <w:szCs w:val="18"/>
                <w:rtl/>
              </w:rPr>
            </w:pPr>
          </w:p>
          <w:p w:rsidR="00931991" w:rsidRPr="005F3A8D" w:rsidP="00931991" w14:paraId="7F34AF44" w14:textId="77777777">
            <w:pPr>
              <w:pStyle w:val="ListParagraph"/>
              <w:bidi/>
              <w:ind w:left="360"/>
              <w:rPr>
                <w:rFonts w:ascii="Century Gothic" w:hAnsi="Century Gothic"/>
                <w:szCs w:val="18"/>
                <w:rtl/>
              </w:rPr>
            </w:pPr>
          </w:p>
          <w:p w:rsidR="00806BD1" w:rsidRPr="005F3A8D" w:rsidP="00716329" w14:paraId="4C58A2C6" w14:textId="7DCF08FC">
            <w:pPr>
              <w:pStyle w:val="Heading2"/>
              <w:bidi/>
              <w:jc w:val="center"/>
              <w:rPr>
                <w:rFonts w:ascii="David" w:hAnsi="David" w:cs="David"/>
                <w:color w:val="548AB7" w:themeColor="accent1" w:themeShade="BF"/>
                <w:sz w:val="18"/>
                <w:szCs w:val="18"/>
                <w:rtl/>
              </w:rPr>
            </w:pPr>
            <w:r w:rsidRPr="005F3A8D">
              <w:rPr>
                <w:rFonts w:ascii="David" w:hAnsi="David" w:cs="David"/>
                <w:color w:val="548AB7" w:themeColor="accent1" w:themeShade="BF"/>
                <w:sz w:val="18"/>
                <w:szCs w:val="18"/>
                <w:highlight w:val="lightGray"/>
                <w:rtl/>
              </w:rPr>
              <w:t>שירות צבאי:</w:t>
            </w:r>
          </w:p>
          <w:p w:rsidR="00454E19" w:rsidRPr="005F3A8D" w:rsidP="00716329" w14:paraId="0D529A9B" w14:textId="7198DA9E">
            <w:pPr>
              <w:bidi/>
              <w:jc w:val="center"/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2010-2013 – חיל שיריון:</w:t>
            </w:r>
          </w:p>
          <w:p w:rsidR="00454E19" w:rsidRPr="005F3A8D" w:rsidP="00931991" w14:paraId="663018FD" w14:textId="34815396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  <w:t>מש"ק מעצר – חטיבה 460 – במסגרת התפקיד:</w:t>
            </w:r>
          </w:p>
          <w:p w:rsidR="00931991" w:rsidRPr="005F3A8D" w:rsidP="00931991" w14:paraId="41A5C37A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454E19" w:rsidRPr="005F3A8D" w:rsidP="00716329" w14:paraId="2EA1FCE9" w14:textId="5D2328A7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פיקוד על עצירים שמרצים עונש מעצר (חיילי צה"ל).</w:t>
            </w:r>
          </w:p>
          <w:p w:rsidR="00454E19" w:rsidRPr="005F3A8D" w:rsidP="00716329" w14:paraId="07055538" w14:textId="4D3FB0D8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אחריות והשגחה צמודה 7\24.</w:t>
            </w:r>
          </w:p>
          <w:p w:rsidR="00454E19" w:rsidRPr="005F3A8D" w:rsidP="00716329" w14:paraId="2DD84416" w14:textId="08976996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אחריות על לו"ז וביצוע משימות.</w:t>
            </w:r>
          </w:p>
          <w:p w:rsidR="00454E19" w:rsidRPr="005F3A8D" w:rsidP="00716329" w14:paraId="0FCB51B9" w14:textId="72475DDF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ליווי צמוד על בריאות העצירים.</w:t>
            </w:r>
          </w:p>
          <w:p w:rsidR="00454E19" w:rsidRPr="005F3A8D" w:rsidP="00716329" w14:paraId="2806FBE0" w14:textId="4D880B0A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אחריות על קליטת עציר – ראיון אישי ושילוב כחלק מקבוצה קיימת.</w:t>
            </w:r>
          </w:p>
          <w:p w:rsidR="00716329" w:rsidRPr="005F3A8D" w:rsidP="00716329" w14:paraId="14FC7152" w14:textId="24C04E14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עבודה אל מול ממונים – מתן דיווח שוטף על ביצוע משימות עדכונים על העצירים ועשייתם</w:t>
            </w:r>
            <w:r w:rsidRPr="005F3A8D" w:rsidR="00932C8C">
              <w:rPr>
                <w:rFonts w:ascii="Century Gothic" w:hAnsi="Century Gothic"/>
                <w:b/>
                <w:bCs/>
                <w:szCs w:val="18"/>
                <w:rtl/>
              </w:rPr>
              <w:t>.</w:t>
            </w:r>
          </w:p>
          <w:p w:rsidR="00716329" w:rsidRPr="005F3A8D" w:rsidP="00716329" w14:paraId="47D00A48" w14:textId="02B706DF">
            <w:pPr>
              <w:pStyle w:val="ListParagraph"/>
              <w:numPr>
                <w:ilvl w:val="0"/>
                <w:numId w:val="10"/>
              </w:numPr>
              <w:bidi/>
              <w:rPr>
                <w:rFonts w:ascii="Century Gothic" w:hAnsi="Century Gothic"/>
                <w:b/>
                <w:bCs/>
                <w:szCs w:val="18"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אחריות וניהול הזמנות ציוד לעצירים.</w:t>
            </w:r>
          </w:p>
          <w:p w:rsidR="00931991" w:rsidRPr="005F3A8D" w:rsidP="00931991" w14:paraId="7940581D" w14:textId="77777777">
            <w:pPr>
              <w:pStyle w:val="ListParagraph"/>
              <w:bidi/>
              <w:ind w:left="360"/>
              <w:rPr>
                <w:rFonts w:ascii="Century Gothic" w:hAnsi="Century Gothic"/>
                <w:b/>
                <w:bCs/>
                <w:szCs w:val="18"/>
              </w:rPr>
            </w:pPr>
          </w:p>
          <w:p w:rsidR="00932C8C" w:rsidRPr="005F3A8D" w:rsidP="00931991" w14:paraId="0CAEE0CA" w14:textId="26BF46C9">
            <w:pPr>
              <w:bidi/>
              <w:jc w:val="center"/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</w:pPr>
            <w:r w:rsidRPr="005F3A8D">
              <w:rPr>
                <w:rFonts w:ascii="Century Gothic" w:hAnsi="Century Gothic"/>
                <w:b/>
                <w:bCs/>
                <w:color w:val="548AB7" w:themeColor="accent1" w:themeShade="BF"/>
                <w:szCs w:val="18"/>
                <w:u w:val="single"/>
                <w:rtl/>
              </w:rPr>
              <w:t>תום שירות חובה בצה"ל:</w:t>
            </w:r>
          </w:p>
          <w:p w:rsidR="00931991" w:rsidRPr="005F3A8D" w:rsidP="0060649A" w14:paraId="56A9DE71" w14:textId="596983DF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 xml:space="preserve">שירות מלא כ-3 שנים, שחרור בדרגת סמ"ר (סמל ראשון) </w:t>
            </w:r>
          </w:p>
          <w:p w:rsidR="0060649A" w:rsidRPr="005F3A8D" w:rsidP="0060649A" w14:paraId="332F6300" w14:textId="77777777">
            <w:pPr>
              <w:bidi/>
              <w:jc w:val="center"/>
              <w:rPr>
                <w:rFonts w:ascii="Century Gothic" w:hAnsi="Century Gothic"/>
                <w:b/>
                <w:bCs/>
                <w:szCs w:val="18"/>
                <w:rtl/>
              </w:rPr>
            </w:pPr>
          </w:p>
          <w:p w:rsidR="00932C8C" w:rsidRPr="005F3A8D" w:rsidP="00931991" w14:paraId="5BDEEA1B" w14:textId="0F48FF62">
            <w:pPr>
              <w:pStyle w:val="Heading2"/>
              <w:bidi/>
              <w:jc w:val="center"/>
              <w:rPr>
                <w:rFonts w:ascii="David" w:hAnsi="David" w:cs="David"/>
                <w:color w:val="548AB7" w:themeColor="accent1" w:themeShade="BF"/>
                <w:sz w:val="18"/>
                <w:szCs w:val="18"/>
                <w:rtl/>
              </w:rPr>
            </w:pPr>
            <w:r w:rsidRPr="005F3A8D">
              <w:rPr>
                <w:rFonts w:ascii="David" w:hAnsi="David" w:cs="David"/>
                <w:color w:val="548AB7" w:themeColor="accent1" w:themeShade="BF"/>
                <w:sz w:val="18"/>
                <w:szCs w:val="18"/>
                <w:highlight w:val="lightGray"/>
                <w:rtl/>
              </w:rPr>
              <w:t>לסיכום:</w:t>
            </w:r>
          </w:p>
          <w:p w:rsidR="00716329" w:rsidRPr="005F3A8D" w:rsidP="00716329" w14:paraId="5C7868DD" w14:textId="5E40E46B">
            <w:pPr>
              <w:bidi/>
              <w:rPr>
                <w:rFonts w:ascii="Century Gothic" w:hAnsi="Century Gothic"/>
                <w:b/>
                <w:bCs/>
                <w:szCs w:val="18"/>
                <w:rtl/>
              </w:rPr>
            </w:pPr>
            <w:r w:rsidRPr="005F3A8D">
              <w:rPr>
                <w:rFonts w:ascii="Century Gothic" w:hAnsi="Century Gothic"/>
                <w:b/>
                <w:bCs/>
                <w:szCs w:val="18"/>
                <w:rtl/>
              </w:rPr>
              <w:t>אני מאמין כי הניסיון שצברתי במהלך השנים פיתח אצלי אחריות רבה , רצינות במילוי התפקידים השונים , יכולת עבודה בצוות ואל מול רמה ממונה וגרומים בכירים , עמידה בזמנים ובתנאי לחץ , תפעול מערכות טכנולוגיות ובטיחות מתקדמות.</w:t>
            </w:r>
          </w:p>
          <w:p w:rsidR="00716329" w:rsidRPr="005F3A8D" w:rsidP="00716329" w14:paraId="0BB8C8A5" w14:textId="77777777">
            <w:pPr>
              <w:bidi/>
              <w:rPr>
                <w:rFonts w:ascii="Century Gothic" w:hAnsi="Century Gothic"/>
                <w:b/>
                <w:bCs/>
                <w:szCs w:val="18"/>
                <w:u w:val="single"/>
                <w:rtl/>
              </w:rPr>
            </w:pPr>
          </w:p>
          <w:p w:rsidR="00806BD1" w:rsidRPr="005F3A8D" w:rsidP="00716329" w14:paraId="0AF8BE4F" w14:textId="77777777">
            <w:pPr>
              <w:pStyle w:val="ListParagraph"/>
              <w:bidi/>
              <w:ind w:left="360"/>
              <w:rPr>
                <w:rFonts w:ascii="Century Gothic" w:hAnsi="Century Gothic"/>
                <w:szCs w:val="18"/>
                <w:rtl/>
              </w:rPr>
            </w:pPr>
          </w:p>
          <w:p w:rsidR="00806BD1" w:rsidRPr="005F3A8D" w:rsidP="00716329" w14:paraId="7E4A9F4C" w14:textId="77777777">
            <w:pPr>
              <w:pStyle w:val="ListParagraph"/>
              <w:bidi/>
              <w:ind w:left="360"/>
              <w:rPr>
                <w:rFonts w:ascii="Century Gothic" w:hAnsi="Century Gothic"/>
                <w:szCs w:val="18"/>
                <w:rtl/>
              </w:rPr>
            </w:pPr>
          </w:p>
          <w:p w:rsidR="00806BD1" w:rsidRPr="005F3A8D" w:rsidP="00716329" w14:paraId="737182C5" w14:textId="77777777">
            <w:pPr>
              <w:pStyle w:val="ListParagraph"/>
              <w:bidi/>
              <w:ind w:left="360"/>
              <w:rPr>
                <w:rFonts w:ascii="Century Gothic" w:hAnsi="Century Gothic"/>
                <w:szCs w:val="18"/>
                <w:rtl/>
              </w:rPr>
            </w:pPr>
          </w:p>
          <w:p w:rsidR="00806BD1" w:rsidRPr="005F3A8D" w:rsidP="00716329" w14:paraId="38E994F0" w14:textId="77777777">
            <w:pPr>
              <w:pStyle w:val="ListParagraph"/>
              <w:bidi/>
              <w:ind w:left="360"/>
              <w:rPr>
                <w:rFonts w:ascii="Century Gothic" w:hAnsi="Century Gothic"/>
                <w:szCs w:val="18"/>
                <w:rtl/>
              </w:rPr>
            </w:pPr>
          </w:p>
          <w:p w:rsidR="002C2053" w:rsidRPr="005F3A8D" w:rsidP="00716329" w14:paraId="35CBFAED" w14:textId="77777777">
            <w:pPr>
              <w:bidi/>
              <w:rPr>
                <w:rFonts w:ascii="Century Gothic" w:hAnsi="Century Gothic"/>
                <w:b/>
                <w:bCs/>
                <w:szCs w:val="18"/>
              </w:rPr>
            </w:pPr>
          </w:p>
          <w:p w:rsidR="002C2053" w:rsidRPr="005F3A8D" w:rsidP="00716329" w14:paraId="48436ECA" w14:textId="77777777">
            <w:pPr>
              <w:bidi/>
              <w:rPr>
                <w:rFonts w:ascii="Century Gothic" w:hAnsi="Century Gothic"/>
                <w:b/>
                <w:bCs/>
                <w:color w:val="FFFFFF" w:themeColor="background1"/>
                <w:szCs w:val="18"/>
              </w:rPr>
            </w:pPr>
          </w:p>
        </w:tc>
      </w:tr>
      <w:tr w14:paraId="33B2C916" w14:textId="77777777" w:rsidTr="00EC0E7C">
        <w:tblPrEx>
          <w:tblW w:w="11328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gridBefore w:val="1"/>
          <w:wBefore w:w="977" w:type="dxa"/>
          <w:trHeight w:val="2721"/>
        </w:trPr>
        <w:tc>
          <w:tcPr>
            <w:tcW w:w="3332" w:type="dxa"/>
          </w:tcPr>
          <w:p w:rsidR="00716329" w:rsidRPr="00B6546F" w:rsidP="00716329" w14:paraId="305419B7" w14:textId="77777777">
            <w:pPr>
              <w:pStyle w:val="Heading1"/>
              <w:bidi/>
              <w:rPr>
                <w:b/>
                <w:bCs/>
                <w:color w:val="000000" w:themeColor="text1"/>
                <w:u w:val="single"/>
                <w:rtl/>
              </w:rPr>
            </w:pPr>
          </w:p>
        </w:tc>
        <w:tc>
          <w:tcPr>
            <w:tcW w:w="257" w:type="dxa"/>
          </w:tcPr>
          <w:p w:rsidR="00716329" w:rsidRPr="0096165F" w:rsidP="00716329" w14:paraId="256B5D7F" w14:textId="77777777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6762" w:type="dxa"/>
          </w:tcPr>
          <w:p w:rsidR="00716329" w:rsidRPr="00675769" w:rsidP="00716329" w14:paraId="22EE86B6" w14:textId="77777777">
            <w:pPr>
              <w:ind w:left="720"/>
              <w:rPr>
                <w:sz w:val="20"/>
                <w:szCs w:val="20"/>
              </w:rPr>
            </w:pPr>
          </w:p>
        </w:tc>
      </w:tr>
    </w:tbl>
    <w:p w:rsidR="000D1440" w:rsidRPr="0096165F" w:rsidP="000C45FF" w14:paraId="7799E076" w14:textId="02669D5D">
      <w:pPr>
        <w:tabs>
          <w:tab w:val="left" w:pos="990"/>
        </w:tabs>
        <w:bidi/>
        <w:rPr>
          <w:rFonts w:ascii="Tahoma" w:hAnsi="Tahoma"/>
        </w:rPr>
      </w:pPr>
    </w:p>
    <w:sectPr w:rsidSect="00AE7882">
      <w:head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Yu Gothic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1DE3FD1B" w14:textId="77777777">
    <w:pPr>
      <w:pStyle w:val="Header"/>
      <w:bidi/>
    </w:pPr>
    <w:r/>
    <w:r>
      <w:rPr>
        <w:noProof/>
        <w:rtl/>
        <w:lang w:eastAsia="h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000152"/>
    <w:multiLevelType w:val="hybridMultilevel"/>
    <w:tmpl w:val="3B64EA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F5880"/>
    <w:multiLevelType w:val="hybridMultilevel"/>
    <w:tmpl w:val="BFC8E5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C361E4"/>
    <w:multiLevelType w:val="hybridMultilevel"/>
    <w:tmpl w:val="847CFE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A74164"/>
    <w:multiLevelType w:val="hybridMultilevel"/>
    <w:tmpl w:val="1F8C97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BF4FC3"/>
    <w:multiLevelType w:val="hybridMultilevel"/>
    <w:tmpl w:val="4E6607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8EB5400"/>
    <w:multiLevelType w:val="hybridMultilevel"/>
    <w:tmpl w:val="05665D1E"/>
    <w:lvl w:ilvl="0">
      <w:start w:val="1"/>
      <w:numFmt w:val="decimal"/>
      <w:lvlText w:val="%1."/>
      <w:lvlJc w:val="left"/>
      <w:pPr>
        <w:ind w:left="360" w:hanging="360"/>
      </w:pPr>
      <w:rPr>
        <w:color w:val="548AB7" w:themeColor="accent1" w:themeShade="BF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DB1F0A"/>
    <w:multiLevelType w:val="hybridMultilevel"/>
    <w:tmpl w:val="204677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22B40A4"/>
    <w:multiLevelType w:val="hybridMultilevel"/>
    <w:tmpl w:val="14D81928"/>
    <w:lvl w:ilvl="0">
      <w:start w:val="1"/>
      <w:numFmt w:val="decimal"/>
      <w:lvlText w:val="%1."/>
      <w:lvlJc w:val="left"/>
      <w:pPr>
        <w:ind w:left="780" w:hanging="360"/>
      </w:p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47CC1FB1"/>
    <w:multiLevelType w:val="hybridMultilevel"/>
    <w:tmpl w:val="DE5E56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0A716C"/>
    <w:multiLevelType w:val="hybridMultilevel"/>
    <w:tmpl w:val="20C47C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F57FBF"/>
    <w:multiLevelType w:val="hybridMultilevel"/>
    <w:tmpl w:val="522833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654FC5"/>
    <w:multiLevelType w:val="hybridMultilevel"/>
    <w:tmpl w:val="DB7CE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092621"/>
    <w:multiLevelType w:val="hybridMultilevel"/>
    <w:tmpl w:val="077C5B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9D7EB2"/>
    <w:multiLevelType w:val="hybridMultilevel"/>
    <w:tmpl w:val="A9AEFE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D80892"/>
    <w:multiLevelType w:val="hybridMultilevel"/>
    <w:tmpl w:val="6B7C0C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9D7120B"/>
    <w:multiLevelType w:val="hybridMultilevel"/>
    <w:tmpl w:val="A6BAC6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48AB7" w:themeColor="accent1" w:themeShade="BF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3"/>
  </w:num>
  <w:num w:numId="5">
    <w:abstractNumId w:val="10"/>
  </w:num>
  <w:num w:numId="6">
    <w:abstractNumId w:val="2"/>
  </w:num>
  <w:num w:numId="7">
    <w:abstractNumId w:val="1"/>
  </w:num>
  <w:num w:numId="8">
    <w:abstractNumId w:val="4"/>
  </w:num>
  <w:num w:numId="9">
    <w:abstractNumId w:val="14"/>
  </w:num>
  <w:num w:numId="10">
    <w:abstractNumId w:val="13"/>
  </w:num>
  <w:num w:numId="11">
    <w:abstractNumId w:val="15"/>
  </w:num>
  <w:num w:numId="12">
    <w:abstractNumId w:val="6"/>
  </w:num>
  <w:num w:numId="13">
    <w:abstractNumId w:val="5"/>
  </w:num>
  <w:num w:numId="14">
    <w:abstractNumId w:val="0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02"/>
    <w:rsid w:val="00003BF3"/>
    <w:rsid w:val="00036450"/>
    <w:rsid w:val="0006563E"/>
    <w:rsid w:val="00094499"/>
    <w:rsid w:val="000C45FF"/>
    <w:rsid w:val="000D1440"/>
    <w:rsid w:val="000E3FD1"/>
    <w:rsid w:val="000E6360"/>
    <w:rsid w:val="00112054"/>
    <w:rsid w:val="001525E1"/>
    <w:rsid w:val="00180329"/>
    <w:rsid w:val="0019001F"/>
    <w:rsid w:val="001A3BDD"/>
    <w:rsid w:val="001A74A5"/>
    <w:rsid w:val="001B2ABD"/>
    <w:rsid w:val="001B6F5A"/>
    <w:rsid w:val="001E0391"/>
    <w:rsid w:val="001E1759"/>
    <w:rsid w:val="001F1ECC"/>
    <w:rsid w:val="002400EB"/>
    <w:rsid w:val="00256CF7"/>
    <w:rsid w:val="00281FD5"/>
    <w:rsid w:val="002C2053"/>
    <w:rsid w:val="0030481B"/>
    <w:rsid w:val="00312E96"/>
    <w:rsid w:val="003156FC"/>
    <w:rsid w:val="003254B5"/>
    <w:rsid w:val="00356E68"/>
    <w:rsid w:val="0037121F"/>
    <w:rsid w:val="003A4507"/>
    <w:rsid w:val="003A6B7D"/>
    <w:rsid w:val="003B06CA"/>
    <w:rsid w:val="003D1947"/>
    <w:rsid w:val="004071FC"/>
    <w:rsid w:val="00445947"/>
    <w:rsid w:val="00454E19"/>
    <w:rsid w:val="004779CE"/>
    <w:rsid w:val="004813B3"/>
    <w:rsid w:val="00496591"/>
    <w:rsid w:val="004A34DD"/>
    <w:rsid w:val="004C63E4"/>
    <w:rsid w:val="004D3011"/>
    <w:rsid w:val="005262AC"/>
    <w:rsid w:val="0058666B"/>
    <w:rsid w:val="005D123D"/>
    <w:rsid w:val="005E39D5"/>
    <w:rsid w:val="005F3A8D"/>
    <w:rsid w:val="00600670"/>
    <w:rsid w:val="0060649A"/>
    <w:rsid w:val="0062123A"/>
    <w:rsid w:val="00646E75"/>
    <w:rsid w:val="00675769"/>
    <w:rsid w:val="006771D0"/>
    <w:rsid w:val="00681CD0"/>
    <w:rsid w:val="006E519C"/>
    <w:rsid w:val="00703322"/>
    <w:rsid w:val="00715FCB"/>
    <w:rsid w:val="00716329"/>
    <w:rsid w:val="00742A93"/>
    <w:rsid w:val="00743101"/>
    <w:rsid w:val="007775E1"/>
    <w:rsid w:val="007867A0"/>
    <w:rsid w:val="007927F5"/>
    <w:rsid w:val="007D65AD"/>
    <w:rsid w:val="00802CA0"/>
    <w:rsid w:val="00806BD1"/>
    <w:rsid w:val="008532F7"/>
    <w:rsid w:val="008B0B0E"/>
    <w:rsid w:val="009203D9"/>
    <w:rsid w:val="009260CD"/>
    <w:rsid w:val="00931991"/>
    <w:rsid w:val="00932C8C"/>
    <w:rsid w:val="00952C25"/>
    <w:rsid w:val="0096165F"/>
    <w:rsid w:val="00980BCF"/>
    <w:rsid w:val="00980EBA"/>
    <w:rsid w:val="009A59B0"/>
    <w:rsid w:val="00A0379D"/>
    <w:rsid w:val="00A2118D"/>
    <w:rsid w:val="00A34DCD"/>
    <w:rsid w:val="00A628CE"/>
    <w:rsid w:val="00AA1AB6"/>
    <w:rsid w:val="00AD0737"/>
    <w:rsid w:val="00AD76E2"/>
    <w:rsid w:val="00AE7882"/>
    <w:rsid w:val="00B20152"/>
    <w:rsid w:val="00B24B6C"/>
    <w:rsid w:val="00B35754"/>
    <w:rsid w:val="00B359E4"/>
    <w:rsid w:val="00B57D98"/>
    <w:rsid w:val="00B6546F"/>
    <w:rsid w:val="00B70850"/>
    <w:rsid w:val="00B85DEA"/>
    <w:rsid w:val="00BB2C43"/>
    <w:rsid w:val="00BD0408"/>
    <w:rsid w:val="00C066B6"/>
    <w:rsid w:val="00C12100"/>
    <w:rsid w:val="00C37BA1"/>
    <w:rsid w:val="00C4674C"/>
    <w:rsid w:val="00C506CF"/>
    <w:rsid w:val="00C72BED"/>
    <w:rsid w:val="00C745C1"/>
    <w:rsid w:val="00C9578B"/>
    <w:rsid w:val="00CB0055"/>
    <w:rsid w:val="00D03D04"/>
    <w:rsid w:val="00D10EA6"/>
    <w:rsid w:val="00D2522B"/>
    <w:rsid w:val="00D422DE"/>
    <w:rsid w:val="00D428D5"/>
    <w:rsid w:val="00D5459D"/>
    <w:rsid w:val="00DA1F4D"/>
    <w:rsid w:val="00DC211E"/>
    <w:rsid w:val="00DC714B"/>
    <w:rsid w:val="00DD172A"/>
    <w:rsid w:val="00DF3A71"/>
    <w:rsid w:val="00E07FA5"/>
    <w:rsid w:val="00E25A26"/>
    <w:rsid w:val="00E34C02"/>
    <w:rsid w:val="00E4381A"/>
    <w:rsid w:val="00E55D74"/>
    <w:rsid w:val="00E74F9B"/>
    <w:rsid w:val="00EB3E2F"/>
    <w:rsid w:val="00EC0E7C"/>
    <w:rsid w:val="00F06DEB"/>
    <w:rsid w:val="00F60274"/>
    <w:rsid w:val="00F7725C"/>
    <w:rsid w:val="00F77FB9"/>
    <w:rsid w:val="00F828A7"/>
    <w:rsid w:val="00FA118B"/>
    <w:rsid w:val="00FA7704"/>
    <w:rsid w:val="00FB068F"/>
    <w:rsid w:val="00FB0977"/>
    <w:rsid w:val="00FB7E08"/>
    <w:rsid w:val="00FD19E6"/>
    <w:rsid w:val="00FE4E53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D03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glossaryDocument" Target="glossary/document.xml" /><Relationship Id="rIdT5X8YR" Type="http://schemas.openxmlformats.org/officeDocument/2006/relationships/image" Target="media/SLPJS5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atan\AppData\Local\Microsoft\Office\16.0\DTS\he-IL%7B5CD25D8C-2C65-4537-92CD-A04F55F3A12F%7D\%7B502BC352-DAA0-4210-8B96-4EDF6109073B%7Dtf00546271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7D36F59E1794B72BBFF76858E66F35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F605AB-310E-4630-8B77-024CBC8542AF}"/>
      </w:docPartPr>
      <w:docPartBody>
        <w:p w:rsidR="00742A93" w:rsidP="003A4507">
          <w:pPr>
            <w:pStyle w:val="F7D36F59E1794B72BBFF76858E66F35B"/>
          </w:pPr>
          <w:r w:rsidRPr="0096165F">
            <w:rPr>
              <w:rFonts w:ascii="Tahoma" w:hAnsi="Tahoma"/>
              <w:rtl/>
              <w:lang w:eastAsia="he"/>
            </w:rPr>
            <w:t>אתר אינטרנט:</w:t>
          </w:r>
        </w:p>
      </w:docPartBody>
    </w:docPart>
    <w:docPart>
      <w:docPartPr>
        <w:name w:val="C1472A6FF35A4CFD8A3023E56614C7D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4EABCE-58FE-44B3-BCC0-B66D7DC98B2D}"/>
      </w:docPartPr>
      <w:docPartBody>
        <w:p w:rsidR="00742A93" w:rsidP="003A4507">
          <w:pPr>
            <w:pStyle w:val="C1472A6FF35A4CFD8A3023E56614C7D9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Yu Gothic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07"/>
    <w:rsid w:val="00193A0F"/>
    <w:rsid w:val="003A4507"/>
    <w:rsid w:val="00401479"/>
    <w:rsid w:val="00742A93"/>
    <w:rsid w:val="00776633"/>
    <w:rsid w:val="00820526"/>
    <w:rsid w:val="00864588"/>
    <w:rsid w:val="00A67279"/>
    <w:rsid w:val="00AB60EF"/>
    <w:rsid w:val="00BB0242"/>
    <w:rsid w:val="00CD7E36"/>
    <w:rsid w:val="00E13C58"/>
    <w:rsid w:val="00F6485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rsid w:val="003A4507"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kern w:val="0"/>
      <w:szCs w:val="24"/>
      <w:lang w:eastAsia="he-I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rFonts w:cs="Tahoma"/>
      <w:color w:val="C45911" w:themeColor="accent2" w:themeShade="BF"/>
      <w:u w:val="single"/>
    </w:rPr>
  </w:style>
  <w:style w:type="character" w:customStyle="1" w:styleId="2">
    <w:name w:val="כותרת 2 תו"/>
    <w:basedOn w:val="DefaultParagraphFont"/>
    <w:link w:val="Heading2"/>
    <w:uiPriority w:val="9"/>
    <w:rsid w:val="003A4507"/>
    <w:rPr>
      <w:rFonts w:asciiTheme="majorHAnsi" w:eastAsiaTheme="majorEastAsia" w:hAnsiTheme="majorHAnsi" w:cs="Tahoma"/>
      <w:b/>
      <w:bCs/>
      <w:caps/>
      <w:kern w:val="0"/>
      <w:szCs w:val="24"/>
      <w:lang w:eastAsia="he-IL"/>
      <w14:ligatures w14:val="none"/>
    </w:rPr>
  </w:style>
  <w:style w:type="paragraph" w:customStyle="1" w:styleId="F7D36F59E1794B72BBFF76858E66F35B">
    <w:name w:val="F7D36F59E1794B72BBFF76858E66F35B"/>
    <w:rsid w:val="003A4507"/>
    <w:pPr>
      <w:bidi/>
    </w:pPr>
  </w:style>
  <w:style w:type="paragraph" w:customStyle="1" w:styleId="C1472A6FF35A4CFD8A3023E56614C7D9">
    <w:name w:val="C1472A6FF35A4CFD8A3023E56614C7D9"/>
    <w:rsid w:val="003A450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E533F77-6F8F-4EA1-B683-490E0ADAFE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{502BC352-DAA0-4210-8B96-4EDF6109073B}tf00546271_win32</Template>
  <TotalTime>0</TotalTime>
  <Pages>1</Pages>
  <Words>523</Words>
  <Characters>2616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2023-09-13T09:57:00Z</dcterms:created>
  <dcterms:modified xsi:type="dcterms:W3CDTF">2023-11-01T11:05:00Z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