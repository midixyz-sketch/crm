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311"/>
                    <pic:cNvPicPr/>
                  </pic:nvPicPr>
                  <pic:blipFill>
                    <a:blip xmlns:r="http://schemas.openxmlformats.org/officeDocument/2006/relationships" r:embed="rId5BU7D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טל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אשר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רעננה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"mailto:tal030302@gmail.com"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tal030302@gmail.com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050-8181616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2002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מקצוענות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מוסר עבודה גבוה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מצוינות ונחישות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תכנון וארגון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הבעה בכתב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numPr>
                <w:ilvl w:val="0"/>
                <w:numId w:val="1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חיילת משוחררת (מתנדבת), בבסיס מסווג של חייל האוויר.</w:t>
            </w:r>
          </w:p>
          <w:p w:rsidP="007B6658">
            <w:pPr>
              <w:numPr>
                <w:ilvl w:val="0"/>
                <w:numId w:val="1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בוגרת 12 שנות לימוד בתיכון אביב רעננה, מקצועות מורחבים: תקשורת, כלכלה ומנהל עסקים, בוגרת 5 יחידות מתמטיקה ו5 יחידות אנגלית.</w:t>
            </w:r>
          </w:p>
          <w:p w:rsidP="007B6658">
            <w:pPr>
              <w:numPr>
                <w:ilvl w:val="0"/>
                <w:numId w:val="1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יכולות הבעה בכתב, מוסר עבודה גבוה, התמדה ומוטיבציה ללמידה.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  <w:p w:rsidR="00054188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תיכונית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תקשורת, כלכלה ומנהל עסקים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תיכון אביב רעננה 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בוגרת 5 יחידות מתמטיקה ו5 יחידות אנגלית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משק״ית ניהול ידע, תיאום וצפ״ה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שירות בבסיס מסווג של חייל האוויר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עבודה עם תוכנות מחשב (אקסל, </w:t>
            </w:r>
            <w:r w:rsidRPr="00E809DB">
              <w:rPr>
                <w:rFonts w:ascii="Arial" w:hAnsi="Arial" w:cs="Arial"/>
                <w:noProof/>
                <w:color w:val="333333"/>
              </w:rPr>
              <w:t>PP, W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)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עבודה מול גורמי בסיס שונים </w:t>
            </w: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עבודה עם לוחמים ולוחמות 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5BU7D5" Type="http://schemas.openxmlformats.org/officeDocument/2006/relationships/image" Target="media/JD8CQ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114</Words>
  <Characters>589</Characters>
  <Application>Microsoft Office Word</Application>
  <DocSecurity>0</DocSecurity>
  <Lines>10</Lines>
  <Paragraphs>30</Paragraphs>
  <ScaleCrop>false</ScaleCrop>
  <Manager>AllJobs</Manager>
  <Company>AllJobs</Company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