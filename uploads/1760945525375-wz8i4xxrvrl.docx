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550"/>
                    <pic:cNvPicPr/>
                  </pic:nvPicPr>
                  <pic:blipFill>
                    <a:blip xmlns:r="http://schemas.openxmlformats.org/officeDocument/2006/relationships" r:embed="rId3BS4F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97C88" w14:textId="6D94488B" w:rsidR="00E941EF" w:rsidRDefault="00F32FE8" w:rsidP="008D2B20">
      <w:pPr>
        <w:pStyle w:val="NoSpacing"/>
        <w:rPr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FDE74" wp14:editId="00B00DF4">
                <wp:simplePos x="0" y="0"/>
                <wp:positionH relativeFrom="column">
                  <wp:posOffset>1832610</wp:posOffset>
                </wp:positionH>
                <wp:positionV relativeFrom="paragraph">
                  <wp:posOffset>4010989</wp:posOffset>
                </wp:positionV>
                <wp:extent cx="3103808" cy="1177159"/>
                <wp:effectExtent l="0" t="0" r="0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808" cy="11771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78C863" w14:textId="439C6427" w:rsidR="00F32FE8" w:rsidRPr="008D2B20" w:rsidRDefault="00F32FE8" w:rsidP="00F32FE8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כללי</w:t>
                            </w:r>
                          </w:p>
                          <w:p w14:paraId="5DCF0F46" w14:textId="59A29739" w:rsidR="00F32FE8" w:rsidRPr="00F32FE8" w:rsidRDefault="00F32FE8" w:rsidP="00F32FE8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2FE8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המלצות </w:t>
                            </w:r>
                            <w:proofErr w:type="spellStart"/>
                            <w:r w:rsidRPr="00F32FE8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ינתנו</w:t>
                            </w:r>
                            <w:proofErr w:type="spellEnd"/>
                            <w:r w:rsidRPr="00F32FE8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לפי דרישה, מעוניינת להתקדם וללמוד תחומים חדשים.</w:t>
                            </w:r>
                          </w:p>
                          <w:p w14:paraId="4D903F65" w14:textId="27FC9DF5" w:rsidR="00F32FE8" w:rsidRPr="00F32FE8" w:rsidRDefault="00F32FE8" w:rsidP="00F32FE8">
                            <w:pPr>
                              <w:bidi/>
                              <w:rPr>
                                <w:rFonts w:ascii="David" w:hAnsi="David" w:cs="David"/>
                                <w:color w:val="000000" w:themeColor="text1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2FE8">
                              <w:rPr>
                                <w:rFonts w:ascii="Arial" w:hAnsi="Arial"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ציפיות שכר בין 6 ל 8</w:t>
                            </w:r>
                            <w:r w:rsidRPr="00F32FE8">
                              <w:rPr>
                                <w:rFonts w:ascii="Arial" w:hAnsi="Arial" w:cs="Arial" w:hint="cs"/>
                                <w:color w:val="000000" w:themeColor="text1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6FDE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4.3pt;margin-top:315.85pt;width:244.4pt;height:92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" fillcolor="white [3201]" stroked="f" strokeweight=".5pt">
                <v:textbox>
                  <w:txbxContent>
                    <w:p w14:paraId="0978C863" w14:textId="439C6427" w:rsidR="00F32FE8" w:rsidRPr="008D2B20" w:rsidRDefault="00F32FE8" w:rsidP="00F32FE8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כללי</w:t>
                      </w:r>
                    </w:p>
                    <w:p w14:paraId="5DCF0F46" w14:textId="59A29739" w:rsidR="00F32FE8" w:rsidRPr="00F32FE8" w:rsidRDefault="00F32FE8" w:rsidP="00F32FE8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32FE8">
                        <w:rPr>
                          <w:rFonts w:ascii="Arial" w:hAnsi="Arial"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המלצות </w:t>
                      </w:r>
                      <w:proofErr w:type="spellStart"/>
                      <w:r w:rsidRPr="00F32FE8">
                        <w:rPr>
                          <w:rFonts w:ascii="Arial" w:hAnsi="Arial"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ינתנו</w:t>
                      </w:r>
                      <w:proofErr w:type="spellEnd"/>
                      <w:r w:rsidRPr="00F32FE8">
                        <w:rPr>
                          <w:rFonts w:ascii="Arial" w:hAnsi="Arial"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לפי דרישה, מעוניינת להתקדם וללמוד תחומים חדשים.</w:t>
                      </w:r>
                    </w:p>
                    <w:p w14:paraId="4D903F65" w14:textId="27FC9DF5" w:rsidR="00F32FE8" w:rsidRPr="00F32FE8" w:rsidRDefault="00F32FE8" w:rsidP="00F32FE8">
                      <w:pPr>
                        <w:bidi/>
                        <w:rPr>
                          <w:rFonts w:ascii="David" w:hAnsi="David" w:cs="David"/>
                          <w:color w:val="000000" w:themeColor="text1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32FE8">
                        <w:rPr>
                          <w:rFonts w:ascii="Arial" w:hAnsi="Arial"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ציפיות שכר בין 6 ל 8</w:t>
                      </w:r>
                      <w:r w:rsidRPr="00F32FE8">
                        <w:rPr>
                          <w:rFonts w:ascii="Arial" w:hAnsi="Arial" w:cs="Arial" w:hint="cs"/>
                          <w:color w:val="000000" w:themeColor="text1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DEF413" wp14:editId="1B5D8B71">
                <wp:simplePos x="0" y="0"/>
                <wp:positionH relativeFrom="column">
                  <wp:posOffset>108585</wp:posOffset>
                </wp:positionH>
                <wp:positionV relativeFrom="paragraph">
                  <wp:posOffset>2937948</wp:posOffset>
                </wp:positionV>
                <wp:extent cx="3103808" cy="107205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808" cy="1072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AF22B8" w14:textId="78A9D3FE" w:rsidR="007D78CC" w:rsidRPr="008D2B20" w:rsidRDefault="007D78CC" w:rsidP="007D78CC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התנדבות</w:t>
                            </w:r>
                          </w:p>
                          <w:p w14:paraId="22D3C8DC" w14:textId="29AA9F5A" w:rsidR="007D78CC" w:rsidRPr="007D78CC" w:rsidRDefault="00F32FE8" w:rsidP="007D78CC">
                            <w:pPr>
                              <w:bidi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2016</w:t>
                            </w:r>
                            <w:r w:rsidR="007D78CC"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רכזת חלוקת מזון לנזקקים, ארגון </w:t>
                            </w:r>
                            <w:proofErr w:type="spellStart"/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סח״י</w:t>
                            </w:r>
                            <w:proofErr w:type="spellEnd"/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סניף ירושלים.</w:t>
                            </w:r>
                          </w:p>
                          <w:p w14:paraId="297445F9" w14:textId="71230D54" w:rsidR="007D78CC" w:rsidRPr="00F32FE8" w:rsidRDefault="007D78CC" w:rsidP="007D78CC">
                            <w:pPr>
                              <w:bidi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F32FE8"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אחריות על סידור עבודה וניהול מתנדבים.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EF413" id="Text Box 20" o:spid="_x0000_s1027" type="#_x0000_t202" style="position:absolute;left:0;text-align:left;margin-left:8.55pt;margin-top:231.35pt;width:244.4pt;height:8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" fillcolor="white [3201]" stroked="f" strokeweight=".5pt">
                <v:textbox>
                  <w:txbxContent>
                    <w:p w14:paraId="5DAF22B8" w14:textId="78A9D3FE" w:rsidR="007D78CC" w:rsidRPr="008D2B20" w:rsidRDefault="007D78CC" w:rsidP="007D78CC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התנדבות</w:t>
                      </w:r>
                    </w:p>
                    <w:p w14:paraId="22D3C8DC" w14:textId="29AA9F5A" w:rsidR="007D78CC" w:rsidRPr="007D78CC" w:rsidRDefault="00F32FE8" w:rsidP="007D78CC">
                      <w:pPr>
                        <w:bidi/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2016</w:t>
                      </w:r>
                      <w:r w:rsidR="007D78CC"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רכזת חלוקת מזון לנזקקים, ארגון </w:t>
                      </w:r>
                      <w:proofErr w:type="spellStart"/>
                      <w:r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סח״י</w:t>
                      </w:r>
                      <w:proofErr w:type="spellEnd"/>
                      <w:r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סניף ירושלים.</w:t>
                      </w:r>
                    </w:p>
                    <w:p w14:paraId="297445F9" w14:textId="71230D54" w:rsidR="007D78CC" w:rsidRPr="00F32FE8" w:rsidRDefault="007D78CC" w:rsidP="007D78CC">
                      <w:pPr>
                        <w:bidi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F32FE8"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אחריות על סידור עבודה וניהול מתנדבים.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4308C1" wp14:editId="21FB513A">
                <wp:simplePos x="0" y="0"/>
                <wp:positionH relativeFrom="column">
                  <wp:posOffset>4723349</wp:posOffset>
                </wp:positionH>
                <wp:positionV relativeFrom="paragraph">
                  <wp:posOffset>1657438</wp:posOffset>
                </wp:positionV>
                <wp:extent cx="1621790" cy="2280744"/>
                <wp:effectExtent l="0" t="0" r="3810" b="571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790" cy="2280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D0BEEC" w14:textId="23C9607F" w:rsidR="008D2B20" w:rsidRPr="008D2B20" w:rsidRDefault="008D2B20" w:rsidP="008D2B20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השכלה</w:t>
                            </w:r>
                          </w:p>
                          <w:p w14:paraId="3B72980E" w14:textId="21B01513" w:rsidR="008D2B20" w:rsidRPr="007D78CC" w:rsidRDefault="008D2B20" w:rsidP="00F32FE8">
                            <w:pPr>
                              <w:bidi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78CC"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2022</w:t>
                            </w:r>
                            <w:r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32FE8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קורס טבחות סוג א׳, מכללת השף, ת״א.</w:t>
                            </w:r>
                          </w:p>
                          <w:p w14:paraId="3DA44132" w14:textId="521F54A3" w:rsidR="008D2B20" w:rsidRPr="00F32FE8" w:rsidRDefault="00F32FE8" w:rsidP="00F32FE8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2018</w:t>
                            </w:r>
                            <w:r w:rsidR="008D2B20"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קורס איפור ושיער, ביה״ס ירין שחף, ת״א.</w:t>
                            </w:r>
                          </w:p>
                          <w:p w14:paraId="585F46E8" w14:textId="026ABE40" w:rsidR="008D2B20" w:rsidRPr="007D78CC" w:rsidRDefault="008D2B20" w:rsidP="008D2B20">
                            <w:pPr>
                              <w:bidi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78CC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-ממוצע סופי 105.</w:t>
                            </w:r>
                          </w:p>
                          <w:p w14:paraId="3FD8A572" w14:textId="0F8C7015" w:rsidR="00F32FE8" w:rsidRPr="00F32FE8" w:rsidRDefault="00F32FE8" w:rsidP="00F32FE8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2016</w:t>
                            </w:r>
                            <w:r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בגרות מלאה, תיכון גבעת גונן, ירושלים.</w:t>
                            </w:r>
                          </w:p>
                          <w:p w14:paraId="754FCDBE" w14:textId="42C9BCC2" w:rsidR="00F32FE8" w:rsidRPr="00F32FE8" w:rsidRDefault="00F32FE8" w:rsidP="00F32FE8">
                            <w:pPr>
                              <w:bidi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-ממוצע סופי </w:t>
                            </w: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90</w:t>
                            </w: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49F41069" w14:textId="530437FC" w:rsidR="00F32FE8" w:rsidRPr="007D78CC" w:rsidRDefault="00F32FE8" w:rsidP="00F32FE8">
                            <w:pPr>
                              <w:bidi/>
                              <w:jc w:val="both"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308C1" id="Text Box 16" o:spid="_x0000_s1028" type="#_x0000_t202" style="position:absolute;left:0;text-align:left;margin-left:371.9pt;margin-top:130.5pt;width:127.7pt;height:17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" fillcolor="white [3201]" stroked="f" strokeweight=".5pt">
                <v:textbox>
                  <w:txbxContent>
                    <w:p w14:paraId="25D0BEEC" w14:textId="23C9607F" w:rsidR="008D2B20" w:rsidRPr="008D2B20" w:rsidRDefault="008D2B20" w:rsidP="008D2B20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השכלה</w:t>
                      </w:r>
                    </w:p>
                    <w:p w14:paraId="3B72980E" w14:textId="21B01513" w:rsidR="008D2B20" w:rsidRPr="007D78CC" w:rsidRDefault="008D2B20" w:rsidP="00F32FE8">
                      <w:pPr>
                        <w:bidi/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78CC"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2022</w:t>
                      </w:r>
                      <w:r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32FE8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קורס טבחות סוג א׳, מכללת השף, ת״א.</w:t>
                      </w:r>
                    </w:p>
                    <w:p w14:paraId="3DA44132" w14:textId="521F54A3" w:rsidR="008D2B20" w:rsidRPr="00F32FE8" w:rsidRDefault="00F32FE8" w:rsidP="00F32FE8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2018</w:t>
                      </w:r>
                      <w:r w:rsidR="008D2B20"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קורס איפור ושיער, ביה״ס ירין שחף, ת״א.</w:t>
                      </w:r>
                    </w:p>
                    <w:p w14:paraId="585F46E8" w14:textId="026ABE40" w:rsidR="008D2B20" w:rsidRPr="007D78CC" w:rsidRDefault="008D2B20" w:rsidP="008D2B20">
                      <w:pPr>
                        <w:bidi/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78CC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-ממוצע סופי 105.</w:t>
                      </w:r>
                    </w:p>
                    <w:p w14:paraId="3FD8A572" w14:textId="0F8C7015" w:rsidR="00F32FE8" w:rsidRPr="00F32FE8" w:rsidRDefault="00F32FE8" w:rsidP="00F32FE8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2016</w:t>
                      </w:r>
                      <w:r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בגרות מלאה, תיכון גבעת גונן, ירושלים.</w:t>
                      </w:r>
                    </w:p>
                    <w:p w14:paraId="754FCDBE" w14:textId="42C9BCC2" w:rsidR="00F32FE8" w:rsidRPr="00F32FE8" w:rsidRDefault="00F32FE8" w:rsidP="00F32FE8">
                      <w:pPr>
                        <w:bidi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-ממוצע סופי </w:t>
                      </w: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90</w:t>
                      </w: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49F41069" w14:textId="530437FC" w:rsidR="00F32FE8" w:rsidRPr="007D78CC" w:rsidRDefault="00F32FE8" w:rsidP="00F32FE8">
                      <w:pPr>
                        <w:bidi/>
                        <w:jc w:val="both"/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4E840" wp14:editId="21F5FF0F">
                <wp:simplePos x="0" y="0"/>
                <wp:positionH relativeFrom="column">
                  <wp:posOffset>-163727</wp:posOffset>
                </wp:positionH>
                <wp:positionV relativeFrom="paragraph">
                  <wp:posOffset>1741433</wp:posOffset>
                </wp:positionV>
                <wp:extent cx="3502660" cy="1198179"/>
                <wp:effectExtent l="0" t="0" r="254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660" cy="11981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B576ED" w14:textId="4A8964A3" w:rsidR="007D78CC" w:rsidRPr="008D2B20" w:rsidRDefault="007D78CC" w:rsidP="007D78CC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שירות צבאי</w:t>
                            </w:r>
                          </w:p>
                          <w:p w14:paraId="1C92E98E" w14:textId="668C7CFD" w:rsidR="007D78CC" w:rsidRPr="007D78CC" w:rsidRDefault="00F32FE8" w:rsidP="007D78CC">
                            <w:pPr>
                              <w:bidi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2016</w:t>
                            </w:r>
                            <w:r w:rsidR="007D78CC"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מש״קית קישור וגיוס, בסיס ענתות.</w:t>
                            </w:r>
                            <w:r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-רובאי 02.</w:t>
                            </w:r>
                            <w:r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-התנהלות אדמיניסטרטיבית מול חיילי מילואים.</w:t>
                            </w:r>
                          </w:p>
                          <w:p w14:paraId="55DF9898" w14:textId="77777777" w:rsidR="007D78CC" w:rsidRPr="008D2B20" w:rsidRDefault="007D78CC" w:rsidP="007D78CC">
                            <w:pPr>
                              <w:bidi/>
                              <w:jc w:val="both"/>
                              <w:rPr>
                                <w:rFonts w:ascii="David" w:hAnsi="David" w:cs="David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4E840" id="Text Box 18" o:spid="_x0000_s1029" type="#_x0000_t202" style="position:absolute;left:0;text-align:left;margin-left:-12.9pt;margin-top:137.1pt;width:275.8pt;height:94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" fillcolor="white [3201]" stroked="f" strokeweight=".5pt">
                <v:textbox>
                  <w:txbxContent>
                    <w:p w14:paraId="03B576ED" w14:textId="4A8964A3" w:rsidR="007D78CC" w:rsidRPr="008D2B20" w:rsidRDefault="007D78CC" w:rsidP="007D78CC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שירות צבאי</w:t>
                      </w:r>
                    </w:p>
                    <w:p w14:paraId="1C92E98E" w14:textId="668C7CFD" w:rsidR="007D78CC" w:rsidRPr="007D78CC" w:rsidRDefault="00F32FE8" w:rsidP="007D78CC">
                      <w:pPr>
                        <w:bidi/>
                        <w:rPr>
                          <w:rFonts w:ascii="David" w:hAnsi="David" w:cs="David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2016</w:t>
                      </w:r>
                      <w:r w:rsidR="007D78CC"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מש״קית קישור וגיוס, בסיס ענתות.</w:t>
                      </w:r>
                      <w:r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-רובאי 02.</w:t>
                      </w:r>
                      <w:r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-התנהלות אדמיניסטרטיבית מול חיילי מילואים.</w:t>
                      </w:r>
                    </w:p>
                    <w:p w14:paraId="55DF9898" w14:textId="77777777" w:rsidR="007D78CC" w:rsidRPr="008D2B20" w:rsidRDefault="007D78CC" w:rsidP="007D78CC">
                      <w:pPr>
                        <w:bidi/>
                        <w:jc w:val="both"/>
                        <w:rPr>
                          <w:rFonts w:ascii="David" w:hAnsi="David" w:cs="David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74A40" wp14:editId="4A401E6F">
                <wp:simplePos x="0" y="0"/>
                <wp:positionH relativeFrom="column">
                  <wp:posOffset>-269065</wp:posOffset>
                </wp:positionH>
                <wp:positionV relativeFrom="paragraph">
                  <wp:posOffset>-223913</wp:posOffset>
                </wp:positionV>
                <wp:extent cx="3721735" cy="1881352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735" cy="1881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63BB29" w14:textId="1FA3565E" w:rsidR="008D2B20" w:rsidRPr="008D2B20" w:rsidRDefault="008D2B20" w:rsidP="00843FE1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D2B20"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48"/>
                                <w:szCs w:val="4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ניסיון תעסוקתי</w:t>
                            </w:r>
                          </w:p>
                          <w:p w14:paraId="4D0FEB09" w14:textId="685A7C18" w:rsidR="008D2B20" w:rsidRPr="007D78CC" w:rsidRDefault="00F32FE8" w:rsidP="00843FE1">
                            <w:pPr>
                              <w:bidi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2023</w:t>
                            </w:r>
                            <w:r w:rsidR="008D2B20"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אחמ״שית</w:t>
                            </w:r>
                            <w:proofErr w:type="spellEnd"/>
                            <w:r w:rsidR="00843FE1" w:rsidRPr="00843FE1"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r w:rsidR="008D2B20" w:rsidRPr="007D78CC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קפה עלית, ביה״ח הדסה, ירושלים.</w:t>
                            </w:r>
                          </w:p>
                          <w:p w14:paraId="11A8E508" w14:textId="46E173AC" w:rsidR="008D2B20" w:rsidRPr="00F32FE8" w:rsidRDefault="00F32FE8" w:rsidP="00843FE1">
                            <w:pPr>
                              <w:bidi/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-ניהול צוות של 5 עובדים.</w:t>
                            </w:r>
                          </w:p>
                          <w:p w14:paraId="2A0799AC" w14:textId="3F3601BE" w:rsidR="008D2B20" w:rsidRPr="007D78CC" w:rsidRDefault="008D2B20" w:rsidP="00843FE1">
                            <w:pPr>
                              <w:bidi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78CC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843FE1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32FE8"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חפיפה של עובדים חדשים.</w:t>
                            </w:r>
                          </w:p>
                          <w:p w14:paraId="21308A71" w14:textId="142E3C5E" w:rsidR="008D2B20" w:rsidRPr="007D78CC" w:rsidRDefault="008D2B20" w:rsidP="00843FE1">
                            <w:pPr>
                              <w:bidi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78CC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843FE1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32FE8"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תפעול קופה וסגירת סניף.</w:t>
                            </w:r>
                          </w:p>
                          <w:p w14:paraId="76B89B9F" w14:textId="0F85CB80" w:rsidR="008D2B20" w:rsidRPr="00F32FE8" w:rsidRDefault="00F32FE8" w:rsidP="00843FE1">
                            <w:pPr>
                              <w:bidi/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2019</w:t>
                            </w:r>
                            <w:r w:rsidR="008D2B20"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מוכרת,</w:t>
                            </w:r>
                            <w:r>
                              <w:rPr>
                                <w:rFonts w:ascii="David" w:hAnsi="David" w:cs="David"/>
                                <w:b/>
                                <w:bCs/>
                                <w:sz w:val="28"/>
                                <w:szCs w:val="28"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H&amp;M</w:t>
                            </w:r>
                            <w:r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 ירושלים.</w:t>
                            </w:r>
                          </w:p>
                          <w:p w14:paraId="431883D4" w14:textId="151DD7A8" w:rsidR="008D2B20" w:rsidRPr="00F32FE8" w:rsidRDefault="008D2B20" w:rsidP="00F32FE8">
                            <w:pPr>
                              <w:bidi/>
                              <w:rPr>
                                <w:rFonts w:ascii="David" w:hAnsi="David" w:cs="David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78CC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843FE1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32FE8">
                              <w:rPr>
                                <w:rFonts w:ascii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עמידה ביעדי מכירה חודשיים</w:t>
                            </w:r>
                            <w:r w:rsidRPr="007D78CC">
                              <w:rPr>
                                <w:rFonts w:ascii="David" w:hAnsi="David" w:cs="David" w:hint="cs"/>
                                <w:sz w:val="28"/>
                                <w:szCs w:val="28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39E09FC5" w14:textId="77777777" w:rsidR="008D2B20" w:rsidRPr="008D2B20" w:rsidRDefault="008D2B20" w:rsidP="00843FE1">
                            <w:pPr>
                              <w:bidi/>
                              <w:rPr>
                                <w:rFonts w:ascii="David" w:hAnsi="David" w:cs="David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74A40" id="Text Box 14" o:spid="_x0000_s1030" type="#_x0000_t202" style="position:absolute;left:0;text-align:left;margin-left:-21.2pt;margin-top:-17.65pt;width:293.05pt;height:14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" fillcolor="white [3201]" stroked="f" strokeweight=".5pt">
                <v:textbox>
                  <w:txbxContent>
                    <w:p w14:paraId="4063BB29" w14:textId="1FA3565E" w:rsidR="008D2B20" w:rsidRPr="008D2B20" w:rsidRDefault="008D2B20" w:rsidP="00843FE1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D2B20"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48"/>
                          <w:szCs w:val="4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ניסיון תעסוקתי</w:t>
                      </w:r>
                    </w:p>
                    <w:p w14:paraId="4D0FEB09" w14:textId="685A7C18" w:rsidR="008D2B20" w:rsidRPr="007D78CC" w:rsidRDefault="00F32FE8" w:rsidP="00843FE1">
                      <w:pPr>
                        <w:bidi/>
                        <w:rPr>
                          <w:rFonts w:ascii="David" w:hAnsi="David" w:cs="David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2023</w:t>
                      </w:r>
                      <w:r w:rsidR="008D2B20"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אחמ״שית</w:t>
                      </w:r>
                      <w:proofErr w:type="spellEnd"/>
                      <w:r w:rsidR="00843FE1" w:rsidRPr="00843FE1"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r w:rsidR="008D2B20" w:rsidRPr="007D78CC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קפה עלית, ביה״ח הדסה, ירושלים.</w:t>
                      </w:r>
                    </w:p>
                    <w:p w14:paraId="11A8E508" w14:textId="46E173AC" w:rsidR="008D2B20" w:rsidRPr="00F32FE8" w:rsidRDefault="00F32FE8" w:rsidP="00843FE1">
                      <w:pPr>
                        <w:bidi/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-ניהול צוות של 5 עובדים.</w:t>
                      </w:r>
                    </w:p>
                    <w:p w14:paraId="2A0799AC" w14:textId="3F3601BE" w:rsidR="008D2B20" w:rsidRPr="007D78CC" w:rsidRDefault="008D2B20" w:rsidP="00843FE1">
                      <w:pPr>
                        <w:bidi/>
                        <w:rPr>
                          <w:rFonts w:ascii="David" w:hAnsi="David" w:cs="David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78CC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843FE1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32FE8"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חפיפה של עובדים חדשים.</w:t>
                      </w:r>
                    </w:p>
                    <w:p w14:paraId="21308A71" w14:textId="142E3C5E" w:rsidR="008D2B20" w:rsidRPr="007D78CC" w:rsidRDefault="008D2B20" w:rsidP="00843FE1">
                      <w:pPr>
                        <w:bidi/>
                        <w:rPr>
                          <w:rFonts w:ascii="David" w:hAnsi="David" w:cs="David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78CC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843FE1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32FE8"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תפעול קופה וסגירת סניף.</w:t>
                      </w:r>
                    </w:p>
                    <w:p w14:paraId="76B89B9F" w14:textId="0F85CB80" w:rsidR="008D2B20" w:rsidRPr="00F32FE8" w:rsidRDefault="00F32FE8" w:rsidP="00843FE1">
                      <w:pPr>
                        <w:bidi/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2019</w:t>
                      </w:r>
                      <w:r w:rsidR="008D2B20"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מוכרת,</w:t>
                      </w:r>
                      <w:r>
                        <w:rPr>
                          <w:rFonts w:ascii="David" w:hAnsi="David" w:cs="David"/>
                          <w:b/>
                          <w:bCs/>
                          <w:sz w:val="28"/>
                          <w:szCs w:val="28"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H&amp;M</w:t>
                      </w:r>
                      <w:r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 ירושלים.</w:t>
                      </w:r>
                    </w:p>
                    <w:p w14:paraId="431883D4" w14:textId="151DD7A8" w:rsidR="008D2B20" w:rsidRPr="00F32FE8" w:rsidRDefault="008D2B20" w:rsidP="00F32FE8">
                      <w:pPr>
                        <w:bidi/>
                        <w:rPr>
                          <w:rFonts w:ascii="David" w:hAnsi="David" w:cs="David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78CC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843FE1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32FE8">
                        <w:rPr>
                          <w:rFonts w:ascii="David" w:hAnsi="David" w:cs="David" w:hint="cs"/>
                          <w:b/>
                          <w:bCs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עמידה ביעדי מכירה חודשיים</w:t>
                      </w:r>
                      <w:r w:rsidRPr="007D78CC">
                        <w:rPr>
                          <w:rFonts w:ascii="David" w:hAnsi="David" w:cs="David" w:hint="cs"/>
                          <w:sz w:val="28"/>
                          <w:szCs w:val="28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39E09FC5" w14:textId="77777777" w:rsidR="008D2B20" w:rsidRPr="008D2B20" w:rsidRDefault="008D2B20" w:rsidP="00843FE1">
                      <w:pPr>
                        <w:bidi/>
                        <w:rPr>
                          <w:rFonts w:ascii="David" w:hAnsi="David" w:cs="David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6846EC" wp14:editId="094D86D8">
                <wp:simplePos x="0" y="0"/>
                <wp:positionH relativeFrom="column">
                  <wp:posOffset>4744370</wp:posOffset>
                </wp:positionH>
                <wp:positionV relativeFrom="paragraph">
                  <wp:posOffset>-381569</wp:posOffset>
                </wp:positionV>
                <wp:extent cx="1516380" cy="1986455"/>
                <wp:effectExtent l="0" t="0" r="190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1986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7B8DD6" w14:textId="6E38AA34" w:rsidR="008D2B20" w:rsidRPr="008D2B20" w:rsidRDefault="00F32FE8" w:rsidP="008D2B20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56"/>
                                <w:szCs w:val="56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color w:val="1B5B56" w:themeColor="accent1" w:themeShade="80"/>
                                <w:sz w:val="56"/>
                                <w:szCs w:val="56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עדן חלבי</w:t>
                            </w:r>
                          </w:p>
                          <w:p w14:paraId="5CD6F173" w14:textId="77777777" w:rsidR="008D2B20" w:rsidRPr="007D78CC" w:rsidRDefault="008D2B20" w:rsidP="008D2B20">
                            <w:pPr>
                              <w:bidi/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78CC"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נייד</w:t>
                            </w:r>
                          </w:p>
                          <w:p w14:paraId="63EBCD7A" w14:textId="32DB1D4A" w:rsidR="008D2B20" w:rsidRPr="00F32FE8" w:rsidRDefault="008D2B20" w:rsidP="008D2B20">
                            <w:pPr>
                              <w:bidi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32FE8"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053</w:t>
                            </w: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F32FE8"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523</w:t>
                            </w: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r w:rsidR="00F32FE8"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9679</w:t>
                            </w:r>
                          </w:p>
                          <w:p w14:paraId="533BD267" w14:textId="77777777" w:rsidR="008D2B20" w:rsidRPr="007D78CC" w:rsidRDefault="008D2B20" w:rsidP="008D2B20">
                            <w:pPr>
                              <w:bidi/>
                              <w:rPr>
                                <w:rFonts w:ascii="David" w:hAnsi="David" w:cs="David"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78CC"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עיר מגורים</w:t>
                            </w:r>
                            <w:r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5D779165" w14:textId="746FE971" w:rsidR="008D2B20" w:rsidRPr="00F32FE8" w:rsidRDefault="00F32FE8" w:rsidP="008D2B20">
                            <w:pPr>
                              <w:bidi/>
                              <w:rPr>
                                <w:rFonts w:ascii="David" w:hAnsi="David" w:cs="David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2FE8"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אילת</w:t>
                            </w:r>
                            <w:r>
                              <w:rPr>
                                <w:rFonts w:ascii="David" w:hAnsi="David"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</w:p>
                          <w:p w14:paraId="58748550" w14:textId="77777777" w:rsidR="008D2B20" w:rsidRPr="007D78CC" w:rsidRDefault="008D2B20" w:rsidP="008D2B20">
                            <w:pPr>
                              <w:bidi/>
                              <w:rPr>
                                <w:rFonts w:ascii="David" w:hAnsi="David" w:cs="David"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78CC">
                              <w:rPr>
                                <w:rFonts w:ascii="Arial" w:hAnsi="Arial" w:cs="Arial"/>
                                <w:b/>
                                <w:bCs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שפות נוספות</w:t>
                            </w:r>
                            <w:r w:rsidRPr="007D78CC">
                              <w:rPr>
                                <w:rFonts w:ascii="David" w:hAnsi="David" w:cs="David" w:hint="cs"/>
                                <w:color w:val="1B5B56" w:themeColor="accent1" w:themeShade="80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552CEA25" w14:textId="045B8A72" w:rsidR="007D78CC" w:rsidRPr="00F32FE8" w:rsidRDefault="008D2B20" w:rsidP="008D2B20">
                            <w:pPr>
                              <w:bidi/>
                              <w:rPr>
                                <w:rFonts w:ascii="David" w:hAnsi="David" w:cs="David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2FE8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אנגלית (רמה </w:t>
                            </w:r>
                            <w:r w:rsidR="00F32FE8" w:rsidRPr="00F32FE8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בסיסית</w:t>
                            </w:r>
                            <w:r w:rsidRPr="00F32FE8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  <w:r w:rsidR="00F32FE8" w:rsidRPr="00F32FE8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Pr="00F32FE8">
                              <w:rPr>
                                <w:rFonts w:ascii="David" w:hAnsi="David" w:cs="David" w:hint="cs"/>
                                <w:sz w:val="24"/>
                                <w:szCs w:val="24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1EE28115" w14:textId="77777777" w:rsidR="008D2B20" w:rsidRPr="008D2B20" w:rsidRDefault="008D2B20" w:rsidP="00F32FE8">
                            <w:pPr>
                              <w:bidi/>
                              <w:jc w:val="both"/>
                              <w:rPr>
                                <w:rFonts w:ascii="David" w:hAnsi="David" w:cs="David"/>
                                <w:rtl/>
                                <w:lang w:bidi="he-I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846EC" id="Text Box 12" o:spid="_x0000_s1031" type="#_x0000_t202" style="position:absolute;left:0;text-align:left;margin-left:373.55pt;margin-top:-30.05pt;width:119.4pt;height:156.4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" fillcolor="white [3201]" stroked="f" strokeweight=".5pt">
                <v:textbox>
                  <w:txbxContent>
                    <w:p w14:paraId="7E7B8DD6" w14:textId="6E38AA34" w:rsidR="008D2B20" w:rsidRPr="008D2B20" w:rsidRDefault="00F32FE8" w:rsidP="008D2B20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56"/>
                          <w:szCs w:val="56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 w:hint="cs"/>
                          <w:b/>
                          <w:bCs/>
                          <w:color w:val="1B5B56" w:themeColor="accent1" w:themeShade="80"/>
                          <w:sz w:val="56"/>
                          <w:szCs w:val="56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עדן חלבי</w:t>
                      </w:r>
                    </w:p>
                    <w:p w14:paraId="5CD6F173" w14:textId="77777777" w:rsidR="008D2B20" w:rsidRPr="007D78CC" w:rsidRDefault="008D2B20" w:rsidP="008D2B20">
                      <w:pPr>
                        <w:bidi/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78CC"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נייד</w:t>
                      </w:r>
                    </w:p>
                    <w:p w14:paraId="63EBCD7A" w14:textId="32DB1D4A" w:rsidR="008D2B20" w:rsidRPr="00F32FE8" w:rsidRDefault="008D2B20" w:rsidP="008D2B20">
                      <w:pPr>
                        <w:bidi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32FE8">
                        <w:rPr>
                          <w:rFonts w:ascii="David" w:hAnsi="David" w:cs="David" w:hint="cs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32FE8"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053</w:t>
                      </w: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F32FE8"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523</w:t>
                      </w: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r w:rsidR="00F32FE8"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9679</w:t>
                      </w:r>
                    </w:p>
                    <w:p w14:paraId="533BD267" w14:textId="77777777" w:rsidR="008D2B20" w:rsidRPr="007D78CC" w:rsidRDefault="008D2B20" w:rsidP="008D2B20">
                      <w:pPr>
                        <w:bidi/>
                        <w:rPr>
                          <w:rFonts w:ascii="David" w:hAnsi="David" w:cs="David"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78CC"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עיר מגורים</w:t>
                      </w:r>
                      <w:r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5D779165" w14:textId="746FE971" w:rsidR="008D2B20" w:rsidRPr="00F32FE8" w:rsidRDefault="00F32FE8" w:rsidP="008D2B20">
                      <w:pPr>
                        <w:bidi/>
                        <w:rPr>
                          <w:rFonts w:ascii="David" w:hAnsi="David" w:cs="David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32FE8"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אילת</w:t>
                      </w:r>
                      <w:r>
                        <w:rPr>
                          <w:rFonts w:ascii="David" w:hAnsi="David" w:cs="David" w:hint="cs"/>
                          <w:b/>
                          <w:bCs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</w:p>
                    <w:p w14:paraId="58748550" w14:textId="77777777" w:rsidR="008D2B20" w:rsidRPr="007D78CC" w:rsidRDefault="008D2B20" w:rsidP="008D2B20">
                      <w:pPr>
                        <w:bidi/>
                        <w:rPr>
                          <w:rFonts w:ascii="David" w:hAnsi="David" w:cs="David"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D78CC">
                        <w:rPr>
                          <w:rFonts w:ascii="Arial" w:hAnsi="Arial" w:cs="Arial"/>
                          <w:b/>
                          <w:bCs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שפות נוספות</w:t>
                      </w:r>
                      <w:r w:rsidRPr="007D78CC">
                        <w:rPr>
                          <w:rFonts w:ascii="David" w:hAnsi="David" w:cs="David" w:hint="cs"/>
                          <w:color w:val="1B5B56" w:themeColor="accent1" w:themeShade="80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552CEA25" w14:textId="045B8A72" w:rsidR="007D78CC" w:rsidRPr="00F32FE8" w:rsidRDefault="008D2B20" w:rsidP="008D2B20">
                      <w:pPr>
                        <w:bidi/>
                        <w:rPr>
                          <w:rFonts w:ascii="David" w:hAnsi="David" w:cs="David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32FE8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אנגלית (רמה </w:t>
                      </w:r>
                      <w:r w:rsidR="00F32FE8" w:rsidRPr="00F32FE8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בסיסית</w:t>
                      </w:r>
                      <w:r w:rsidRPr="00F32FE8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  <w:r w:rsidR="00F32FE8" w:rsidRPr="00F32FE8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Pr="00F32FE8">
                        <w:rPr>
                          <w:rFonts w:ascii="David" w:hAnsi="David" w:cs="David" w:hint="cs"/>
                          <w:sz w:val="24"/>
                          <w:szCs w:val="24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1EE28115" w14:textId="77777777" w:rsidR="008D2B20" w:rsidRPr="008D2B20" w:rsidRDefault="008D2B20" w:rsidP="00F32FE8">
                      <w:pPr>
                        <w:bidi/>
                        <w:jc w:val="both"/>
                        <w:rPr>
                          <w:rFonts w:ascii="David" w:hAnsi="David" w:cs="David"/>
                          <w:rtl/>
                          <w:lang w:bidi="he-I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941EF" w:rsidSect="00315A0C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9D4B1" w14:textId="77777777" w:rsidR="00D273ED" w:rsidRDefault="00D273ED" w:rsidP="003856C9">
      <w:pPr>
        <w:spacing w:after="0" w:line="240" w:lineRule="auto"/>
      </w:pPr>
      <w:r>
        <w:separator/>
      </w:r>
    </w:p>
  </w:endnote>
  <w:endnote w:type="continuationSeparator" w:id="0">
    <w:p w14:paraId="7A075506" w14:textId="77777777" w:rsidR="00D273ED" w:rsidRDefault="00D273ED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55BBA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39B6558A" wp14:editId="22FC539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BD1EBA5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1BnfBkAAGe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rPr>
            <w:lang w:val="en-GB" w:bidi="en-GB"/>
          </w:rPr>
          <w:fldChar w:fldCharType="begin"/>
        </w:r>
        <w:r w:rsidR="001765FE">
          <w:rPr>
            <w:lang w:val="en-GB" w:bidi="en-GB"/>
          </w:rPr>
          <w:instrText xml:space="preserve"> PAGE   \* MERGEFORMAT </w:instrText>
        </w:r>
        <w:r w:rsidR="001765FE">
          <w:rPr>
            <w:lang w:val="en-GB" w:bidi="en-GB"/>
          </w:rPr>
          <w:fldChar w:fldCharType="separate"/>
        </w:r>
        <w:r w:rsidR="00BE70F7">
          <w:rPr>
            <w:noProof/>
            <w:lang w:val="en-GB" w:bidi="en-GB"/>
          </w:rPr>
          <w:t>2</w:t>
        </w:r>
        <w:r w:rsidR="001765FE">
          <w:rPr>
            <w:noProof/>
            <w:lang w:val="en-GB" w:bidi="en-GB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86E64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3C6386AD" wp14:editId="6349862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11430" b="13970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494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D3B1E0E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" path="m784,r68,l784,40,784,xm627,r78,l705,85r-78,47l627,xm468,r80,l548,179r-80,47l468,xm311,r79,l390,271r-5,4l311,275,311,xm154,r79,l233,275r-79,l154,xm,l76,r,275l,275,,xe" fillcolor="#d8d8d8 [2732]" strokecolor="#d8d8d8 [2732]" strokeweight="0">
                <v:stroke opacity="3341f"/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stroke opacity="3341f"/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" path="m65,l75,92,,92,65,xe" fillcolor="#d8d8d8 [2732]" strokecolor="#d8d8d8 [2732]" strokeweight="0">
                <v:stroke opacity="3341f"/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stroke opacity="3341f"/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" path="m1,l12,8,,8,1,xe" fillcolor="#d8d8d8 [2732]" strokecolor="#d8d8d8 [2732]" strokeweight="0">
                <v:stroke opacity="3341f"/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" path="m871,157r,2l841,275r-122,l871,157xm816,r55,l871,57,590,275r-130,l816,xm557,l686,,331,275r-13,l259,230,557,xm298,l427,,195,180,130,129,298,xm39,l168,,65,80,,29,39,xe" fillcolor="#d8d8d8 [2732]" strokecolor="#d8d8d8 [2732]" strokeweight="0">
                <v:stroke opacity="3341f"/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" path="m,l597,,786,25r39,82l827,111,735,99,644,87,552,75,460,61,369,49,277,37,185,25,94,12,3,,,xe" fillcolor="#d8d8d8 [2732]" strokecolor="#d8d8d8 [2732]" strokeweight="0">
                <v:stroke opacity="3341f"/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stroke opacity="3341f"/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stroke opacity="3341f"/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E686C" w14:textId="77777777" w:rsidR="00D273ED" w:rsidRDefault="00D273ED" w:rsidP="003856C9">
      <w:pPr>
        <w:spacing w:after="0" w:line="240" w:lineRule="auto"/>
      </w:pPr>
      <w:r>
        <w:separator/>
      </w:r>
    </w:p>
  </w:footnote>
  <w:footnote w:type="continuationSeparator" w:id="0">
    <w:p w14:paraId="512A2482" w14:textId="77777777" w:rsidR="00D273ED" w:rsidRDefault="00D273ED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18C32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7F6ABA4E" wp14:editId="3C7A450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43D4414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05E2B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4520AEFD" wp14:editId="4135585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11430" b="13970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  <a:alpha val="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73217FC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stroke opacity="3341f"/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stroke opacity="3341f"/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" path="m8,69r,l8,69r,xm,l80,r1,13l11,68,8,65,,xe" fillcolor="#d8d8d8 [2732]" strokecolor="#d8d8d8 [2732]" strokeweight="0">
                <v:stroke opacity="3341f"/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stroke opacity="3341f"/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" path="m301,r27,l332,18,301,xm,l151,,361,129r4,19l365,148r22,91l383,236,309,191,231,143,152,93,74,45,,xe" fillcolor="#d8d8d8 [2732]" strokecolor="#d8d8d8 [2732]" strokeweight="0">
                <v:stroke opacity="3341f"/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" path="m63,169l848,275r-596,l182,266,91,254,3,242,,240r,l,240r,l63,169xm191,26l1431,192r40,83l1444,275,128,97,191,26xm593,r596,l1348,21r41,86l593,xe" fillcolor="#d8d8d8 [2732]" strokecolor="#d8d8d8 [2732]" strokeweight="0">
                <v:stroke opacity="3341f"/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stroke opacity="3341f"/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" path="m,l79,r8,65l87,68r,l,xe" fillcolor="#d8d8d8 [2732]" strokecolor="#d8d8d8 [2732]" strokeweight="0">
                <v:stroke opacity="3341f"/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" path="m170,l276,,252,26,189,97r-65,72l61,240r,l61,240r-2,-1l59,239,37,148r,l170,xm,l63,,13,56,4,18,,xe" fillcolor="#d8d8d8 [2732]" strokecolor="#d8d8d8 [2732]" strokeweight="0">
                <v:stroke opacity="3341f"/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" path="m59,r,l59,,73,35,,35,57,2r2,l59,r,l59,xe" fillcolor="#d8d8d8 [2732]" strokecolor="#d8d8d8 [2732]" strokeweight="0">
                <v:stroke opacity="3341f"/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4FD"/>
    <w:multiLevelType w:val="hybridMultilevel"/>
    <w:tmpl w:val="1346BFE8"/>
    <w:lvl w:ilvl="0" w:tplc="592EA1A8">
      <w:start w:val="2019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12741"/>
    <w:multiLevelType w:val="hybridMultilevel"/>
    <w:tmpl w:val="655E5EA6"/>
    <w:lvl w:ilvl="0" w:tplc="D408D7E8">
      <w:start w:val="2019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B794D"/>
    <w:multiLevelType w:val="hybridMultilevel"/>
    <w:tmpl w:val="CCAC9D54"/>
    <w:lvl w:ilvl="0" w:tplc="7902A59C">
      <w:start w:val="2019"/>
      <w:numFmt w:val="bullet"/>
      <w:lvlText w:val="-"/>
      <w:lvlJc w:val="left"/>
      <w:pPr>
        <w:ind w:left="1080" w:hanging="360"/>
      </w:pPr>
      <w:rPr>
        <w:rFonts w:ascii="David" w:eastAsiaTheme="minorHAnsi" w:hAnsi="David" w:cs="David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125147"/>
    <w:multiLevelType w:val="hybridMultilevel"/>
    <w:tmpl w:val="0CC2D25C"/>
    <w:lvl w:ilvl="0" w:tplc="B2EA373A">
      <w:start w:val="2015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E771E"/>
    <w:multiLevelType w:val="hybridMultilevel"/>
    <w:tmpl w:val="C9E04B32"/>
    <w:lvl w:ilvl="0" w:tplc="B79EBBD8">
      <w:start w:val="2015"/>
      <w:numFmt w:val="bullet"/>
      <w:lvlText w:val="-"/>
      <w:lvlJc w:val="left"/>
      <w:pPr>
        <w:ind w:left="1080" w:hanging="360"/>
      </w:pPr>
      <w:rPr>
        <w:rFonts w:ascii="David" w:eastAsiaTheme="minorHAnsi" w:hAnsi="David" w:cs="David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140871"/>
    <w:multiLevelType w:val="hybridMultilevel"/>
    <w:tmpl w:val="FD2876E2"/>
    <w:lvl w:ilvl="0" w:tplc="ED7A07EA">
      <w:start w:val="2019"/>
      <w:numFmt w:val="bullet"/>
      <w:lvlText w:val="-"/>
      <w:lvlJc w:val="left"/>
      <w:pPr>
        <w:ind w:left="1080" w:hanging="360"/>
      </w:pPr>
      <w:rPr>
        <w:rFonts w:ascii="David" w:eastAsiaTheme="minorHAnsi" w:hAnsi="David" w:cs="David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3744895">
    <w:abstractNumId w:val="0"/>
  </w:num>
  <w:num w:numId="2" w16cid:durableId="1658073929">
    <w:abstractNumId w:val="2"/>
  </w:num>
  <w:num w:numId="3" w16cid:durableId="182281191">
    <w:abstractNumId w:val="1"/>
  </w:num>
  <w:num w:numId="4" w16cid:durableId="1000933595">
    <w:abstractNumId w:val="5"/>
  </w:num>
  <w:num w:numId="5" w16cid:durableId="1049958830">
    <w:abstractNumId w:val="3"/>
  </w:num>
  <w:num w:numId="6" w16cid:durableId="550968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0"/>
    <w:rsid w:val="00052BE1"/>
    <w:rsid w:val="0007412A"/>
    <w:rsid w:val="000A6EA2"/>
    <w:rsid w:val="0010199E"/>
    <w:rsid w:val="001765FE"/>
    <w:rsid w:val="0019561F"/>
    <w:rsid w:val="001B32D2"/>
    <w:rsid w:val="00293B83"/>
    <w:rsid w:val="002A3621"/>
    <w:rsid w:val="002B3890"/>
    <w:rsid w:val="002B7747"/>
    <w:rsid w:val="002C77B9"/>
    <w:rsid w:val="002F485A"/>
    <w:rsid w:val="003053D9"/>
    <w:rsid w:val="00315A0C"/>
    <w:rsid w:val="00331D97"/>
    <w:rsid w:val="003856C9"/>
    <w:rsid w:val="00396369"/>
    <w:rsid w:val="003A056E"/>
    <w:rsid w:val="003F4D31"/>
    <w:rsid w:val="0043426C"/>
    <w:rsid w:val="00441EB9"/>
    <w:rsid w:val="00463463"/>
    <w:rsid w:val="00473EF8"/>
    <w:rsid w:val="004760E5"/>
    <w:rsid w:val="004D22BB"/>
    <w:rsid w:val="005152F2"/>
    <w:rsid w:val="00534E4E"/>
    <w:rsid w:val="00551D35"/>
    <w:rsid w:val="00557019"/>
    <w:rsid w:val="005674AC"/>
    <w:rsid w:val="00594909"/>
    <w:rsid w:val="005A1E51"/>
    <w:rsid w:val="005A7E57"/>
    <w:rsid w:val="00616FF4"/>
    <w:rsid w:val="006A3CE7"/>
    <w:rsid w:val="00743379"/>
    <w:rsid w:val="007803B7"/>
    <w:rsid w:val="00797346"/>
    <w:rsid w:val="007B2F5C"/>
    <w:rsid w:val="007C5F05"/>
    <w:rsid w:val="007D78CC"/>
    <w:rsid w:val="00832043"/>
    <w:rsid w:val="00832F81"/>
    <w:rsid w:val="00843FE1"/>
    <w:rsid w:val="008C7CA2"/>
    <w:rsid w:val="008D2B20"/>
    <w:rsid w:val="008F6337"/>
    <w:rsid w:val="009200D8"/>
    <w:rsid w:val="009862BD"/>
    <w:rsid w:val="00987C3B"/>
    <w:rsid w:val="00A42F91"/>
    <w:rsid w:val="00AB2654"/>
    <w:rsid w:val="00AF1258"/>
    <w:rsid w:val="00B01E52"/>
    <w:rsid w:val="00B550FC"/>
    <w:rsid w:val="00B85871"/>
    <w:rsid w:val="00B93310"/>
    <w:rsid w:val="00BC1F18"/>
    <w:rsid w:val="00BD0809"/>
    <w:rsid w:val="00BD2E58"/>
    <w:rsid w:val="00BE70F7"/>
    <w:rsid w:val="00BF6BAB"/>
    <w:rsid w:val="00C007A5"/>
    <w:rsid w:val="00C4403A"/>
    <w:rsid w:val="00CE6306"/>
    <w:rsid w:val="00D02002"/>
    <w:rsid w:val="00D11C4D"/>
    <w:rsid w:val="00D137D9"/>
    <w:rsid w:val="00D273ED"/>
    <w:rsid w:val="00D5067A"/>
    <w:rsid w:val="00DC79BB"/>
    <w:rsid w:val="00E34D58"/>
    <w:rsid w:val="00E941EF"/>
    <w:rsid w:val="00EB1C1B"/>
    <w:rsid w:val="00F32FE8"/>
    <w:rsid w:val="00F56435"/>
    <w:rsid w:val="00FA07AA"/>
    <w:rsid w:val="00FA36D6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6AC8B"/>
  <w15:chartTrackingRefBased/>
  <w15:docId w15:val="{A46C0652-2F1E-904B-BB2C-10726B4C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FE8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843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BS4FF" Type="http://schemas.openxmlformats.org/officeDocument/2006/relationships/image" Target="media/Q9Y46F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vladislav/Library/Containers/com.microsoft.Word/Data/Library/Application%20Support/Microsoft/Office/16.0/DTS/en-GB%7bFDFEE43C-CB62-0843-85FF-30406B29ADF1%7d/%7b630B2EA5-D1C0-F044-A922-69CEBE15009F%7dtf16392740_mac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FC356E-C01D-D54B-B7E8-324300240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{630B2EA5-D1C0-F044-A922-69CEBE15009F}tf16392740_mac.dotx</Template>
  <TotalTime>109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Vladislav Bezbojni</cp:lastModifiedBy>
  <cp:revision>6</cp:revision>
  <dcterms:created xsi:type="dcterms:W3CDTF">2022-09-14T03:01:00Z</dcterms:created>
  <dcterms:modified xsi:type="dcterms:W3CDTF">2023-02-17T18:50:00Z</dcterms:modified>
</cp:coreProperties>
</file>