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9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549"/>
                    <pic:cNvPicPr/>
                  </pic:nvPicPr>
                  <pic:blipFill>
                    <a:blip xmlns:r="http://schemas.openxmlformats.org/officeDocument/2006/relationships" r:embed="rId2SRGG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6"/>
        <w:tblW w:w="11483" w:type="dxa"/>
        <w:tblInd w:w="-333" w:type="dxa"/>
        <w:tblBorders>
          <w:top w:val="single" w:sz="12" w:space="0" w:color="418AB3" w:themeColor="accent1"/>
          <w:left w:val="single" w:sz="12" w:space="0" w:color="418AB3" w:themeColor="accent1"/>
          <w:bottom w:val="single" w:sz="12" w:space="0" w:color="418AB3" w:themeColor="accent1"/>
          <w:right w:val="single" w:sz="12" w:space="0" w:color="418AB3" w:themeColor="accent1"/>
          <w:insideH w:val="single" w:sz="12" w:space="0" w:color="418AB3" w:themeColor="accent1"/>
          <w:insideV w:val="single" w:sz="12" w:space="0" w:color="418AB3" w:themeColor="accent1"/>
        </w:tblBorders>
        <w:tblLayout w:type="fixed"/>
        <w:tblLook w:val="04A0" w:firstRow="1" w:lastRow="0" w:firstColumn="1" w:lastColumn="0" w:noHBand="0" w:noVBand="1"/>
      </w:tblPr>
      <w:tblGrid>
        <w:gridCol w:w="2958"/>
        <w:gridCol w:w="5245"/>
        <w:gridCol w:w="1559"/>
        <w:gridCol w:w="1721"/>
      </w:tblGrid>
      <w:tr w:rsidR="00687462" w14:paraId="269FD543" w14:textId="77777777" w:rsidTr="00436B0F">
        <w:trPr>
          <w:trHeight w:val="673"/>
        </w:trPr>
        <w:tc>
          <w:tcPr>
            <w:tcW w:w="1148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306785" w:themeFill="accent1" w:themeFillShade="BF"/>
          </w:tcPr>
          <w:p w14:paraId="1F627D67" w14:textId="48251212" w:rsidR="00687462" w:rsidRPr="007E0575" w:rsidRDefault="00687462" w:rsidP="00687462">
            <w:pPr>
              <w:pStyle w:val="Name"/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</w:t>
            </w:r>
            <w:r w:rsidR="00EA7F66">
              <w:rPr>
                <w:rFonts w:hint="cs"/>
                <w:rtl/>
                <w:lang w:bidi="he-IL"/>
              </w:rPr>
              <w:t>'</w:t>
            </w:r>
            <w:r>
              <w:rPr>
                <w:rFonts w:hint="cs"/>
                <w:rtl/>
                <w:lang w:bidi="he-IL"/>
              </w:rPr>
              <w:t xml:space="preserve">סיקה גנדור </w:t>
            </w:r>
            <w:r>
              <w:rPr>
                <w:rtl/>
                <w:lang w:bidi="he-IL"/>
              </w:rPr>
              <w:t>–</w:t>
            </w:r>
            <w:r>
              <w:rPr>
                <w:rFonts w:hint="cs"/>
                <w:rtl/>
                <w:lang w:bidi="he-IL"/>
              </w:rPr>
              <w:t xml:space="preserve"> קורות חיים</w:t>
            </w:r>
          </w:p>
          <w:p w14:paraId="5FC1BDEB" w14:textId="0F090F48" w:rsidR="00687462" w:rsidRDefault="00687462" w:rsidP="00D62EE1">
            <w:pPr>
              <w:bidi/>
              <w:rPr>
                <w:rFonts w:asciiTheme="majorHAnsi" w:eastAsiaTheme="majorEastAsia" w:hAnsiTheme="majorHAnsi" w:cstheme="majorBidi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</w:pPr>
          </w:p>
        </w:tc>
      </w:tr>
      <w:tr w:rsidR="007E0575" w14:paraId="3086CD02" w14:textId="77777777" w:rsidTr="00436B0F">
        <w:tc>
          <w:tcPr>
            <w:tcW w:w="97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370902" w14:textId="77777777" w:rsidR="00436B0F" w:rsidRDefault="00436B0F" w:rsidP="00436B0F">
            <w:pPr>
              <w:pStyle w:val="ab"/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</w:p>
          <w:p w14:paraId="64E328A9" w14:textId="66523137" w:rsidR="00E66B16" w:rsidRPr="00E66B16" w:rsidRDefault="007E0575" w:rsidP="00436B0F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 w:rsidRPr="007E0575">
              <w:rPr>
                <w:rFonts w:cs="Gisha" w:hint="cs"/>
                <w:sz w:val="24"/>
                <w:szCs w:val="24"/>
                <w:rtl/>
                <w:lang w:bidi="he-IL"/>
              </w:rPr>
              <w:t>נייד: 0535</w:t>
            </w:r>
            <w:r w:rsidR="002C1256">
              <w:rPr>
                <w:rFonts w:cs="Gisha" w:hint="cs"/>
                <w:sz w:val="24"/>
                <w:szCs w:val="24"/>
                <w:rtl/>
                <w:lang w:bidi="he-IL"/>
              </w:rPr>
              <w:t>-</w:t>
            </w:r>
            <w:r w:rsidRPr="007E0575">
              <w:rPr>
                <w:rFonts w:cs="Gisha" w:hint="cs"/>
                <w:sz w:val="24"/>
                <w:szCs w:val="24"/>
                <w:rtl/>
                <w:lang w:bidi="he-IL"/>
              </w:rPr>
              <w:t>235558</w:t>
            </w:r>
          </w:p>
          <w:p w14:paraId="16F8E0D3" w14:textId="04ADE59A" w:rsidR="007E0575" w:rsidRDefault="007E0575" w:rsidP="007E0575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>
              <w:rPr>
                <w:rFonts w:cs="Gisha" w:hint="cs"/>
                <w:sz w:val="24"/>
                <w:szCs w:val="24"/>
                <w:rtl/>
                <w:lang w:bidi="he-IL"/>
              </w:rPr>
              <w:t xml:space="preserve">אימייל: </w:t>
            </w:r>
            <w:hyperlink r:id="rId11" w:history="1">
              <w:r w:rsidRPr="002C1256">
                <w:rPr>
                  <w:rStyle w:val="Hyperlink"/>
                  <w:rFonts w:cs="Gisha"/>
                  <w:color w:val="418AB3" w:themeColor="accent1"/>
                  <w:sz w:val="24"/>
                  <w:szCs w:val="24"/>
                  <w:lang w:bidi="he-IL"/>
                </w:rPr>
                <w:t>solyghandour@gmail.com</w:t>
              </w:r>
            </w:hyperlink>
          </w:p>
          <w:p w14:paraId="29857343" w14:textId="511EFD32" w:rsidR="007E0575" w:rsidRDefault="007E0575" w:rsidP="007E0575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>
              <w:rPr>
                <w:rFonts w:cs="Gisha" w:hint="cs"/>
                <w:sz w:val="24"/>
                <w:szCs w:val="24"/>
                <w:rtl/>
                <w:lang w:bidi="he-IL"/>
              </w:rPr>
              <w:t>ת.ז: 206829939</w:t>
            </w:r>
          </w:p>
          <w:p w14:paraId="65BEF379" w14:textId="0B8703F6" w:rsidR="007E0575" w:rsidRDefault="007E0575" w:rsidP="007E0575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>
              <w:rPr>
                <w:rFonts w:cs="Gisha" w:hint="cs"/>
                <w:sz w:val="24"/>
                <w:szCs w:val="24"/>
                <w:rtl/>
                <w:lang w:bidi="he-IL"/>
              </w:rPr>
              <w:t>עיר מגורים: בת ים</w:t>
            </w:r>
          </w:p>
          <w:p w14:paraId="431A17E9" w14:textId="17B642D7" w:rsidR="007E0575" w:rsidRPr="007E0575" w:rsidRDefault="007E0575" w:rsidP="007E0575">
            <w:pPr>
              <w:bidi/>
              <w:rPr>
                <w:rFonts w:cs="Gisha"/>
                <w:sz w:val="24"/>
                <w:szCs w:val="24"/>
                <w:rtl/>
                <w:lang w:bidi="he-IL"/>
              </w:rPr>
            </w:pPr>
            <w:r>
              <w:rPr>
                <w:rFonts w:cs="Gisha" w:hint="cs"/>
                <w:noProof/>
                <w:sz w:val="24"/>
                <w:szCs w:val="24"/>
                <w:rtl/>
                <w:lang w:val="he-IL" w:bidi="he-I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62EF311" wp14:editId="172BBED6">
                      <wp:simplePos x="0" y="0"/>
                      <wp:positionH relativeFrom="column">
                        <wp:posOffset>-48944</wp:posOffset>
                      </wp:positionH>
                      <wp:positionV relativeFrom="paragraph">
                        <wp:posOffset>195873</wp:posOffset>
                      </wp:positionV>
                      <wp:extent cx="7226202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22620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CC6898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5pt,15.4pt" to="565.1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" strokecolor="#3d82a9 [3044]"/>
                  </w:pict>
                </mc:Fallback>
              </mc:AlternateConten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2227A784" w14:textId="77777777" w:rsidR="00436B0F" w:rsidRDefault="00436B0F" w:rsidP="00436B0F">
            <w:pPr>
              <w:bidi/>
              <w:rPr>
                <w:rFonts w:asciiTheme="majorHAnsi" w:eastAsiaTheme="majorEastAsia" w:hAnsiTheme="majorHAnsi" w:cstheme="majorBidi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</w:pPr>
          </w:p>
          <w:p w14:paraId="5B14301E" w14:textId="0946316E" w:rsidR="007E0575" w:rsidRPr="00D83F14" w:rsidRDefault="007E0575" w:rsidP="00436B0F">
            <w:pPr>
              <w:bidi/>
              <w:rPr>
                <w:rFonts w:asciiTheme="majorHAnsi" w:eastAsiaTheme="majorEastAsia" w:hAnsiTheme="majorHAnsi" w:cstheme="majorBidi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</w:pPr>
            <w:r>
              <w:rPr>
                <w:rFonts w:asciiTheme="majorHAnsi" w:eastAsiaTheme="majorEastAsia" w:hAnsiTheme="majorHAnsi" w:cstheme="majorBidi" w:hint="cs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  <w:t>פרטים אישיים</w:t>
            </w:r>
          </w:p>
        </w:tc>
      </w:tr>
      <w:tr w:rsidR="007E0575" w14:paraId="3BBD5AE4" w14:textId="77777777" w:rsidTr="00436B0F"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 w14:paraId="37AD6E19" w14:textId="77777777" w:rsidR="007E0575" w:rsidRPr="00D83F14" w:rsidRDefault="007E0575" w:rsidP="00D62EE1">
            <w:pPr>
              <w:bidi/>
              <w:rPr>
                <w:rFonts w:cs="Gisha"/>
                <w:sz w:val="24"/>
                <w:szCs w:val="24"/>
                <w:rtl/>
                <w:lang w:bidi="he-IL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3659691" w14:textId="77777777" w:rsidR="007E0575" w:rsidRPr="00D83F14" w:rsidRDefault="007E0575" w:rsidP="00D62EE1">
            <w:pPr>
              <w:bidi/>
              <w:rPr>
                <w:rFonts w:cs="Gisha"/>
                <w:b/>
                <w:bCs/>
                <w:sz w:val="24"/>
                <w:szCs w:val="24"/>
                <w:rtl/>
                <w:lang w:bidi="he-I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B4DF837" w14:textId="77777777" w:rsidR="007E0575" w:rsidRPr="00D83F14" w:rsidRDefault="007E0575" w:rsidP="00D62EE1">
            <w:pPr>
              <w:bidi/>
              <w:rPr>
                <w:sz w:val="24"/>
                <w:szCs w:val="24"/>
                <w:rtl/>
                <w:lang w:bidi="he-IL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39383105" w14:textId="3C034847" w:rsidR="007E0575" w:rsidRPr="00D83F14" w:rsidRDefault="007E0575" w:rsidP="00D62EE1">
            <w:pPr>
              <w:bidi/>
              <w:rPr>
                <w:rFonts w:asciiTheme="majorHAnsi" w:eastAsiaTheme="majorEastAsia" w:hAnsiTheme="majorHAnsi" w:cstheme="majorBidi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</w:pPr>
          </w:p>
        </w:tc>
      </w:tr>
      <w:tr w:rsidR="00D83F14" w14:paraId="36C9D17A" w14:textId="77777777" w:rsidTr="00436B0F"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 w14:paraId="1C6A6C65" w14:textId="5ACA9442" w:rsidR="00D62EE1" w:rsidRPr="00D83F14" w:rsidRDefault="00D62EE1" w:rsidP="00D62EE1">
            <w:pPr>
              <w:bidi/>
              <w:rPr>
                <w:rFonts w:cs="Gisha"/>
                <w:sz w:val="24"/>
                <w:szCs w:val="24"/>
                <w:rtl/>
                <w:lang w:bidi="he-IL"/>
              </w:rPr>
            </w:pPr>
            <w:r w:rsidRPr="00D83F14">
              <w:rPr>
                <w:rFonts w:cs="Gisha" w:hint="cs"/>
                <w:sz w:val="24"/>
                <w:szCs w:val="24"/>
                <w:rtl/>
                <w:lang w:bidi="he-IL"/>
              </w:rPr>
              <w:t>המרכז האקדמי פרס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F7E3C54" w14:textId="1BFB8D5A" w:rsidR="00D62EE1" w:rsidRPr="00D83F14" w:rsidRDefault="00D62EE1" w:rsidP="00D62EE1">
            <w:pPr>
              <w:bidi/>
              <w:rPr>
                <w:b/>
                <w:bCs/>
                <w:sz w:val="24"/>
                <w:szCs w:val="24"/>
              </w:rPr>
            </w:pPr>
            <w:r w:rsidRPr="00D83F14">
              <w:rPr>
                <w:rFonts w:cs="Gisha"/>
                <w:b/>
                <w:bCs/>
                <w:sz w:val="24"/>
                <w:szCs w:val="24"/>
                <w:rtl/>
                <w:lang w:bidi="he-IL"/>
              </w:rPr>
              <w:t>תואר במדעי ההתנהות בהתמחות משאבי אנוש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8DD189D" w14:textId="3516AD45" w:rsidR="00D62EE1" w:rsidRPr="00D83F14" w:rsidRDefault="00D62EE1" w:rsidP="00D62EE1">
            <w:pPr>
              <w:bidi/>
              <w:rPr>
                <w:sz w:val="24"/>
                <w:szCs w:val="24"/>
                <w:lang w:bidi="he-IL"/>
              </w:rPr>
            </w:pPr>
            <w:r w:rsidRPr="00D83F14">
              <w:rPr>
                <w:rFonts w:hint="cs"/>
                <w:sz w:val="24"/>
                <w:szCs w:val="24"/>
                <w:rtl/>
                <w:lang w:bidi="he-IL"/>
              </w:rPr>
              <w:t>2016-2018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65061E6B" w14:textId="37B0FF7D" w:rsidR="00D62EE1" w:rsidRPr="00D83F14" w:rsidRDefault="00D62EE1" w:rsidP="00D62EE1">
            <w:pPr>
              <w:bidi/>
              <w:rPr>
                <w:sz w:val="24"/>
                <w:szCs w:val="24"/>
                <w:lang w:bidi="he-IL"/>
              </w:rPr>
            </w:pPr>
            <w:r w:rsidRPr="00D83F14">
              <w:rPr>
                <w:rFonts w:asciiTheme="majorHAnsi" w:eastAsiaTheme="majorEastAsia" w:hAnsiTheme="majorHAnsi" w:cstheme="majorBidi" w:hint="cs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  <w:t>השכלה</w:t>
            </w:r>
          </w:p>
        </w:tc>
      </w:tr>
      <w:tr w:rsidR="00D62EE1" w14:paraId="141A9333" w14:textId="77777777" w:rsidTr="00436B0F">
        <w:tc>
          <w:tcPr>
            <w:tcW w:w="97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697850" w14:textId="73FDD84B" w:rsidR="00D62EE1" w:rsidRPr="00D83F14" w:rsidRDefault="00D62EE1" w:rsidP="00D83F14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 w:rsidRPr="00D83F14">
              <w:rPr>
                <w:rFonts w:cs="Gisha"/>
                <w:sz w:val="24"/>
                <w:szCs w:val="24"/>
                <w:rtl/>
                <w:lang w:bidi="he-IL"/>
              </w:rPr>
              <w:t>תיאוריות פסיכולוגיות</w:t>
            </w:r>
            <w:r w:rsidRPr="00D83F14">
              <w:rPr>
                <w:rFonts w:cs="Gisha" w:hint="cs"/>
                <w:sz w:val="24"/>
                <w:szCs w:val="24"/>
                <w:rtl/>
                <w:lang w:bidi="he-IL"/>
              </w:rPr>
              <w:t xml:space="preserve">, </w:t>
            </w:r>
            <w:r w:rsidRPr="00D83F14">
              <w:rPr>
                <w:rFonts w:cs="Gisha"/>
                <w:sz w:val="24"/>
                <w:szCs w:val="24"/>
                <w:rtl/>
                <w:lang w:bidi="he-IL"/>
              </w:rPr>
              <w:t>סוציולגיות</w:t>
            </w:r>
            <w:r w:rsidRPr="00D83F14">
              <w:rPr>
                <w:rFonts w:cs="Gisha" w:hint="cs"/>
                <w:sz w:val="24"/>
                <w:szCs w:val="24"/>
                <w:rtl/>
                <w:lang w:bidi="he-IL"/>
              </w:rPr>
              <w:t xml:space="preserve">, </w:t>
            </w:r>
            <w:r w:rsidRPr="00D83F14">
              <w:rPr>
                <w:rFonts w:cs="Gisha"/>
                <w:sz w:val="24"/>
                <w:szCs w:val="24"/>
                <w:rtl/>
                <w:lang w:bidi="he-IL"/>
              </w:rPr>
              <w:t xml:space="preserve">חברתיות </w:t>
            </w:r>
            <w:r w:rsidRPr="00D83F14">
              <w:rPr>
                <w:rFonts w:cs="Gisha" w:hint="cs"/>
                <w:sz w:val="24"/>
                <w:szCs w:val="24"/>
                <w:rtl/>
                <w:lang w:bidi="he-IL"/>
              </w:rPr>
              <w:t>ו</w:t>
            </w:r>
            <w:r w:rsidRPr="00D83F14">
              <w:rPr>
                <w:rFonts w:cs="Gisha"/>
                <w:sz w:val="24"/>
                <w:szCs w:val="24"/>
                <w:rtl/>
                <w:lang w:bidi="he-IL"/>
              </w:rPr>
              <w:t>התנהגותיות</w:t>
            </w:r>
          </w:p>
          <w:p w14:paraId="4FBAA327" w14:textId="77777777" w:rsidR="00D62EE1" w:rsidRPr="00D83F14" w:rsidRDefault="00D62EE1" w:rsidP="00D83F14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 w:rsidRPr="00D83F14">
              <w:rPr>
                <w:rFonts w:cs="Gisha" w:hint="cs"/>
                <w:sz w:val="24"/>
                <w:szCs w:val="24"/>
                <w:rtl/>
                <w:lang w:bidi="he-IL"/>
              </w:rPr>
              <w:t>התמחות</w:t>
            </w:r>
            <w:r w:rsidRPr="00D83F14">
              <w:rPr>
                <w:rFonts w:cs="Gisha"/>
                <w:sz w:val="24"/>
                <w:szCs w:val="24"/>
                <w:rtl/>
                <w:lang w:bidi="he-IL"/>
              </w:rPr>
              <w:t xml:space="preserve"> בהתנהגות ארגוניות </w:t>
            </w:r>
          </w:p>
          <w:p w14:paraId="516BAF49" w14:textId="1D9AE085" w:rsidR="00D62EE1" w:rsidRPr="00D83F14" w:rsidRDefault="00D62EE1" w:rsidP="00D83F14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 w:rsidRPr="00D83F14">
              <w:rPr>
                <w:rFonts w:cs="Gisha" w:hint="cs"/>
                <w:sz w:val="24"/>
                <w:szCs w:val="24"/>
                <w:rtl/>
                <w:lang w:bidi="he-IL"/>
              </w:rPr>
              <w:t>התמחות ב</w:t>
            </w:r>
            <w:r w:rsidRPr="00D83F14">
              <w:rPr>
                <w:rFonts w:cs="Gisha"/>
                <w:sz w:val="24"/>
                <w:szCs w:val="24"/>
                <w:rtl/>
                <w:lang w:bidi="he-IL"/>
              </w:rPr>
              <w:t>ניהול משאבי אנוש</w:t>
            </w:r>
          </w:p>
          <w:p w14:paraId="7A108B98" w14:textId="4C983E7D" w:rsidR="00D62EE1" w:rsidRPr="00D83F14" w:rsidRDefault="00D62EE1" w:rsidP="00D83F14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 w:rsidRPr="00D83F14">
              <w:rPr>
                <w:rFonts w:cs="Gisha"/>
                <w:sz w:val="24"/>
                <w:szCs w:val="24"/>
                <w:rtl/>
                <w:lang w:bidi="he-IL"/>
              </w:rPr>
              <w:t>קורס ״עבודת שדה״ לייש</w:t>
            </w:r>
            <w:r w:rsidRPr="00D83F14">
              <w:rPr>
                <w:rFonts w:cs="Gisha" w:hint="cs"/>
                <w:sz w:val="24"/>
                <w:szCs w:val="24"/>
                <w:rtl/>
                <w:lang w:bidi="he-IL"/>
              </w:rPr>
              <w:t>ו</w:t>
            </w:r>
            <w:r w:rsidRPr="00D83F14">
              <w:rPr>
                <w:rFonts w:cs="Gisha"/>
                <w:sz w:val="24"/>
                <w:szCs w:val="24"/>
                <w:rtl/>
                <w:lang w:bidi="he-IL"/>
              </w:rPr>
              <w:t xml:space="preserve">ם </w:t>
            </w:r>
            <w:r w:rsidRPr="00D83F14">
              <w:rPr>
                <w:rFonts w:cs="Gisha" w:hint="cs"/>
                <w:sz w:val="24"/>
                <w:szCs w:val="24"/>
                <w:rtl/>
                <w:lang w:bidi="he-IL"/>
              </w:rPr>
              <w:t>התיאוריה</w:t>
            </w:r>
          </w:p>
          <w:p w14:paraId="2ACCFD51" w14:textId="5CCF87CD" w:rsidR="00D62EE1" w:rsidRPr="00225894" w:rsidRDefault="00D62EE1" w:rsidP="00D83F14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 w:rsidRPr="00225894">
              <w:rPr>
                <w:rFonts w:cs="Gisha"/>
                <w:sz w:val="24"/>
                <w:szCs w:val="24"/>
                <w:rtl/>
                <w:lang w:bidi="he-IL"/>
              </w:rPr>
              <w:t>סיום פרוקייט גמר בציון גבוה</w:t>
            </w:r>
          </w:p>
          <w:p w14:paraId="0769E6FC" w14:textId="742782AC" w:rsidR="00D62EE1" w:rsidRPr="00D83F14" w:rsidRDefault="00D62EE1" w:rsidP="00D62EE1">
            <w:pPr>
              <w:bidi/>
              <w:rPr>
                <w:rFonts w:cs="Gisha"/>
                <w:b/>
                <w:bCs/>
                <w:sz w:val="24"/>
                <w:szCs w:val="24"/>
                <w:lang w:bidi="he-IL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04CEFF08" w14:textId="01D71CB5" w:rsidR="00D62EE1" w:rsidRPr="00D83F14" w:rsidRDefault="00D62EE1" w:rsidP="00D62EE1">
            <w:pPr>
              <w:bidi/>
              <w:rPr>
                <w:sz w:val="24"/>
                <w:szCs w:val="24"/>
              </w:rPr>
            </w:pPr>
          </w:p>
        </w:tc>
      </w:tr>
      <w:tr w:rsidR="00D83F14" w14:paraId="68E580C1" w14:textId="77777777" w:rsidTr="00436B0F"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 w14:paraId="1596C10D" w14:textId="40A55884" w:rsidR="00D83F14" w:rsidRPr="00D83F14" w:rsidRDefault="00D83F14" w:rsidP="00D62EE1">
            <w:pPr>
              <w:bidi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41A782" wp14:editId="7D748C92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24228</wp:posOffset>
                      </wp:positionV>
                      <wp:extent cx="7228254" cy="14067"/>
                      <wp:effectExtent l="0" t="0" r="29845" b="2413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228254" cy="1406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3DA68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pt,1.9pt" to="565.8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" strokecolor="#3d82a9 [3044]"/>
                  </w:pict>
                </mc:Fallback>
              </mc:AlternateConten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378C226" w14:textId="77777777" w:rsidR="00D83F14" w:rsidRPr="00D83F14" w:rsidRDefault="00D83F14" w:rsidP="00D62EE1">
            <w:pPr>
              <w:bidi/>
              <w:rPr>
                <w:rFonts w:cs="Gisha"/>
                <w:b/>
                <w:bCs/>
                <w:sz w:val="24"/>
                <w:szCs w:val="24"/>
                <w:rtl/>
                <w:lang w:bidi="he-I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ABD0F02" w14:textId="77777777" w:rsidR="00D83F14" w:rsidRPr="00D83F14" w:rsidRDefault="00D83F14" w:rsidP="00D62EE1">
            <w:pPr>
              <w:bidi/>
              <w:rPr>
                <w:sz w:val="24"/>
                <w:szCs w:val="24"/>
                <w:rtl/>
                <w:lang w:bidi="he-IL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21F5AC73" w14:textId="77777777" w:rsidR="00D83F14" w:rsidRPr="00D83F14" w:rsidRDefault="00D83F14" w:rsidP="00D62EE1">
            <w:pPr>
              <w:bidi/>
              <w:rPr>
                <w:rFonts w:asciiTheme="majorHAnsi" w:eastAsiaTheme="majorEastAsia" w:hAnsiTheme="majorHAnsi" w:cstheme="majorBidi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</w:pPr>
          </w:p>
        </w:tc>
      </w:tr>
      <w:tr w:rsidR="00F57037" w14:paraId="52F7576B" w14:textId="77777777" w:rsidTr="00436B0F"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 w14:paraId="361E2724" w14:textId="218C1C58" w:rsidR="00F57037" w:rsidRPr="00E60167" w:rsidRDefault="00F57037" w:rsidP="00F57037">
            <w:pPr>
              <w:bidi/>
              <w:rPr>
                <w:rFonts w:cs="Gisha"/>
                <w:sz w:val="24"/>
                <w:szCs w:val="24"/>
                <w:rtl/>
                <w:lang w:bidi="he-IL"/>
              </w:rPr>
            </w:pPr>
            <w:r>
              <w:rPr>
                <w:rFonts w:cs="Gisha" w:hint="cs"/>
                <w:sz w:val="24"/>
                <w:szCs w:val="24"/>
                <w:rtl/>
                <w:lang w:bidi="he-IL"/>
              </w:rPr>
              <w:t xml:space="preserve">'גן הדרים' ו'גן חופש' 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DD06ABE" w14:textId="667E172C" w:rsidR="00F57037" w:rsidRPr="00D83F14" w:rsidRDefault="00F57037" w:rsidP="00F57037">
            <w:pPr>
              <w:bidi/>
              <w:rPr>
                <w:rFonts w:cs="Gisha"/>
                <w:b/>
                <w:bCs/>
                <w:sz w:val="24"/>
                <w:szCs w:val="24"/>
                <w:lang w:bidi="he-IL"/>
              </w:rPr>
            </w:pPr>
            <w:r w:rsidRPr="007E0575">
              <w:rPr>
                <w:rFonts w:cs="Gisha" w:hint="cs"/>
                <w:b/>
                <w:bCs/>
                <w:sz w:val="24"/>
                <w:szCs w:val="24"/>
                <w:rtl/>
                <w:lang w:bidi="he-IL"/>
              </w:rPr>
              <w:t>סייעת רפואית בג</w:t>
            </w:r>
            <w:r>
              <w:rPr>
                <w:rFonts w:cs="Gisha" w:hint="cs"/>
                <w:b/>
                <w:bCs/>
                <w:sz w:val="24"/>
                <w:szCs w:val="24"/>
                <w:rtl/>
                <w:lang w:bidi="he-IL"/>
              </w:rPr>
              <w:t>ני עירייה של תל אביב-יפו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F9BCC9E" w14:textId="7AB85D13" w:rsidR="00F57037" w:rsidRPr="00E60167" w:rsidRDefault="00F57037" w:rsidP="00F57037">
            <w:pPr>
              <w:bidi/>
              <w:rPr>
                <w:sz w:val="24"/>
                <w:szCs w:val="24"/>
                <w:lang w:bidi="he-IL"/>
              </w:rPr>
            </w:pPr>
            <w:r w:rsidRPr="00F57037">
              <w:rPr>
                <w:rFonts w:hint="cs"/>
                <w:sz w:val="24"/>
                <w:szCs w:val="24"/>
                <w:rtl/>
                <w:lang w:bidi="he-IL"/>
              </w:rPr>
              <w:t>2020 - היום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1705C230" w14:textId="7B41C5B8" w:rsidR="00F57037" w:rsidRDefault="00F57037" w:rsidP="00F57037">
            <w:pPr>
              <w:bidi/>
            </w:pPr>
            <w:r>
              <w:rPr>
                <w:rFonts w:asciiTheme="majorHAnsi" w:eastAsiaTheme="majorEastAsia" w:hAnsiTheme="majorHAnsi" w:cstheme="majorBidi" w:hint="cs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  <w:t>נסיון תעסוקתי</w:t>
            </w:r>
          </w:p>
        </w:tc>
      </w:tr>
      <w:tr w:rsidR="00F57037" w14:paraId="6972F2E2" w14:textId="77777777" w:rsidTr="00436B0F">
        <w:tc>
          <w:tcPr>
            <w:tcW w:w="976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7425F63" w14:textId="15D54BF6" w:rsidR="00F57037" w:rsidRDefault="00F57037" w:rsidP="00F57037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>
              <w:rPr>
                <w:rFonts w:cs="Gisha" w:hint="cs"/>
                <w:sz w:val="24"/>
                <w:szCs w:val="24"/>
                <w:rtl/>
                <w:lang w:bidi="he-IL"/>
              </w:rPr>
              <w:t>סייעת רפואית לילד אלרגי</w:t>
            </w:r>
          </w:p>
          <w:p w14:paraId="203791F9" w14:textId="4E743808" w:rsidR="00F57037" w:rsidRPr="00F57037" w:rsidRDefault="00F57037" w:rsidP="00F57037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>
              <w:rPr>
                <w:rFonts w:cs="Gisha" w:hint="cs"/>
                <w:sz w:val="24"/>
                <w:szCs w:val="24"/>
                <w:rtl/>
                <w:lang w:bidi="he-IL"/>
              </w:rPr>
              <w:t>ליווי צמוד ושמירה אדוקה על הילד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0EE7B0B6" w14:textId="77777777" w:rsidR="00F57037" w:rsidRDefault="00F57037" w:rsidP="00F57037">
            <w:pPr>
              <w:bidi/>
            </w:pPr>
          </w:p>
        </w:tc>
      </w:tr>
      <w:tr w:rsidR="00F57037" w14:paraId="726A4FD9" w14:textId="77777777" w:rsidTr="00436B0F">
        <w:tc>
          <w:tcPr>
            <w:tcW w:w="976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754F8545" w14:textId="7368C519" w:rsidR="00F57037" w:rsidRDefault="00F57037" w:rsidP="00F57037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rtl/>
                <w:lang w:bidi="he-IL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06B8964A" w14:textId="5986B059" w:rsidR="00F57037" w:rsidRDefault="00F57037" w:rsidP="00F57037">
            <w:pPr>
              <w:bidi/>
              <w:rPr>
                <w:lang w:bidi="he-IL"/>
              </w:rPr>
            </w:pPr>
          </w:p>
        </w:tc>
      </w:tr>
      <w:tr w:rsidR="00F57037" w14:paraId="1E408EFD" w14:textId="77777777" w:rsidTr="00436B0F">
        <w:tc>
          <w:tcPr>
            <w:tcW w:w="976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871997D" w14:textId="260793A6" w:rsidR="00F57037" w:rsidRDefault="00F57037" w:rsidP="00F57037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rtl/>
                <w:lang w:bidi="he-IL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191A3A70" w14:textId="77777777" w:rsidR="00F57037" w:rsidRDefault="00F57037" w:rsidP="00F57037">
            <w:pPr>
              <w:bidi/>
            </w:pPr>
          </w:p>
        </w:tc>
      </w:tr>
      <w:tr w:rsidR="00F57037" w14:paraId="3D68A903" w14:textId="77777777" w:rsidTr="00436B0F"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 w14:paraId="79DCADDA" w14:textId="77777777" w:rsidR="00F57037" w:rsidRDefault="00F57037" w:rsidP="00F57037">
            <w:pPr>
              <w:bidi/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20677A9" w14:textId="77777777" w:rsidR="00F57037" w:rsidRDefault="00F57037" w:rsidP="00F57037">
            <w:pPr>
              <w:bidi/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D2964C9" w14:textId="77777777" w:rsidR="00F57037" w:rsidRDefault="00F57037" w:rsidP="00F57037">
            <w:pPr>
              <w:bidi/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680C5D6A" w14:textId="77777777" w:rsidR="00F57037" w:rsidRDefault="00F57037" w:rsidP="00F57037">
            <w:pPr>
              <w:bidi/>
            </w:pPr>
          </w:p>
        </w:tc>
      </w:tr>
      <w:tr w:rsidR="00F57037" w14:paraId="40F875A0" w14:textId="77777777" w:rsidTr="00436B0F"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 w14:paraId="7328BB71" w14:textId="0654D46F" w:rsidR="00F57037" w:rsidRPr="007E0575" w:rsidRDefault="00436B0F" w:rsidP="00F57037">
            <w:pPr>
              <w:bidi/>
              <w:rPr>
                <w:rFonts w:cs="Gisha"/>
                <w:sz w:val="24"/>
                <w:szCs w:val="24"/>
                <w:lang w:bidi="he-IL"/>
              </w:rPr>
            </w:pPr>
            <w:r>
              <w:rPr>
                <w:rFonts w:cs="Gisha" w:hint="cs"/>
                <w:sz w:val="24"/>
                <w:szCs w:val="24"/>
                <w:rtl/>
                <w:lang w:bidi="he-IL"/>
              </w:rPr>
              <w:t>'סטודיו פאשה','רנואר', 'מחסני הנעלה'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CABD8B4" w14:textId="2B0D30F8" w:rsidR="00F57037" w:rsidRPr="007E0575" w:rsidRDefault="008C20D9" w:rsidP="00F57037">
            <w:pPr>
              <w:bidi/>
              <w:rPr>
                <w:rFonts w:cs="Gisha"/>
                <w:b/>
                <w:bCs/>
                <w:sz w:val="24"/>
                <w:szCs w:val="24"/>
                <w:lang w:bidi="he-IL"/>
              </w:rPr>
            </w:pPr>
            <w:r>
              <w:rPr>
                <w:rFonts w:cs="Gisha" w:hint="cs"/>
                <w:b/>
                <w:bCs/>
                <w:sz w:val="24"/>
                <w:szCs w:val="24"/>
                <w:rtl/>
                <w:lang w:bidi="he-IL"/>
              </w:rPr>
              <w:t>מכירות</w:t>
            </w:r>
            <w:r w:rsidR="00436B0F">
              <w:rPr>
                <w:rFonts w:cs="Gisha" w:hint="cs"/>
                <w:b/>
                <w:bCs/>
                <w:sz w:val="24"/>
                <w:szCs w:val="24"/>
                <w:rtl/>
                <w:lang w:bidi="he-IL"/>
              </w:rPr>
              <w:t xml:space="preserve"> אופנה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7A57EEE" w14:textId="032F3242" w:rsidR="00F57037" w:rsidRPr="00F57037" w:rsidRDefault="00F57037" w:rsidP="00F57037">
            <w:pPr>
              <w:bidi/>
              <w:rPr>
                <w:sz w:val="24"/>
                <w:szCs w:val="24"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2014-2017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53034EF2" w14:textId="77777777" w:rsidR="00F57037" w:rsidRDefault="00F57037" w:rsidP="00F57037">
            <w:pPr>
              <w:bidi/>
            </w:pPr>
          </w:p>
        </w:tc>
      </w:tr>
      <w:tr w:rsidR="00F57037" w14:paraId="388B6358" w14:textId="77777777" w:rsidTr="00436B0F">
        <w:tc>
          <w:tcPr>
            <w:tcW w:w="976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97156B0" w14:textId="4C5CE760" w:rsidR="00F57037" w:rsidRDefault="00436B0F" w:rsidP="00F57037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>
              <w:rPr>
                <w:rFonts w:cs="Gisha" w:hint="cs"/>
                <w:sz w:val="24"/>
                <w:szCs w:val="24"/>
                <w:rtl/>
                <w:lang w:bidi="he-IL"/>
              </w:rPr>
              <w:t>שירות, ליווי וייעוץ ללקוחות החנות</w:t>
            </w:r>
          </w:p>
          <w:p w14:paraId="52ED4875" w14:textId="7E0A0BD8" w:rsidR="00436B0F" w:rsidRPr="00436B0F" w:rsidRDefault="00436B0F" w:rsidP="00436B0F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>
              <w:rPr>
                <w:rFonts w:cs="Gisha" w:hint="cs"/>
                <w:sz w:val="24"/>
                <w:szCs w:val="24"/>
                <w:rtl/>
                <w:lang w:bidi="he-IL"/>
              </w:rPr>
              <w:t>ניהול קופה ועבודה עם מערכת ממוחשבת</w:t>
            </w:r>
          </w:p>
          <w:p w14:paraId="7BFD1B6F" w14:textId="57C847A5" w:rsidR="00F57037" w:rsidRPr="00F57037" w:rsidRDefault="00F57037" w:rsidP="00F57037">
            <w:pPr>
              <w:bidi/>
              <w:rPr>
                <w:rFonts w:cs="Gisha"/>
                <w:sz w:val="24"/>
                <w:szCs w:val="24"/>
                <w:lang w:bidi="he-IL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38127E7D" w14:textId="77777777" w:rsidR="00F57037" w:rsidRDefault="00F57037" w:rsidP="00F57037">
            <w:pPr>
              <w:bidi/>
            </w:pPr>
          </w:p>
        </w:tc>
      </w:tr>
      <w:tr w:rsidR="00F57037" w14:paraId="5E06A926" w14:textId="77777777" w:rsidTr="00436B0F">
        <w:tc>
          <w:tcPr>
            <w:tcW w:w="976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6A21D9BF" w14:textId="77777777" w:rsidR="00F57037" w:rsidRDefault="00F57037" w:rsidP="00F57037">
            <w:pPr>
              <w:bidi/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2FAB69CD" w14:textId="77777777" w:rsidR="00F57037" w:rsidRDefault="00F57037" w:rsidP="00F57037">
            <w:pPr>
              <w:bidi/>
            </w:pPr>
          </w:p>
        </w:tc>
      </w:tr>
      <w:tr w:rsidR="00F57037" w14:paraId="55C004D7" w14:textId="77777777" w:rsidTr="00436B0F"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 w14:paraId="0C7CEF8B" w14:textId="530BC8F7" w:rsidR="00F57037" w:rsidRDefault="00F57037" w:rsidP="00F57037">
            <w:pPr>
              <w:bidi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F32922D" wp14:editId="7E9F7860">
                      <wp:simplePos x="0" y="0"/>
                      <wp:positionH relativeFrom="column">
                        <wp:posOffset>-48944</wp:posOffset>
                      </wp:positionH>
                      <wp:positionV relativeFrom="paragraph">
                        <wp:posOffset>34437</wp:posOffset>
                      </wp:positionV>
                      <wp:extent cx="7232357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3235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5AE175" id="Straight Connector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5pt,2.7pt" to="565.6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" strokecolor="#3d82a9 [3044]"/>
                  </w:pict>
                </mc:Fallback>
              </mc:AlternateConten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FFE6AA2" w14:textId="77777777" w:rsidR="00F57037" w:rsidRPr="00D83F14" w:rsidRDefault="00F57037" w:rsidP="00F57037">
            <w:pPr>
              <w:bidi/>
              <w:rPr>
                <w:rFonts w:cs="Gisha"/>
                <w:b/>
                <w:bCs/>
                <w:sz w:val="24"/>
                <w:szCs w:val="24"/>
                <w:rtl/>
                <w:lang w:bidi="he-I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E4D9919" w14:textId="77777777" w:rsidR="00F57037" w:rsidRDefault="00F57037" w:rsidP="00F57037">
            <w:pPr>
              <w:bidi/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11F74288" w14:textId="2761E982" w:rsidR="00F57037" w:rsidRDefault="00F57037" w:rsidP="00F57037">
            <w:pPr>
              <w:bidi/>
              <w:rPr>
                <w:rFonts w:asciiTheme="majorHAnsi" w:eastAsiaTheme="majorEastAsia" w:hAnsiTheme="majorHAnsi" w:cstheme="majorBidi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</w:pPr>
          </w:p>
        </w:tc>
      </w:tr>
      <w:tr w:rsidR="00F57037" w14:paraId="08160212" w14:textId="77777777" w:rsidTr="00436B0F"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 w14:paraId="417DC668" w14:textId="2BA89C6A" w:rsidR="00F57037" w:rsidRDefault="00F57037" w:rsidP="00F57037">
            <w:pPr>
              <w:bidi/>
              <w:rPr>
                <w:noProof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עמותת 'ניצני ראשון'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131675D" w14:textId="41B2FD65" w:rsidR="00F57037" w:rsidRPr="00D83F14" w:rsidRDefault="00F57037" w:rsidP="00F57037">
            <w:pPr>
              <w:bidi/>
              <w:rPr>
                <w:rFonts w:cs="Gisha"/>
                <w:b/>
                <w:bCs/>
                <w:sz w:val="24"/>
                <w:szCs w:val="24"/>
                <w:rtl/>
                <w:lang w:bidi="he-IL"/>
              </w:rPr>
            </w:pPr>
            <w:r w:rsidRPr="00D83F14">
              <w:rPr>
                <w:rFonts w:cs="Gisha" w:hint="cs"/>
                <w:b/>
                <w:bCs/>
                <w:sz w:val="24"/>
                <w:szCs w:val="24"/>
                <w:rtl/>
                <w:lang w:bidi="he-IL"/>
              </w:rPr>
              <w:t xml:space="preserve">עמותה </w:t>
            </w:r>
            <w:r w:rsidR="00FF1947">
              <w:rPr>
                <w:rFonts w:cs="Gisha" w:hint="cs"/>
                <w:b/>
                <w:bCs/>
                <w:sz w:val="24"/>
                <w:szCs w:val="24"/>
                <w:rtl/>
                <w:lang w:bidi="he-IL"/>
              </w:rPr>
              <w:t>ל</w:t>
            </w:r>
            <w:r w:rsidRPr="00D83F14">
              <w:rPr>
                <w:rFonts w:cs="Gisha"/>
                <w:b/>
                <w:bCs/>
                <w:sz w:val="24"/>
                <w:szCs w:val="24"/>
                <w:rtl/>
                <w:lang w:bidi="he-IL"/>
              </w:rPr>
              <w:t xml:space="preserve">ילדים עם צרכים מיוחדים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F571D9F" w14:textId="4FCAFA21" w:rsidR="00F57037" w:rsidRDefault="00F57037" w:rsidP="00F57037">
            <w:pPr>
              <w:bidi/>
              <w:rPr>
                <w:lang w:bidi="he-IL"/>
              </w:rPr>
            </w:pPr>
            <w:r w:rsidRPr="00D83F14">
              <w:rPr>
                <w:rFonts w:hint="cs"/>
                <w:sz w:val="24"/>
                <w:szCs w:val="24"/>
                <w:rtl/>
                <w:lang w:bidi="he-IL"/>
              </w:rPr>
              <w:t>2017-2018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3C183780" w14:textId="7A1DD62A" w:rsidR="00F57037" w:rsidRDefault="00F57037" w:rsidP="00F57037">
            <w:pPr>
              <w:bidi/>
              <w:rPr>
                <w:rFonts w:asciiTheme="majorHAnsi" w:eastAsiaTheme="majorEastAsia" w:hAnsiTheme="majorHAnsi" w:cstheme="majorBidi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</w:pPr>
            <w:r>
              <w:rPr>
                <w:rFonts w:asciiTheme="majorHAnsi" w:eastAsiaTheme="majorEastAsia" w:hAnsiTheme="majorHAnsi" w:cstheme="majorBidi" w:hint="cs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  <w:t>התנדבות</w:t>
            </w:r>
          </w:p>
        </w:tc>
      </w:tr>
      <w:tr w:rsidR="00F57037" w14:paraId="21601CE4" w14:textId="77777777" w:rsidTr="00436B0F">
        <w:tc>
          <w:tcPr>
            <w:tcW w:w="97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E56D20" w14:textId="32CDE248" w:rsidR="00F57037" w:rsidRPr="00436B0F" w:rsidRDefault="00F57037" w:rsidP="00436B0F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 w:rsidRPr="00436B0F">
              <w:rPr>
                <w:rFonts w:cs="Gisha" w:hint="cs"/>
                <w:sz w:val="24"/>
                <w:szCs w:val="24"/>
                <w:rtl/>
                <w:lang w:bidi="he-IL"/>
              </w:rPr>
              <w:t>ליווי הילדים באופן אישי וצמוד ל</w:t>
            </w:r>
            <w:r w:rsidRPr="00436B0F">
              <w:rPr>
                <w:rFonts w:cs="Gisha"/>
                <w:sz w:val="24"/>
                <w:szCs w:val="24"/>
                <w:rtl/>
                <w:lang w:bidi="he-IL"/>
              </w:rPr>
              <w:t>משך שנה</w:t>
            </w:r>
            <w:r w:rsidR="00436B0F" w:rsidRPr="00436B0F">
              <w:rPr>
                <w:rFonts w:cs="Gisha" w:hint="cs"/>
                <w:sz w:val="24"/>
                <w:szCs w:val="24"/>
                <w:rtl/>
                <w:lang w:bidi="he-IL"/>
              </w:rPr>
              <w:t xml:space="preserve"> (</w:t>
            </w:r>
            <w:r w:rsidRPr="00436B0F">
              <w:rPr>
                <w:rFonts w:cs="Gisha" w:hint="cs"/>
                <w:sz w:val="24"/>
                <w:szCs w:val="24"/>
                <w:rtl/>
                <w:lang w:bidi="he-IL"/>
              </w:rPr>
              <w:t>כחלק מהתואר</w:t>
            </w:r>
            <w:r w:rsidR="00436B0F" w:rsidRPr="00436B0F">
              <w:rPr>
                <w:rFonts w:cs="Gisha" w:hint="cs"/>
                <w:sz w:val="24"/>
                <w:szCs w:val="24"/>
                <w:rtl/>
                <w:lang w:bidi="he-IL"/>
              </w:rPr>
              <w:t>)</w:t>
            </w:r>
          </w:p>
          <w:p w14:paraId="5F51C237" w14:textId="6E14A6BE" w:rsidR="00F57037" w:rsidRPr="00225894" w:rsidRDefault="00F57037" w:rsidP="00F57037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 w:rsidRPr="00225894">
              <w:rPr>
                <w:rFonts w:cs="Gisha" w:hint="cs"/>
                <w:sz w:val="24"/>
                <w:szCs w:val="24"/>
                <w:rtl/>
                <w:lang w:bidi="he-IL"/>
              </w:rPr>
              <w:t>סיום</w:t>
            </w:r>
            <w:r w:rsidRPr="00225894">
              <w:rPr>
                <w:rFonts w:cs="Gisha"/>
                <w:sz w:val="24"/>
                <w:szCs w:val="24"/>
                <w:rtl/>
                <w:lang w:bidi="he-IL"/>
              </w:rPr>
              <w:t xml:space="preserve"> קורס זה </w:t>
            </w:r>
            <w:r w:rsidRPr="00225894">
              <w:rPr>
                <w:rFonts w:cs="Gisha" w:hint="cs"/>
                <w:sz w:val="24"/>
                <w:szCs w:val="24"/>
                <w:rtl/>
                <w:lang w:bidi="he-IL"/>
              </w:rPr>
              <w:t>ב</w:t>
            </w:r>
            <w:r w:rsidRPr="00225894">
              <w:rPr>
                <w:rFonts w:cs="Gisha"/>
                <w:sz w:val="24"/>
                <w:szCs w:val="24"/>
                <w:rtl/>
                <w:lang w:bidi="he-IL"/>
              </w:rPr>
              <w:t>ציון 100</w:t>
            </w:r>
          </w:p>
          <w:p w14:paraId="4231F4F0" w14:textId="2AF50DAB" w:rsidR="00F57037" w:rsidRPr="00F57037" w:rsidRDefault="00F57037" w:rsidP="00F57037">
            <w:pPr>
              <w:bidi/>
              <w:rPr>
                <w:rFonts w:cs="Gisha"/>
                <w:b/>
                <w:bCs/>
                <w:sz w:val="24"/>
                <w:szCs w:val="24"/>
                <w:rtl/>
                <w:lang w:bidi="he-IL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118E7661" w14:textId="77777777" w:rsidR="00F57037" w:rsidRDefault="00F57037" w:rsidP="00F57037">
            <w:pPr>
              <w:bidi/>
              <w:rPr>
                <w:rFonts w:asciiTheme="majorHAnsi" w:eastAsiaTheme="majorEastAsia" w:hAnsiTheme="majorHAnsi" w:cstheme="majorBidi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</w:pPr>
          </w:p>
        </w:tc>
      </w:tr>
      <w:tr w:rsidR="00F57037" w14:paraId="080CB990" w14:textId="77777777" w:rsidTr="00436B0F"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 w14:paraId="4049D70A" w14:textId="567C1A63" w:rsidR="00F57037" w:rsidRDefault="00F57037" w:rsidP="00F57037">
            <w:pPr>
              <w:bidi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20D3655" wp14:editId="5299A57A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16510</wp:posOffset>
                      </wp:positionV>
                      <wp:extent cx="7209692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20969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645725" id="Straight Connecto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pt,1.3pt" to="564.4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" strokecolor="#3d82a9 [3044]"/>
                  </w:pict>
                </mc:Fallback>
              </mc:AlternateConten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BCB6E7A" w14:textId="332EC15F" w:rsidR="00F57037" w:rsidRPr="00D83F14" w:rsidRDefault="00F57037" w:rsidP="00F57037">
            <w:pPr>
              <w:bidi/>
              <w:rPr>
                <w:rFonts w:cs="Gisha"/>
                <w:b/>
                <w:bCs/>
                <w:sz w:val="24"/>
                <w:szCs w:val="24"/>
                <w:rtl/>
                <w:lang w:bidi="he-I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65A21F9" w14:textId="77777777" w:rsidR="00F57037" w:rsidRDefault="00F57037" w:rsidP="00F57037">
            <w:pPr>
              <w:bidi/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7AD63DC5" w14:textId="77777777" w:rsidR="00F57037" w:rsidRDefault="00F57037" w:rsidP="00F57037">
            <w:pPr>
              <w:bidi/>
              <w:rPr>
                <w:rFonts w:asciiTheme="majorHAnsi" w:eastAsiaTheme="majorEastAsia" w:hAnsiTheme="majorHAnsi" w:cstheme="majorBidi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</w:pPr>
          </w:p>
        </w:tc>
      </w:tr>
      <w:tr w:rsidR="00F57037" w14:paraId="6FEA8110" w14:textId="77777777" w:rsidTr="00436B0F"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 w14:paraId="652CAEC4" w14:textId="72EB96F9" w:rsidR="00F57037" w:rsidRDefault="00F57037" w:rsidP="00F57037">
            <w:pPr>
              <w:bidi/>
            </w:pPr>
          </w:p>
        </w:tc>
        <w:tc>
          <w:tcPr>
            <w:tcW w:w="68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33AD40" w14:textId="64F8CEBD" w:rsidR="00F57037" w:rsidRDefault="00F57037" w:rsidP="00F57037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>
              <w:rPr>
                <w:rFonts w:cs="Gisha" w:hint="cs"/>
                <w:sz w:val="24"/>
                <w:szCs w:val="24"/>
                <w:rtl/>
                <w:lang w:bidi="he-IL"/>
              </w:rPr>
              <w:t xml:space="preserve">ערבית </w:t>
            </w:r>
            <w:r>
              <w:rPr>
                <w:rFonts w:cs="Gisha"/>
                <w:sz w:val="24"/>
                <w:szCs w:val="24"/>
                <w:rtl/>
                <w:lang w:bidi="he-IL"/>
              </w:rPr>
              <w:t>–</w:t>
            </w:r>
            <w:r>
              <w:rPr>
                <w:rFonts w:cs="Gisha" w:hint="cs"/>
                <w:sz w:val="24"/>
                <w:szCs w:val="24"/>
                <w:rtl/>
                <w:lang w:bidi="he-IL"/>
              </w:rPr>
              <w:t xml:space="preserve"> שפת אם</w:t>
            </w:r>
          </w:p>
          <w:p w14:paraId="404FF424" w14:textId="58D0F54A" w:rsidR="00F57037" w:rsidRDefault="00F57037" w:rsidP="00F57037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>
              <w:rPr>
                <w:rFonts w:cs="Gisha" w:hint="cs"/>
                <w:sz w:val="24"/>
                <w:szCs w:val="24"/>
                <w:rtl/>
                <w:lang w:bidi="he-IL"/>
              </w:rPr>
              <w:t xml:space="preserve">עברית </w:t>
            </w:r>
            <w:r>
              <w:rPr>
                <w:rFonts w:cs="Gisha"/>
                <w:sz w:val="24"/>
                <w:szCs w:val="24"/>
                <w:rtl/>
                <w:lang w:bidi="he-IL"/>
              </w:rPr>
              <w:t>–</w:t>
            </w:r>
            <w:r>
              <w:rPr>
                <w:rFonts w:cs="Gisha" w:hint="cs"/>
                <w:sz w:val="24"/>
                <w:szCs w:val="24"/>
                <w:rtl/>
                <w:lang w:bidi="he-IL"/>
              </w:rPr>
              <w:t xml:space="preserve"> ברמת שפת אם</w:t>
            </w:r>
          </w:p>
          <w:p w14:paraId="27538025" w14:textId="7D34B330" w:rsidR="00F57037" w:rsidRDefault="00F57037" w:rsidP="00F57037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>
              <w:rPr>
                <w:rFonts w:cs="Gisha" w:hint="cs"/>
                <w:sz w:val="24"/>
                <w:szCs w:val="24"/>
                <w:rtl/>
                <w:lang w:bidi="he-IL"/>
              </w:rPr>
              <w:t xml:space="preserve">אנגלית </w:t>
            </w:r>
            <w:r>
              <w:rPr>
                <w:rFonts w:cs="Gisha"/>
                <w:sz w:val="24"/>
                <w:szCs w:val="24"/>
                <w:rtl/>
                <w:lang w:bidi="he-IL"/>
              </w:rPr>
              <w:t>–</w:t>
            </w:r>
            <w:r>
              <w:rPr>
                <w:rFonts w:cs="Gisha" w:hint="cs"/>
                <w:sz w:val="24"/>
                <w:szCs w:val="24"/>
                <w:rtl/>
                <w:lang w:bidi="he-IL"/>
              </w:rPr>
              <w:t xml:space="preserve"> ברמה בסיסית</w:t>
            </w:r>
          </w:p>
          <w:p w14:paraId="0014A041" w14:textId="62E2D844" w:rsidR="00F57037" w:rsidRPr="007E0575" w:rsidRDefault="00F57037" w:rsidP="00F57037">
            <w:pPr>
              <w:bidi/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325487CD" w14:textId="5F094DA6" w:rsidR="00F57037" w:rsidRDefault="00F57037" w:rsidP="00F57037">
            <w:pPr>
              <w:bidi/>
              <w:rPr>
                <w:rFonts w:asciiTheme="majorHAnsi" w:eastAsiaTheme="majorEastAsia" w:hAnsiTheme="majorHAnsi" w:cstheme="majorBidi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</w:pPr>
            <w:r>
              <w:rPr>
                <w:rFonts w:asciiTheme="majorHAnsi" w:eastAsiaTheme="majorEastAsia" w:hAnsiTheme="majorHAnsi" w:cstheme="majorBidi" w:hint="cs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  <w:t>שפות</w:t>
            </w:r>
          </w:p>
        </w:tc>
      </w:tr>
      <w:tr w:rsidR="00F57037" w14:paraId="0EBC1774" w14:textId="77777777" w:rsidTr="00436B0F"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 w14:paraId="1C88FD71" w14:textId="5E7D2176" w:rsidR="00F57037" w:rsidRDefault="00F57037" w:rsidP="00F57037">
            <w:pPr>
              <w:bidi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517EEE4" wp14:editId="31D3F6D8">
                      <wp:simplePos x="0" y="0"/>
                      <wp:positionH relativeFrom="column">
                        <wp:posOffset>-48944</wp:posOffset>
                      </wp:positionH>
                      <wp:positionV relativeFrom="paragraph">
                        <wp:posOffset>44743</wp:posOffset>
                      </wp:positionV>
                      <wp:extent cx="7236460" cy="7034"/>
                      <wp:effectExtent l="0" t="0" r="21590" b="31115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36460" cy="703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35E67C" id="Straight Connector 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5pt,3.5pt" to="565.9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" strokecolor="#3d82a9 [3044]"/>
                  </w:pict>
                </mc:Fallback>
              </mc:AlternateConten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E6FA6F3" w14:textId="5BC2AC68" w:rsidR="00F57037" w:rsidRPr="00D83F14" w:rsidRDefault="00F57037" w:rsidP="00F57037">
            <w:pPr>
              <w:bidi/>
              <w:rPr>
                <w:rFonts w:cs="Gisha"/>
                <w:b/>
                <w:bCs/>
                <w:sz w:val="24"/>
                <w:szCs w:val="24"/>
                <w:rtl/>
                <w:lang w:bidi="he-I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C649C62" w14:textId="77777777" w:rsidR="00F57037" w:rsidRDefault="00F57037" w:rsidP="00F57037">
            <w:pPr>
              <w:bidi/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2AD028DB" w14:textId="77777777" w:rsidR="00F57037" w:rsidRDefault="00F57037" w:rsidP="00F57037">
            <w:pPr>
              <w:bidi/>
              <w:rPr>
                <w:rFonts w:asciiTheme="majorHAnsi" w:eastAsiaTheme="majorEastAsia" w:hAnsiTheme="majorHAnsi" w:cstheme="majorBidi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</w:pPr>
          </w:p>
        </w:tc>
      </w:tr>
      <w:tr w:rsidR="00F57037" w14:paraId="0FAAF67C" w14:textId="77777777" w:rsidTr="00436B0F">
        <w:tc>
          <w:tcPr>
            <w:tcW w:w="97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05FE6E" w14:textId="5E900B7D" w:rsidR="00F57037" w:rsidRDefault="00F57037" w:rsidP="00F57037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>
              <w:rPr>
                <w:rFonts w:cs="Gisha" w:hint="cs"/>
                <w:sz w:val="24"/>
                <w:szCs w:val="24"/>
                <w:rtl/>
                <w:lang w:bidi="he-IL"/>
              </w:rPr>
              <w:t>בעלת רשיון נהיגה</w:t>
            </w:r>
          </w:p>
          <w:p w14:paraId="56C8F299" w14:textId="3B88E0D3" w:rsidR="00436B0F" w:rsidRPr="00436B0F" w:rsidRDefault="00F57037" w:rsidP="00436B0F">
            <w:pPr>
              <w:pStyle w:val="ab"/>
              <w:numPr>
                <w:ilvl w:val="0"/>
                <w:numId w:val="2"/>
              </w:numPr>
              <w:bidi/>
              <w:ind w:left="247"/>
              <w:rPr>
                <w:rFonts w:cs="Gisha"/>
                <w:sz w:val="24"/>
                <w:szCs w:val="24"/>
                <w:lang w:bidi="he-IL"/>
              </w:rPr>
            </w:pPr>
            <w:r>
              <w:rPr>
                <w:rFonts w:cs="Gisha" w:hint="cs"/>
                <w:sz w:val="24"/>
                <w:szCs w:val="24"/>
                <w:rtl/>
                <w:lang w:bidi="he-IL"/>
              </w:rPr>
              <w:t>נכונות למשרת הורה</w:t>
            </w:r>
          </w:p>
          <w:p w14:paraId="7EE310F5" w14:textId="0523C6C3" w:rsidR="00F57037" w:rsidRDefault="00436B0F" w:rsidP="00F57037">
            <w:pPr>
              <w:bidi/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7A87C08" wp14:editId="0F0D8E7B">
                      <wp:simplePos x="0" y="0"/>
                      <wp:positionH relativeFrom="column">
                        <wp:posOffset>-53123</wp:posOffset>
                      </wp:positionH>
                      <wp:positionV relativeFrom="paragraph">
                        <wp:posOffset>248549</wp:posOffset>
                      </wp:positionV>
                      <wp:extent cx="7270330" cy="8626"/>
                      <wp:effectExtent l="0" t="0" r="26035" b="29845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270330" cy="862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962F9A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pt,19.55pt" to="568.2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" strokecolor="#3d82a9 [3044]"/>
                  </w:pict>
                </mc:Fallback>
              </mc:AlternateConten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14:paraId="33AF4725" w14:textId="77777777" w:rsidR="00F57037" w:rsidRDefault="00F57037" w:rsidP="00F57037">
            <w:pPr>
              <w:bidi/>
              <w:rPr>
                <w:rFonts w:asciiTheme="majorHAnsi" w:eastAsiaTheme="majorEastAsia" w:hAnsiTheme="majorHAnsi" w:cstheme="majorBidi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</w:pPr>
            <w:r>
              <w:rPr>
                <w:rFonts w:asciiTheme="majorHAnsi" w:eastAsiaTheme="majorEastAsia" w:hAnsiTheme="majorHAnsi" w:cstheme="majorBidi" w:hint="cs"/>
                <w:caps/>
                <w:color w:val="306785" w:themeColor="accent1" w:themeShade="BF"/>
                <w:sz w:val="24"/>
                <w:szCs w:val="24"/>
                <w:rtl/>
                <w:lang w:bidi="he-IL"/>
              </w:rPr>
              <w:t>פרטים נוספים</w:t>
            </w:r>
          </w:p>
          <w:p w14:paraId="680E8255" w14:textId="58CFB713" w:rsidR="00436B0F" w:rsidRPr="00436B0F" w:rsidRDefault="00436B0F" w:rsidP="00436B0F">
            <w:pPr>
              <w:bidi/>
              <w:jc w:val="center"/>
              <w:rPr>
                <w:rFonts w:asciiTheme="majorHAnsi" w:eastAsiaTheme="majorEastAsia" w:hAnsiTheme="majorHAnsi" w:cstheme="majorBidi"/>
                <w:sz w:val="24"/>
                <w:szCs w:val="24"/>
                <w:rtl/>
                <w:lang w:bidi="he-IL"/>
              </w:rPr>
            </w:pPr>
          </w:p>
        </w:tc>
      </w:tr>
    </w:tbl>
    <w:p w14:paraId="2979F668" w14:textId="77777777" w:rsidR="00280DB6" w:rsidRDefault="00280DB6" w:rsidP="00436B0F">
      <w:pPr>
        <w:rPr>
          <w:rFonts w:cs="Times New Roman"/>
          <w:rtl/>
        </w:rPr>
      </w:pPr>
    </w:p>
    <w:sectPr w:rsidR="00280DB6" w:rsidSect="00436B0F">
      <w:footerReference w:type="default" r:id="rId12"/>
      <w:footerReference w:type="first" r:id="rId13"/>
      <w:pgSz w:w="12240" w:h="15840" w:code="1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01C38" w14:textId="77777777" w:rsidR="00E07E94" w:rsidRDefault="00E07E94">
      <w:pPr>
        <w:spacing w:before="0" w:after="0" w:line="240" w:lineRule="auto"/>
      </w:pPr>
      <w:r>
        <w:separator/>
      </w:r>
    </w:p>
  </w:endnote>
  <w:endnote w:type="continuationSeparator" w:id="0">
    <w:p w14:paraId="71FFB3B2" w14:textId="77777777" w:rsidR="00E07E94" w:rsidRDefault="00E07E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sha">
    <w:altName w:val="Gisha"/>
    <w:panose1 w:val="020B0502040204020203"/>
    <w:charset w:val="B1"/>
    <w:family w:val="swiss"/>
    <w:pitch w:val="variable"/>
    <w:sig w:usb0="80000807" w:usb1="40000042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41"/>
      <w:tblW w:w="0" w:type="auto"/>
      <w:tblLook w:val="04A0" w:firstRow="1" w:lastRow="0" w:firstColumn="1" w:lastColumn="0" w:noHBand="0" w:noVBand="1"/>
      <w:tblDescription w:val="Footer table"/>
    </w:tblPr>
    <w:tblGrid>
      <w:gridCol w:w="5148"/>
      <w:gridCol w:w="5148"/>
    </w:tblGrid>
    <w:tr w:rsidR="00BA56D5" w14:paraId="1AC758E3" w14:textId="77777777" w:rsidTr="000766D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148" w:type="dxa"/>
        </w:tcPr>
        <w:p w14:paraId="711694D9" w14:textId="77777777" w:rsidR="00BA56D5" w:rsidRDefault="008F7017">
          <w:pPr>
            <w:pStyle w:val="a3"/>
          </w:pPr>
          <w:r>
            <w:t xml:space="preserve">Page |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sdt>
        <w:sdtPr>
          <w:alias w:val="Your Name"/>
          <w:tag w:val=""/>
          <w:id w:val="-1352728942"/>
          <w:placeholder>
            <w:docPart w:val="D7489B004F1C45C8ADAEA05CCE494D4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5148" w:type="dxa"/>
            </w:tcPr>
            <w:p w14:paraId="0A59315C" w14:textId="0B2070A0" w:rsidR="00BA56D5" w:rsidRDefault="00C715BE">
              <w:pPr>
                <w:pStyle w:val="a3"/>
                <w:jc w:val="right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pPr>
              <w:r>
                <w:rPr>
                  <w:rtl/>
                  <w:lang w:bidi="he-IL"/>
                </w:rPr>
                <w:t>גסיקה גנדור</w:t>
              </w:r>
            </w:p>
          </w:tc>
        </w:sdtContent>
      </w:sdt>
    </w:tr>
  </w:tbl>
  <w:p w14:paraId="6CA9B45C" w14:textId="77777777" w:rsidR="00BA56D5" w:rsidRDefault="00BA56D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496BE" w14:textId="439C28A2" w:rsidR="00436B0F" w:rsidRPr="00436B0F" w:rsidRDefault="00436B0F" w:rsidP="00436B0F">
    <w:pPr>
      <w:pStyle w:val="a3"/>
      <w:jc w:val="right"/>
      <w:rPr>
        <w:b/>
        <w:bCs/>
        <w:color w:val="auto"/>
      </w:rPr>
    </w:pPr>
    <w:r w:rsidRPr="00436B0F">
      <w:rPr>
        <w:rFonts w:hint="cs"/>
        <w:b/>
        <w:bCs/>
        <w:color w:val="auto"/>
        <w:rtl/>
        <w:lang w:bidi="he-IL"/>
      </w:rPr>
      <w:t>*המלצות ינתנו ע"פ דרישה</w:t>
    </w:r>
  </w:p>
  <w:p w14:paraId="29DF2F41" w14:textId="77777777" w:rsidR="00436B0F" w:rsidRDefault="00436B0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4119A" w14:textId="77777777" w:rsidR="00E07E94" w:rsidRDefault="00E07E94">
      <w:pPr>
        <w:spacing w:before="0" w:after="0" w:line="240" w:lineRule="auto"/>
      </w:pPr>
      <w:r>
        <w:separator/>
      </w:r>
    </w:p>
  </w:footnote>
  <w:footnote w:type="continuationSeparator" w:id="0">
    <w:p w14:paraId="3803025C" w14:textId="77777777" w:rsidR="00E07E94" w:rsidRDefault="00E07E9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1199"/>
    <w:multiLevelType w:val="hybridMultilevel"/>
    <w:tmpl w:val="989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94064"/>
    <w:multiLevelType w:val="hybridMultilevel"/>
    <w:tmpl w:val="45C4CAA0"/>
    <w:lvl w:ilvl="0" w:tplc="B9BE608C">
      <w:numFmt w:val="bullet"/>
      <w:lvlText w:val="-"/>
      <w:lvlJc w:val="left"/>
      <w:pPr>
        <w:ind w:left="2144" w:hanging="360"/>
      </w:pPr>
      <w:rPr>
        <w:rFonts w:ascii="Gisha" w:eastAsiaTheme="majorEastAsia" w:hAnsi="Gisha" w:cs="Gisha" w:hint="default"/>
      </w:rPr>
    </w:lvl>
    <w:lvl w:ilvl="1" w:tplc="04090003" w:tentative="1">
      <w:start w:val="1"/>
      <w:numFmt w:val="bullet"/>
      <w:lvlText w:val="o"/>
      <w:lvlJc w:val="left"/>
      <w:pPr>
        <w:ind w:left="2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4" w:hanging="360"/>
      </w:pPr>
      <w:rPr>
        <w:rFonts w:ascii="Wingdings" w:hAnsi="Wingdings" w:hint="default"/>
      </w:rPr>
    </w:lvl>
  </w:abstractNum>
  <w:abstractNum w:abstractNumId="2" w15:restartNumberingAfterBreak="0">
    <w:nsid w:val="476240EA"/>
    <w:multiLevelType w:val="hybridMultilevel"/>
    <w:tmpl w:val="0CFEC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B86B56"/>
    <w:multiLevelType w:val="hybridMultilevel"/>
    <w:tmpl w:val="0726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605354">
    <w:abstractNumId w:val="1"/>
  </w:num>
  <w:num w:numId="2" w16cid:durableId="166487168">
    <w:abstractNumId w:val="2"/>
  </w:num>
  <w:num w:numId="3" w16cid:durableId="1631670118">
    <w:abstractNumId w:val="3"/>
  </w:num>
  <w:num w:numId="4" w16cid:durableId="71238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0C"/>
    <w:rsid w:val="000766D2"/>
    <w:rsid w:val="001D3323"/>
    <w:rsid w:val="002239B3"/>
    <w:rsid w:val="00225894"/>
    <w:rsid w:val="00280DB6"/>
    <w:rsid w:val="002C1256"/>
    <w:rsid w:val="003459F1"/>
    <w:rsid w:val="00436B0F"/>
    <w:rsid w:val="004D2A0D"/>
    <w:rsid w:val="00606EA4"/>
    <w:rsid w:val="00687462"/>
    <w:rsid w:val="006C19AC"/>
    <w:rsid w:val="006F0F86"/>
    <w:rsid w:val="007E0575"/>
    <w:rsid w:val="008C20D9"/>
    <w:rsid w:val="008F7017"/>
    <w:rsid w:val="0092250C"/>
    <w:rsid w:val="009574A0"/>
    <w:rsid w:val="00977302"/>
    <w:rsid w:val="00BA56D5"/>
    <w:rsid w:val="00BF36EF"/>
    <w:rsid w:val="00C017A6"/>
    <w:rsid w:val="00C715BE"/>
    <w:rsid w:val="00D62EE1"/>
    <w:rsid w:val="00D83F14"/>
    <w:rsid w:val="00E07E94"/>
    <w:rsid w:val="00E60167"/>
    <w:rsid w:val="00E66B16"/>
    <w:rsid w:val="00EA7F66"/>
    <w:rsid w:val="00F57037"/>
    <w:rsid w:val="00FB4091"/>
    <w:rsid w:val="00FF1947"/>
    <w:rsid w:val="00FF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09EF61E"/>
  <w15:chartTrackingRefBased/>
  <w15:docId w15:val="{8E630A02-2D37-4C3E-A4CA-95376E53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/>
    <w:lsdException w:name="heading 4" w:semiHidden="1" w:uiPriority="18" w:unhideWhenUsed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/>
    <w:lsdException w:name="Date" w:semiHidden="1" w:uiPriority="8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6D2"/>
    <w:rPr>
      <w:kern w:val="20"/>
    </w:rPr>
  </w:style>
  <w:style w:type="paragraph" w:styleId="1">
    <w:name w:val="heading 1"/>
    <w:basedOn w:val="a"/>
    <w:next w:val="a"/>
    <w:unhideWhenUsed/>
    <w:qFormat/>
    <w:rsid w:val="000766D2"/>
    <w:pPr>
      <w:jc w:val="right"/>
      <w:outlineLvl w:val="0"/>
    </w:pPr>
    <w:rPr>
      <w:rFonts w:asciiTheme="majorHAnsi" w:eastAsiaTheme="majorEastAsia" w:hAnsiTheme="majorHAnsi" w:cstheme="majorBidi"/>
      <w:caps/>
      <w:color w:val="306785" w:themeColor="accent1" w:themeShade="BF"/>
      <w:sz w:val="21"/>
      <w:szCs w:val="21"/>
    </w:rPr>
  </w:style>
  <w:style w:type="paragraph" w:styleId="2">
    <w:name w:val="heading 2"/>
    <w:basedOn w:val="a"/>
    <w:next w:val="a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8AB3" w:themeColor="accent1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18AB3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445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445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spacing w:after="0" w:line="240" w:lineRule="auto"/>
    </w:pPr>
  </w:style>
  <w:style w:type="character" w:customStyle="1" w:styleId="a4">
    <w:name w:val="כותרת תחתונה תו"/>
    <w:basedOn w:val="a0"/>
    <w:link w:val="a3"/>
    <w:uiPriority w:val="99"/>
    <w:rPr>
      <w:kern w:val="20"/>
    </w:rPr>
  </w:style>
  <w:style w:type="paragraph" w:customStyle="1" w:styleId="ResumeText">
    <w:name w:val="Resume Text"/>
    <w:basedOn w:val="a"/>
    <w:qFormat/>
    <w:pPr>
      <w:spacing w:after="40"/>
      <w:ind w:right="1440"/>
    </w:pPr>
  </w:style>
  <w:style w:type="character" w:styleId="a5">
    <w:name w:val="Placeholder Text"/>
    <w:basedOn w:val="a0"/>
    <w:uiPriority w:val="99"/>
    <w:semiHidden/>
    <w:rPr>
      <w:color w:val="808080"/>
    </w:rPr>
  </w:style>
  <w:style w:type="table" w:styleId="a6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כותרת 3 תו"/>
    <w:basedOn w:val="a0"/>
    <w:link w:val="3"/>
    <w:uiPriority w:val="9"/>
    <w:rPr>
      <w:rFonts w:asciiTheme="majorHAnsi" w:eastAsiaTheme="majorEastAsia" w:hAnsiTheme="majorHAnsi" w:cstheme="majorBidi"/>
      <w:b/>
      <w:bCs/>
      <w:color w:val="418AB3" w:themeColor="accent1"/>
      <w:kern w:val="20"/>
      <w14:ligatures w14:val="standardContextual"/>
    </w:rPr>
  </w:style>
  <w:style w:type="character" w:customStyle="1" w:styleId="40">
    <w:name w:val="כותרת 4 תו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18AB3" w:themeColor="accent1"/>
      <w:kern w:val="20"/>
    </w:rPr>
  </w:style>
  <w:style w:type="character" w:customStyle="1" w:styleId="50">
    <w:name w:val="כותרת 5 תו"/>
    <w:basedOn w:val="a0"/>
    <w:link w:val="5"/>
    <w:uiPriority w:val="9"/>
    <w:semiHidden/>
    <w:rPr>
      <w:rFonts w:asciiTheme="majorHAnsi" w:eastAsiaTheme="majorEastAsia" w:hAnsiTheme="majorHAnsi" w:cstheme="majorBidi"/>
      <w:color w:val="204458" w:themeColor="accent1" w:themeShade="7F"/>
      <w:kern w:val="20"/>
    </w:rPr>
  </w:style>
  <w:style w:type="character" w:customStyle="1" w:styleId="60">
    <w:name w:val="כותרת 6 תו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04458" w:themeColor="accent1" w:themeShade="7F"/>
      <w:kern w:val="20"/>
    </w:rPr>
  </w:style>
  <w:style w:type="character" w:customStyle="1" w:styleId="70">
    <w:name w:val="כותרת 7 תו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80">
    <w:name w:val="כותרת 8 תו"/>
    <w:basedOn w:val="a0"/>
    <w:link w:val="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90">
    <w:name w:val="כותרת 9 תו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a1"/>
    <w:uiPriority w:val="99"/>
    <w:tblPr>
      <w:tblBorders>
        <w:insideH w:val="single" w:sz="4" w:space="0" w:color="418AB3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a1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18AB3" w:themeColor="accent1"/>
        <w:sz w:val="22"/>
      </w:rPr>
    </w:tblStylePr>
    <w:tblStylePr w:type="firstCol">
      <w:rPr>
        <w:b/>
      </w:rPr>
    </w:tblStylePr>
  </w:style>
  <w:style w:type="character" w:styleId="a7">
    <w:name w:val="Emphasis"/>
    <w:basedOn w:val="a0"/>
    <w:unhideWhenUsed/>
    <w:qFormat/>
    <w:rsid w:val="000766D2"/>
    <w:rPr>
      <w:color w:val="306785" w:themeColor="accent1" w:themeShade="BF"/>
    </w:rPr>
  </w:style>
  <w:style w:type="paragraph" w:customStyle="1" w:styleId="ContactInfo">
    <w:name w:val="Contact Info"/>
    <w:basedOn w:val="a"/>
    <w:qFormat/>
    <w:pPr>
      <w:spacing w:after="0" w:line="240" w:lineRule="auto"/>
      <w:jc w:val="right"/>
    </w:pPr>
    <w:rPr>
      <w:sz w:val="18"/>
      <w:szCs w:val="18"/>
    </w:rPr>
  </w:style>
  <w:style w:type="paragraph" w:customStyle="1" w:styleId="Name">
    <w:name w:val="Name"/>
    <w:basedOn w:val="a"/>
    <w:next w:val="a"/>
    <w:qFormat/>
    <w:rsid w:val="000766D2"/>
    <w:pPr>
      <w:pBdr>
        <w:top w:val="single" w:sz="4" w:space="4" w:color="306785" w:themeColor="accent1" w:themeShade="BF"/>
        <w:left w:val="single" w:sz="4" w:space="6" w:color="306785" w:themeColor="accent1" w:themeShade="BF"/>
        <w:bottom w:val="single" w:sz="4" w:space="4" w:color="306785" w:themeColor="accent1" w:themeShade="BF"/>
        <w:right w:val="single" w:sz="4" w:space="6" w:color="306785" w:themeColor="accent1" w:themeShade="BF"/>
      </w:pBdr>
      <w:shd w:val="clear" w:color="auto" w:fill="306785" w:themeFill="accent1" w:themeFillShade="BF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a8">
    <w:name w:val="header"/>
    <w:basedOn w:val="a"/>
    <w:link w:val="a9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a9">
    <w:name w:val="כותרת עליונה תו"/>
    <w:basedOn w:val="a0"/>
    <w:link w:val="a8"/>
    <w:uiPriority w:val="99"/>
    <w:rPr>
      <w:kern w:val="20"/>
    </w:rPr>
  </w:style>
  <w:style w:type="table" w:styleId="41">
    <w:name w:val="Plain Table 4"/>
    <w:basedOn w:val="a1"/>
    <w:uiPriority w:val="43"/>
    <w:rsid w:val="000766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a0"/>
    <w:uiPriority w:val="99"/>
    <w:unhideWhenUsed/>
    <w:rsid w:val="00C715BE"/>
    <w:rPr>
      <w:color w:val="F59E00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715BE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280DB6"/>
    <w:rPr>
      <w:color w:val="B2B2B2" w:themeColor="followedHyperlink"/>
      <w:u w:val="single"/>
    </w:rPr>
  </w:style>
  <w:style w:type="paragraph" w:styleId="ab">
    <w:name w:val="List Paragraph"/>
    <w:basedOn w:val="a"/>
    <w:uiPriority w:val="34"/>
    <w:semiHidden/>
    <w:qFormat/>
    <w:rsid w:val="00D62E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olyghandour@gmail.com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2SRGGQ" Type="http://schemas.openxmlformats.org/officeDocument/2006/relationships/image" Target="media/NS96BA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cohen\AppData\Roaming\Microsoft\Templates\Functional%20resume%20(Simpl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89B004F1C45C8ADAEA05CCE494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04011F-CC7E-4F2C-AD2D-5925CE093D6D}"/>
      </w:docPartPr>
      <w:docPartBody>
        <w:p w:rsidR="001754C4" w:rsidRDefault="00425255">
          <w:pPr>
            <w:pStyle w:val="D7489B004F1C45C8ADAEA05CCE494D4F"/>
          </w:pPr>
          <w:r>
            <w:t>You might want to include your GPA here and a brief summary of relevant coursework, awards, and honors.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sha">
    <w:altName w:val="Gisha"/>
    <w:panose1 w:val="020B0502040204020203"/>
    <w:charset w:val="B1"/>
    <w:family w:val="swiss"/>
    <w:pitch w:val="variable"/>
    <w:sig w:usb0="80000807" w:usb1="40000042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55"/>
    <w:rsid w:val="001754C4"/>
    <w:rsid w:val="00425255"/>
    <w:rsid w:val="009C2E88"/>
    <w:rsid w:val="00E0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Pr>
      <w:color w:val="4472C4" w:themeColor="accent1"/>
    </w:rPr>
  </w:style>
  <w:style w:type="character" w:styleId="a4">
    <w:name w:val="Placeholder Text"/>
    <w:basedOn w:val="a0"/>
    <w:uiPriority w:val="99"/>
    <w:semiHidden/>
    <w:rPr>
      <w:color w:val="808080"/>
    </w:rPr>
  </w:style>
  <w:style w:type="paragraph" w:customStyle="1" w:styleId="D7489B004F1C45C8ADAEA05CCE494D4F">
    <w:name w:val="D7489B004F1C45C8ADAEA05CCE494D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859786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2012-09-24T09:41:03+00:00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1638549</Value>
    </PublishStatusLookup>
    <APAuthor xmlns="4873beb7-5857-4685-be1f-d57550cc96cc">
      <UserInfo>
        <DisplayName/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 xsi:nil="true"/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false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TP103463018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4F725E2-5EB5-4963-AD57-B1E2DB38AC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734656-281C-4DF1-98DD-1F77AD35F171}">
  <ds:schemaRefs>
    <ds:schemaRef ds:uri="http://schemas.microsoft.com/office/2006/metadata/properties"/>
    <ds:schemaRef ds:uri="http://www.w3.org/2000/xmlns/"/>
    <ds:schemaRef ds:uri="4873beb7-5857-4685-be1f-d57550cc96cc"/>
    <ds:schemaRef ds:uri="http://www.w3.org/2001/XMLSchema-instance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67452F0-D367-4558-8133-8E9768FD1CC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Functional%20resume%20(Simple%20design).dotx</Template>
  <TotalTime>21</TotalTime>
  <Pages>1</Pages>
  <Words>167</Words>
  <Characters>839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גסיקה גנדור</dc:creator>
  <cp:lastModifiedBy>גסיקה גנדור</cp:lastModifiedBy>
  <cp:revision>2</cp:revision>
  <dcterms:created xsi:type="dcterms:W3CDTF">2022-08-24T07:42:00Z</dcterms:created>
  <dcterms:modified xsi:type="dcterms:W3CDTF">2022-08-24T07:42:00Z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MSIP_Label_6d5d1abb-3439-4f5f-8d8c-cee727504120_Enabled">
    <vt:lpwstr>true</vt:lpwstr>
  </property>
  <property fmtid="{D5CDD505-2E9C-101B-9397-08002B2CF9AE}" pid="4" name="MSIP_Label_6d5d1abb-3439-4f5f-8d8c-cee727504120_SetDate">
    <vt:lpwstr>2021-02-12T14:48:39Z</vt:lpwstr>
  </property>
  <property fmtid="{D5CDD505-2E9C-101B-9397-08002B2CF9AE}" pid="5" name="MSIP_Label_6d5d1abb-3439-4f5f-8d8c-cee727504120_Method">
    <vt:lpwstr>Standard</vt:lpwstr>
  </property>
  <property fmtid="{D5CDD505-2E9C-101B-9397-08002B2CF9AE}" pid="6" name="MSIP_Label_6d5d1abb-3439-4f5f-8d8c-cee727504120_Name">
    <vt:lpwstr>6d5d1abb-3439-4f5f-8d8c-cee727504120</vt:lpwstr>
  </property>
  <property fmtid="{D5CDD505-2E9C-101B-9397-08002B2CF9AE}" pid="7" name="MSIP_Label_6d5d1abb-3439-4f5f-8d8c-cee727504120_SiteId">
    <vt:lpwstr>080f3eaf-1e2e-4baf-8c3b-e36006ff4ee8</vt:lpwstr>
  </property>
  <property fmtid="{D5CDD505-2E9C-101B-9397-08002B2CF9AE}" pid="8" name="MSIP_Label_6d5d1abb-3439-4f5f-8d8c-cee727504120_ActionId">
    <vt:lpwstr>d4058bd7-a745-4c83-9aa5-e9564f3ed2fa</vt:lpwstr>
  </property>
  <property fmtid="{D5CDD505-2E9C-101B-9397-08002B2CF9AE}" pid="9" name="MSIP_Label_6d5d1abb-3439-4f5f-8d8c-cee727504120_ContentBits">
    <vt:lpwstr>0</vt:lpwstr>
  </property>
</Properties>
</file>