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9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765"/>
                    <pic:cNvPicPr/>
                  </pic:nvPicPr>
                  <pic:blipFill>
                    <a:blip xmlns:r="http://schemas.openxmlformats.org/officeDocument/2006/relationships" r:embed="rIdQM7C3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4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2"/>
        <w:gridCol w:w="5043"/>
      </w:tblGrid>
      <w:tr w:rsidR="00DC6982" w:rsidRPr="004527C1" w:rsidTr="00B51171">
        <w:trPr>
          <w:trHeight w:val="1418"/>
        </w:trPr>
        <w:tc>
          <w:tcPr>
            <w:tcW w:w="5042" w:type="dxa"/>
          </w:tcPr>
          <w:p w:rsidR="00DC6982" w:rsidRPr="0072015C" w:rsidRDefault="00DC6982" w:rsidP="00FC7D4F">
            <w:pPr>
              <w:pStyle w:val="Name"/>
              <w:rPr>
                <w:rtl/>
              </w:rPr>
            </w:pPr>
            <w:r w:rsidRPr="0072015C">
              <w:rPr>
                <w:rFonts w:hint="cs"/>
                <w:rtl/>
              </w:rPr>
              <w:t>אמוץ עמר</w:t>
            </w:r>
            <w:r w:rsidR="006C304B">
              <w:rPr>
                <w:rFonts w:hint="cs"/>
                <w:rtl/>
              </w:rPr>
              <w:t>א</w:t>
            </w:r>
            <w:r w:rsidRPr="0072015C">
              <w:rPr>
                <w:rFonts w:hint="cs"/>
                <w:rtl/>
              </w:rPr>
              <w:t xml:space="preserve">ני </w:t>
            </w:r>
          </w:p>
        </w:tc>
        <w:tc>
          <w:tcPr>
            <w:tcW w:w="5043" w:type="dxa"/>
          </w:tcPr>
          <w:p w:rsidR="00DC6982" w:rsidRPr="004527C1" w:rsidRDefault="00DC6982" w:rsidP="00DC6982">
            <w:pPr>
              <w:pStyle w:val="ContactInfo"/>
              <w:bidi/>
              <w:rPr>
                <w:b/>
                <w:bCs/>
                <w:sz w:val="20"/>
                <w:szCs w:val="20"/>
                <w:rtl/>
              </w:rPr>
            </w:pPr>
          </w:p>
          <w:p w:rsidR="00DC6982" w:rsidRPr="004527C1" w:rsidRDefault="00DC6982" w:rsidP="00DC6982">
            <w:pPr>
              <w:pStyle w:val="ContactInfo"/>
              <w:bidi/>
              <w:rPr>
                <w:b/>
                <w:bCs/>
                <w:sz w:val="20"/>
                <w:szCs w:val="20"/>
                <w:rtl/>
              </w:rPr>
            </w:pPr>
          </w:p>
          <w:p w:rsidR="00DC6982" w:rsidRPr="00903212" w:rsidRDefault="00DC6982" w:rsidP="00762883">
            <w:pPr>
              <w:pStyle w:val="ContactInfo"/>
              <w:bidi/>
              <w:ind w:left="720"/>
              <w:rPr>
                <w:b/>
                <w:bCs/>
                <w:sz w:val="20"/>
                <w:szCs w:val="20"/>
                <w:rtl/>
              </w:rPr>
            </w:pPr>
            <w:r w:rsidRPr="00903212">
              <w:rPr>
                <w:rFonts w:hint="cs"/>
                <w:b/>
                <w:bCs/>
                <w:sz w:val="20"/>
                <w:szCs w:val="20"/>
                <w:rtl/>
              </w:rPr>
              <w:t>טלפון:   050-4049618</w:t>
            </w:r>
          </w:p>
          <w:p w:rsidR="00DC6982" w:rsidRPr="00903212" w:rsidRDefault="00AE7608" w:rsidP="00762883">
            <w:pPr>
              <w:pStyle w:val="ContactInfo"/>
              <w:bidi/>
              <w:ind w:left="720"/>
              <w:rPr>
                <w:b/>
                <w:bCs/>
                <w:sz w:val="20"/>
                <w:szCs w:val="20"/>
                <w:rtl/>
              </w:rPr>
            </w:pPr>
            <w:r w:rsidRPr="00903212">
              <w:rPr>
                <w:rFonts w:hint="cs"/>
                <w:b/>
                <w:bCs/>
                <w:sz w:val="20"/>
                <w:szCs w:val="20"/>
                <w:rtl/>
              </w:rPr>
              <w:t>דוא"ל</w:t>
            </w:r>
            <w:r w:rsidR="00DC6982" w:rsidRPr="00903212">
              <w:rPr>
                <w:rFonts w:hint="cs"/>
                <w:b/>
                <w:bCs/>
                <w:sz w:val="20"/>
                <w:szCs w:val="20"/>
                <w:rtl/>
              </w:rPr>
              <w:t xml:space="preserve">: </w:t>
            </w:r>
            <w:hyperlink r:id="rId6" w:history="1">
              <w:r w:rsidR="00DC6982" w:rsidRPr="00903212">
                <w:rPr>
                  <w:b/>
                  <w:bCs/>
                  <w:sz w:val="20"/>
                  <w:szCs w:val="20"/>
                  <w:rtl/>
                </w:rPr>
                <w:t>amotz2@gmail.com</w:t>
              </w:r>
            </w:hyperlink>
          </w:p>
          <w:p w:rsidR="00AE7608" w:rsidRPr="00903212" w:rsidRDefault="00AE7608" w:rsidP="00775A32">
            <w:pPr>
              <w:pStyle w:val="ContactInfo"/>
              <w:bidi/>
              <w:ind w:left="720"/>
              <w:rPr>
                <w:b/>
                <w:bCs/>
                <w:sz w:val="20"/>
                <w:szCs w:val="20"/>
                <w:rtl/>
              </w:rPr>
            </w:pPr>
            <w:r w:rsidRPr="00903212">
              <w:rPr>
                <w:rFonts w:hint="cs"/>
                <w:b/>
                <w:bCs/>
                <w:sz w:val="20"/>
                <w:szCs w:val="20"/>
                <w:rtl/>
              </w:rPr>
              <w:t xml:space="preserve">עיר מגורים: </w:t>
            </w:r>
            <w:r w:rsidR="00775A32">
              <w:rPr>
                <w:rFonts w:hint="cs"/>
                <w:b/>
                <w:bCs/>
                <w:sz w:val="20"/>
                <w:szCs w:val="20"/>
                <w:rtl/>
              </w:rPr>
              <w:t>ראש העין</w:t>
            </w:r>
          </w:p>
          <w:p w:rsidR="00FC7D4F" w:rsidRPr="004527C1" w:rsidRDefault="00FC7D4F" w:rsidP="00FC7D4F">
            <w:pPr>
              <w:pStyle w:val="ContactInfo"/>
              <w:bidi/>
              <w:rPr>
                <w:sz w:val="20"/>
                <w:szCs w:val="20"/>
                <w:rtl/>
              </w:rPr>
            </w:pPr>
          </w:p>
        </w:tc>
      </w:tr>
    </w:tbl>
    <w:p w:rsidR="00A25F49" w:rsidRDefault="00B51171" w:rsidP="005564FC">
      <w:pPr>
        <w:pStyle w:val="JobTitle"/>
        <w:bidi/>
        <w:ind w:left="0" w:right="2160"/>
        <w:rPr>
          <w:b/>
          <w:bCs/>
          <w:sz w:val="20"/>
          <w:szCs w:val="20"/>
          <w:rtl/>
        </w:rPr>
      </w:pPr>
      <w:r>
        <w:rPr>
          <w:rFonts w:hint="cs"/>
          <w:b/>
          <w:bCs/>
          <w:noProof/>
          <w:color w:val="auto"/>
          <w:sz w:val="20"/>
          <w:szCs w:val="20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40D7DB" wp14:editId="16A5B9AA">
                <wp:simplePos x="0" y="0"/>
                <wp:positionH relativeFrom="column">
                  <wp:posOffset>554355</wp:posOffset>
                </wp:positionH>
                <wp:positionV relativeFrom="paragraph">
                  <wp:posOffset>89535</wp:posOffset>
                </wp:positionV>
                <wp:extent cx="5831205" cy="241300"/>
                <wp:effectExtent l="0" t="0" r="0" b="6350"/>
                <wp:wrapNone/>
                <wp:docPr id="4" name="מלב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1205" cy="2413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FC7D4F" w:rsidRPr="00FC7D4F" w:rsidRDefault="00FC7D4F" w:rsidP="00FC7D4F">
                            <w:pPr>
                              <w:spacing w:before="100" w:beforeAutospacing="1" w:after="100" w:afterAutospacing="1"/>
                              <w:ind w:left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he-IL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he-IL"/>
                              </w:rPr>
                              <w:t>ניסיון מקצועי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40D7DB" id="מלבן 4" o:spid="_x0000_s1026" style="position:absolute;left:0;text-align:left;margin-left:43.65pt;margin-top:7.05pt;width:459.15pt;height:19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" fillcolor="#d9d9d9" stroked="f" strokeweight="2pt">
                <v:textbox>
                  <w:txbxContent>
                    <w:p w:rsidR="00FC7D4F" w:rsidRPr="00FC7D4F" w:rsidRDefault="00FC7D4F" w:rsidP="00FC7D4F">
                      <w:pPr>
                        <w:spacing w:before="100" w:beforeAutospacing="1" w:after="100" w:afterAutospacing="1"/>
                        <w:ind w:left="0"/>
                        <w:jc w:val="right"/>
                        <w:rPr>
                          <w:b/>
                          <w:bCs/>
                          <w:sz w:val="20"/>
                          <w:szCs w:val="20"/>
                          <w:rtl/>
                          <w:lang w:val="en-US" w:bidi="he-IL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val="en-US" w:bidi="he-IL"/>
                        </w:rPr>
                        <w:t>ניסיון מקצועי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0"/>
          <w:szCs w:val="20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2F78AB6" wp14:editId="0D9124E3">
                <wp:simplePos x="0" y="0"/>
                <wp:positionH relativeFrom="column">
                  <wp:posOffset>575310</wp:posOffset>
                </wp:positionH>
                <wp:positionV relativeFrom="paragraph">
                  <wp:posOffset>8890</wp:posOffset>
                </wp:positionV>
                <wp:extent cx="5810250" cy="0"/>
                <wp:effectExtent l="0" t="0" r="19050" b="19050"/>
                <wp:wrapNone/>
                <wp:docPr id="1" name="מחבר חץ ישר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810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6" type="#_x0000_t32" style="position:absolute;left:0;text-align:left;margin-left:45.3pt;margin-top:.7pt;width:457.5pt;height:0;flip:x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"/>
            </w:pict>
          </mc:Fallback>
        </mc:AlternateContent>
      </w:r>
    </w:p>
    <w:p w:rsidR="00FC7D4F" w:rsidRDefault="00FC7D4F" w:rsidP="00FC7D4F">
      <w:pPr>
        <w:pStyle w:val="JobTitle"/>
        <w:bidi/>
        <w:ind w:left="0" w:right="2160"/>
        <w:rPr>
          <w:b/>
          <w:bCs/>
          <w:sz w:val="20"/>
          <w:szCs w:val="20"/>
          <w:rtl/>
        </w:rPr>
      </w:pPr>
    </w:p>
    <w:p w:rsidR="001750C5" w:rsidRDefault="003F441A" w:rsidP="001750C5">
      <w:pPr>
        <w:pStyle w:val="JobTitle"/>
        <w:bidi/>
        <w:ind w:left="0" w:right="2160"/>
        <w:rPr>
          <w:b/>
          <w:bCs/>
          <w:color w:val="auto"/>
          <w:sz w:val="24"/>
          <w:szCs w:val="24"/>
          <w:u w:val="single"/>
          <w:lang w:val="en-US"/>
        </w:rPr>
      </w:pPr>
      <w:r>
        <w:rPr>
          <w:b/>
          <w:bCs/>
          <w:color w:val="auto"/>
          <w:sz w:val="24"/>
          <w:szCs w:val="24"/>
          <w:u w:val="single"/>
          <w:rtl/>
          <w:lang w:val="en-US"/>
        </w:rPr>
        <w:t xml:space="preserve">2022 </w:t>
      </w:r>
      <w:r w:rsidR="001750C5">
        <w:rPr>
          <w:b/>
          <w:bCs/>
          <w:color w:val="auto"/>
          <w:sz w:val="24"/>
          <w:szCs w:val="24"/>
          <w:u w:val="single"/>
          <w:rtl/>
          <w:lang w:val="en-US"/>
        </w:rPr>
        <w:t>–</w:t>
      </w:r>
      <w:r w:rsidR="00013276">
        <w:rPr>
          <w:rFonts w:hint="cs"/>
          <w:b/>
          <w:bCs/>
          <w:color w:val="auto"/>
          <w:sz w:val="24"/>
          <w:szCs w:val="24"/>
          <w:u w:val="single"/>
          <w:rtl/>
          <w:lang w:val="en-US"/>
        </w:rPr>
        <w:t xml:space="preserve"> 12/2022</w:t>
      </w:r>
      <w:r w:rsidR="001750C5">
        <w:rPr>
          <w:b/>
          <w:bCs/>
          <w:color w:val="auto"/>
          <w:sz w:val="24"/>
          <w:szCs w:val="24"/>
          <w:u w:val="single"/>
          <w:lang w:val="en-US"/>
        </w:rPr>
        <w:t>:</w:t>
      </w:r>
      <w:r w:rsidR="001750C5">
        <w:rPr>
          <w:b/>
          <w:bCs/>
          <w:color w:val="auto"/>
          <w:sz w:val="24"/>
          <w:szCs w:val="24"/>
          <w:u w:val="single"/>
          <w:rtl/>
          <w:lang w:val="en-US"/>
        </w:rPr>
        <w:t xml:space="preserve"> מנהל </w:t>
      </w:r>
      <w:r w:rsidR="001143BF">
        <w:rPr>
          <w:rFonts w:hint="cs"/>
          <w:b/>
          <w:bCs/>
          <w:color w:val="auto"/>
          <w:sz w:val="24"/>
          <w:szCs w:val="24"/>
          <w:u w:val="single"/>
          <w:rtl/>
          <w:lang w:val="en-US"/>
        </w:rPr>
        <w:t>מרלוג</w:t>
      </w:r>
      <w:r w:rsidR="001750C5">
        <w:rPr>
          <w:b/>
          <w:bCs/>
          <w:color w:val="auto"/>
          <w:sz w:val="24"/>
          <w:szCs w:val="24"/>
          <w:u w:val="single"/>
          <w:rtl/>
          <w:lang w:val="en-US"/>
        </w:rPr>
        <w:t xml:space="preserve"> </w:t>
      </w:r>
      <w:r w:rsidR="00C00129">
        <w:rPr>
          <w:b/>
          <w:bCs/>
          <w:color w:val="auto"/>
          <w:sz w:val="24"/>
          <w:szCs w:val="24"/>
          <w:u w:val="single"/>
          <w:lang w:val="en-US"/>
        </w:rPr>
        <w:t xml:space="preserve">Potain – </w:t>
      </w:r>
      <w:r w:rsidR="00C00129">
        <w:rPr>
          <w:b/>
          <w:bCs/>
          <w:color w:val="auto"/>
          <w:sz w:val="24"/>
          <w:szCs w:val="24"/>
          <w:u w:val="single"/>
          <w:rtl/>
          <w:lang w:val="en-US"/>
        </w:rPr>
        <w:t xml:space="preserve"> </w:t>
      </w:r>
      <w:r w:rsidR="00E33175">
        <w:rPr>
          <w:rFonts w:hint="cs"/>
          <w:b/>
          <w:bCs/>
          <w:color w:val="auto"/>
          <w:sz w:val="24"/>
          <w:szCs w:val="24"/>
          <w:u w:val="single"/>
          <w:rtl/>
          <w:lang w:val="en-US"/>
        </w:rPr>
        <w:t xml:space="preserve">חברת </w:t>
      </w:r>
      <w:r w:rsidR="00C00129">
        <w:rPr>
          <w:b/>
          <w:bCs/>
          <w:color w:val="auto"/>
          <w:sz w:val="24"/>
          <w:szCs w:val="24"/>
          <w:u w:val="single"/>
          <w:rtl/>
          <w:lang w:val="en-US"/>
        </w:rPr>
        <w:t>קומסקו</w:t>
      </w:r>
    </w:p>
    <w:p w:rsidR="00AB7ADC" w:rsidRPr="00E33175" w:rsidRDefault="00AB7ADC" w:rsidP="00AB7ADC">
      <w:pPr>
        <w:pStyle w:val="JobTitle"/>
        <w:bidi/>
        <w:ind w:left="0" w:right="2160"/>
        <w:rPr>
          <w:b/>
          <w:bCs/>
          <w:color w:val="auto"/>
          <w:sz w:val="20"/>
          <w:szCs w:val="20"/>
          <w:u w:val="single"/>
          <w:lang w:val="en-US"/>
        </w:rPr>
      </w:pPr>
    </w:p>
    <w:p w:rsidR="00E33175" w:rsidRDefault="007F579F" w:rsidP="00E33175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</w:rPr>
      </w:pPr>
      <w:r w:rsidRPr="00E33175">
        <w:rPr>
          <w:b/>
          <w:bCs/>
          <w:sz w:val="20"/>
          <w:szCs w:val="20"/>
          <w:rtl/>
          <w:lang w:val="en-US"/>
        </w:rPr>
        <w:t>נ</w:t>
      </w:r>
      <w:r w:rsidRPr="00E33175">
        <w:rPr>
          <w:b/>
          <w:bCs/>
          <w:sz w:val="20"/>
          <w:szCs w:val="20"/>
          <w:rtl/>
        </w:rPr>
        <w:t xml:space="preserve">יהול מרכז לוגיסטי </w:t>
      </w:r>
      <w:r w:rsidR="00EF6E8F" w:rsidRPr="00E33175">
        <w:rPr>
          <w:b/>
          <w:bCs/>
          <w:sz w:val="20"/>
          <w:szCs w:val="20"/>
          <w:rtl/>
        </w:rPr>
        <w:t>עגורני</w:t>
      </w:r>
      <w:r w:rsidR="005F0508">
        <w:rPr>
          <w:rFonts w:hint="cs"/>
          <w:b/>
          <w:bCs/>
          <w:sz w:val="20"/>
          <w:szCs w:val="20"/>
          <w:rtl/>
        </w:rPr>
        <w:t xml:space="preserve"> </w:t>
      </w:r>
      <w:r w:rsidR="005F0508">
        <w:rPr>
          <w:rFonts w:hint="cs"/>
          <w:b/>
          <w:bCs/>
          <w:sz w:val="20"/>
          <w:szCs w:val="20"/>
        </w:rPr>
        <w:t>Potain</w:t>
      </w:r>
      <w:r w:rsidR="00EF6E8F" w:rsidRPr="00E33175">
        <w:rPr>
          <w:b/>
          <w:bCs/>
          <w:sz w:val="20"/>
          <w:szCs w:val="20"/>
          <w:rtl/>
        </w:rPr>
        <w:t xml:space="preserve"> פ"ת</w:t>
      </w:r>
      <w:r w:rsidR="00025D4D" w:rsidRPr="00E33175">
        <w:rPr>
          <w:sz w:val="20"/>
          <w:szCs w:val="20"/>
          <w:rtl/>
        </w:rPr>
        <w:t xml:space="preserve"> </w:t>
      </w:r>
    </w:p>
    <w:p w:rsidR="00B85E9D" w:rsidRPr="00E33175" w:rsidRDefault="00025D4D" w:rsidP="00E33175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</w:rPr>
      </w:pPr>
      <w:r w:rsidRPr="00E33175">
        <w:rPr>
          <w:sz w:val="20"/>
          <w:szCs w:val="20"/>
          <w:rtl/>
        </w:rPr>
        <w:t>ניהול צוות הכנה פריקה והעמסה</w:t>
      </w:r>
      <w:r w:rsidR="00E33175">
        <w:rPr>
          <w:rFonts w:hint="cs"/>
          <w:sz w:val="20"/>
          <w:szCs w:val="20"/>
          <w:rtl/>
        </w:rPr>
        <w:t>, הגדרת מקצועיות ובניית צוותים ייעודיים</w:t>
      </w:r>
    </w:p>
    <w:p w:rsidR="0098353A" w:rsidRPr="00E33175" w:rsidRDefault="0098353A" w:rsidP="00E33175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</w:rPr>
      </w:pPr>
      <w:r w:rsidRPr="00E33175">
        <w:rPr>
          <w:sz w:val="20"/>
          <w:szCs w:val="20"/>
          <w:rtl/>
        </w:rPr>
        <w:t>נ</w:t>
      </w:r>
      <w:r w:rsidR="00327A07" w:rsidRPr="00E33175">
        <w:rPr>
          <w:sz w:val="20"/>
          <w:szCs w:val="20"/>
          <w:rtl/>
        </w:rPr>
        <w:t xml:space="preserve">יהול מלאי עגורנים </w:t>
      </w:r>
      <w:r w:rsidR="008309A6" w:rsidRPr="00E33175">
        <w:rPr>
          <w:sz w:val="20"/>
          <w:szCs w:val="20"/>
          <w:rtl/>
        </w:rPr>
        <w:t>להשכרה</w:t>
      </w:r>
      <w:r w:rsidR="00327A07" w:rsidRPr="00E33175">
        <w:rPr>
          <w:sz w:val="20"/>
          <w:szCs w:val="20"/>
          <w:rtl/>
        </w:rPr>
        <w:t xml:space="preserve"> ומכי</w:t>
      </w:r>
      <w:r w:rsidR="008309A6" w:rsidRPr="00E33175">
        <w:rPr>
          <w:sz w:val="20"/>
          <w:szCs w:val="20"/>
          <w:rtl/>
        </w:rPr>
        <w:t>ר</w:t>
      </w:r>
      <w:r w:rsidR="00327A07" w:rsidRPr="00E33175">
        <w:rPr>
          <w:sz w:val="20"/>
          <w:szCs w:val="20"/>
          <w:rtl/>
        </w:rPr>
        <w:t>ה, הכנת עגורנים</w:t>
      </w:r>
      <w:r w:rsidR="008309A6" w:rsidRPr="00E33175">
        <w:rPr>
          <w:sz w:val="20"/>
          <w:szCs w:val="20"/>
          <w:rtl/>
        </w:rPr>
        <w:t xml:space="preserve"> בהתאם לדרישת</w:t>
      </w:r>
      <w:r w:rsidR="00E33175" w:rsidRPr="00E33175">
        <w:rPr>
          <w:rFonts w:hint="cs"/>
          <w:sz w:val="20"/>
          <w:szCs w:val="20"/>
          <w:rtl/>
        </w:rPr>
        <w:t xml:space="preserve"> </w:t>
      </w:r>
      <w:r w:rsidR="008309A6" w:rsidRPr="00E33175">
        <w:rPr>
          <w:sz w:val="20"/>
          <w:szCs w:val="20"/>
          <w:rtl/>
        </w:rPr>
        <w:t>הלקוח</w:t>
      </w:r>
    </w:p>
    <w:p w:rsidR="0098353A" w:rsidRPr="00E33175" w:rsidRDefault="00BE3EC5" w:rsidP="00E33175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</w:rPr>
      </w:pPr>
      <w:r w:rsidRPr="00E33175">
        <w:rPr>
          <w:sz w:val="20"/>
          <w:szCs w:val="20"/>
          <w:rtl/>
        </w:rPr>
        <w:t>ניהול ייבוא מכולות עם חלקי עגורנים, התנהלות מול משלח, נמל ושרשרת אספק</w:t>
      </w:r>
      <w:r w:rsidR="0098353A" w:rsidRPr="00E33175">
        <w:rPr>
          <w:sz w:val="20"/>
          <w:szCs w:val="20"/>
          <w:rtl/>
        </w:rPr>
        <w:t>ה</w:t>
      </w:r>
    </w:p>
    <w:p w:rsidR="00C00129" w:rsidRPr="00E33175" w:rsidRDefault="007154F0" w:rsidP="00E33175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</w:rPr>
      </w:pPr>
      <w:r w:rsidRPr="00E33175">
        <w:rPr>
          <w:sz w:val="20"/>
          <w:szCs w:val="20"/>
          <w:rtl/>
        </w:rPr>
        <w:t xml:space="preserve">ניהול אספקה מול מחלקת תפעול, </w:t>
      </w:r>
      <w:r w:rsidR="00A95FDD" w:rsidRPr="00E33175">
        <w:rPr>
          <w:sz w:val="20"/>
          <w:szCs w:val="20"/>
          <w:rtl/>
        </w:rPr>
        <w:t>ניהול ספקים וצוותי הרכבה</w:t>
      </w:r>
    </w:p>
    <w:p w:rsidR="00AB7ADC" w:rsidRDefault="00905E7C" w:rsidP="00E33175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</w:rPr>
      </w:pPr>
      <w:r w:rsidRPr="00E33175">
        <w:rPr>
          <w:sz w:val="20"/>
          <w:szCs w:val="20"/>
          <w:rtl/>
        </w:rPr>
        <w:t>ניהול שרשרת אספקה מול ספקי הובלה, משאיות, משאיות מנוף וכו'</w:t>
      </w:r>
      <w:r w:rsidR="00AB7ADC" w:rsidRPr="00E33175">
        <w:rPr>
          <w:sz w:val="20"/>
          <w:szCs w:val="20"/>
          <w:rtl/>
        </w:rPr>
        <w:t xml:space="preserve"> הן בהוצאת עגורן ללקוח והן בקבלת עגורן חזרה משכירות</w:t>
      </w:r>
    </w:p>
    <w:p w:rsidR="00E33175" w:rsidRPr="00E33175" w:rsidRDefault="00E33175" w:rsidP="00E33175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אחריות על בטיחות וגהות במגרש ובהובלת החלקים עד הרכבתם באתר הלקוח</w:t>
      </w:r>
    </w:p>
    <w:p w:rsidR="00775A32" w:rsidRDefault="00775A32" w:rsidP="00F84763">
      <w:pPr>
        <w:pStyle w:val="JobTitle"/>
        <w:bidi/>
        <w:ind w:left="0" w:right="2160"/>
        <w:rPr>
          <w:b/>
          <w:bCs/>
          <w:color w:val="auto"/>
          <w:sz w:val="24"/>
          <w:szCs w:val="24"/>
          <w:u w:val="single"/>
          <w:rtl/>
        </w:rPr>
      </w:pPr>
      <w:r>
        <w:rPr>
          <w:rFonts w:hint="cs"/>
          <w:b/>
          <w:bCs/>
          <w:color w:val="auto"/>
          <w:sz w:val="24"/>
          <w:szCs w:val="24"/>
          <w:u w:val="single"/>
          <w:rtl/>
        </w:rPr>
        <w:t xml:space="preserve">2019 </w:t>
      </w:r>
      <w:r>
        <w:rPr>
          <w:b/>
          <w:bCs/>
          <w:color w:val="auto"/>
          <w:sz w:val="24"/>
          <w:szCs w:val="24"/>
          <w:u w:val="single"/>
          <w:rtl/>
        </w:rPr>
        <w:t>–</w:t>
      </w:r>
      <w:r>
        <w:rPr>
          <w:rFonts w:hint="cs"/>
          <w:b/>
          <w:bCs/>
          <w:color w:val="auto"/>
          <w:sz w:val="24"/>
          <w:szCs w:val="24"/>
          <w:u w:val="single"/>
          <w:rtl/>
        </w:rPr>
        <w:t xml:space="preserve"> 2022: מנהל מחלקת השבחה </w:t>
      </w:r>
      <w:r>
        <w:rPr>
          <w:b/>
          <w:bCs/>
          <w:color w:val="auto"/>
          <w:sz w:val="24"/>
          <w:szCs w:val="24"/>
          <w:u w:val="single"/>
          <w:rtl/>
        </w:rPr>
        <w:t>–</w:t>
      </w:r>
      <w:r>
        <w:rPr>
          <w:rFonts w:hint="cs"/>
          <w:b/>
          <w:bCs/>
          <w:color w:val="auto"/>
          <w:sz w:val="24"/>
          <w:szCs w:val="24"/>
          <w:u w:val="single"/>
          <w:rtl/>
        </w:rPr>
        <w:t xml:space="preserve"> ליס פור יו קבוצת קרסו</w:t>
      </w:r>
    </w:p>
    <w:p w:rsidR="00B51171" w:rsidRPr="00E33175" w:rsidRDefault="00B51171" w:rsidP="00B51171">
      <w:pPr>
        <w:pStyle w:val="JobTitle"/>
        <w:bidi/>
        <w:ind w:left="0" w:right="2160"/>
        <w:rPr>
          <w:b/>
          <w:bCs/>
          <w:color w:val="auto"/>
          <w:sz w:val="20"/>
          <w:szCs w:val="20"/>
          <w:u w:val="single"/>
          <w:rtl/>
        </w:rPr>
      </w:pPr>
    </w:p>
    <w:p w:rsidR="00775A32" w:rsidRDefault="00775A32" w:rsidP="00771369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ab/>
      </w:r>
      <w:r>
        <w:rPr>
          <w:rFonts w:hint="cs"/>
          <w:b/>
          <w:bCs/>
          <w:sz w:val="20"/>
          <w:szCs w:val="20"/>
          <w:rtl/>
        </w:rPr>
        <w:t xml:space="preserve">ניהול מחלקת ההשבחה בכוכב יאיר </w:t>
      </w:r>
      <w:r>
        <w:rPr>
          <w:rFonts w:hint="cs"/>
          <w:sz w:val="20"/>
          <w:szCs w:val="20"/>
          <w:rtl/>
        </w:rPr>
        <w:t>המטפלת באלפי רכבים בחודש. קליטה והשבחה רכבים מ</w:t>
      </w:r>
      <w:r w:rsidR="00771369">
        <w:rPr>
          <w:rFonts w:hint="cs"/>
          <w:sz w:val="20"/>
          <w:szCs w:val="20"/>
          <w:rtl/>
        </w:rPr>
        <w:t xml:space="preserve">כלל החברות בקבוצה - </w:t>
      </w:r>
      <w:r>
        <w:rPr>
          <w:rFonts w:hint="cs"/>
          <w:sz w:val="20"/>
          <w:szCs w:val="20"/>
          <w:rtl/>
        </w:rPr>
        <w:t xml:space="preserve"> ליס</w:t>
      </w:r>
      <w:r w:rsidR="00771369">
        <w:rPr>
          <w:rFonts w:hint="cs"/>
          <w:sz w:val="20"/>
          <w:szCs w:val="20"/>
          <w:rtl/>
        </w:rPr>
        <w:t xml:space="preserve"> פור </w:t>
      </w:r>
      <w:r>
        <w:rPr>
          <w:rFonts w:hint="cs"/>
          <w:sz w:val="20"/>
          <w:szCs w:val="20"/>
          <w:rtl/>
        </w:rPr>
        <w:t>יו, קל אוטו</w:t>
      </w:r>
      <w:r w:rsidR="00771369">
        <w:rPr>
          <w:rFonts w:hint="cs"/>
          <w:sz w:val="20"/>
          <w:szCs w:val="20"/>
          <w:rtl/>
        </w:rPr>
        <w:t>,</w:t>
      </w:r>
      <w:r>
        <w:rPr>
          <w:rFonts w:hint="cs"/>
          <w:sz w:val="20"/>
          <w:szCs w:val="20"/>
          <w:rtl/>
        </w:rPr>
        <w:t xml:space="preserve"> קרסו טרייד</w:t>
      </w:r>
      <w:r w:rsidR="00771369">
        <w:rPr>
          <w:rFonts w:hint="cs"/>
          <w:sz w:val="20"/>
          <w:szCs w:val="20"/>
          <w:rtl/>
        </w:rPr>
        <w:t>, קרסו טרייד משאיות</w:t>
      </w:r>
      <w:r>
        <w:rPr>
          <w:rFonts w:hint="cs"/>
          <w:sz w:val="20"/>
          <w:szCs w:val="20"/>
          <w:rtl/>
        </w:rPr>
        <w:t>.</w:t>
      </w:r>
    </w:p>
    <w:p w:rsidR="00775A32" w:rsidRDefault="00775A32" w:rsidP="00771369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ניהול מערך מוסכים בשטח של כ45 דונם, מכון בדיקה, פחחות, מכונאות, צמיגים, דיטיילינג, התקנות, בקרה ואיכות</w:t>
      </w:r>
      <w:r w:rsidR="00771369">
        <w:rPr>
          <w:rFonts w:hint="cs"/>
          <w:sz w:val="20"/>
          <w:szCs w:val="20"/>
          <w:rtl/>
        </w:rPr>
        <w:t xml:space="preserve"> וכו'</w:t>
      </w:r>
      <w:r>
        <w:rPr>
          <w:rFonts w:hint="cs"/>
          <w:sz w:val="20"/>
          <w:szCs w:val="20"/>
          <w:rtl/>
        </w:rPr>
        <w:t xml:space="preserve">. </w:t>
      </w:r>
    </w:p>
    <w:p w:rsidR="00775A32" w:rsidRDefault="00775A32" w:rsidP="00775A32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ניהול מערך של כ80 עובדים מתוכם 25 עובדי חברה ועובדי ספקים חיצוניים.</w:t>
      </w:r>
    </w:p>
    <w:p w:rsidR="00775A32" w:rsidRDefault="00775A32" w:rsidP="00775A32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מחשוב מערך ההשבחה ופיתוח אפליקציה ייעודית לקליטה וניהול רכבי ההשבחה.</w:t>
      </w:r>
    </w:p>
    <w:p w:rsidR="00775A32" w:rsidRDefault="00775A32" w:rsidP="00775A32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ניהול מחסן חלפים מקוריים, חליפיים ומשומשים לכל סוגי הרכבים הקיימים</w:t>
      </w:r>
      <w:r w:rsidR="00771369">
        <w:rPr>
          <w:rFonts w:hint="cs"/>
          <w:sz w:val="20"/>
          <w:szCs w:val="20"/>
          <w:rtl/>
        </w:rPr>
        <w:t>.</w:t>
      </w:r>
    </w:p>
    <w:p w:rsidR="00775A32" w:rsidRDefault="00775A32" w:rsidP="00771369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עבודה בשיתוף פעולה עם כלל מחלקות הקבוצה </w:t>
      </w:r>
      <w:r w:rsidR="00771369">
        <w:rPr>
          <w:rFonts w:hint="cs"/>
          <w:sz w:val="20"/>
          <w:szCs w:val="20"/>
          <w:rtl/>
        </w:rPr>
        <w:t xml:space="preserve">מכירה, </w:t>
      </w:r>
      <w:r>
        <w:rPr>
          <w:rFonts w:hint="cs"/>
          <w:sz w:val="20"/>
          <w:szCs w:val="20"/>
          <w:rtl/>
        </w:rPr>
        <w:t>רכש, ליסינג והשכרה, תפעו</w:t>
      </w:r>
      <w:r w:rsidR="00771369">
        <w:rPr>
          <w:rFonts w:hint="cs"/>
          <w:sz w:val="20"/>
          <w:szCs w:val="20"/>
          <w:rtl/>
        </w:rPr>
        <w:t xml:space="preserve">ל, הנה"ח </w:t>
      </w:r>
      <w:r>
        <w:rPr>
          <w:rFonts w:hint="cs"/>
          <w:sz w:val="20"/>
          <w:szCs w:val="20"/>
          <w:rtl/>
        </w:rPr>
        <w:t>וכו'</w:t>
      </w:r>
    </w:p>
    <w:p w:rsidR="00775A32" w:rsidRPr="00B51171" w:rsidRDefault="00775A32" w:rsidP="00775A32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b/>
          <w:bCs/>
          <w:sz w:val="20"/>
          <w:szCs w:val="20"/>
          <w:rtl/>
        </w:rPr>
      </w:pPr>
      <w:r w:rsidRPr="00B51171">
        <w:rPr>
          <w:rFonts w:hint="cs"/>
          <w:b/>
          <w:bCs/>
          <w:sz w:val="20"/>
          <w:szCs w:val="20"/>
          <w:rtl/>
        </w:rPr>
        <w:t>הגדלת נפח הפעילות ותפוקת המחלקה מ500 רכבים לחודש עד ל1500 רכבים בחודש</w:t>
      </w:r>
      <w:r w:rsidR="00771369" w:rsidRPr="00B51171">
        <w:rPr>
          <w:rFonts w:hint="cs"/>
          <w:b/>
          <w:bCs/>
          <w:sz w:val="20"/>
          <w:szCs w:val="20"/>
          <w:rtl/>
        </w:rPr>
        <w:t>.</w:t>
      </w:r>
    </w:p>
    <w:p w:rsidR="00DB0CAC" w:rsidRDefault="00775A32" w:rsidP="00DB0CAC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התמודדות עם משבר הקורונה וניהול המחלקה בזמן סגרים וחל"ת ו</w:t>
      </w:r>
      <w:r w:rsidR="00DB0CAC">
        <w:rPr>
          <w:rFonts w:hint="cs"/>
          <w:sz w:val="20"/>
          <w:szCs w:val="20"/>
          <w:rtl/>
        </w:rPr>
        <w:t>עמידה ב</w:t>
      </w:r>
      <w:r>
        <w:rPr>
          <w:rFonts w:hint="cs"/>
          <w:sz w:val="20"/>
          <w:szCs w:val="20"/>
          <w:rtl/>
        </w:rPr>
        <w:t xml:space="preserve">המשך </w:t>
      </w:r>
      <w:r w:rsidR="00DB0CAC">
        <w:rPr>
          <w:rFonts w:hint="cs"/>
          <w:sz w:val="20"/>
          <w:szCs w:val="20"/>
          <w:rtl/>
        </w:rPr>
        <w:t>תפוקה</w:t>
      </w:r>
      <w:r>
        <w:rPr>
          <w:rFonts w:hint="cs"/>
          <w:sz w:val="20"/>
          <w:szCs w:val="20"/>
          <w:rtl/>
        </w:rPr>
        <w:t xml:space="preserve"> קבועה</w:t>
      </w:r>
      <w:r w:rsidR="00771369">
        <w:rPr>
          <w:rFonts w:hint="cs"/>
          <w:sz w:val="20"/>
          <w:szCs w:val="20"/>
          <w:rtl/>
        </w:rPr>
        <w:t>.</w:t>
      </w:r>
      <w:r>
        <w:rPr>
          <w:rFonts w:hint="cs"/>
          <w:sz w:val="20"/>
          <w:szCs w:val="20"/>
          <w:rtl/>
        </w:rPr>
        <w:t xml:space="preserve"> </w:t>
      </w:r>
    </w:p>
    <w:p w:rsidR="00DB0CAC" w:rsidRDefault="00DB0CAC" w:rsidP="00DB0CAC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ניהול המיזוג של מחלקות ההשבחה בקל אוטו וליס פור יו.</w:t>
      </w:r>
    </w:p>
    <w:p w:rsidR="00DB0CAC" w:rsidRDefault="00DB0CAC" w:rsidP="00DB0CAC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סגירת מתחם ההשבחה של קל אוטו בגלילות וקליטתו במרלו"ג בכוכב יאיר ללא תוספת שטח ותקנים</w:t>
      </w:r>
      <w:r w:rsidR="00771369">
        <w:rPr>
          <w:rFonts w:hint="cs"/>
          <w:sz w:val="20"/>
          <w:szCs w:val="20"/>
          <w:rtl/>
        </w:rPr>
        <w:t>.</w:t>
      </w:r>
    </w:p>
    <w:p w:rsidR="00DB0CAC" w:rsidRDefault="00DB0CAC" w:rsidP="00771369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ניהול מיזוג מערכות המחשוב </w:t>
      </w:r>
      <w:r w:rsidR="00771369">
        <w:rPr>
          <w:rFonts w:hint="cs"/>
          <w:sz w:val="20"/>
          <w:szCs w:val="20"/>
          <w:rtl/>
        </w:rPr>
        <w:t xml:space="preserve">של חברת קל אוטו אל חברת </w:t>
      </w:r>
      <w:r>
        <w:rPr>
          <w:rFonts w:hint="cs"/>
          <w:sz w:val="20"/>
          <w:szCs w:val="20"/>
          <w:rtl/>
        </w:rPr>
        <w:t xml:space="preserve">ליס פור יו </w:t>
      </w:r>
      <w:r w:rsidR="00771369">
        <w:rPr>
          <w:rFonts w:hint="cs"/>
          <w:sz w:val="20"/>
          <w:szCs w:val="20"/>
          <w:rtl/>
        </w:rPr>
        <w:t>במרלו"ג כוכב יאיר.</w:t>
      </w:r>
    </w:p>
    <w:p w:rsidR="00771369" w:rsidRDefault="00771369" w:rsidP="00771369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מתן חוות דעת מקצועית בנושאי השבות לקדמות מול לקוחות.</w:t>
      </w:r>
    </w:p>
    <w:p w:rsidR="00775A32" w:rsidRDefault="00775A32" w:rsidP="00B51171">
      <w:pPr>
        <w:pStyle w:val="JobTitle"/>
        <w:bidi/>
        <w:ind w:left="0" w:right="2160"/>
        <w:rPr>
          <w:b/>
          <w:bCs/>
          <w:color w:val="auto"/>
          <w:sz w:val="24"/>
          <w:szCs w:val="24"/>
          <w:u w:val="single"/>
          <w:rtl/>
        </w:rPr>
      </w:pPr>
      <w:r>
        <w:rPr>
          <w:rFonts w:hint="cs"/>
          <w:b/>
          <w:bCs/>
          <w:color w:val="auto"/>
          <w:sz w:val="24"/>
          <w:szCs w:val="24"/>
          <w:u w:val="single"/>
          <w:rtl/>
        </w:rPr>
        <w:t>2019: עתודה ניהולית מכירות שלמה סיקסט</w:t>
      </w:r>
    </w:p>
    <w:p w:rsidR="00B51171" w:rsidRPr="00B51171" w:rsidRDefault="00B51171" w:rsidP="00B51171">
      <w:pPr>
        <w:pStyle w:val="JobTitle"/>
        <w:bidi/>
        <w:ind w:left="0" w:right="2160"/>
        <w:rPr>
          <w:b/>
          <w:bCs/>
          <w:color w:val="auto"/>
          <w:sz w:val="14"/>
          <w:szCs w:val="14"/>
          <w:u w:val="single"/>
          <w:rtl/>
        </w:rPr>
      </w:pPr>
    </w:p>
    <w:p w:rsidR="00775A32" w:rsidRDefault="00775A32" w:rsidP="00775A32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ab/>
      </w:r>
      <w:r>
        <w:rPr>
          <w:rFonts w:hint="cs"/>
          <w:b/>
          <w:bCs/>
          <w:sz w:val="20"/>
          <w:szCs w:val="20"/>
          <w:rtl/>
        </w:rPr>
        <w:t xml:space="preserve">מנהל מכירות סניף עפולה שלמה סיקסט </w:t>
      </w:r>
      <w:r>
        <w:rPr>
          <w:rFonts w:hint="cs"/>
          <w:sz w:val="20"/>
          <w:szCs w:val="20"/>
          <w:rtl/>
        </w:rPr>
        <w:t xml:space="preserve">מנהל מכירות זמני בסניף עפולה, למידת מערכות עבודה, מערך המימון ולמערך הביטוח התומכים בחברת המכירות של שלמה סיקסט. עמידה ביעדים, חניכת עובדים. </w:t>
      </w:r>
    </w:p>
    <w:p w:rsidR="00FC7D4F" w:rsidRDefault="00FC7D4F" w:rsidP="00B51171">
      <w:pPr>
        <w:pStyle w:val="JobTitle"/>
        <w:bidi/>
        <w:ind w:left="0" w:right="2160"/>
        <w:rPr>
          <w:b/>
          <w:bCs/>
          <w:color w:val="auto"/>
          <w:sz w:val="24"/>
          <w:szCs w:val="24"/>
          <w:u w:val="single"/>
          <w:rtl/>
        </w:rPr>
      </w:pPr>
      <w:r w:rsidRPr="00FC7D4F">
        <w:rPr>
          <w:rFonts w:hint="cs"/>
          <w:b/>
          <w:bCs/>
          <w:color w:val="auto"/>
          <w:sz w:val="24"/>
          <w:szCs w:val="24"/>
          <w:u w:val="single"/>
          <w:rtl/>
        </w:rPr>
        <w:t>2018-2017</w:t>
      </w:r>
      <w:r w:rsidR="00EB78CF">
        <w:rPr>
          <w:rFonts w:hint="cs"/>
          <w:b/>
          <w:bCs/>
          <w:color w:val="auto"/>
          <w:sz w:val="24"/>
          <w:szCs w:val="24"/>
          <w:u w:val="single"/>
          <w:rtl/>
        </w:rPr>
        <w:t xml:space="preserve">:  </w:t>
      </w:r>
      <w:r w:rsidR="00133B47" w:rsidRPr="00FC7D4F">
        <w:rPr>
          <w:b/>
          <w:bCs/>
          <w:color w:val="auto"/>
          <w:sz w:val="24"/>
          <w:szCs w:val="24"/>
          <w:u w:val="single"/>
          <w:rtl/>
        </w:rPr>
        <w:t xml:space="preserve">מנהל </w:t>
      </w:r>
      <w:r w:rsidR="00133B47" w:rsidRPr="00FC7D4F">
        <w:rPr>
          <w:rFonts w:hint="cs"/>
          <w:b/>
          <w:bCs/>
          <w:color w:val="auto"/>
          <w:sz w:val="24"/>
          <w:szCs w:val="24"/>
          <w:u w:val="single"/>
          <w:rtl/>
        </w:rPr>
        <w:t>השבחה</w:t>
      </w:r>
      <w:r w:rsidRPr="00FC7D4F">
        <w:rPr>
          <w:rFonts w:hint="cs"/>
          <w:b/>
          <w:bCs/>
          <w:color w:val="auto"/>
          <w:sz w:val="24"/>
          <w:szCs w:val="24"/>
          <w:u w:val="single"/>
          <w:rtl/>
        </w:rPr>
        <w:t xml:space="preserve"> </w:t>
      </w:r>
      <w:r w:rsidRPr="00FC7D4F">
        <w:rPr>
          <w:b/>
          <w:bCs/>
          <w:color w:val="auto"/>
          <w:sz w:val="24"/>
          <w:szCs w:val="24"/>
          <w:u w:val="single"/>
          <w:rtl/>
        </w:rPr>
        <w:t>–</w:t>
      </w:r>
      <w:r w:rsidRPr="00FC7D4F">
        <w:rPr>
          <w:rFonts w:hint="cs"/>
          <w:b/>
          <w:bCs/>
          <w:color w:val="auto"/>
          <w:sz w:val="24"/>
          <w:szCs w:val="24"/>
          <w:u w:val="single"/>
          <w:rtl/>
        </w:rPr>
        <w:t xml:space="preserve"> חברת "ידי זהב",  טירת הכרמל</w:t>
      </w:r>
    </w:p>
    <w:p w:rsidR="00B51171" w:rsidRPr="00FC7D4F" w:rsidRDefault="00B51171" w:rsidP="00B51171">
      <w:pPr>
        <w:pStyle w:val="JobTitle"/>
        <w:bidi/>
        <w:ind w:left="0" w:right="2160"/>
        <w:rPr>
          <w:b/>
          <w:bCs/>
          <w:sz w:val="14"/>
          <w:szCs w:val="14"/>
          <w:rtl/>
        </w:rPr>
      </w:pPr>
    </w:p>
    <w:p w:rsidR="00133B47" w:rsidRPr="004527C1" w:rsidRDefault="00133B47" w:rsidP="00EB78CF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 w:rsidRPr="00EB78CF">
        <w:rPr>
          <w:rFonts w:hint="cs"/>
          <w:b/>
          <w:bCs/>
          <w:sz w:val="20"/>
          <w:szCs w:val="20"/>
          <w:rtl/>
        </w:rPr>
        <w:t xml:space="preserve">ניהול מרכז </w:t>
      </w:r>
      <w:r w:rsidR="00EB78CF" w:rsidRPr="00EB78CF">
        <w:rPr>
          <w:rFonts w:hint="cs"/>
          <w:b/>
          <w:bCs/>
          <w:sz w:val="20"/>
          <w:szCs w:val="20"/>
          <w:rtl/>
        </w:rPr>
        <w:t>ה</w:t>
      </w:r>
      <w:r w:rsidRPr="00EB78CF">
        <w:rPr>
          <w:rFonts w:hint="cs"/>
          <w:b/>
          <w:bCs/>
          <w:sz w:val="20"/>
          <w:szCs w:val="20"/>
          <w:rtl/>
        </w:rPr>
        <w:t>השבחה</w:t>
      </w:r>
      <w:r w:rsidRPr="004527C1">
        <w:rPr>
          <w:rFonts w:hint="cs"/>
          <w:sz w:val="20"/>
          <w:szCs w:val="20"/>
          <w:rtl/>
        </w:rPr>
        <w:t xml:space="preserve"> המטפל במאות רכבים בחודש, מתהליך קליטת הרכב, בדיקה לקניה, מכונאות, פחחות וצבע, פלסטיקה, דיטיילינג וכו'.</w:t>
      </w:r>
    </w:p>
    <w:p w:rsidR="00133B47" w:rsidRPr="00B51171" w:rsidRDefault="0074105A" w:rsidP="00EB78CF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  <w:lang w:val="en-US"/>
        </w:rPr>
      </w:pPr>
      <w:r w:rsidRPr="00B51171">
        <w:rPr>
          <w:sz w:val="20"/>
          <w:szCs w:val="20"/>
          <w:rtl/>
          <w:lang w:val="en-US"/>
        </w:rPr>
        <w:t xml:space="preserve">ניהול </w:t>
      </w:r>
      <w:r w:rsidR="00133B47" w:rsidRPr="00B51171">
        <w:rPr>
          <w:rFonts w:hint="cs"/>
          <w:sz w:val="20"/>
          <w:szCs w:val="20"/>
          <w:rtl/>
          <w:lang w:val="en-US"/>
        </w:rPr>
        <w:t>כ 20 עובדים במתחם ההשבחה, גיוס עובדים חדשים והדרכתם.</w:t>
      </w:r>
    </w:p>
    <w:p w:rsidR="00133B47" w:rsidRPr="00AA75E2" w:rsidRDefault="00133B47" w:rsidP="00EB78CF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 w:rsidRPr="004527C1">
        <w:rPr>
          <w:rFonts w:hint="cs"/>
          <w:sz w:val="20"/>
          <w:szCs w:val="20"/>
          <w:rtl/>
        </w:rPr>
        <w:t xml:space="preserve">ניהול תהליכים מורכבים מול חברות ויבואני רכב, כלמוביל, קרסו, לובינסקי, הרץ, </w:t>
      </w:r>
      <w:r w:rsidR="00762883">
        <w:rPr>
          <w:rFonts w:hint="cs"/>
          <w:sz w:val="20"/>
          <w:szCs w:val="20"/>
          <w:rtl/>
        </w:rPr>
        <w:t xml:space="preserve">    </w:t>
      </w:r>
      <w:r w:rsidRPr="004527C1">
        <w:rPr>
          <w:rFonts w:hint="cs"/>
          <w:sz w:val="20"/>
          <w:szCs w:val="20"/>
          <w:rtl/>
        </w:rPr>
        <w:t xml:space="preserve">קל אוטו, טרייד מוביל </w:t>
      </w:r>
      <w:r w:rsidR="009E588F" w:rsidRPr="004527C1">
        <w:rPr>
          <w:sz w:val="20"/>
          <w:szCs w:val="20"/>
          <w:rtl/>
          <w:lang w:val="en-US"/>
        </w:rPr>
        <w:t>ועוד.</w:t>
      </w:r>
    </w:p>
    <w:p w:rsidR="00AA75E2" w:rsidRPr="00B51171" w:rsidRDefault="00AA75E2" w:rsidP="00EB78CF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  <w:lang w:val="en-US"/>
        </w:rPr>
      </w:pPr>
      <w:r w:rsidRPr="00B51171">
        <w:rPr>
          <w:sz w:val="20"/>
          <w:szCs w:val="20"/>
          <w:rtl/>
          <w:lang w:val="en-US"/>
        </w:rPr>
        <w:t>ניהול מו"מ</w:t>
      </w:r>
      <w:r w:rsidR="005347E9" w:rsidRPr="00B51171">
        <w:rPr>
          <w:sz w:val="20"/>
          <w:szCs w:val="20"/>
          <w:rtl/>
          <w:lang w:val="en-US"/>
        </w:rPr>
        <w:t xml:space="preserve"> מול דרגים בכירים</w:t>
      </w:r>
      <w:r w:rsidR="00F75C45" w:rsidRPr="00B51171">
        <w:rPr>
          <w:sz w:val="20"/>
          <w:szCs w:val="20"/>
          <w:rtl/>
          <w:lang w:val="en-US"/>
        </w:rPr>
        <w:t>, מנכ"לים וסמנכ"לים בעולם הרכב.</w:t>
      </w:r>
    </w:p>
    <w:p w:rsidR="00133B47" w:rsidRPr="00B51171" w:rsidRDefault="00133B47" w:rsidP="00EB78CF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 w:rsidRPr="00B51171">
        <w:rPr>
          <w:rFonts w:hint="cs"/>
          <w:sz w:val="20"/>
          <w:szCs w:val="20"/>
          <w:rtl/>
        </w:rPr>
        <w:t xml:space="preserve">ניהול תקציב חודשי ושנתי ועמידה ביעדי </w:t>
      </w:r>
      <w:r w:rsidR="00AC7291" w:rsidRPr="00B51171">
        <w:rPr>
          <w:rFonts w:hint="cs"/>
          <w:sz w:val="20"/>
          <w:szCs w:val="20"/>
          <w:rtl/>
        </w:rPr>
        <w:t>רווח.</w:t>
      </w:r>
    </w:p>
    <w:p w:rsidR="00AC7291" w:rsidRPr="004527C1" w:rsidRDefault="00AC7291" w:rsidP="00EB78CF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 w:rsidRPr="004527C1">
        <w:rPr>
          <w:rFonts w:hint="cs"/>
          <w:sz w:val="20"/>
          <w:szCs w:val="20"/>
          <w:rtl/>
        </w:rPr>
        <w:t>ניהול וגיוס ספקים וקבלני משנה.</w:t>
      </w:r>
    </w:p>
    <w:p w:rsidR="00133B47" w:rsidRPr="00B51171" w:rsidRDefault="00AC7291" w:rsidP="00EB78CF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 w:rsidRPr="00B51171">
        <w:rPr>
          <w:rFonts w:hint="cs"/>
          <w:sz w:val="20"/>
          <w:szCs w:val="20"/>
          <w:rtl/>
        </w:rPr>
        <w:t>טיפול בשירות ובשימור לקוחות הן של מרכז ההשבחה והן של לקוחות</w:t>
      </w:r>
      <w:r w:rsidR="00F20884" w:rsidRPr="00B51171">
        <w:rPr>
          <w:rFonts w:hint="cs"/>
          <w:sz w:val="20"/>
          <w:szCs w:val="20"/>
          <w:rtl/>
        </w:rPr>
        <w:t xml:space="preserve"> פרטיים.</w:t>
      </w:r>
    </w:p>
    <w:p w:rsidR="00FC7D4F" w:rsidRPr="00A23F65" w:rsidRDefault="00FC7D4F" w:rsidP="00EB78CF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 w:rsidRPr="00FC7D4F">
        <w:rPr>
          <w:b/>
          <w:bCs/>
          <w:sz w:val="20"/>
          <w:szCs w:val="20"/>
          <w:rtl/>
          <w:lang w:val="en-US"/>
        </w:rPr>
        <w:t>העלאת הרווחיות בחברת ידי זהב בכ20% ובמקביל הקטנת ההוצאות בכ40%.</w:t>
      </w:r>
      <w:r w:rsidRPr="00FC7D4F">
        <w:rPr>
          <w:sz w:val="20"/>
          <w:szCs w:val="20"/>
          <w:rtl/>
          <w:lang w:val="en-US"/>
        </w:rPr>
        <w:t xml:space="preserve"> כתוצאה מכך החברה עברה לרווחיות והוכחנו כדאיות כלכלית.</w:t>
      </w:r>
    </w:p>
    <w:p w:rsidR="00FC7D4F" w:rsidRPr="00FC7D4F" w:rsidRDefault="00FC7D4F" w:rsidP="00FC7D4F">
      <w:pPr>
        <w:pStyle w:val="JobTitle"/>
        <w:bidi/>
        <w:ind w:left="0" w:right="2160"/>
        <w:rPr>
          <w:b/>
          <w:bCs/>
          <w:color w:val="auto"/>
          <w:sz w:val="24"/>
          <w:szCs w:val="24"/>
          <w:u w:val="single"/>
          <w:rtl/>
        </w:rPr>
      </w:pPr>
      <w:r w:rsidRPr="00FC7D4F">
        <w:rPr>
          <w:rFonts w:hint="cs"/>
          <w:b/>
          <w:bCs/>
          <w:color w:val="auto"/>
          <w:sz w:val="24"/>
          <w:szCs w:val="24"/>
          <w:u w:val="single"/>
          <w:rtl/>
        </w:rPr>
        <w:t>2017-2012</w:t>
      </w:r>
      <w:r w:rsidR="00EB78CF">
        <w:rPr>
          <w:rFonts w:hint="cs"/>
          <w:b/>
          <w:bCs/>
          <w:color w:val="auto"/>
          <w:sz w:val="24"/>
          <w:szCs w:val="24"/>
          <w:u w:val="single"/>
          <w:rtl/>
        </w:rPr>
        <w:t xml:space="preserve">: </w:t>
      </w:r>
      <w:r w:rsidRPr="00FC7D4F">
        <w:rPr>
          <w:rFonts w:hint="cs"/>
          <w:b/>
          <w:bCs/>
          <w:color w:val="auto"/>
          <w:sz w:val="24"/>
          <w:szCs w:val="24"/>
          <w:u w:val="single"/>
          <w:rtl/>
        </w:rPr>
        <w:t xml:space="preserve"> </w:t>
      </w:r>
      <w:r w:rsidRPr="00FC7D4F">
        <w:rPr>
          <w:b/>
          <w:bCs/>
          <w:color w:val="auto"/>
          <w:sz w:val="24"/>
          <w:szCs w:val="24"/>
          <w:u w:val="single"/>
          <w:rtl/>
        </w:rPr>
        <w:t xml:space="preserve">מנהל </w:t>
      </w:r>
      <w:r w:rsidRPr="00FC7D4F">
        <w:rPr>
          <w:rFonts w:hint="cs"/>
          <w:b/>
          <w:bCs/>
          <w:color w:val="auto"/>
          <w:sz w:val="24"/>
          <w:szCs w:val="24"/>
          <w:u w:val="single"/>
          <w:rtl/>
        </w:rPr>
        <w:t xml:space="preserve">מכירות </w:t>
      </w:r>
      <w:r w:rsidRPr="00FC7D4F">
        <w:rPr>
          <w:b/>
          <w:bCs/>
          <w:color w:val="auto"/>
          <w:sz w:val="24"/>
          <w:szCs w:val="24"/>
          <w:u w:val="single"/>
          <w:rtl/>
        </w:rPr>
        <w:t>–</w:t>
      </w:r>
      <w:r w:rsidRPr="00FC7D4F">
        <w:rPr>
          <w:rFonts w:hint="cs"/>
          <w:b/>
          <w:bCs/>
          <w:color w:val="auto"/>
          <w:sz w:val="24"/>
          <w:szCs w:val="24"/>
          <w:u w:val="single"/>
          <w:rtl/>
        </w:rPr>
        <w:t xml:space="preserve"> חברת "</w:t>
      </w:r>
      <w:r w:rsidRPr="00FC7D4F">
        <w:rPr>
          <w:b/>
          <w:bCs/>
          <w:color w:val="auto"/>
          <w:sz w:val="24"/>
          <w:szCs w:val="24"/>
          <w:u w:val="single"/>
          <w:lang w:val="en-US"/>
        </w:rPr>
        <w:t>Avis-Umi</w:t>
      </w:r>
      <w:r w:rsidRPr="00FC7D4F">
        <w:rPr>
          <w:rFonts w:hint="cs"/>
          <w:b/>
          <w:bCs/>
          <w:color w:val="auto"/>
          <w:sz w:val="24"/>
          <w:szCs w:val="24"/>
          <w:u w:val="single"/>
          <w:rtl/>
        </w:rPr>
        <w:t>"</w:t>
      </w:r>
    </w:p>
    <w:p w:rsidR="00A25F49" w:rsidRPr="004527C1" w:rsidRDefault="00A25F49" w:rsidP="000F2255">
      <w:pPr>
        <w:pStyle w:val="JobTitle"/>
        <w:bidi/>
        <w:ind w:left="0" w:right="2160"/>
        <w:rPr>
          <w:b/>
          <w:bCs/>
          <w:sz w:val="20"/>
          <w:szCs w:val="20"/>
          <w:rtl/>
        </w:rPr>
      </w:pPr>
    </w:p>
    <w:p w:rsidR="00D6542C" w:rsidRDefault="009A7AA9" w:rsidP="00EB78CF">
      <w:pPr>
        <w:pStyle w:val="Achievements"/>
        <w:numPr>
          <w:ilvl w:val="0"/>
          <w:numId w:val="0"/>
        </w:numPr>
        <w:bidi/>
        <w:spacing w:before="0" w:after="120"/>
        <w:ind w:left="720" w:right="992"/>
        <w:jc w:val="both"/>
        <w:rPr>
          <w:b/>
          <w:bCs/>
          <w:sz w:val="20"/>
          <w:szCs w:val="20"/>
          <w:rtl/>
        </w:rPr>
      </w:pPr>
      <w:r w:rsidRPr="00EB78CF">
        <w:rPr>
          <w:rFonts w:hint="cs"/>
          <w:b/>
          <w:bCs/>
          <w:sz w:val="20"/>
          <w:szCs w:val="20"/>
          <w:rtl/>
        </w:rPr>
        <w:t xml:space="preserve">מנהל מכירות </w:t>
      </w:r>
      <w:r w:rsidR="00EB78CF" w:rsidRPr="00EB78CF">
        <w:rPr>
          <w:b/>
          <w:bCs/>
          <w:sz w:val="20"/>
          <w:szCs w:val="20"/>
          <w:rtl/>
        </w:rPr>
        <w:t>בשניים משלושת סניפי הדגל של חברת אוויס.</w:t>
      </w:r>
      <w:r w:rsidR="00EB78CF">
        <w:rPr>
          <w:rFonts w:hint="cs"/>
          <w:b/>
          <w:bCs/>
          <w:sz w:val="20"/>
          <w:szCs w:val="20"/>
          <w:rtl/>
        </w:rPr>
        <w:t xml:space="preserve"> כולל ה</w:t>
      </w:r>
      <w:r w:rsidRPr="00EB78CF">
        <w:rPr>
          <w:rFonts w:hint="cs"/>
          <w:b/>
          <w:bCs/>
          <w:sz w:val="20"/>
          <w:szCs w:val="20"/>
          <w:rtl/>
        </w:rPr>
        <w:t>סניפים</w:t>
      </w:r>
      <w:r w:rsidR="00AE7608" w:rsidRPr="00EB78CF">
        <w:rPr>
          <w:rFonts w:hint="cs"/>
          <w:b/>
          <w:bCs/>
          <w:sz w:val="20"/>
          <w:szCs w:val="20"/>
          <w:rtl/>
        </w:rPr>
        <w:t xml:space="preserve"> הבאים</w:t>
      </w:r>
      <w:r w:rsidRPr="00EB78CF">
        <w:rPr>
          <w:rFonts w:hint="cs"/>
          <w:b/>
          <w:bCs/>
          <w:sz w:val="20"/>
          <w:szCs w:val="20"/>
          <w:rtl/>
        </w:rPr>
        <w:t>:</w:t>
      </w:r>
      <w:r w:rsidR="00FC7D4F" w:rsidRPr="00EB78CF">
        <w:rPr>
          <w:rFonts w:hint="cs"/>
          <w:b/>
          <w:bCs/>
          <w:sz w:val="20"/>
          <w:szCs w:val="20"/>
          <w:rtl/>
        </w:rPr>
        <w:t xml:space="preserve">  </w:t>
      </w:r>
      <w:r w:rsidRPr="00FC7D4F">
        <w:rPr>
          <w:rFonts w:hint="cs"/>
          <w:b/>
          <w:bCs/>
          <w:sz w:val="20"/>
          <w:szCs w:val="20"/>
          <w:rtl/>
        </w:rPr>
        <w:t>חיפה עיר תחתית, הבורסה ר"ג,</w:t>
      </w:r>
      <w:r w:rsidR="00FC7D4F">
        <w:rPr>
          <w:rFonts w:hint="cs"/>
          <w:b/>
          <w:bCs/>
          <w:sz w:val="20"/>
          <w:szCs w:val="20"/>
          <w:rtl/>
        </w:rPr>
        <w:t xml:space="preserve"> </w:t>
      </w:r>
      <w:r w:rsidR="0007406C" w:rsidRPr="00FC7D4F">
        <w:rPr>
          <w:rFonts w:hint="cs"/>
          <w:b/>
          <w:bCs/>
          <w:sz w:val="20"/>
          <w:szCs w:val="20"/>
          <w:rtl/>
        </w:rPr>
        <w:t>פי גלילות, חדרה ו</w:t>
      </w:r>
      <w:r w:rsidRPr="00FC7D4F">
        <w:rPr>
          <w:rFonts w:hint="cs"/>
          <w:b/>
          <w:bCs/>
          <w:sz w:val="20"/>
          <w:szCs w:val="20"/>
          <w:rtl/>
        </w:rPr>
        <w:t>שדי חמד</w:t>
      </w:r>
      <w:r w:rsidR="00AE7608" w:rsidRPr="00FC7D4F">
        <w:rPr>
          <w:rFonts w:hint="cs"/>
          <w:b/>
          <w:bCs/>
          <w:sz w:val="20"/>
          <w:szCs w:val="20"/>
          <w:rtl/>
        </w:rPr>
        <w:t>.</w:t>
      </w:r>
    </w:p>
    <w:p w:rsidR="00FC7D4F" w:rsidRPr="00B51171" w:rsidRDefault="00FC7D4F" w:rsidP="00EB78CF">
      <w:pPr>
        <w:pStyle w:val="Achievements"/>
        <w:numPr>
          <w:ilvl w:val="0"/>
          <w:numId w:val="14"/>
        </w:numPr>
        <w:bidi/>
        <w:spacing w:before="0" w:after="120"/>
        <w:ind w:right="992"/>
        <w:jc w:val="both"/>
        <w:rPr>
          <w:sz w:val="20"/>
          <w:szCs w:val="20"/>
          <w:rtl/>
        </w:rPr>
      </w:pPr>
      <w:r w:rsidRPr="00B51171">
        <w:rPr>
          <w:sz w:val="20"/>
          <w:szCs w:val="20"/>
          <w:rtl/>
        </w:rPr>
        <w:t>ניהול ו</w:t>
      </w:r>
      <w:r w:rsidRPr="00B51171">
        <w:rPr>
          <w:rFonts w:hint="cs"/>
          <w:sz w:val="20"/>
          <w:szCs w:val="20"/>
          <w:rtl/>
        </w:rPr>
        <w:t>שיקום סניף הבורסה בר"ג</w:t>
      </w:r>
      <w:r w:rsidRPr="00B51171">
        <w:rPr>
          <w:sz w:val="20"/>
          <w:szCs w:val="20"/>
          <w:rtl/>
        </w:rPr>
        <w:t xml:space="preserve"> </w:t>
      </w:r>
      <w:r w:rsidR="001A4316" w:rsidRPr="00B51171">
        <w:rPr>
          <w:rFonts w:hint="cs"/>
          <w:sz w:val="20"/>
          <w:szCs w:val="20"/>
          <w:rtl/>
        </w:rPr>
        <w:t>ו</w:t>
      </w:r>
      <w:r w:rsidRPr="00B51171">
        <w:rPr>
          <w:rFonts w:hint="cs"/>
          <w:sz w:val="20"/>
          <w:szCs w:val="20"/>
          <w:rtl/>
        </w:rPr>
        <w:t xml:space="preserve">השבתו </w:t>
      </w:r>
      <w:r w:rsidRPr="00B51171">
        <w:rPr>
          <w:sz w:val="20"/>
          <w:szCs w:val="20"/>
          <w:rtl/>
        </w:rPr>
        <w:t>ל</w:t>
      </w:r>
      <w:r w:rsidRPr="00B51171">
        <w:rPr>
          <w:rFonts w:hint="cs"/>
          <w:sz w:val="20"/>
          <w:szCs w:val="20"/>
          <w:rtl/>
        </w:rPr>
        <w:t xml:space="preserve">אחד משלושת הסניפים המובילים ברשת, החזרת לקוחות וחברות עבר לסניף, התמודדות </w:t>
      </w:r>
      <w:r w:rsidRPr="00B51171">
        <w:rPr>
          <w:sz w:val="20"/>
          <w:szCs w:val="20"/>
          <w:rtl/>
        </w:rPr>
        <w:t xml:space="preserve">בהצלחה </w:t>
      </w:r>
      <w:r w:rsidRPr="00B51171">
        <w:rPr>
          <w:rFonts w:hint="cs"/>
          <w:sz w:val="20"/>
          <w:szCs w:val="20"/>
          <w:rtl/>
        </w:rPr>
        <w:t xml:space="preserve">עם שינויים דרסטיים בתנועת </w:t>
      </w:r>
      <w:r w:rsidRPr="00B51171">
        <w:rPr>
          <w:sz w:val="20"/>
          <w:szCs w:val="20"/>
          <w:rtl/>
        </w:rPr>
        <w:t>ה</w:t>
      </w:r>
      <w:r w:rsidRPr="00B51171">
        <w:rPr>
          <w:rFonts w:hint="cs"/>
          <w:sz w:val="20"/>
          <w:szCs w:val="20"/>
          <w:rtl/>
        </w:rPr>
        <w:t>לקוחות עקב עבודות הרכבת הקלה.</w:t>
      </w:r>
    </w:p>
    <w:p w:rsidR="00E9199B" w:rsidRPr="00B51171" w:rsidRDefault="00FC7D4F" w:rsidP="00EB78CF">
      <w:pPr>
        <w:pStyle w:val="a5"/>
        <w:numPr>
          <w:ilvl w:val="0"/>
          <w:numId w:val="15"/>
        </w:numPr>
        <w:bidi/>
        <w:spacing w:before="0" w:after="120"/>
        <w:ind w:left="714" w:right="851" w:hanging="357"/>
        <w:jc w:val="both"/>
        <w:rPr>
          <w:sz w:val="20"/>
          <w:szCs w:val="20"/>
          <w:lang w:val="en-US" w:bidi="he-IL"/>
        </w:rPr>
      </w:pPr>
      <w:r w:rsidRPr="00B51171">
        <w:rPr>
          <w:sz w:val="20"/>
          <w:szCs w:val="20"/>
          <w:rtl/>
          <w:lang w:val="en-US" w:bidi="he-IL"/>
        </w:rPr>
        <w:t>הקמ</w:t>
      </w:r>
      <w:r w:rsidR="00F72A9F" w:rsidRPr="00B51171">
        <w:rPr>
          <w:rFonts w:hint="cs"/>
          <w:sz w:val="20"/>
          <w:szCs w:val="20"/>
          <w:rtl/>
          <w:lang w:val="en-US" w:bidi="he-IL"/>
        </w:rPr>
        <w:t>ה וניהול</w:t>
      </w:r>
      <w:r w:rsidRPr="00B51171">
        <w:rPr>
          <w:sz w:val="20"/>
          <w:szCs w:val="20"/>
          <w:rtl/>
          <w:lang w:val="en-US" w:bidi="he-IL"/>
        </w:rPr>
        <w:t xml:space="preserve"> סניף גלילות.</w:t>
      </w:r>
      <w:r w:rsidRPr="00B51171">
        <w:rPr>
          <w:rFonts w:hint="cs"/>
          <w:sz w:val="20"/>
          <w:szCs w:val="20"/>
          <w:rtl/>
          <w:lang w:val="en-US" w:bidi="he-IL"/>
        </w:rPr>
        <w:t xml:space="preserve"> </w:t>
      </w:r>
      <w:r w:rsidR="005951CA" w:rsidRPr="00B51171">
        <w:rPr>
          <w:rFonts w:hint="cs"/>
          <w:sz w:val="20"/>
          <w:szCs w:val="20"/>
          <w:rtl/>
          <w:lang w:bidi="he-IL"/>
        </w:rPr>
        <w:t xml:space="preserve">הקמת מגרש בן </w:t>
      </w:r>
      <w:r w:rsidR="005951CA" w:rsidRPr="00B51171">
        <w:rPr>
          <w:rFonts w:hint="cs"/>
          <w:sz w:val="20"/>
          <w:szCs w:val="20"/>
          <w:rtl/>
        </w:rPr>
        <w:t xml:space="preserve">4 </w:t>
      </w:r>
      <w:r w:rsidR="005951CA" w:rsidRPr="00B51171">
        <w:rPr>
          <w:rFonts w:hint="cs"/>
          <w:sz w:val="20"/>
          <w:szCs w:val="20"/>
          <w:rtl/>
          <w:lang w:bidi="he-IL"/>
        </w:rPr>
        <w:t xml:space="preserve">דונם </w:t>
      </w:r>
      <w:r w:rsidR="005951CA" w:rsidRPr="00B51171">
        <w:rPr>
          <w:sz w:val="20"/>
          <w:szCs w:val="20"/>
          <w:rtl/>
          <w:lang w:val="en-US" w:bidi="he-IL"/>
        </w:rPr>
        <w:t>המכיל</w:t>
      </w:r>
      <w:r w:rsidR="005951CA" w:rsidRPr="00B51171">
        <w:rPr>
          <w:rFonts w:hint="cs"/>
          <w:sz w:val="20"/>
          <w:szCs w:val="20"/>
          <w:rtl/>
          <w:lang w:bidi="he-IL"/>
        </w:rPr>
        <w:t xml:space="preserve"> כ</w:t>
      </w:r>
      <w:r w:rsidR="005951CA" w:rsidRPr="00B51171">
        <w:rPr>
          <w:rFonts w:hint="cs"/>
          <w:sz w:val="20"/>
          <w:szCs w:val="20"/>
          <w:rtl/>
        </w:rPr>
        <w:t xml:space="preserve">200 </w:t>
      </w:r>
      <w:r w:rsidR="005951CA" w:rsidRPr="00B51171">
        <w:rPr>
          <w:rFonts w:hint="cs"/>
          <w:sz w:val="20"/>
          <w:szCs w:val="20"/>
          <w:rtl/>
          <w:lang w:bidi="he-IL"/>
        </w:rPr>
        <w:t>רכבים</w:t>
      </w:r>
      <w:r w:rsidR="005951CA" w:rsidRPr="00B51171">
        <w:rPr>
          <w:rFonts w:hint="cs"/>
          <w:sz w:val="20"/>
          <w:szCs w:val="20"/>
          <w:rtl/>
        </w:rPr>
        <w:t>,</w:t>
      </w:r>
      <w:r w:rsidRPr="00B51171">
        <w:rPr>
          <w:sz w:val="20"/>
          <w:szCs w:val="20"/>
          <w:rtl/>
          <w:lang w:val="en-US" w:bidi="he-IL"/>
        </w:rPr>
        <w:t xml:space="preserve"> גיוס עובדים ומיתוג הסניף כסניף הדגל של החברה.</w:t>
      </w:r>
      <w:r w:rsidRPr="00B51171">
        <w:rPr>
          <w:rFonts w:hint="cs"/>
          <w:sz w:val="20"/>
          <w:szCs w:val="20"/>
          <w:rtl/>
        </w:rPr>
        <w:t xml:space="preserve"> </w:t>
      </w:r>
      <w:r w:rsidRPr="00B51171">
        <w:rPr>
          <w:sz w:val="20"/>
          <w:szCs w:val="20"/>
          <w:rtl/>
          <w:lang w:val="en-US" w:bidi="he-IL"/>
        </w:rPr>
        <w:t>גיוס ושימור לקוחות במיקום התחרותי ביותר בתחום הרכב המשומש</w:t>
      </w:r>
      <w:r w:rsidRPr="00B51171">
        <w:rPr>
          <w:sz w:val="20"/>
          <w:szCs w:val="20"/>
          <w:rtl/>
          <w:lang w:val="en-US"/>
        </w:rPr>
        <w:t>,</w:t>
      </w:r>
      <w:r w:rsidRPr="00B51171">
        <w:rPr>
          <w:rFonts w:hint="cs"/>
          <w:sz w:val="20"/>
          <w:szCs w:val="20"/>
          <w:rtl/>
          <w:lang w:bidi="he-IL"/>
        </w:rPr>
        <w:t xml:space="preserve"> למעלה מעשר חברות מתחרות באותו מתחם</w:t>
      </w:r>
      <w:r w:rsidRPr="00B51171">
        <w:rPr>
          <w:sz w:val="20"/>
          <w:szCs w:val="20"/>
          <w:rtl/>
          <w:lang w:val="en-US" w:bidi="he-IL"/>
        </w:rPr>
        <w:t>.</w:t>
      </w:r>
    </w:p>
    <w:p w:rsidR="00E531CB" w:rsidRPr="00B51171" w:rsidRDefault="00E531CB" w:rsidP="00EB78CF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 w:rsidRPr="00B51171">
        <w:rPr>
          <w:rFonts w:hint="cs"/>
          <w:sz w:val="20"/>
          <w:szCs w:val="20"/>
          <w:rtl/>
        </w:rPr>
        <w:t>הקמ</w:t>
      </w:r>
      <w:r w:rsidRPr="00B51171">
        <w:rPr>
          <w:sz w:val="20"/>
          <w:szCs w:val="20"/>
          <w:rtl/>
        </w:rPr>
        <w:t>ה וניהול</w:t>
      </w:r>
      <w:r w:rsidRPr="00B51171">
        <w:rPr>
          <w:rFonts w:hint="cs"/>
          <w:sz w:val="20"/>
          <w:szCs w:val="20"/>
          <w:rtl/>
        </w:rPr>
        <w:t xml:space="preserve"> סניף חדרה,</w:t>
      </w:r>
      <w:r w:rsidRPr="00B51171">
        <w:rPr>
          <w:sz w:val="20"/>
          <w:szCs w:val="20"/>
          <w:rtl/>
        </w:rPr>
        <w:t xml:space="preserve"> </w:t>
      </w:r>
      <w:r w:rsidRPr="00B51171">
        <w:rPr>
          <w:rFonts w:hint="cs"/>
          <w:sz w:val="20"/>
          <w:szCs w:val="20"/>
          <w:rtl/>
        </w:rPr>
        <w:t>כיום הסניף המוביל בשרון.</w:t>
      </w:r>
    </w:p>
    <w:p w:rsidR="003449DB" w:rsidRPr="00EB78CF" w:rsidRDefault="0054218E" w:rsidP="00EB78CF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 w:rsidRPr="00EB78CF">
        <w:rPr>
          <w:rFonts w:hint="cs"/>
          <w:sz w:val="20"/>
          <w:szCs w:val="20"/>
          <w:rtl/>
        </w:rPr>
        <w:t>ניהול ובדיקת כדאיות המשך פעילות סניפים קטנים כגון שדי חמד וחיפה עיר תחתית</w:t>
      </w:r>
      <w:r w:rsidR="003449DB" w:rsidRPr="00EB78CF">
        <w:rPr>
          <w:rFonts w:hint="cs"/>
          <w:sz w:val="20"/>
          <w:szCs w:val="20"/>
          <w:rtl/>
        </w:rPr>
        <w:t>.</w:t>
      </w:r>
    </w:p>
    <w:p w:rsidR="00FC7D4F" w:rsidRPr="00B51171" w:rsidRDefault="00FC7D4F" w:rsidP="00EB78CF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 w:rsidRPr="00B51171">
        <w:rPr>
          <w:sz w:val="20"/>
          <w:szCs w:val="20"/>
          <w:rtl/>
        </w:rPr>
        <w:t>הדרכה וקידום נציגי מכירות</w:t>
      </w:r>
      <w:r w:rsidR="00A07A08" w:rsidRPr="00B51171">
        <w:rPr>
          <w:rFonts w:hint="cs"/>
          <w:sz w:val="20"/>
          <w:szCs w:val="20"/>
          <w:rtl/>
        </w:rPr>
        <w:t xml:space="preserve">, </w:t>
      </w:r>
      <w:r w:rsidRPr="00B51171">
        <w:rPr>
          <w:sz w:val="20"/>
          <w:szCs w:val="20"/>
          <w:rtl/>
        </w:rPr>
        <w:t>כיום ישנם 7 מנהלי סניפים מוערכים ומצליחים שהתחילו אצלי כנציגי מכירות ונציגי תפעול.</w:t>
      </w:r>
    </w:p>
    <w:p w:rsidR="00A5288D" w:rsidRPr="004527C1" w:rsidRDefault="00E33335" w:rsidP="00EB78CF">
      <w:pPr>
        <w:pStyle w:val="Achievements"/>
        <w:numPr>
          <w:ilvl w:val="0"/>
          <w:numId w:val="15"/>
        </w:numPr>
        <w:tabs>
          <w:tab w:val="left" w:pos="9072"/>
          <w:tab w:val="left" w:pos="9214"/>
        </w:tabs>
        <w:bidi/>
        <w:spacing w:before="0" w:after="120" w:line="360" w:lineRule="auto"/>
        <w:ind w:left="714" w:right="851" w:hanging="357"/>
        <w:jc w:val="both"/>
        <w:rPr>
          <w:sz w:val="20"/>
          <w:szCs w:val="20"/>
          <w:rtl/>
        </w:rPr>
      </w:pPr>
      <w:r w:rsidRPr="004527C1">
        <w:rPr>
          <w:rFonts w:hint="cs"/>
          <w:sz w:val="20"/>
          <w:szCs w:val="20"/>
          <w:rtl/>
        </w:rPr>
        <w:t xml:space="preserve">ניסיון רב בניהול עסקאות </w:t>
      </w:r>
      <w:r w:rsidR="001A052E" w:rsidRPr="004527C1">
        <w:rPr>
          <w:sz w:val="20"/>
          <w:szCs w:val="20"/>
          <w:rtl/>
          <w:lang w:val="en-US"/>
        </w:rPr>
        <w:t>מורכבות</w:t>
      </w:r>
      <w:r w:rsidRPr="004527C1">
        <w:rPr>
          <w:rFonts w:hint="cs"/>
          <w:sz w:val="20"/>
          <w:szCs w:val="20"/>
          <w:rtl/>
        </w:rPr>
        <w:t xml:space="preserve"> ומרובות רכבים.</w:t>
      </w:r>
    </w:p>
    <w:p w:rsidR="007D1B40" w:rsidRPr="006E77C1" w:rsidRDefault="007D1B40" w:rsidP="00EB78CF">
      <w:pPr>
        <w:pStyle w:val="Achievements"/>
        <w:numPr>
          <w:ilvl w:val="0"/>
          <w:numId w:val="15"/>
        </w:numPr>
        <w:tabs>
          <w:tab w:val="left" w:pos="9072"/>
          <w:tab w:val="left" w:pos="9214"/>
        </w:tabs>
        <w:bidi/>
        <w:spacing w:before="0" w:after="120" w:line="360" w:lineRule="auto"/>
        <w:ind w:left="714" w:right="851" w:hanging="357"/>
        <w:jc w:val="both"/>
        <w:rPr>
          <w:b/>
          <w:bCs/>
          <w:sz w:val="20"/>
          <w:szCs w:val="20"/>
          <w:rtl/>
        </w:rPr>
      </w:pPr>
      <w:r w:rsidRPr="006E77C1">
        <w:rPr>
          <w:rFonts w:hint="cs"/>
          <w:b/>
          <w:bCs/>
          <w:sz w:val="20"/>
          <w:szCs w:val="20"/>
          <w:rtl/>
        </w:rPr>
        <w:t>ניהול</w:t>
      </w:r>
      <w:r w:rsidR="00BA663E" w:rsidRPr="006E77C1">
        <w:rPr>
          <w:rFonts w:hint="cs"/>
          <w:b/>
          <w:bCs/>
          <w:sz w:val="20"/>
          <w:szCs w:val="20"/>
          <w:rtl/>
        </w:rPr>
        <w:t xml:space="preserve"> והתמחות</w:t>
      </w:r>
      <w:r w:rsidRPr="006E77C1">
        <w:rPr>
          <w:rFonts w:hint="cs"/>
          <w:b/>
          <w:bCs/>
          <w:sz w:val="20"/>
          <w:szCs w:val="20"/>
          <w:rtl/>
        </w:rPr>
        <w:t xml:space="preserve"> </w:t>
      </w:r>
      <w:r w:rsidR="006E77C1" w:rsidRPr="006E77C1">
        <w:rPr>
          <w:rFonts w:hint="cs"/>
          <w:b/>
          <w:bCs/>
          <w:sz w:val="20"/>
          <w:szCs w:val="20"/>
          <w:rtl/>
        </w:rPr>
        <w:t>ב</w:t>
      </w:r>
      <w:r w:rsidRPr="006E77C1">
        <w:rPr>
          <w:rFonts w:hint="cs"/>
          <w:b/>
          <w:bCs/>
          <w:sz w:val="20"/>
          <w:szCs w:val="20"/>
          <w:rtl/>
        </w:rPr>
        <w:t>עסקאות טרייד אין</w:t>
      </w:r>
      <w:r w:rsidR="00391B1D" w:rsidRPr="006E77C1">
        <w:rPr>
          <w:rFonts w:hint="cs"/>
          <w:b/>
          <w:bCs/>
          <w:sz w:val="20"/>
          <w:szCs w:val="20"/>
          <w:rtl/>
        </w:rPr>
        <w:t>.</w:t>
      </w:r>
    </w:p>
    <w:p w:rsidR="00CA5A59" w:rsidRPr="00EB78CF" w:rsidRDefault="00EB78CF" w:rsidP="00EB78CF">
      <w:pPr>
        <w:pStyle w:val="Achievements"/>
        <w:numPr>
          <w:ilvl w:val="0"/>
          <w:numId w:val="15"/>
        </w:numPr>
        <w:tabs>
          <w:tab w:val="left" w:pos="9072"/>
          <w:tab w:val="left" w:pos="9214"/>
        </w:tabs>
        <w:bidi/>
        <w:spacing w:before="0" w:after="120" w:line="360" w:lineRule="auto"/>
        <w:ind w:left="714" w:right="851" w:hanging="357"/>
        <w:jc w:val="both"/>
        <w:rPr>
          <w:b/>
          <w:bCs/>
          <w:sz w:val="20"/>
          <w:szCs w:val="20"/>
          <w:rtl/>
          <w:lang w:val="en-US"/>
        </w:rPr>
      </w:pPr>
      <w:r w:rsidRPr="00EB78CF">
        <w:rPr>
          <w:rFonts w:hint="cs"/>
          <w:b/>
          <w:bCs/>
          <w:sz w:val="20"/>
          <w:szCs w:val="20"/>
          <w:rtl/>
        </w:rPr>
        <w:t xml:space="preserve">קניינות מול רכב </w:t>
      </w:r>
      <w:r w:rsidR="00E90A1A" w:rsidRPr="00EB78CF">
        <w:rPr>
          <w:rFonts w:hint="cs"/>
          <w:b/>
          <w:bCs/>
          <w:sz w:val="20"/>
          <w:szCs w:val="20"/>
          <w:rtl/>
        </w:rPr>
        <w:t>חדש</w:t>
      </w:r>
      <w:r w:rsidR="00E33335" w:rsidRPr="00EB78CF">
        <w:rPr>
          <w:rFonts w:hint="cs"/>
          <w:b/>
          <w:bCs/>
          <w:sz w:val="20"/>
          <w:szCs w:val="20"/>
          <w:rtl/>
        </w:rPr>
        <w:t xml:space="preserve"> ב</w:t>
      </w:r>
      <w:r w:rsidR="00E90A1A" w:rsidRPr="00EB78CF">
        <w:rPr>
          <w:b/>
          <w:bCs/>
          <w:sz w:val="20"/>
          <w:szCs w:val="20"/>
          <w:lang w:val="en-US"/>
        </w:rPr>
        <w:t>UMI</w:t>
      </w:r>
      <w:r w:rsidR="00E33335" w:rsidRPr="00EB78CF">
        <w:rPr>
          <w:rFonts w:hint="cs"/>
          <w:b/>
          <w:bCs/>
          <w:sz w:val="20"/>
          <w:szCs w:val="20"/>
          <w:rtl/>
          <w:lang w:val="en-US"/>
        </w:rPr>
        <w:t xml:space="preserve"> ומשומש באוויס</w:t>
      </w:r>
      <w:r w:rsidR="00F67767" w:rsidRPr="00EB78CF">
        <w:rPr>
          <w:b/>
          <w:bCs/>
          <w:sz w:val="20"/>
          <w:szCs w:val="20"/>
          <w:rtl/>
          <w:lang w:val="en-US"/>
        </w:rPr>
        <w:t>.</w:t>
      </w:r>
    </w:p>
    <w:p w:rsidR="000F2255" w:rsidRDefault="000F2255" w:rsidP="00EB78CF">
      <w:pPr>
        <w:pStyle w:val="Achievements"/>
        <w:numPr>
          <w:ilvl w:val="0"/>
          <w:numId w:val="15"/>
        </w:numPr>
        <w:tabs>
          <w:tab w:val="left" w:pos="9072"/>
          <w:tab w:val="left" w:pos="9214"/>
        </w:tabs>
        <w:bidi/>
        <w:spacing w:before="0" w:after="120" w:line="360" w:lineRule="auto"/>
        <w:ind w:left="714" w:right="851" w:hanging="357"/>
        <w:jc w:val="both"/>
        <w:rPr>
          <w:sz w:val="20"/>
          <w:szCs w:val="20"/>
          <w:rtl/>
        </w:rPr>
      </w:pPr>
      <w:r w:rsidRPr="004527C1">
        <w:rPr>
          <w:rFonts w:hint="cs"/>
          <w:sz w:val="20"/>
          <w:szCs w:val="20"/>
          <w:rtl/>
        </w:rPr>
        <w:t xml:space="preserve">פעילות מכירות יזומה </w:t>
      </w:r>
      <w:r w:rsidR="00A5288D" w:rsidRPr="004527C1">
        <w:rPr>
          <w:rFonts w:hint="cs"/>
          <w:sz w:val="20"/>
          <w:szCs w:val="20"/>
          <w:rtl/>
        </w:rPr>
        <w:t>בסניפים ללא תנועת לקוחות</w:t>
      </w:r>
      <w:r w:rsidR="00391B1D" w:rsidRPr="004527C1">
        <w:rPr>
          <w:rFonts w:hint="cs"/>
          <w:sz w:val="20"/>
          <w:szCs w:val="20"/>
          <w:rtl/>
        </w:rPr>
        <w:t>.</w:t>
      </w:r>
    </w:p>
    <w:p w:rsidR="00E135EE" w:rsidRDefault="00E33335" w:rsidP="00EB78CF">
      <w:pPr>
        <w:pStyle w:val="Achievements"/>
        <w:numPr>
          <w:ilvl w:val="0"/>
          <w:numId w:val="15"/>
        </w:numPr>
        <w:tabs>
          <w:tab w:val="left" w:pos="9072"/>
          <w:tab w:val="left" w:pos="9214"/>
        </w:tabs>
        <w:bidi/>
        <w:spacing w:before="0" w:after="120" w:line="360" w:lineRule="auto"/>
        <w:ind w:right="851"/>
        <w:jc w:val="both"/>
        <w:rPr>
          <w:sz w:val="20"/>
          <w:szCs w:val="20"/>
          <w:rtl/>
        </w:rPr>
      </w:pPr>
      <w:r w:rsidRPr="004527C1">
        <w:rPr>
          <w:rFonts w:hint="cs"/>
          <w:sz w:val="20"/>
          <w:szCs w:val="20"/>
          <w:rtl/>
        </w:rPr>
        <w:t>עבודה בשת"פ עם חברות מימון ובנקים.</w:t>
      </w:r>
    </w:p>
    <w:p w:rsidR="00365F3E" w:rsidRDefault="00C73A4E" w:rsidP="00EB78CF">
      <w:pPr>
        <w:pStyle w:val="Achievements"/>
        <w:numPr>
          <w:ilvl w:val="0"/>
          <w:numId w:val="15"/>
        </w:numPr>
        <w:tabs>
          <w:tab w:val="left" w:pos="9072"/>
          <w:tab w:val="left" w:pos="9214"/>
        </w:tabs>
        <w:bidi/>
        <w:spacing w:before="0" w:after="120" w:line="360" w:lineRule="auto"/>
        <w:ind w:right="851"/>
        <w:jc w:val="both"/>
        <w:rPr>
          <w:sz w:val="20"/>
          <w:szCs w:val="20"/>
          <w:rtl/>
        </w:rPr>
      </w:pPr>
      <w:r w:rsidRPr="00F63398">
        <w:rPr>
          <w:sz w:val="20"/>
          <w:szCs w:val="20"/>
          <w:rtl/>
        </w:rPr>
        <w:t>שותף קבוע בישיבות שיווק ומבצעים חדשים.</w:t>
      </w:r>
    </w:p>
    <w:p w:rsidR="00D0794A" w:rsidRPr="00365F3E" w:rsidRDefault="00C73A4E" w:rsidP="00EB78CF">
      <w:pPr>
        <w:pStyle w:val="Achievements"/>
        <w:numPr>
          <w:ilvl w:val="0"/>
          <w:numId w:val="15"/>
        </w:numPr>
        <w:tabs>
          <w:tab w:val="left" w:pos="9072"/>
          <w:tab w:val="left" w:pos="9214"/>
        </w:tabs>
        <w:bidi/>
        <w:spacing w:before="0" w:after="120" w:line="360" w:lineRule="auto"/>
        <w:ind w:right="851"/>
        <w:jc w:val="both"/>
        <w:rPr>
          <w:sz w:val="20"/>
          <w:szCs w:val="20"/>
          <w:rtl/>
        </w:rPr>
      </w:pPr>
      <w:r w:rsidRPr="00F63398">
        <w:rPr>
          <w:sz w:val="20"/>
          <w:szCs w:val="20"/>
          <w:rtl/>
          <w:lang w:val="en-US"/>
        </w:rPr>
        <w:t xml:space="preserve">שותף </w:t>
      </w:r>
      <w:r w:rsidRPr="00F63398">
        <w:rPr>
          <w:rFonts w:hint="cs"/>
          <w:sz w:val="20"/>
          <w:szCs w:val="20"/>
          <w:rtl/>
        </w:rPr>
        <w:t>בצוות אפיון והטמעת מערכת תפנית</w:t>
      </w:r>
      <w:r w:rsidR="00B51171">
        <w:rPr>
          <w:rFonts w:hint="cs"/>
          <w:sz w:val="20"/>
          <w:szCs w:val="20"/>
          <w:rtl/>
        </w:rPr>
        <w:t xml:space="preserve"> ן</w:t>
      </w:r>
      <w:r w:rsidR="00B51171">
        <w:rPr>
          <w:sz w:val="20"/>
          <w:szCs w:val="20"/>
          <w:lang w:val="en-US"/>
        </w:rPr>
        <w:t>CRM</w:t>
      </w:r>
      <w:r w:rsidRPr="00F63398">
        <w:rPr>
          <w:rFonts w:hint="cs"/>
          <w:sz w:val="20"/>
          <w:szCs w:val="20"/>
          <w:rtl/>
        </w:rPr>
        <w:t xml:space="preserve"> בחברת </w:t>
      </w:r>
      <w:r w:rsidRPr="00F63398">
        <w:rPr>
          <w:sz w:val="20"/>
          <w:szCs w:val="20"/>
          <w:lang w:val="en-US"/>
        </w:rPr>
        <w:t>Avis – umi</w:t>
      </w:r>
      <w:r w:rsidRPr="00F63398">
        <w:rPr>
          <w:rFonts w:hint="cs"/>
          <w:sz w:val="20"/>
          <w:szCs w:val="20"/>
          <w:rtl/>
          <w:lang w:val="en-US"/>
        </w:rPr>
        <w:t>.</w:t>
      </w:r>
    </w:p>
    <w:p w:rsidR="00FB010F" w:rsidRPr="00533B0B" w:rsidRDefault="00311096" w:rsidP="00311096">
      <w:pPr>
        <w:pStyle w:val="Achievements"/>
        <w:numPr>
          <w:ilvl w:val="0"/>
          <w:numId w:val="0"/>
        </w:numPr>
        <w:bidi/>
        <w:spacing w:line="360" w:lineRule="auto"/>
        <w:ind w:right="2520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2008-201</w:t>
      </w:r>
      <w:r w:rsidR="00D25622">
        <w:rPr>
          <w:rFonts w:hint="cs"/>
          <w:b/>
          <w:bCs/>
          <w:sz w:val="24"/>
          <w:szCs w:val="24"/>
          <w:u w:val="single"/>
          <w:rtl/>
        </w:rPr>
        <w:t>2</w:t>
      </w:r>
      <w:r w:rsidR="00EB78CF">
        <w:rPr>
          <w:rFonts w:hint="cs"/>
          <w:b/>
          <w:bCs/>
          <w:sz w:val="24"/>
          <w:szCs w:val="24"/>
          <w:u w:val="single"/>
          <w:rtl/>
        </w:rPr>
        <w:t>:</w:t>
      </w:r>
      <w:r w:rsidR="00D25622">
        <w:rPr>
          <w:rFonts w:hint="cs"/>
          <w:b/>
          <w:bCs/>
          <w:sz w:val="24"/>
          <w:szCs w:val="24"/>
          <w:u w:val="single"/>
          <w:rtl/>
        </w:rPr>
        <w:t xml:space="preserve">  </w:t>
      </w:r>
      <w:r w:rsidR="00FB010F" w:rsidRPr="00533B0B">
        <w:rPr>
          <w:rFonts w:hint="cs"/>
          <w:b/>
          <w:bCs/>
          <w:sz w:val="24"/>
          <w:szCs w:val="24"/>
          <w:u w:val="single"/>
          <w:rtl/>
        </w:rPr>
        <w:t xml:space="preserve">נציג מכירות בכיר </w:t>
      </w:r>
      <w:r w:rsidR="00FB010F" w:rsidRPr="00533B0B">
        <w:rPr>
          <w:b/>
          <w:bCs/>
          <w:sz w:val="24"/>
          <w:szCs w:val="24"/>
          <w:u w:val="single"/>
          <w:rtl/>
        </w:rPr>
        <w:t>–</w:t>
      </w:r>
      <w:r w:rsidR="00FB010F" w:rsidRPr="00533B0B">
        <w:rPr>
          <w:rFonts w:hint="cs"/>
          <w:b/>
          <w:bCs/>
          <w:sz w:val="24"/>
          <w:szCs w:val="24"/>
          <w:u w:val="single"/>
          <w:rtl/>
        </w:rPr>
        <w:t xml:space="preserve"> סניף הבורסה ר"ג</w:t>
      </w:r>
    </w:p>
    <w:p w:rsidR="003E0540" w:rsidRPr="004527C1" w:rsidRDefault="00E90A1A" w:rsidP="00EB78CF">
      <w:pPr>
        <w:pStyle w:val="Achievements"/>
        <w:numPr>
          <w:ilvl w:val="0"/>
          <w:numId w:val="8"/>
        </w:numPr>
        <w:bidi/>
        <w:spacing w:before="0" w:after="120" w:line="360" w:lineRule="auto"/>
        <w:ind w:left="714" w:right="2517" w:hanging="357"/>
        <w:jc w:val="both"/>
        <w:rPr>
          <w:sz w:val="20"/>
          <w:szCs w:val="20"/>
          <w:rtl/>
        </w:rPr>
      </w:pPr>
      <w:r w:rsidRPr="004527C1">
        <w:rPr>
          <w:rFonts w:hint="cs"/>
          <w:sz w:val="20"/>
          <w:szCs w:val="20"/>
          <w:rtl/>
        </w:rPr>
        <w:t xml:space="preserve">נציג מכירות בסניף הדגל של חברת </w:t>
      </w:r>
      <w:r w:rsidRPr="004527C1">
        <w:rPr>
          <w:sz w:val="20"/>
          <w:szCs w:val="20"/>
          <w:lang w:val="en-US"/>
        </w:rPr>
        <w:t>Avis</w:t>
      </w:r>
      <w:r w:rsidR="00391B1D" w:rsidRPr="004527C1">
        <w:rPr>
          <w:rFonts w:hint="cs"/>
          <w:sz w:val="20"/>
          <w:szCs w:val="20"/>
          <w:rtl/>
        </w:rPr>
        <w:t>.</w:t>
      </w:r>
    </w:p>
    <w:p w:rsidR="00E90A1A" w:rsidRPr="004527C1" w:rsidRDefault="00E90A1A" w:rsidP="00EB78CF">
      <w:pPr>
        <w:pStyle w:val="Achievements"/>
        <w:numPr>
          <w:ilvl w:val="0"/>
          <w:numId w:val="8"/>
        </w:numPr>
        <w:bidi/>
        <w:spacing w:before="0" w:after="120" w:line="360" w:lineRule="auto"/>
        <w:ind w:left="714" w:right="2517" w:hanging="357"/>
        <w:jc w:val="both"/>
        <w:rPr>
          <w:sz w:val="20"/>
          <w:szCs w:val="20"/>
          <w:rtl/>
        </w:rPr>
      </w:pPr>
      <w:r w:rsidRPr="004527C1">
        <w:rPr>
          <w:rFonts w:hint="cs"/>
          <w:sz w:val="20"/>
          <w:szCs w:val="20"/>
          <w:rtl/>
          <w:lang w:val="en-US"/>
        </w:rPr>
        <w:t xml:space="preserve">ניהול עסקאות מכירה מרובות רכבים מול </w:t>
      </w:r>
      <w:r w:rsidRPr="004527C1">
        <w:rPr>
          <w:rFonts w:hint="cs"/>
          <w:sz w:val="20"/>
          <w:szCs w:val="20"/>
          <w:rtl/>
        </w:rPr>
        <w:t>המגזר העסקי</w:t>
      </w:r>
      <w:r w:rsidR="00391B1D" w:rsidRPr="004527C1">
        <w:rPr>
          <w:rFonts w:hint="cs"/>
          <w:sz w:val="20"/>
          <w:szCs w:val="20"/>
          <w:rtl/>
        </w:rPr>
        <w:t>.</w:t>
      </w:r>
    </w:p>
    <w:p w:rsidR="00E90A1A" w:rsidRPr="00B84C8A" w:rsidRDefault="00E90A1A" w:rsidP="00EB78CF">
      <w:pPr>
        <w:pStyle w:val="Achievements"/>
        <w:numPr>
          <w:ilvl w:val="0"/>
          <w:numId w:val="8"/>
        </w:numPr>
        <w:bidi/>
        <w:spacing w:before="0" w:after="120" w:line="360" w:lineRule="auto"/>
        <w:ind w:left="714" w:right="2517" w:hanging="357"/>
        <w:jc w:val="both"/>
        <w:rPr>
          <w:sz w:val="20"/>
          <w:szCs w:val="20"/>
          <w:rtl/>
        </w:rPr>
      </w:pPr>
      <w:r w:rsidRPr="004527C1">
        <w:rPr>
          <w:rFonts w:hint="cs"/>
          <w:sz w:val="20"/>
          <w:szCs w:val="20"/>
          <w:rtl/>
        </w:rPr>
        <w:t>ניהול עסקאות מכירה מול המגזר הפרטי</w:t>
      </w:r>
      <w:r w:rsidR="00391B1D" w:rsidRPr="004527C1">
        <w:rPr>
          <w:rFonts w:hint="cs"/>
          <w:sz w:val="20"/>
          <w:szCs w:val="20"/>
          <w:rtl/>
        </w:rPr>
        <w:t>.</w:t>
      </w:r>
    </w:p>
    <w:p w:rsidR="00E90A1A" w:rsidRPr="004527C1" w:rsidRDefault="00E90A1A" w:rsidP="00EB78CF">
      <w:pPr>
        <w:pStyle w:val="Achievements"/>
        <w:numPr>
          <w:ilvl w:val="0"/>
          <w:numId w:val="8"/>
        </w:numPr>
        <w:bidi/>
        <w:spacing w:before="0" w:after="120" w:line="360" w:lineRule="auto"/>
        <w:ind w:left="714" w:right="2517" w:hanging="357"/>
        <w:jc w:val="both"/>
        <w:rPr>
          <w:sz w:val="20"/>
          <w:szCs w:val="20"/>
          <w:rtl/>
        </w:rPr>
      </w:pPr>
      <w:r w:rsidRPr="004527C1">
        <w:rPr>
          <w:rFonts w:hint="cs"/>
          <w:sz w:val="20"/>
          <w:szCs w:val="20"/>
          <w:rtl/>
        </w:rPr>
        <w:t xml:space="preserve">הדרכה, חפיפה וסיוע למנהלי סניף </w:t>
      </w:r>
      <w:r w:rsidR="00B84C8A">
        <w:rPr>
          <w:sz w:val="20"/>
          <w:szCs w:val="20"/>
          <w:rtl/>
          <w:lang w:val="en-US"/>
        </w:rPr>
        <w:t xml:space="preserve">ונציגי מכירות </w:t>
      </w:r>
      <w:r w:rsidRPr="004527C1">
        <w:rPr>
          <w:rFonts w:hint="cs"/>
          <w:sz w:val="20"/>
          <w:szCs w:val="20"/>
          <w:rtl/>
        </w:rPr>
        <w:t>חדשים</w:t>
      </w:r>
      <w:r w:rsidR="00391B1D" w:rsidRPr="004527C1">
        <w:rPr>
          <w:rFonts w:hint="cs"/>
          <w:sz w:val="20"/>
          <w:szCs w:val="20"/>
          <w:rtl/>
        </w:rPr>
        <w:t>.</w:t>
      </w:r>
    </w:p>
    <w:p w:rsidR="00FC7D4F" w:rsidRDefault="00FC7D4F" w:rsidP="00E33175">
      <w:pPr>
        <w:pStyle w:val="DateandLocation"/>
        <w:bidi/>
        <w:ind w:left="0" w:right="2160"/>
        <w:rPr>
          <w:sz w:val="20"/>
          <w:szCs w:val="20"/>
          <w:rtl/>
        </w:rPr>
      </w:pPr>
      <w:r>
        <w:rPr>
          <w:rFonts w:hint="cs"/>
          <w:b/>
          <w:bCs/>
          <w:noProof/>
          <w:sz w:val="20"/>
          <w:szCs w:val="20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240C74" wp14:editId="19FEC8FC">
                <wp:simplePos x="0" y="0"/>
                <wp:positionH relativeFrom="column">
                  <wp:posOffset>535305</wp:posOffset>
                </wp:positionH>
                <wp:positionV relativeFrom="paragraph">
                  <wp:posOffset>131445</wp:posOffset>
                </wp:positionV>
                <wp:extent cx="5831205" cy="241300"/>
                <wp:effectExtent l="0" t="0" r="0" b="6350"/>
                <wp:wrapNone/>
                <wp:docPr id="3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1205" cy="2413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FC7D4F" w:rsidRPr="00FC7D4F" w:rsidRDefault="00FC7D4F" w:rsidP="00FC7D4F">
                            <w:pPr>
                              <w:spacing w:before="100" w:beforeAutospacing="1" w:after="100" w:afterAutospacing="1"/>
                              <w:ind w:left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he-IL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he-IL"/>
                              </w:rPr>
                              <w:t>השכלה</w:t>
                            </w:r>
                            <w:r w:rsidR="00D10377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he-IL"/>
                              </w:rPr>
                              <w:t xml:space="preserve"> ותכונות נוספות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240C74" id="מלבן 3" o:spid="_x0000_s1027" style="position:absolute;left:0;text-align:left;margin-left:42.15pt;margin-top:10.35pt;width:459.15pt;height:1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" fillcolor="#d9d9d9" stroked="f" strokeweight="2pt">
                <v:textbox>
                  <w:txbxContent>
                    <w:p w:rsidR="00FC7D4F" w:rsidRPr="00FC7D4F" w:rsidRDefault="00FC7D4F" w:rsidP="00FC7D4F">
                      <w:pPr>
                        <w:spacing w:before="100" w:beforeAutospacing="1" w:after="100" w:afterAutospacing="1"/>
                        <w:ind w:left="0"/>
                        <w:jc w:val="right"/>
                        <w:rPr>
                          <w:b/>
                          <w:bCs/>
                          <w:sz w:val="20"/>
                          <w:szCs w:val="20"/>
                          <w:rtl/>
                          <w:lang w:val="en-US" w:bidi="he-IL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val="en-US" w:bidi="he-IL"/>
                        </w:rPr>
                        <w:t>השכלה</w:t>
                      </w:r>
                      <w:r w:rsidR="00D10377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val="en-US" w:bidi="he-IL"/>
                        </w:rPr>
                        <w:t xml:space="preserve"> ותכונות נוספות</w:t>
                      </w:r>
                    </w:p>
                  </w:txbxContent>
                </v:textbox>
              </v:rect>
            </w:pict>
          </mc:Fallback>
        </mc:AlternateContent>
      </w:r>
    </w:p>
    <w:p w:rsidR="00EB78CF" w:rsidRPr="00EB78CF" w:rsidRDefault="00EB78CF" w:rsidP="00EB78CF">
      <w:pPr>
        <w:pStyle w:val="Achievements"/>
        <w:numPr>
          <w:ilvl w:val="0"/>
          <w:numId w:val="0"/>
        </w:numPr>
        <w:bidi/>
        <w:spacing w:before="0" w:after="120" w:line="360" w:lineRule="auto"/>
        <w:ind w:left="714" w:right="2520"/>
        <w:jc w:val="both"/>
        <w:rPr>
          <w:sz w:val="8"/>
          <w:szCs w:val="8"/>
          <w:rtl/>
        </w:rPr>
      </w:pPr>
    </w:p>
    <w:p w:rsidR="00B14303" w:rsidRDefault="000F7F6D" w:rsidP="00E33175">
      <w:pPr>
        <w:pStyle w:val="Achievements"/>
        <w:numPr>
          <w:ilvl w:val="0"/>
          <w:numId w:val="16"/>
        </w:numPr>
        <w:bidi/>
        <w:spacing w:before="0" w:after="120" w:line="360" w:lineRule="auto"/>
        <w:ind w:left="714" w:right="2520" w:hanging="357"/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בוגר מספר קורסי ניהול</w:t>
      </w:r>
      <w:r w:rsidR="009D2F7B">
        <w:rPr>
          <w:rFonts w:hint="cs"/>
          <w:sz w:val="20"/>
          <w:szCs w:val="20"/>
          <w:rtl/>
        </w:rPr>
        <w:t xml:space="preserve"> ומכירות</w:t>
      </w:r>
      <w:r>
        <w:rPr>
          <w:rFonts w:hint="cs"/>
          <w:sz w:val="20"/>
          <w:szCs w:val="20"/>
          <w:rtl/>
        </w:rPr>
        <w:t xml:space="preserve"> </w:t>
      </w:r>
    </w:p>
    <w:p w:rsidR="009A0AE0" w:rsidRPr="003F5566" w:rsidRDefault="00391B1D" w:rsidP="00EB78CF">
      <w:pPr>
        <w:pStyle w:val="Achievements"/>
        <w:numPr>
          <w:ilvl w:val="0"/>
          <w:numId w:val="16"/>
        </w:numPr>
        <w:bidi/>
        <w:spacing w:before="0" w:after="120" w:line="360" w:lineRule="auto"/>
        <w:ind w:left="714" w:right="2520" w:hanging="357"/>
        <w:jc w:val="both"/>
        <w:rPr>
          <w:sz w:val="20"/>
          <w:szCs w:val="20"/>
          <w:rtl/>
        </w:rPr>
      </w:pPr>
      <w:r w:rsidRPr="004527C1">
        <w:rPr>
          <w:rFonts w:hint="cs"/>
          <w:sz w:val="20"/>
          <w:szCs w:val="20"/>
          <w:rtl/>
        </w:rPr>
        <w:t>מתכנת מערכות מנהלתיות.</w:t>
      </w:r>
    </w:p>
    <w:p w:rsidR="00152885" w:rsidRPr="00EB78CF" w:rsidRDefault="00152885" w:rsidP="009D2F7B">
      <w:pPr>
        <w:pStyle w:val="Achievements"/>
        <w:numPr>
          <w:ilvl w:val="0"/>
          <w:numId w:val="16"/>
        </w:numPr>
        <w:bidi/>
        <w:spacing w:before="0" w:after="120" w:line="360" w:lineRule="auto"/>
        <w:ind w:left="714" w:right="2520" w:hanging="357"/>
        <w:jc w:val="both"/>
        <w:rPr>
          <w:sz w:val="20"/>
          <w:szCs w:val="20"/>
          <w:rtl/>
        </w:rPr>
      </w:pPr>
      <w:r w:rsidRPr="00EB78CF">
        <w:rPr>
          <w:rFonts w:hint="cs"/>
          <w:sz w:val="20"/>
          <w:szCs w:val="20"/>
          <w:rtl/>
        </w:rPr>
        <w:t xml:space="preserve">בעל </w:t>
      </w:r>
      <w:r w:rsidR="00070ABA" w:rsidRPr="00EB78CF">
        <w:rPr>
          <w:rFonts w:hint="cs"/>
          <w:sz w:val="20"/>
          <w:szCs w:val="20"/>
          <w:rtl/>
        </w:rPr>
        <w:t>ניסיון ו</w:t>
      </w:r>
      <w:r w:rsidRPr="00EB78CF">
        <w:rPr>
          <w:rFonts w:hint="cs"/>
          <w:sz w:val="20"/>
          <w:szCs w:val="20"/>
          <w:rtl/>
        </w:rPr>
        <w:t>ידע רב ב</w:t>
      </w:r>
      <w:r w:rsidR="00070ABA" w:rsidRPr="00EB78CF">
        <w:rPr>
          <w:rFonts w:hint="cs"/>
          <w:sz w:val="20"/>
          <w:szCs w:val="20"/>
          <w:rtl/>
        </w:rPr>
        <w:t xml:space="preserve">תוכנות אופיס </w:t>
      </w:r>
      <w:r w:rsidR="009D2F7B">
        <w:rPr>
          <w:rFonts w:hint="cs"/>
          <w:sz w:val="20"/>
          <w:szCs w:val="20"/>
          <w:rtl/>
        </w:rPr>
        <w:t xml:space="preserve">, </w:t>
      </w:r>
      <w:r w:rsidR="009D2F7B" w:rsidRPr="00EB78CF">
        <w:rPr>
          <w:rFonts w:hint="cs"/>
          <w:sz w:val="20"/>
          <w:szCs w:val="20"/>
          <w:rtl/>
        </w:rPr>
        <w:t>תפנית, Crm, As/400 ועוד.</w:t>
      </w:r>
    </w:p>
    <w:p w:rsidR="00152885" w:rsidRPr="00EB78CF" w:rsidRDefault="00152885" w:rsidP="00EB78CF">
      <w:pPr>
        <w:pStyle w:val="Achievements"/>
        <w:numPr>
          <w:ilvl w:val="0"/>
          <w:numId w:val="16"/>
        </w:numPr>
        <w:bidi/>
        <w:spacing w:before="0" w:after="120" w:line="360" w:lineRule="auto"/>
        <w:ind w:left="714" w:right="2520" w:hanging="357"/>
        <w:jc w:val="both"/>
        <w:rPr>
          <w:sz w:val="20"/>
          <w:szCs w:val="20"/>
          <w:rtl/>
        </w:rPr>
      </w:pPr>
      <w:r w:rsidRPr="00EB78CF">
        <w:rPr>
          <w:rFonts w:hint="cs"/>
          <w:sz w:val="20"/>
          <w:szCs w:val="20"/>
          <w:rtl/>
        </w:rPr>
        <w:t>בעל ניסיון רב בירידים ואירועי מכירות.</w:t>
      </w:r>
    </w:p>
    <w:p w:rsidR="00903BBA" w:rsidRPr="00EB78CF" w:rsidRDefault="00D10377" w:rsidP="00EB78CF">
      <w:pPr>
        <w:pStyle w:val="Achievements"/>
        <w:numPr>
          <w:ilvl w:val="0"/>
          <w:numId w:val="14"/>
        </w:numPr>
        <w:bidi/>
        <w:spacing w:before="0" w:after="120"/>
        <w:ind w:left="714" w:right="992" w:hanging="357"/>
        <w:jc w:val="both"/>
        <w:rPr>
          <w:sz w:val="20"/>
          <w:szCs w:val="20"/>
          <w:rtl/>
        </w:rPr>
      </w:pPr>
      <w:r w:rsidRPr="00EB78CF">
        <w:rPr>
          <w:rFonts w:hint="cs"/>
          <w:sz w:val="20"/>
          <w:szCs w:val="20"/>
          <w:rtl/>
        </w:rPr>
        <w:t xml:space="preserve">הישגי, </w:t>
      </w:r>
      <w:r w:rsidR="00FF0EEB" w:rsidRPr="00EB78CF">
        <w:rPr>
          <w:rFonts w:hint="cs"/>
          <w:sz w:val="20"/>
          <w:szCs w:val="20"/>
          <w:rtl/>
        </w:rPr>
        <w:t xml:space="preserve">ראש גדול, שחקן קבוצתי, מנהיג ומוביל, חשיבה יצירתית ומקורית, </w:t>
      </w:r>
      <w:r w:rsidR="0029290E" w:rsidRPr="00EB78CF">
        <w:rPr>
          <w:rFonts w:hint="cs"/>
          <w:sz w:val="20"/>
          <w:szCs w:val="20"/>
          <w:rtl/>
        </w:rPr>
        <w:t>אוהב אתגרים ו</w:t>
      </w:r>
      <w:r w:rsidRPr="00EB78CF">
        <w:rPr>
          <w:rFonts w:hint="cs"/>
          <w:sz w:val="20"/>
          <w:szCs w:val="20"/>
          <w:rtl/>
        </w:rPr>
        <w:t xml:space="preserve">פריצת </w:t>
      </w:r>
      <w:r w:rsidR="0029290E" w:rsidRPr="00EB78CF">
        <w:rPr>
          <w:rFonts w:hint="cs"/>
          <w:sz w:val="20"/>
          <w:szCs w:val="20"/>
          <w:rtl/>
        </w:rPr>
        <w:t>יעדים.</w:t>
      </w:r>
    </w:p>
    <w:p w:rsidR="007931CA" w:rsidRPr="007931CA" w:rsidRDefault="007931CA" w:rsidP="007931CA">
      <w:pPr>
        <w:bidi/>
        <w:ind w:right="2160"/>
        <w:rPr>
          <w:sz w:val="20"/>
          <w:szCs w:val="20"/>
          <w:rtl/>
          <w:lang w:val="en-US" w:bidi="he-IL"/>
        </w:rPr>
      </w:pPr>
    </w:p>
    <w:p w:rsidR="0007406C" w:rsidRPr="001B2331" w:rsidRDefault="0007406C" w:rsidP="00EB78CF">
      <w:pPr>
        <w:tabs>
          <w:tab w:val="left" w:pos="9072"/>
        </w:tabs>
        <w:bidi/>
        <w:ind w:left="5040" w:right="851"/>
        <w:rPr>
          <w:b/>
          <w:bCs/>
          <w:sz w:val="24"/>
          <w:szCs w:val="24"/>
          <w:rtl/>
          <w:lang w:val="en-US" w:bidi="he-IL"/>
        </w:rPr>
      </w:pPr>
      <w:r w:rsidRPr="001B2331">
        <w:rPr>
          <w:rFonts w:hint="cs"/>
          <w:b/>
          <w:bCs/>
          <w:sz w:val="24"/>
          <w:szCs w:val="24"/>
          <w:rtl/>
          <w:lang w:val="en-US" w:bidi="he-IL"/>
        </w:rPr>
        <w:t>המלצות יינתנו ע"פ דרישה.</w:t>
      </w:r>
    </w:p>
    <w:sectPr w:rsidR="0007406C" w:rsidRPr="001B2331" w:rsidSect="00DC6982">
      <w:pgSz w:w="11907" w:h="16839"/>
      <w:pgMar w:top="426" w:right="708" w:bottom="426" w:left="1134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D534B"/>
    <w:multiLevelType w:val="hybridMultilevel"/>
    <w:tmpl w:val="321E05DA"/>
    <w:lvl w:ilvl="0" w:tplc="84148F0A">
      <w:start w:val="1"/>
      <w:numFmt w:val="bullet"/>
      <w:pStyle w:val="Achievements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hint="default"/>
        <w:color w:val="999999"/>
        <w:sz w:val="16"/>
        <w:szCs w:val="16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24A29"/>
    <w:multiLevelType w:val="hybridMultilevel"/>
    <w:tmpl w:val="A224AC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34010"/>
    <w:multiLevelType w:val="hybridMultilevel"/>
    <w:tmpl w:val="B7E200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92DA7"/>
    <w:multiLevelType w:val="hybridMultilevel"/>
    <w:tmpl w:val="4CC6BF10"/>
    <w:lvl w:ilvl="0" w:tplc="04090005">
      <w:start w:val="1"/>
      <w:numFmt w:val="bullet"/>
      <w:lvlText w:val=""/>
      <w:lvlJc w:val="left"/>
      <w:pPr>
        <w:ind w:left="-78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642" w:hanging="360"/>
      </w:pPr>
    </w:lvl>
    <w:lvl w:ilvl="2" w:tplc="0409001B" w:tentative="1">
      <w:start w:val="1"/>
      <w:numFmt w:val="lowerRoman"/>
      <w:lvlText w:val="%3."/>
      <w:lvlJc w:val="right"/>
      <w:pPr>
        <w:ind w:left="1362" w:hanging="180"/>
      </w:pPr>
    </w:lvl>
    <w:lvl w:ilvl="3" w:tplc="0409000F" w:tentative="1">
      <w:start w:val="1"/>
      <w:numFmt w:val="decimal"/>
      <w:lvlText w:val="%4."/>
      <w:lvlJc w:val="left"/>
      <w:pPr>
        <w:ind w:left="2082" w:hanging="360"/>
      </w:pPr>
    </w:lvl>
    <w:lvl w:ilvl="4" w:tplc="04090019" w:tentative="1">
      <w:start w:val="1"/>
      <w:numFmt w:val="lowerLetter"/>
      <w:lvlText w:val="%5."/>
      <w:lvlJc w:val="left"/>
      <w:pPr>
        <w:ind w:left="2802" w:hanging="360"/>
      </w:pPr>
    </w:lvl>
    <w:lvl w:ilvl="5" w:tplc="0409001B" w:tentative="1">
      <w:start w:val="1"/>
      <w:numFmt w:val="lowerRoman"/>
      <w:lvlText w:val="%6."/>
      <w:lvlJc w:val="right"/>
      <w:pPr>
        <w:ind w:left="3522" w:hanging="180"/>
      </w:pPr>
    </w:lvl>
    <w:lvl w:ilvl="6" w:tplc="0409000F" w:tentative="1">
      <w:start w:val="1"/>
      <w:numFmt w:val="decimal"/>
      <w:lvlText w:val="%7."/>
      <w:lvlJc w:val="left"/>
      <w:pPr>
        <w:ind w:left="4242" w:hanging="360"/>
      </w:pPr>
    </w:lvl>
    <w:lvl w:ilvl="7" w:tplc="04090019" w:tentative="1">
      <w:start w:val="1"/>
      <w:numFmt w:val="lowerLetter"/>
      <w:lvlText w:val="%8."/>
      <w:lvlJc w:val="left"/>
      <w:pPr>
        <w:ind w:left="4962" w:hanging="360"/>
      </w:pPr>
    </w:lvl>
    <w:lvl w:ilvl="8" w:tplc="0409001B" w:tentative="1">
      <w:start w:val="1"/>
      <w:numFmt w:val="lowerRoman"/>
      <w:lvlText w:val="%9."/>
      <w:lvlJc w:val="right"/>
      <w:pPr>
        <w:ind w:left="5682" w:hanging="180"/>
      </w:pPr>
    </w:lvl>
  </w:abstractNum>
  <w:abstractNum w:abstractNumId="4" w15:restartNumberingAfterBreak="0">
    <w:nsid w:val="236E5CCA"/>
    <w:multiLevelType w:val="hybridMultilevel"/>
    <w:tmpl w:val="114A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8B3A7D"/>
    <w:multiLevelType w:val="hybridMultilevel"/>
    <w:tmpl w:val="2A58EF4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F2F1D06"/>
    <w:multiLevelType w:val="hybridMultilevel"/>
    <w:tmpl w:val="58CE6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723BBD"/>
    <w:multiLevelType w:val="hybridMultilevel"/>
    <w:tmpl w:val="E7265E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522707"/>
    <w:multiLevelType w:val="hybridMultilevel"/>
    <w:tmpl w:val="05026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B1D82"/>
    <w:multiLevelType w:val="hybridMultilevel"/>
    <w:tmpl w:val="660C56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17877"/>
    <w:multiLevelType w:val="hybridMultilevel"/>
    <w:tmpl w:val="9522A9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006361"/>
    <w:multiLevelType w:val="hybridMultilevel"/>
    <w:tmpl w:val="AF7A6C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CF4A1C"/>
    <w:multiLevelType w:val="hybridMultilevel"/>
    <w:tmpl w:val="AB4E55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72058A"/>
    <w:multiLevelType w:val="hybridMultilevel"/>
    <w:tmpl w:val="6A54A2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910784">
    <w:abstractNumId w:val="0"/>
  </w:num>
  <w:num w:numId="2" w16cid:durableId="1324553348">
    <w:abstractNumId w:val="0"/>
  </w:num>
  <w:num w:numId="3" w16cid:durableId="974722316">
    <w:abstractNumId w:val="3"/>
  </w:num>
  <w:num w:numId="4" w16cid:durableId="224950275">
    <w:abstractNumId w:val="0"/>
  </w:num>
  <w:num w:numId="5" w16cid:durableId="1205291415">
    <w:abstractNumId w:val="0"/>
  </w:num>
  <w:num w:numId="6" w16cid:durableId="1554392366">
    <w:abstractNumId w:val="6"/>
  </w:num>
  <w:num w:numId="7" w16cid:durableId="1091394088">
    <w:abstractNumId w:val="0"/>
  </w:num>
  <w:num w:numId="8" w16cid:durableId="1568225398">
    <w:abstractNumId w:val="10"/>
  </w:num>
  <w:num w:numId="9" w16cid:durableId="1732314526">
    <w:abstractNumId w:val="2"/>
  </w:num>
  <w:num w:numId="10" w16cid:durableId="120147808">
    <w:abstractNumId w:val="11"/>
  </w:num>
  <w:num w:numId="11" w16cid:durableId="144903480">
    <w:abstractNumId w:val="12"/>
  </w:num>
  <w:num w:numId="12" w16cid:durableId="1615408081">
    <w:abstractNumId w:val="8"/>
  </w:num>
  <w:num w:numId="13" w16cid:durableId="862594804">
    <w:abstractNumId w:val="5"/>
  </w:num>
  <w:num w:numId="14" w16cid:durableId="5251456">
    <w:abstractNumId w:val="7"/>
  </w:num>
  <w:num w:numId="15" w16cid:durableId="2016303302">
    <w:abstractNumId w:val="9"/>
  </w:num>
  <w:num w:numId="16" w16cid:durableId="1358198300">
    <w:abstractNumId w:val="13"/>
  </w:num>
  <w:num w:numId="17" w16cid:durableId="2002998299">
    <w:abstractNumId w:val="0"/>
  </w:num>
  <w:num w:numId="18" w16cid:durableId="690380718">
    <w:abstractNumId w:val="0"/>
  </w:num>
  <w:num w:numId="19" w16cid:durableId="595869539">
    <w:abstractNumId w:val="0"/>
  </w:num>
  <w:num w:numId="20" w16cid:durableId="315499360">
    <w:abstractNumId w:val="0"/>
  </w:num>
  <w:num w:numId="21" w16cid:durableId="2021614259">
    <w:abstractNumId w:val="0"/>
  </w:num>
  <w:num w:numId="22" w16cid:durableId="1872255566">
    <w:abstractNumId w:val="0"/>
  </w:num>
  <w:num w:numId="23" w16cid:durableId="1504274223">
    <w:abstractNumId w:val="0"/>
  </w:num>
  <w:num w:numId="24" w16cid:durableId="1821381469">
    <w:abstractNumId w:val="0"/>
  </w:num>
  <w:num w:numId="25" w16cid:durableId="2135827444">
    <w:abstractNumId w:val="0"/>
  </w:num>
  <w:num w:numId="26" w16cid:durableId="917985787">
    <w:abstractNumId w:val="0"/>
  </w:num>
  <w:num w:numId="27" w16cid:durableId="288629407">
    <w:abstractNumId w:val="0"/>
  </w:num>
  <w:num w:numId="28" w16cid:durableId="1056514708">
    <w:abstractNumId w:val="4"/>
  </w:num>
  <w:num w:numId="29" w16cid:durableId="1864127921">
    <w:abstractNumId w:val="1"/>
  </w:num>
  <w:num w:numId="30" w16cid:durableId="1048189769">
    <w:abstractNumId w:val="0"/>
  </w:num>
  <w:num w:numId="31" w16cid:durableId="330447264">
    <w:abstractNumId w:val="0"/>
  </w:num>
  <w:num w:numId="32" w16cid:durableId="72838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2255"/>
    <w:rsid w:val="0001314A"/>
    <w:rsid w:val="00013276"/>
    <w:rsid w:val="00025D4D"/>
    <w:rsid w:val="00041230"/>
    <w:rsid w:val="00041A82"/>
    <w:rsid w:val="00051CC5"/>
    <w:rsid w:val="00055BF0"/>
    <w:rsid w:val="000646D5"/>
    <w:rsid w:val="00070ABA"/>
    <w:rsid w:val="0007406C"/>
    <w:rsid w:val="0009259F"/>
    <w:rsid w:val="000B40EF"/>
    <w:rsid w:val="000B4142"/>
    <w:rsid w:val="000F2255"/>
    <w:rsid w:val="000F2940"/>
    <w:rsid w:val="000F7F6D"/>
    <w:rsid w:val="0010076C"/>
    <w:rsid w:val="001143BF"/>
    <w:rsid w:val="00133B47"/>
    <w:rsid w:val="00152885"/>
    <w:rsid w:val="00157180"/>
    <w:rsid w:val="001750C5"/>
    <w:rsid w:val="00177FAE"/>
    <w:rsid w:val="001909C4"/>
    <w:rsid w:val="001976BA"/>
    <w:rsid w:val="001A052E"/>
    <w:rsid w:val="001A4316"/>
    <w:rsid w:val="001A4B5A"/>
    <w:rsid w:val="001A5C19"/>
    <w:rsid w:val="001B2331"/>
    <w:rsid w:val="001C5935"/>
    <w:rsid w:val="001E4E84"/>
    <w:rsid w:val="001F16A6"/>
    <w:rsid w:val="00203D57"/>
    <w:rsid w:val="00254B2E"/>
    <w:rsid w:val="002633B5"/>
    <w:rsid w:val="00271C4D"/>
    <w:rsid w:val="00286046"/>
    <w:rsid w:val="0029290E"/>
    <w:rsid w:val="002B6F52"/>
    <w:rsid w:val="002D5F9D"/>
    <w:rsid w:val="002D7601"/>
    <w:rsid w:val="002E1EF6"/>
    <w:rsid w:val="002E72EA"/>
    <w:rsid w:val="002F174C"/>
    <w:rsid w:val="002F3734"/>
    <w:rsid w:val="002F4616"/>
    <w:rsid w:val="00311096"/>
    <w:rsid w:val="003208BC"/>
    <w:rsid w:val="00327A07"/>
    <w:rsid w:val="003319CA"/>
    <w:rsid w:val="00331E3C"/>
    <w:rsid w:val="003449DB"/>
    <w:rsid w:val="00346243"/>
    <w:rsid w:val="00363393"/>
    <w:rsid w:val="00364480"/>
    <w:rsid w:val="00365F3E"/>
    <w:rsid w:val="00373197"/>
    <w:rsid w:val="00391B1D"/>
    <w:rsid w:val="00393CC6"/>
    <w:rsid w:val="003A1AD7"/>
    <w:rsid w:val="003E0540"/>
    <w:rsid w:val="003E205A"/>
    <w:rsid w:val="003E4F6B"/>
    <w:rsid w:val="003F441A"/>
    <w:rsid w:val="003F5566"/>
    <w:rsid w:val="0040205A"/>
    <w:rsid w:val="00406FD9"/>
    <w:rsid w:val="00414D50"/>
    <w:rsid w:val="00417000"/>
    <w:rsid w:val="00425C90"/>
    <w:rsid w:val="00433F66"/>
    <w:rsid w:val="004527C1"/>
    <w:rsid w:val="00454A4A"/>
    <w:rsid w:val="00455272"/>
    <w:rsid w:val="00463255"/>
    <w:rsid w:val="00465671"/>
    <w:rsid w:val="00476355"/>
    <w:rsid w:val="00482AAE"/>
    <w:rsid w:val="00493647"/>
    <w:rsid w:val="00496619"/>
    <w:rsid w:val="004A2F3D"/>
    <w:rsid w:val="004A39C6"/>
    <w:rsid w:val="004B7083"/>
    <w:rsid w:val="004E054A"/>
    <w:rsid w:val="004E3A70"/>
    <w:rsid w:val="004E3C3F"/>
    <w:rsid w:val="004E447E"/>
    <w:rsid w:val="005106B3"/>
    <w:rsid w:val="005319EB"/>
    <w:rsid w:val="00533B0B"/>
    <w:rsid w:val="005347E9"/>
    <w:rsid w:val="0053747A"/>
    <w:rsid w:val="0054218E"/>
    <w:rsid w:val="00547AFE"/>
    <w:rsid w:val="005564FC"/>
    <w:rsid w:val="00567583"/>
    <w:rsid w:val="005836E4"/>
    <w:rsid w:val="005951CA"/>
    <w:rsid w:val="005C3C17"/>
    <w:rsid w:val="005D4D75"/>
    <w:rsid w:val="005D5C78"/>
    <w:rsid w:val="005E5A2C"/>
    <w:rsid w:val="005E7C56"/>
    <w:rsid w:val="005F0508"/>
    <w:rsid w:val="005F7E8C"/>
    <w:rsid w:val="00600BD6"/>
    <w:rsid w:val="006045AD"/>
    <w:rsid w:val="00631D90"/>
    <w:rsid w:val="0068291D"/>
    <w:rsid w:val="0068359D"/>
    <w:rsid w:val="00693A6F"/>
    <w:rsid w:val="006C304B"/>
    <w:rsid w:val="006C4DAB"/>
    <w:rsid w:val="006C61B7"/>
    <w:rsid w:val="006D5B7B"/>
    <w:rsid w:val="006E77C1"/>
    <w:rsid w:val="006F1BB2"/>
    <w:rsid w:val="006F44B7"/>
    <w:rsid w:val="0071347F"/>
    <w:rsid w:val="007154F0"/>
    <w:rsid w:val="0072015C"/>
    <w:rsid w:val="00727252"/>
    <w:rsid w:val="00727B5A"/>
    <w:rsid w:val="0074105A"/>
    <w:rsid w:val="00762883"/>
    <w:rsid w:val="00771369"/>
    <w:rsid w:val="00775A32"/>
    <w:rsid w:val="007820D1"/>
    <w:rsid w:val="007931CA"/>
    <w:rsid w:val="007A4F80"/>
    <w:rsid w:val="007B5477"/>
    <w:rsid w:val="007D1B40"/>
    <w:rsid w:val="007D618A"/>
    <w:rsid w:val="007E781B"/>
    <w:rsid w:val="007F579F"/>
    <w:rsid w:val="00821155"/>
    <w:rsid w:val="008217E3"/>
    <w:rsid w:val="008309A6"/>
    <w:rsid w:val="0084063E"/>
    <w:rsid w:val="00841FF2"/>
    <w:rsid w:val="00843D51"/>
    <w:rsid w:val="00845841"/>
    <w:rsid w:val="008622C2"/>
    <w:rsid w:val="008916A1"/>
    <w:rsid w:val="008A0728"/>
    <w:rsid w:val="008B07D1"/>
    <w:rsid w:val="008B5DA5"/>
    <w:rsid w:val="008B6F87"/>
    <w:rsid w:val="008C61A4"/>
    <w:rsid w:val="008D0668"/>
    <w:rsid w:val="008E1DA7"/>
    <w:rsid w:val="008E7A0D"/>
    <w:rsid w:val="009031AB"/>
    <w:rsid w:val="00903212"/>
    <w:rsid w:val="00903BBA"/>
    <w:rsid w:val="00905E7C"/>
    <w:rsid w:val="0093367F"/>
    <w:rsid w:val="00952B60"/>
    <w:rsid w:val="009613A7"/>
    <w:rsid w:val="00965261"/>
    <w:rsid w:val="00971291"/>
    <w:rsid w:val="0098353A"/>
    <w:rsid w:val="00996771"/>
    <w:rsid w:val="009A0A04"/>
    <w:rsid w:val="009A0AE0"/>
    <w:rsid w:val="009A7AA9"/>
    <w:rsid w:val="009B38DE"/>
    <w:rsid w:val="009C1B56"/>
    <w:rsid w:val="009D2F7B"/>
    <w:rsid w:val="009E588F"/>
    <w:rsid w:val="00A00B82"/>
    <w:rsid w:val="00A07A08"/>
    <w:rsid w:val="00A111F9"/>
    <w:rsid w:val="00A11C93"/>
    <w:rsid w:val="00A23F65"/>
    <w:rsid w:val="00A25F49"/>
    <w:rsid w:val="00A31A49"/>
    <w:rsid w:val="00A5288D"/>
    <w:rsid w:val="00A7290E"/>
    <w:rsid w:val="00A7439A"/>
    <w:rsid w:val="00A77A04"/>
    <w:rsid w:val="00A848C7"/>
    <w:rsid w:val="00A95FDD"/>
    <w:rsid w:val="00AA75E2"/>
    <w:rsid w:val="00AB3D6F"/>
    <w:rsid w:val="00AB6572"/>
    <w:rsid w:val="00AB7ADC"/>
    <w:rsid w:val="00AB7DB5"/>
    <w:rsid w:val="00AC2C65"/>
    <w:rsid w:val="00AC389B"/>
    <w:rsid w:val="00AC50AA"/>
    <w:rsid w:val="00AC7009"/>
    <w:rsid w:val="00AC7291"/>
    <w:rsid w:val="00AE7608"/>
    <w:rsid w:val="00B14303"/>
    <w:rsid w:val="00B14675"/>
    <w:rsid w:val="00B41EC0"/>
    <w:rsid w:val="00B51171"/>
    <w:rsid w:val="00B60642"/>
    <w:rsid w:val="00B63397"/>
    <w:rsid w:val="00B7091A"/>
    <w:rsid w:val="00B84C8A"/>
    <w:rsid w:val="00B85E9D"/>
    <w:rsid w:val="00B906DF"/>
    <w:rsid w:val="00BA36BA"/>
    <w:rsid w:val="00BA663E"/>
    <w:rsid w:val="00BB217F"/>
    <w:rsid w:val="00BB22C3"/>
    <w:rsid w:val="00BC083E"/>
    <w:rsid w:val="00BC15F9"/>
    <w:rsid w:val="00BC74CD"/>
    <w:rsid w:val="00BD4D1F"/>
    <w:rsid w:val="00BE3EC5"/>
    <w:rsid w:val="00C00129"/>
    <w:rsid w:val="00C00215"/>
    <w:rsid w:val="00C07489"/>
    <w:rsid w:val="00C10744"/>
    <w:rsid w:val="00C15EF9"/>
    <w:rsid w:val="00C40AD8"/>
    <w:rsid w:val="00C73A4E"/>
    <w:rsid w:val="00CA5A59"/>
    <w:rsid w:val="00CE4A0B"/>
    <w:rsid w:val="00D014EA"/>
    <w:rsid w:val="00D0794A"/>
    <w:rsid w:val="00D10377"/>
    <w:rsid w:val="00D17324"/>
    <w:rsid w:val="00D235F1"/>
    <w:rsid w:val="00D25622"/>
    <w:rsid w:val="00D56AAB"/>
    <w:rsid w:val="00D56BEE"/>
    <w:rsid w:val="00D56CAB"/>
    <w:rsid w:val="00D63EBA"/>
    <w:rsid w:val="00D6542C"/>
    <w:rsid w:val="00DA42A2"/>
    <w:rsid w:val="00DB0CAC"/>
    <w:rsid w:val="00DB63BB"/>
    <w:rsid w:val="00DC62B5"/>
    <w:rsid w:val="00DC6982"/>
    <w:rsid w:val="00DE6EAB"/>
    <w:rsid w:val="00DE6FF1"/>
    <w:rsid w:val="00DE7F6B"/>
    <w:rsid w:val="00E135EE"/>
    <w:rsid w:val="00E32372"/>
    <w:rsid w:val="00E33175"/>
    <w:rsid w:val="00E33335"/>
    <w:rsid w:val="00E40FA3"/>
    <w:rsid w:val="00E44C7D"/>
    <w:rsid w:val="00E531CB"/>
    <w:rsid w:val="00E53846"/>
    <w:rsid w:val="00E61D79"/>
    <w:rsid w:val="00E6588A"/>
    <w:rsid w:val="00E81E75"/>
    <w:rsid w:val="00E90A1A"/>
    <w:rsid w:val="00E9199B"/>
    <w:rsid w:val="00EB78CF"/>
    <w:rsid w:val="00EF0756"/>
    <w:rsid w:val="00EF260B"/>
    <w:rsid w:val="00EF39B0"/>
    <w:rsid w:val="00EF3DA5"/>
    <w:rsid w:val="00EF6E8F"/>
    <w:rsid w:val="00F06968"/>
    <w:rsid w:val="00F20884"/>
    <w:rsid w:val="00F541DB"/>
    <w:rsid w:val="00F63398"/>
    <w:rsid w:val="00F64381"/>
    <w:rsid w:val="00F67767"/>
    <w:rsid w:val="00F72A9F"/>
    <w:rsid w:val="00F75C45"/>
    <w:rsid w:val="00F84763"/>
    <w:rsid w:val="00F9128C"/>
    <w:rsid w:val="00FA2683"/>
    <w:rsid w:val="00FB010F"/>
    <w:rsid w:val="00FC7D4F"/>
    <w:rsid w:val="00FE6128"/>
    <w:rsid w:val="00FF0EEB"/>
    <w:rsid w:val="00FF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7D1CE3"/>
  <w15:docId w15:val="{6B05A53B-01BF-894A-8A85-F597E20F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="60" w:after="60"/>
      <w:ind w:left="2160"/>
    </w:pPr>
    <w:rPr>
      <w:rFonts w:ascii="Tahoma" w:hAnsi="Tahoma" w:cs="Tahoma"/>
      <w:spacing w:val="10"/>
      <w:sz w:val="16"/>
      <w:szCs w:val="16"/>
      <w:lang w:val="en-GB"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</w:style>
  <w:style w:type="paragraph" w:customStyle="1" w:styleId="Name">
    <w:name w:val="Name"/>
    <w:next w:val="a"/>
    <w:autoRedefine/>
    <w:rsid w:val="00FC7D4F"/>
    <w:pPr>
      <w:bidi/>
      <w:spacing w:before="360" w:after="440" w:line="240" w:lineRule="atLeast"/>
      <w:ind w:left="1440" w:right="-426"/>
    </w:pPr>
    <w:rPr>
      <w:rFonts w:ascii="Tahoma" w:hAnsi="Tahoma" w:cs="Tahoma"/>
      <w:b/>
      <w:bCs/>
      <w:noProof/>
      <w:spacing w:val="10"/>
      <w:sz w:val="48"/>
      <w:szCs w:val="48"/>
      <w:lang w:eastAsia="he-IL" w:bidi="he-IL"/>
    </w:rPr>
  </w:style>
  <w:style w:type="paragraph" w:customStyle="1" w:styleId="SectionTitle">
    <w:name w:val="Section Title"/>
    <w:pPr>
      <w:pBdr>
        <w:bottom w:val="single" w:sz="4" w:space="1" w:color="C0C0C0"/>
      </w:pBdr>
      <w:spacing w:before="160"/>
    </w:pPr>
    <w:rPr>
      <w:rFonts w:ascii="Tahoma" w:hAnsi="Tahoma" w:cs="Tahoma"/>
      <w:spacing w:val="10"/>
      <w:sz w:val="16"/>
      <w:szCs w:val="16"/>
      <w:lang w:val="he-IL" w:eastAsia="he-IL" w:bidi="he-IL"/>
    </w:rPr>
  </w:style>
  <w:style w:type="paragraph" w:customStyle="1" w:styleId="ContactInfo">
    <w:name w:val="Contact Info"/>
    <w:rPr>
      <w:rFonts w:ascii="Tahoma" w:hAnsi="Tahoma" w:cs="Tahoma"/>
      <w:spacing w:val="10"/>
      <w:sz w:val="16"/>
      <w:szCs w:val="16"/>
      <w:lang w:val="he-IL" w:eastAsia="he-IL" w:bidi="he-IL"/>
    </w:rPr>
  </w:style>
  <w:style w:type="paragraph" w:customStyle="1" w:styleId="JobTitle">
    <w:name w:val="Job Title"/>
    <w:basedOn w:val="a"/>
    <w:pPr>
      <w:spacing w:before="0"/>
    </w:pPr>
    <w:rPr>
      <w:color w:val="808080"/>
      <w:lang w:val="he-IL" w:bidi="he-IL"/>
    </w:rPr>
  </w:style>
  <w:style w:type="paragraph" w:customStyle="1" w:styleId="Achievements">
    <w:name w:val="Achievements"/>
    <w:basedOn w:val="a"/>
    <w:pPr>
      <w:numPr>
        <w:numId w:val="2"/>
      </w:numPr>
    </w:pPr>
    <w:rPr>
      <w:lang w:val="he-IL" w:bidi="he-IL"/>
    </w:rPr>
  </w:style>
  <w:style w:type="paragraph" w:customStyle="1" w:styleId="DateandLocation">
    <w:name w:val="Date and Location"/>
    <w:basedOn w:val="a"/>
    <w:pPr>
      <w:tabs>
        <w:tab w:val="left" w:pos="3600"/>
        <w:tab w:val="right" w:pos="8640"/>
      </w:tabs>
      <w:spacing w:before="160"/>
    </w:pPr>
    <w:rPr>
      <w:lang w:val="he-IL" w:bidi="he-IL"/>
    </w:rPr>
  </w:style>
  <w:style w:type="paragraph" w:customStyle="1" w:styleId="Objective">
    <w:name w:val="Objective"/>
    <w:basedOn w:val="a"/>
    <w:pPr>
      <w:spacing w:after="200"/>
    </w:pPr>
    <w:rPr>
      <w:lang w:val="he-IL" w:bidi="he-IL"/>
    </w:rPr>
  </w:style>
  <w:style w:type="character" w:styleId="Hyperlink">
    <w:name w:val="Hyperlink"/>
    <w:basedOn w:val="a0"/>
    <w:rsid w:val="000F2255"/>
    <w:rPr>
      <w:color w:val="0000FF" w:themeColor="hyperlink"/>
      <w:u w:val="single"/>
    </w:rPr>
  </w:style>
  <w:style w:type="table" w:styleId="a4">
    <w:name w:val="Table Grid"/>
    <w:basedOn w:val="a1"/>
    <w:rsid w:val="00DC69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146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amotz2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QM7C3W" Type="http://schemas.openxmlformats.org/officeDocument/2006/relationships/image" Target="media/Y43GK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otza\AppData\Roaming\Microsoft\Templates\MS_ContempResum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24AE51FE-8E39-45C1-B590-81D01C8950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MS_ContempResume.dotx</Template>
  <TotalTime>1</TotalTime>
  <Pages>1</Pages>
  <Words>708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מרכז רפואי אסף הרופא</Company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Amrani, Amotz</dc:creator>
  <cp:lastModifiedBy>אמוץ ע</cp:lastModifiedBy>
  <cp:revision>2</cp:revision>
  <cp:lastPrinted>2019-02-20T08:59:00Z</cp:lastPrinted>
  <dcterms:created xsi:type="dcterms:W3CDTF">2023-03-09T14:26:00Z</dcterms:created>
  <dcterms:modified xsi:type="dcterms:W3CDTF">2023-03-09T14:26:00Z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TC063694991037</vt:lpwstr>
  </property>
</Properties>
</file>