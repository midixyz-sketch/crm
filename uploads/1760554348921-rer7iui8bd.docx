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165"/>
                    <pic:cNvPicPr/>
                  </pic:nvPicPr>
                  <pic:blipFill>
                    <a:blip xmlns:r="http://schemas.openxmlformats.org/officeDocument/2006/relationships" r:embed="rIdM7P9N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אלה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 xml:space="preserve">יקותיאל 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אזור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"mailto:yakutielalla@gmail.com"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yakutielalla@gmail.com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052-6234970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1982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רוסית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ראש גדול פתוחה להכשרת תוכנות חדשות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יכולת חשיבה וניתוח,יכולת עבודה בצוות, אמי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בעלת יכולת לימוד עצמית גבוהה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מוסר עבודה ותודעת שירות גבוהה.יחסי אנוש מ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2005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מנהלת חשבונות חשבת שכר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דלל שלמה בע"מ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מנהלת חשבונות עד מאזן וחשבת שכר מטעם לשכת רואי חשבון 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  <w:p w:rsidR="00054188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M7P9N2" Type="http://schemas.openxmlformats.org/officeDocument/2006/relationships/image" Target="media/F24UL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73</Words>
  <Characters>354</Characters>
  <Application>Microsoft Office Word</Application>
  <DocSecurity>0</DocSecurity>
  <Lines>10</Lines>
  <Paragraphs>23</Paragraphs>
  <ScaleCrop>false</ScaleCrop>
  <Manager>AllJobs</Manager>
  <Company>AllJobs</Company>
  <LinksUpToDate>false</LinksUpToDate>
  <CharactersWithSpaces>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