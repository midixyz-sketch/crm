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764"/>
                    <pic:cNvPicPr/>
                  </pic:nvPicPr>
                  <pic:blipFill>
                    <a:blip xmlns:r="http://schemas.openxmlformats.org/officeDocument/2006/relationships" r:embed="rIdBY4U5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120E" w:rsidRPr="003677AA" w:rsidRDefault="003677AA" w:rsidP="00FA3D8D">
      <w:pPr>
        <w:pStyle w:val="afb"/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>יסמין שמשון</w:t>
      </w:r>
    </w:p>
    <w:p w:rsidR="0059120E" w:rsidRDefault="00E9656F" w:rsidP="00FA3D8D">
      <w:pPr>
        <w:pStyle w:val="af6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>שד׳ העצמאות 77 בת-ים</w:t>
      </w:r>
    </w:p>
    <w:p w:rsidR="00E9656F" w:rsidRDefault="00E9656F" w:rsidP="00E9656F">
      <w:pPr>
        <w:pStyle w:val="af6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 xml:space="preserve">מס׳ טלפון </w:t>
      </w:r>
      <w:r>
        <w:rPr>
          <w:rFonts w:cs="Times New Roman"/>
          <w:rtl/>
          <w:lang w:bidi="he-IL"/>
        </w:rPr>
        <w:t>–</w:t>
      </w:r>
      <w:r>
        <w:rPr>
          <w:rFonts w:cs="Times New Roman" w:hint="cs"/>
          <w:rtl/>
          <w:lang w:bidi="he-IL"/>
        </w:rPr>
        <w:t xml:space="preserve"> 0505832944</w:t>
      </w:r>
    </w:p>
    <w:p w:rsidR="00C26F5E" w:rsidRDefault="00E9656F" w:rsidP="00931D75">
      <w:pPr>
        <w:pStyle w:val="af6"/>
        <w:bidi/>
        <w:rPr>
          <w:rFonts w:cs="Times New Roman"/>
          <w:lang w:val="en-US" w:bidi="he-IL"/>
        </w:rPr>
      </w:pPr>
      <w:r>
        <w:rPr>
          <w:rFonts w:cs="Times New Roman" w:hint="cs"/>
          <w:rtl/>
          <w:lang w:bidi="he-IL"/>
        </w:rPr>
        <w:t xml:space="preserve">דוא״ל </w:t>
      </w:r>
      <w:r>
        <w:rPr>
          <w:rFonts w:cs="Times New Roman"/>
          <w:rtl/>
          <w:lang w:bidi="he-IL"/>
        </w:rPr>
        <w:t>–</w:t>
      </w:r>
      <w:r>
        <w:rPr>
          <w:rFonts w:cs="Times New Roman" w:hint="cs"/>
          <w:rtl/>
          <w:lang w:bidi="he-IL"/>
        </w:rPr>
        <w:t xml:space="preserve"> </w:t>
      </w:r>
      <w:hyperlink r:id="rId7" w:history="1">
        <w:r w:rsidR="00931D75" w:rsidRPr="007857DC">
          <w:rPr>
            <w:rStyle w:val="Hyperlink"/>
            <w:rFonts w:cs="Times New Roman"/>
            <w:lang w:val="en-US" w:bidi="he-IL"/>
          </w:rPr>
          <w:t>Yasmin050583@gmail.com</w:t>
        </w:r>
      </w:hyperlink>
    </w:p>
    <w:p w:rsidR="00931D75" w:rsidRDefault="00931D75" w:rsidP="00931D75">
      <w:pPr>
        <w:pStyle w:val="af6"/>
        <w:bidi/>
        <w:rPr>
          <w:rFonts w:cs="Times New Roman"/>
          <w:lang w:val="en-US" w:bidi="he-IL"/>
        </w:rPr>
      </w:pPr>
    </w:p>
    <w:p w:rsidR="00931D75" w:rsidRDefault="00931D75" w:rsidP="00931D75">
      <w:pPr>
        <w:pStyle w:val="af6"/>
        <w:bidi/>
        <w:rPr>
          <w:rFonts w:cs="Times New Roman"/>
          <w:lang w:val="en-US" w:bidi="he-IL"/>
        </w:rPr>
      </w:pPr>
    </w:p>
    <w:p w:rsidR="00931D75" w:rsidRDefault="0055259C" w:rsidP="00931D75">
      <w:pPr>
        <w:pStyle w:val="af6"/>
        <w:bidi/>
        <w:rPr>
          <w:rFonts w:cs="Times New Roman"/>
          <w:rtl/>
          <w:lang w:val="en-US" w:bidi="he-IL"/>
        </w:rPr>
      </w:pPr>
      <w:r>
        <w:rPr>
          <w:rFonts w:cs="Times New Roman" w:hint="cs"/>
          <w:rtl/>
          <w:lang w:val="en-US" w:bidi="he-IL"/>
        </w:rPr>
        <w:t xml:space="preserve">בת 21 , חיילת משוחררת 3 חודשים </w:t>
      </w:r>
      <w:r w:rsidR="000D101D">
        <w:rPr>
          <w:rFonts w:cs="Times New Roman" w:hint="cs"/>
          <w:rtl/>
          <w:lang w:val="en-US" w:bidi="he-IL"/>
        </w:rPr>
        <w:t>.</w:t>
      </w:r>
    </w:p>
    <w:p w:rsidR="000D101D" w:rsidRPr="007F4C75" w:rsidRDefault="000D101D" w:rsidP="000D101D">
      <w:pPr>
        <w:pStyle w:val="af6"/>
        <w:bidi/>
        <w:rPr>
          <w:rFonts w:cs="Times New Roman"/>
          <w:b/>
          <w:bCs/>
          <w:u w:val="single"/>
          <w:rtl/>
          <w:lang w:val="en-US" w:bidi="he-IL"/>
        </w:rPr>
      </w:pPr>
      <w:r w:rsidRPr="007F4C75">
        <w:rPr>
          <w:rFonts w:cs="Times New Roman" w:hint="cs"/>
          <w:b/>
          <w:bCs/>
          <w:u w:val="single"/>
          <w:rtl/>
          <w:lang w:val="en-US" w:bidi="he-IL"/>
        </w:rPr>
        <w:t xml:space="preserve">לימודים </w:t>
      </w:r>
      <w:r w:rsidRPr="007F4C75">
        <w:rPr>
          <w:rFonts w:cs="Times New Roman"/>
          <w:b/>
          <w:bCs/>
          <w:u w:val="single"/>
          <w:rtl/>
          <w:lang w:val="en-US" w:bidi="he-IL"/>
        </w:rPr>
        <w:t>–</w:t>
      </w:r>
    </w:p>
    <w:p w:rsidR="000D101D" w:rsidRDefault="000D101D" w:rsidP="000D101D">
      <w:pPr>
        <w:pStyle w:val="af6"/>
        <w:bidi/>
        <w:rPr>
          <w:rFonts w:cs="Times New Roman"/>
          <w:rtl/>
          <w:lang w:val="en-US"/>
        </w:rPr>
      </w:pPr>
      <w:r>
        <w:rPr>
          <w:rFonts w:cs="Times New Roman" w:hint="cs"/>
          <w:rtl/>
          <w:lang w:val="en-US" w:bidi="he-IL"/>
        </w:rPr>
        <w:t xml:space="preserve">בית ספר יסודי </w:t>
      </w:r>
      <w:r>
        <w:rPr>
          <w:rFonts w:cs="Times New Roman"/>
          <w:rtl/>
          <w:lang w:val="en-US" w:bidi="he-IL"/>
        </w:rPr>
        <w:t>–</w:t>
      </w:r>
      <w:r>
        <w:rPr>
          <w:rFonts w:cs="Times New Roman" w:hint="cs"/>
          <w:rtl/>
          <w:lang w:val="en-US" w:bidi="he-IL"/>
        </w:rPr>
        <w:t xml:space="preserve"> טבנקין בת ים 2007-</w:t>
      </w:r>
      <w:r w:rsidR="00C60E37">
        <w:rPr>
          <w:rFonts w:cs="Times New Roman" w:hint="cs"/>
          <w:rtl/>
          <w:lang w:val="en-US" w:bidi="he-IL"/>
        </w:rPr>
        <w:t xml:space="preserve">2012 </w:t>
      </w:r>
    </w:p>
    <w:p w:rsidR="00C60E37" w:rsidRDefault="00C60E37" w:rsidP="00C60E37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חטיבה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חשמונאים בת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ים 2012-</w:t>
      </w:r>
      <w:r w:rsidR="00313D04">
        <w:rPr>
          <w:rFonts w:cs="Arial" w:hint="cs"/>
          <w:rtl/>
          <w:lang w:val="en-US" w:bidi="he-IL"/>
        </w:rPr>
        <w:t xml:space="preserve">2015 </w:t>
      </w:r>
    </w:p>
    <w:p w:rsidR="00313D04" w:rsidRDefault="00313D04" w:rsidP="00313D04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תיכון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חשמונאים בת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ים </w:t>
      </w:r>
      <w:r w:rsidR="00C26753">
        <w:rPr>
          <w:rFonts w:cs="Arial" w:hint="cs"/>
          <w:rtl/>
          <w:lang w:val="en-US" w:bidi="he-IL"/>
        </w:rPr>
        <w:t xml:space="preserve"> 2015-2018 </w:t>
      </w:r>
    </w:p>
    <w:p w:rsidR="00C26753" w:rsidRDefault="00C26753" w:rsidP="00C26753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למדתי בכיתת מב״ר , הייתי במגמת </w:t>
      </w:r>
      <w:r w:rsidR="00D96B9C">
        <w:rPr>
          <w:rFonts w:cs="Arial" w:hint="cs"/>
          <w:rtl/>
          <w:lang w:val="en-US" w:bidi="he-IL"/>
        </w:rPr>
        <w:t>חשבונאות וניהול עסקי.</w:t>
      </w:r>
    </w:p>
    <w:p w:rsidR="00D96B9C" w:rsidRDefault="00D96B9C" w:rsidP="00D96B9C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סיימתי 12 שנות לימוד . תעודת בגרות מלאה אין . </w:t>
      </w:r>
      <w:r w:rsidR="004E3EC6">
        <w:rPr>
          <w:rFonts w:cs="Arial" w:hint="cs"/>
          <w:rtl/>
          <w:lang w:val="en-US" w:bidi="he-IL"/>
        </w:rPr>
        <w:t>בעתיד רוצה ללמוד ולהשלים כמובן.</w:t>
      </w:r>
    </w:p>
    <w:p w:rsidR="004E3EC6" w:rsidRDefault="004E3EC6" w:rsidP="004E3EC6">
      <w:pPr>
        <w:pStyle w:val="af6"/>
        <w:bidi/>
        <w:rPr>
          <w:rFonts w:cs="Arial"/>
          <w:rtl/>
          <w:lang w:val="en-US" w:bidi="he-IL"/>
        </w:rPr>
      </w:pPr>
    </w:p>
    <w:p w:rsidR="004E3EC6" w:rsidRPr="007F4C75" w:rsidRDefault="004E3EC6" w:rsidP="004E3EC6">
      <w:pPr>
        <w:pStyle w:val="af6"/>
        <w:bidi/>
        <w:rPr>
          <w:rFonts w:cs="Arial"/>
          <w:b/>
          <w:bCs/>
          <w:u w:val="single"/>
          <w:rtl/>
          <w:lang w:val="en-US" w:bidi="he-IL"/>
        </w:rPr>
      </w:pPr>
      <w:r w:rsidRPr="007F4C75">
        <w:rPr>
          <w:rFonts w:cs="Arial" w:hint="cs"/>
          <w:b/>
          <w:bCs/>
          <w:u w:val="single"/>
          <w:rtl/>
          <w:lang w:val="en-US" w:bidi="he-IL"/>
        </w:rPr>
        <w:t xml:space="preserve">שירות צבאי </w:t>
      </w:r>
      <w:r w:rsidRPr="007F4C75">
        <w:rPr>
          <w:rFonts w:cs="Arial"/>
          <w:b/>
          <w:bCs/>
          <w:u w:val="single"/>
          <w:rtl/>
          <w:lang w:val="en-US" w:bidi="he-IL"/>
        </w:rPr>
        <w:t>–</w:t>
      </w:r>
    </w:p>
    <w:p w:rsidR="004E3EC6" w:rsidRDefault="004E3EC6" w:rsidP="004E3EC6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תאריך גיוס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05-03-2019</w:t>
      </w:r>
    </w:p>
    <w:p w:rsidR="004E3EC6" w:rsidRDefault="004E3EC6" w:rsidP="004E3EC6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תאריך שחרור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10-06-2021</w:t>
      </w:r>
    </w:p>
    <w:p w:rsidR="004E3EC6" w:rsidRDefault="007059F9" w:rsidP="004E3EC6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טירונות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מחנה 80 רובאי 02</w:t>
      </w:r>
    </w:p>
    <w:p w:rsidR="007059F9" w:rsidRDefault="00885974" w:rsidP="007059F9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בסוף הטירונות </w:t>
      </w:r>
      <w:r w:rsidR="007059F9">
        <w:rPr>
          <w:rFonts w:cs="Arial" w:hint="cs"/>
          <w:rtl/>
          <w:lang w:val="en-US" w:bidi="he-IL"/>
        </w:rPr>
        <w:t>שובצתי ל</w:t>
      </w:r>
      <w:r>
        <w:rPr>
          <w:rFonts w:cs="Arial" w:hint="cs"/>
          <w:rtl/>
          <w:lang w:val="en-US" w:bidi="he-IL"/>
        </w:rPr>
        <w:t xml:space="preserve">חיל הים כפקידה , </w:t>
      </w:r>
      <w:r w:rsidR="008D4956">
        <w:rPr>
          <w:rFonts w:cs="Arial" w:hint="cs"/>
          <w:rtl/>
          <w:lang w:val="en-US" w:bidi="he-IL"/>
        </w:rPr>
        <w:t xml:space="preserve">שהגעתי לסדיר שובצתי בבסיס מטכ״ל </w:t>
      </w:r>
      <w:r w:rsidR="008D4956">
        <w:rPr>
          <w:rFonts w:cs="Arial"/>
          <w:rtl/>
          <w:lang w:val="en-US" w:bidi="he-IL"/>
        </w:rPr>
        <w:t>–</w:t>
      </w:r>
      <w:r w:rsidR="008D4956">
        <w:rPr>
          <w:rFonts w:cs="Arial" w:hint="cs"/>
          <w:rtl/>
          <w:lang w:val="en-US" w:bidi="he-IL"/>
        </w:rPr>
        <w:t xml:space="preserve"> קרייה</w:t>
      </w:r>
    </w:p>
    <w:p w:rsidR="008D4956" w:rsidRDefault="008D4956" w:rsidP="008D4956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בתור רל״שית של </w:t>
      </w:r>
      <w:r w:rsidR="008759F5">
        <w:rPr>
          <w:rFonts w:cs="Arial" w:hint="cs"/>
          <w:rtl/>
          <w:lang w:val="en-US" w:bidi="he-IL"/>
        </w:rPr>
        <w:t xml:space="preserve">רמ״ח תכנון וארגון חה״י בדרגת אל״מ </w:t>
      </w:r>
      <w:r>
        <w:rPr>
          <w:rFonts w:cs="Arial" w:hint="cs"/>
          <w:rtl/>
          <w:lang w:val="en-US" w:bidi="he-IL"/>
        </w:rPr>
        <w:t xml:space="preserve">במפקדת חיל הים . </w:t>
      </w:r>
    </w:p>
    <w:p w:rsidR="008759F5" w:rsidRDefault="008759F5" w:rsidP="008759F5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התפקיד כלל </w:t>
      </w:r>
      <w:r w:rsidR="00DA226C">
        <w:rPr>
          <w:rFonts w:cs="Arial" w:hint="cs"/>
          <w:rtl/>
          <w:lang w:val="en-US" w:bidi="he-IL"/>
        </w:rPr>
        <w:t>ניהול לו״ז , ניהול הלשכה , ניהול מחלקתי (מחלקה שכללה 50 קצינים 4 ענפים ),</w:t>
      </w:r>
    </w:p>
    <w:p w:rsidR="00DA226C" w:rsidRDefault="00DA226C" w:rsidP="00DA226C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פיקוד על פקידי הלשכה ופקידי הענפים , סדר וארגון </w:t>
      </w:r>
      <w:r w:rsidR="005E0206">
        <w:rPr>
          <w:rFonts w:cs="Arial" w:hint="cs"/>
          <w:rtl/>
          <w:lang w:val="en-US" w:bidi="he-IL"/>
        </w:rPr>
        <w:t xml:space="preserve">, כפופה למפקד הישיר שלי ונמצאת איתו בכל בסיס , דיון ופגישה חיצונית . </w:t>
      </w:r>
    </w:p>
    <w:p w:rsidR="005E0206" w:rsidRDefault="005E0206" w:rsidP="005E0206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התפקיד שבצעתי הינו מורכב ומגוון </w:t>
      </w:r>
      <w:r w:rsidR="003D2960">
        <w:rPr>
          <w:rFonts w:cs="Arial" w:hint="cs"/>
          <w:rtl/>
          <w:lang w:val="en-US" w:bidi="he-IL"/>
        </w:rPr>
        <w:t xml:space="preserve">ודרש עבודה במספר מישורים בכדי להוציא לפועל את כל המטלות הצבאיות עליו אמונה המחלקה . </w:t>
      </w:r>
      <w:r w:rsidR="00373424">
        <w:rPr>
          <w:rFonts w:cs="Arial" w:hint="cs"/>
          <w:rtl/>
          <w:lang w:val="en-US" w:bidi="he-IL"/>
        </w:rPr>
        <w:t xml:space="preserve">תפקיד המצריך כישורים דומיננטיים ואסרטיביים לצורך תיאום פגישות </w:t>
      </w:r>
      <w:r w:rsidR="00205307">
        <w:rPr>
          <w:rFonts w:cs="Arial" w:hint="cs"/>
          <w:rtl/>
          <w:lang w:val="en-US" w:bidi="he-IL"/>
        </w:rPr>
        <w:t xml:space="preserve">עם חברות חיצוניים וגורמים צבאיים בצה״ל. </w:t>
      </w:r>
    </w:p>
    <w:p w:rsidR="00205307" w:rsidRDefault="00205307" w:rsidP="00205307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>בין היתר במסגרת התפקיד הייתי אחראית על כתיבת מסמכים ו</w:t>
      </w:r>
      <w:r w:rsidR="00287C2A">
        <w:rPr>
          <w:rFonts w:cs="Arial" w:hint="cs"/>
          <w:rtl/>
          <w:lang w:val="en-US" w:bidi="he-IL"/>
        </w:rPr>
        <w:t xml:space="preserve">סיכומי דיונים והפצתם לגורמים הרלוונטיים. </w:t>
      </w:r>
    </w:p>
    <w:p w:rsidR="00287C2A" w:rsidRDefault="00287C2A" w:rsidP="00287C2A">
      <w:pPr>
        <w:pStyle w:val="af6"/>
        <w:bidi/>
        <w:rPr>
          <w:rFonts w:cs="Arial"/>
          <w:rtl/>
          <w:lang w:val="en-US" w:bidi="he-IL"/>
        </w:rPr>
      </w:pPr>
    </w:p>
    <w:p w:rsidR="00287C2A" w:rsidRPr="007F4C75" w:rsidRDefault="00287C2A" w:rsidP="00287C2A">
      <w:pPr>
        <w:pStyle w:val="af6"/>
        <w:bidi/>
        <w:rPr>
          <w:rFonts w:cs="Arial"/>
          <w:b/>
          <w:bCs/>
          <w:u w:val="single"/>
          <w:rtl/>
          <w:lang w:val="en-US" w:bidi="he-IL"/>
        </w:rPr>
      </w:pPr>
      <w:r w:rsidRPr="007F4C75">
        <w:rPr>
          <w:rFonts w:cs="Arial" w:hint="cs"/>
          <w:b/>
          <w:bCs/>
          <w:u w:val="single"/>
          <w:rtl/>
          <w:lang w:val="en-US" w:bidi="he-IL"/>
        </w:rPr>
        <w:t xml:space="preserve">שירות בקבע </w:t>
      </w:r>
      <w:r w:rsidRPr="007F4C75">
        <w:rPr>
          <w:rFonts w:cs="Arial"/>
          <w:b/>
          <w:bCs/>
          <w:u w:val="single"/>
          <w:rtl/>
          <w:lang w:val="en-US" w:bidi="he-IL"/>
        </w:rPr>
        <w:t>–</w:t>
      </w:r>
    </w:p>
    <w:p w:rsidR="00287C2A" w:rsidRDefault="00F30EBA" w:rsidP="00287C2A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עקב העבודה הטובה והמסורה אותה בצעתי במסגרת שירותי כחיילת יר </w:t>
      </w:r>
      <w:r w:rsidR="00E6490B">
        <w:rPr>
          <w:rFonts w:cs="Arial" w:hint="cs"/>
          <w:rtl/>
          <w:lang w:val="en-US" w:bidi="he-IL"/>
        </w:rPr>
        <w:t>,</w:t>
      </w:r>
    </w:p>
    <w:p w:rsidR="00E6490B" w:rsidRDefault="00E6490B" w:rsidP="00E6490B">
      <w:pPr>
        <w:pStyle w:val="af6"/>
        <w:bidi/>
        <w:rPr>
          <w:rFonts w:cs="Arial"/>
          <w:rtl/>
          <w:lang w:val="en-US" w:bidi="he-IL"/>
        </w:rPr>
      </w:pPr>
      <w:r>
        <w:rPr>
          <w:rFonts w:cs="Arial" w:hint="cs"/>
          <w:rtl/>
          <w:lang w:val="en-US" w:bidi="he-IL"/>
        </w:rPr>
        <w:t xml:space="preserve">קבלתי תעודת הצטיינות מראש המטה של חיל הים בדרגת תא״ל </w:t>
      </w:r>
      <w:r w:rsidR="00771E64">
        <w:rPr>
          <w:rFonts w:cs="Arial" w:hint="cs"/>
          <w:rtl/>
          <w:lang w:val="en-US" w:bidi="he-IL"/>
        </w:rPr>
        <w:t xml:space="preserve">והחתימו אותי קבע לתקופה של 3 חודשים במטרה למצוא לי תקן ולהשאיר אותי בחיל ובצה״ל </w:t>
      </w:r>
      <w:r w:rsidR="003073C9">
        <w:rPr>
          <w:rFonts w:cs="Arial" w:hint="cs"/>
          <w:rtl/>
          <w:lang w:val="en-US" w:bidi="he-IL"/>
        </w:rPr>
        <w:t xml:space="preserve">בכלל. עקב המצב במדינה </w:t>
      </w:r>
      <w:r w:rsidR="007F0504">
        <w:rPr>
          <w:rFonts w:cs="Arial" w:hint="cs"/>
          <w:rtl/>
          <w:lang w:val="en-US" w:bidi="he-IL"/>
        </w:rPr>
        <w:t>וחוסר</w:t>
      </w:r>
      <w:r w:rsidR="0046632B">
        <w:rPr>
          <w:rFonts w:cs="Arial" w:hint="cs"/>
          <w:rtl/>
          <w:lang w:val="en-US" w:bidi="he-IL"/>
        </w:rPr>
        <w:t xml:space="preserve"> התקציב והתקנים שהיו בצה״ל בתקופה הזאת  , קיצצו בתקנים ולא הצליחו למצוא תקן ותפקיד שאוכל להשאר בו </w:t>
      </w:r>
      <w:r w:rsidR="007A71C9">
        <w:rPr>
          <w:rFonts w:cs="Arial" w:hint="cs"/>
          <w:rtl/>
          <w:lang w:val="en-US" w:bidi="he-IL"/>
        </w:rPr>
        <w:t>וסיימתי שירות ב</w:t>
      </w:r>
      <w:r w:rsidR="00B265BF">
        <w:rPr>
          <w:rFonts w:cs="Arial"/>
          <w:lang w:val="en-US" w:bidi="he-IL"/>
        </w:rPr>
        <w:t>10-06-2021</w:t>
      </w:r>
      <w:r w:rsidR="007A71C9">
        <w:rPr>
          <w:rFonts w:cs="Arial" w:hint="cs"/>
          <w:rtl/>
          <w:lang w:val="en-US" w:bidi="he-IL"/>
        </w:rPr>
        <w:t>.</w:t>
      </w:r>
    </w:p>
    <w:p w:rsidR="007A71C9" w:rsidRDefault="007A71C9" w:rsidP="007A71C9">
      <w:pPr>
        <w:pStyle w:val="af6"/>
        <w:bidi/>
        <w:rPr>
          <w:rFonts w:cs="Arial"/>
          <w:rtl/>
          <w:lang w:val="en-US" w:bidi="he-IL"/>
        </w:rPr>
      </w:pPr>
    </w:p>
    <w:p w:rsidR="007A71C9" w:rsidRPr="007F4C75" w:rsidRDefault="007A71C9" w:rsidP="007A71C9">
      <w:pPr>
        <w:pStyle w:val="af6"/>
        <w:bidi/>
        <w:rPr>
          <w:rFonts w:cs="Arial"/>
          <w:b/>
          <w:bCs/>
          <w:u w:val="single"/>
          <w:rtl/>
          <w:lang w:val="en-US" w:bidi="he-IL"/>
        </w:rPr>
      </w:pPr>
      <w:r w:rsidRPr="007F4C75">
        <w:rPr>
          <w:rFonts w:cs="Arial" w:hint="cs"/>
          <w:b/>
          <w:bCs/>
          <w:u w:val="single"/>
          <w:rtl/>
          <w:lang w:val="en-US" w:bidi="he-IL"/>
        </w:rPr>
        <w:t>שליטה ביישומי א</w:t>
      </w:r>
      <w:r w:rsidR="00A10AF5" w:rsidRPr="007F4C75">
        <w:rPr>
          <w:rFonts w:cs="Arial" w:hint="cs"/>
          <w:b/>
          <w:bCs/>
          <w:u w:val="single"/>
          <w:rtl/>
          <w:lang w:val="en-US" w:bidi="he-IL"/>
        </w:rPr>
        <w:t xml:space="preserve">ופיס </w:t>
      </w:r>
      <w:r w:rsidR="00A10AF5" w:rsidRPr="007F4C75">
        <w:rPr>
          <w:rFonts w:cs="Arial"/>
          <w:b/>
          <w:bCs/>
          <w:u w:val="single"/>
          <w:rtl/>
          <w:lang w:val="en-US" w:bidi="he-IL"/>
        </w:rPr>
        <w:t>–</w:t>
      </w:r>
    </w:p>
    <w:p w:rsidR="00A10AF5" w:rsidRDefault="00A10AF5" w:rsidP="00A10AF5">
      <w:pPr>
        <w:pStyle w:val="af6"/>
        <w:rPr>
          <w:rFonts w:cs="Arial"/>
          <w:lang w:val="en-US" w:bidi="he-IL"/>
        </w:rPr>
      </w:pPr>
      <w:r>
        <w:rPr>
          <w:rFonts w:cs="Arial"/>
          <w:lang w:val="en-US" w:bidi="he-IL"/>
        </w:rPr>
        <w:t>WORD ,ECXEL , OUTLOOK</w:t>
      </w:r>
      <w:r w:rsidR="007F4C75">
        <w:rPr>
          <w:rFonts w:cs="Arial"/>
          <w:lang w:val="en-US" w:bidi="he-IL"/>
        </w:rPr>
        <w:t>.</w:t>
      </w:r>
    </w:p>
    <w:p w:rsidR="00DA226C" w:rsidRPr="00C60E37" w:rsidRDefault="00DA226C" w:rsidP="00DA226C">
      <w:pPr>
        <w:pStyle w:val="af6"/>
        <w:bidi/>
        <w:rPr>
          <w:rFonts w:cs="Arial"/>
          <w:rtl/>
          <w:lang w:val="en-US" w:bidi="he-IL"/>
        </w:rPr>
      </w:pPr>
    </w:p>
    <w:sectPr w:rsidR="00DA226C" w:rsidRPr="00C60E37" w:rsidSect="008E2E2A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6239" w:rsidRDefault="000F6239">
      <w:pPr>
        <w:spacing w:after="0" w:line="240" w:lineRule="auto"/>
      </w:pPr>
      <w:r>
        <w:separator/>
      </w:r>
    </w:p>
  </w:endnote>
  <w:endnote w:type="continuationSeparator" w:id="0">
    <w:p w:rsidR="000F6239" w:rsidRDefault="000F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510312"/>
      <w:docPartObj>
        <w:docPartGallery w:val="Page Numbers (Bottom of Page)"/>
        <w:docPartUnique/>
      </w:docPartObj>
    </w:sdtPr>
    <w:sdtEndPr>
      <w:rPr>
        <w:cs/>
      </w:rPr>
    </w:sdtEndPr>
    <w:sdtContent>
      <w:p w:rsidR="00C26F5E" w:rsidRDefault="00C26F5E">
        <w:pPr>
          <w:pStyle w:val="a9"/>
          <w:jc w:val="right"/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C26F5E">
          <w:rPr>
            <w:noProof/>
            <w:lang w:val="he-IL" w:bidi="he-I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6239" w:rsidRDefault="000F6239">
      <w:pPr>
        <w:spacing w:after="0" w:line="240" w:lineRule="auto"/>
      </w:pPr>
      <w:r>
        <w:separator/>
      </w:r>
    </w:p>
  </w:footnote>
  <w:footnote w:type="continuationSeparator" w:id="0">
    <w:p w:rsidR="000F6239" w:rsidRDefault="000F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20E" w:rsidRDefault="0030221B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7CC31D3" wp14:editId="2FA034C9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D92FEE" id="קבוצה 4" o:spid="_x0000_s1026" style="position:absolute;left:0;text-align:left;margin-left:200.8pt;margin-top:0;width:252pt;height:840.75pt;z-index:251658240;mso-position-horizontal:right;mso-position-horizontal-relative:margin;mso-position-vertical:top;mso-position-vertical-relative:page;mso-height-relative:margin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120E" w:rsidRPr="003677AA" w:rsidRDefault="0030221B">
    <w:pPr>
      <w:pStyle w:val="a7"/>
      <w:rPr>
        <w:rFonts w:cs="Arial"/>
        <w:lang w:bidi="he-IL"/>
      </w:rPr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4431B7" id="קבוצה 5" o:spid="_x0000_s1026" style="position:absolute;left:0;text-align:left;margin-left:200.8pt;margin-top:0;width:252pt;height:840.75pt;flip:x;z-index:251660288;mso-position-horizontal:right;mso-position-horizontal-relative:margin;mso-position-vertical:top;mso-position-vertical-relative:page;mso-height-relative:margin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">
              <v:rect id="מלבן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מלבן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  <w:r w:rsidR="003677AA">
      <w:rPr>
        <w:rFonts w:cs="Arial" w:hint="cs"/>
        <w:rtl/>
        <w:lang w:bidi="he-IL"/>
      </w:rPr>
      <w:t>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AA"/>
    <w:rsid w:val="000D101D"/>
    <w:rsid w:val="000F6239"/>
    <w:rsid w:val="00205307"/>
    <w:rsid w:val="002331C2"/>
    <w:rsid w:val="00287C2A"/>
    <w:rsid w:val="0030221B"/>
    <w:rsid w:val="003073C9"/>
    <w:rsid w:val="00313D04"/>
    <w:rsid w:val="003677AA"/>
    <w:rsid w:val="00373424"/>
    <w:rsid w:val="003D2960"/>
    <w:rsid w:val="0046632B"/>
    <w:rsid w:val="004E3EC6"/>
    <w:rsid w:val="0055259C"/>
    <w:rsid w:val="005E0206"/>
    <w:rsid w:val="007059F9"/>
    <w:rsid w:val="00771E64"/>
    <w:rsid w:val="007A71C9"/>
    <w:rsid w:val="007F0504"/>
    <w:rsid w:val="007F4C75"/>
    <w:rsid w:val="008759F5"/>
    <w:rsid w:val="00885974"/>
    <w:rsid w:val="008D4956"/>
    <w:rsid w:val="00931D75"/>
    <w:rsid w:val="00A10AF5"/>
    <w:rsid w:val="00B265BF"/>
    <w:rsid w:val="00C26753"/>
    <w:rsid w:val="00C26F5E"/>
    <w:rsid w:val="00C60E37"/>
    <w:rsid w:val="00D96B9C"/>
    <w:rsid w:val="00DA226C"/>
    <w:rsid w:val="00E6490B"/>
    <w:rsid w:val="00E9656F"/>
    <w:rsid w:val="00EC3A68"/>
    <w:rsid w:val="00F30EBA"/>
    <w:rsid w:val="00F4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A4532"/>
  <w15:docId w15:val="{E90EE52C-0877-3F43-9D85-A82645F9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כותרת טקסט תו"/>
    <w:basedOn w:val="a0"/>
    <w:link w:val="a3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כותרת 1 תו"/>
    <w:basedOn w:val="a0"/>
    <w:link w:val="1"/>
    <w:uiPriority w:val="9"/>
    <w:rPr>
      <w:rFonts w:asciiTheme="majorHAnsi" w:hAnsiTheme="majorHAnsi"/>
      <w:b/>
      <w:spacing w:val="21"/>
      <w:sz w:val="26"/>
    </w:rPr>
  </w:style>
  <w:style w:type="paragraph" w:styleId="a7">
    <w:name w:val="header"/>
    <w:basedOn w:val="a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a">
    <w:name w:val="כותרת תחתונה תו"/>
    <w:basedOn w:val="a0"/>
    <w:link w:val="a9"/>
    <w:uiPriority w:val="99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Pr>
      <w:color w:val="808080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0">
    <w:name w:val="כותרת 5 תו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כותרת 6 תו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כותרת 7 תו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כותרת 8 תו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c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6">
    <w:name w:val="כותרת משנה תו"/>
    <w:basedOn w:val="a0"/>
    <w:link w:val="a5"/>
    <w:uiPriority w:val="11"/>
    <w:semiHidden/>
    <w:rPr>
      <w:rFonts w:eastAsiaTheme="minorEastAsia"/>
      <w:i/>
      <w:spacing w:val="21"/>
      <w:sz w:val="36"/>
    </w:rPr>
  </w:style>
  <w:style w:type="character" w:styleId="ad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ae">
    <w:name w:val="Quote"/>
    <w:basedOn w:val="a"/>
    <w:next w:val="a"/>
    <w:link w:val="af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f">
    <w:name w:val="ציטוט תו"/>
    <w:basedOn w:val="a0"/>
    <w:link w:val="ae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f1">
    <w:name w:val="ציטוט חזק תו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פרטי קשר"/>
    <w:basedOn w:val="a"/>
    <w:uiPriority w:val="2"/>
    <w:qFormat/>
    <w:pPr>
      <w:spacing w:after="920"/>
      <w:contextualSpacing/>
    </w:pPr>
  </w:style>
  <w:style w:type="character" w:styleId="af7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character" w:styleId="af8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a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paragraph" w:customStyle="1" w:styleId="afb">
    <w:name w:val="שם"/>
    <w:basedOn w:val="a"/>
    <w:link w:val="afc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fc">
    <w:name w:val="שם תו"/>
    <w:basedOn w:val="a0"/>
    <w:link w:val="afb"/>
    <w:uiPriority w:val="1"/>
    <w:rPr>
      <w:b/>
      <w:caps/>
      <w:spacing w:val="21"/>
      <w:sz w:val="36"/>
    </w:r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כותרת 4 תו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a0"/>
    <w:uiPriority w:val="99"/>
    <w:unhideWhenUsed/>
    <w:rsid w:val="00931D75"/>
    <w:rPr>
      <w:color w:val="3D859C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931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asmin05058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BY4U54" Type="http://schemas.openxmlformats.org/officeDocument/2006/relationships/image" Target="media/YF2MKH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600DFDA0-F3A0-FB47-83FD-C7F6459CE228%7dtf16392120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%7b600DFDA0-F3A0-FB47-83FD-C7F6459CE228%7dtf16392120.dotx</Template>
  <TotalTime>2</TotalTime>
  <Pages>1</Pages>
  <Words>264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211387592@idf.il</dc:creator>
  <cp:keywords/>
  <dc:description/>
  <cp:lastModifiedBy>211387592@idf.il</cp:lastModifiedBy>
  <cp:revision>4</cp:revision>
  <dcterms:created xsi:type="dcterms:W3CDTF">2021-10-05T18:53:00Z</dcterms:created>
  <dcterms:modified xsi:type="dcterms:W3CDTF">2022-01-05T11:05:00Z</dcterms:modified>
</cp:coreProperties>
</file>