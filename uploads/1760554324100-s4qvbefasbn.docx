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255"/>
                    <pic:cNvPicPr/>
                  </pic:nvPicPr>
                  <pic:blipFill>
                    <a:blip xmlns:r="http://schemas.openxmlformats.org/officeDocument/2006/relationships" r:embed="rIdNXWTD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1021" w:type="dxa"/>
        <w:tblInd w:w="-41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051"/>
        <w:gridCol w:w="252"/>
        <w:gridCol w:w="6718"/>
      </w:tblGrid>
      <w:tr w:rsidR="001B2ABD" w:rsidRPr="0096165F" w14:paraId="23FF2E54" w14:textId="77777777" w:rsidTr="00C90D12">
        <w:trPr>
          <w:trHeight w:val="3122"/>
        </w:trPr>
        <w:tc>
          <w:tcPr>
            <w:tcW w:w="4051" w:type="dxa"/>
            <w:vAlign w:val="bottom"/>
          </w:tcPr>
          <w:p w14:paraId="5D8E47B0" w14:textId="77777777" w:rsidR="001B2ABD" w:rsidRPr="0096165F" w:rsidRDefault="001B2ABD" w:rsidP="001B2ABD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252" w:type="dxa"/>
          </w:tcPr>
          <w:p w14:paraId="366105D4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718" w:type="dxa"/>
            <w:vAlign w:val="bottom"/>
          </w:tcPr>
          <w:p w14:paraId="43295628" w14:textId="32F43952" w:rsidR="001B2ABD" w:rsidRPr="0096165F" w:rsidRDefault="008F1EFE" w:rsidP="008F1EFE">
            <w:pPr>
              <w:pStyle w:val="a3"/>
              <w:bidi/>
              <w:rPr>
                <w:rFonts w:ascii="Tahoma" w:hAnsi="Tahoma"/>
              </w:rPr>
            </w:pPr>
            <w:r w:rsidRPr="00E76414">
              <w:rPr>
                <w:rFonts w:ascii="Tahoma" w:hAnsi="Tahoma" w:hint="cs"/>
                <w:sz w:val="72"/>
                <w:szCs w:val="72"/>
                <w:rtl/>
              </w:rPr>
              <w:t>אביב אב</w:t>
            </w:r>
            <w:r w:rsidR="00546C55">
              <w:rPr>
                <w:rFonts w:ascii="Tahoma" w:hAnsi="Tahoma" w:hint="cs"/>
                <w:sz w:val="72"/>
                <w:szCs w:val="72"/>
                <w:rtl/>
              </w:rPr>
              <w:t>י</w:t>
            </w:r>
            <w:r w:rsidRPr="00E76414">
              <w:rPr>
                <w:rFonts w:ascii="Tahoma" w:hAnsi="Tahoma" w:hint="cs"/>
                <w:sz w:val="72"/>
                <w:szCs w:val="72"/>
                <w:rtl/>
              </w:rPr>
              <w:t>טבול</w:t>
            </w:r>
          </w:p>
          <w:p w14:paraId="23DB0297" w14:textId="77777777" w:rsidR="001B2ABD" w:rsidRPr="0096165F" w:rsidRDefault="001B2ABD" w:rsidP="008F1EFE">
            <w:pPr>
              <w:pStyle w:val="ae"/>
              <w:bidi/>
              <w:rPr>
                <w:rFonts w:ascii="Tahoma" w:hAnsi="Tahoma"/>
              </w:rPr>
            </w:pPr>
          </w:p>
        </w:tc>
      </w:tr>
      <w:tr w:rsidR="001B2ABD" w:rsidRPr="0096165F" w14:paraId="3F34CC1F" w14:textId="77777777" w:rsidTr="00C90D12">
        <w:trPr>
          <w:trHeight w:val="10744"/>
        </w:trPr>
        <w:tc>
          <w:tcPr>
            <w:tcW w:w="4051" w:type="dxa"/>
          </w:tcPr>
          <w:p w14:paraId="0FA10D55" w14:textId="77777777" w:rsidR="004D3011" w:rsidRDefault="008F1EFE" w:rsidP="008F1EFE">
            <w:pPr>
              <w:pStyle w:val="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פרטים אישיים</w:t>
            </w:r>
          </w:p>
          <w:p w14:paraId="30892DED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  <w:r w:rsidRPr="00E76414">
              <w:rPr>
                <w:rFonts w:ascii="Tahoma" w:hAnsi="Tahoma" w:hint="cs"/>
                <w:b/>
                <w:bCs/>
                <w:rtl/>
              </w:rPr>
              <w:t>תאריך לידה:</w:t>
            </w:r>
            <w:r>
              <w:rPr>
                <w:rFonts w:ascii="Tahoma" w:hAnsi="Tahoma" w:hint="cs"/>
                <w:rtl/>
              </w:rPr>
              <w:t xml:space="preserve"> 21/04/00</w:t>
            </w:r>
          </w:p>
          <w:p w14:paraId="19B3B1D8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</w:p>
          <w:p w14:paraId="1DBA6FA8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  <w:r w:rsidRPr="00E76414">
              <w:rPr>
                <w:rFonts w:ascii="Tahoma" w:hAnsi="Tahoma" w:hint="cs"/>
                <w:b/>
                <w:bCs/>
                <w:rtl/>
              </w:rPr>
              <w:t>מצב משפחתי:</w:t>
            </w:r>
            <w:r>
              <w:rPr>
                <w:rFonts w:ascii="Tahoma" w:hAnsi="Tahoma" w:hint="cs"/>
                <w:rtl/>
              </w:rPr>
              <w:t xml:space="preserve"> רווק </w:t>
            </w:r>
          </w:p>
          <w:p w14:paraId="145A3EC0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</w:p>
          <w:p w14:paraId="6526007F" w14:textId="77777777" w:rsidR="008F1EFE" w:rsidRPr="0096165F" w:rsidRDefault="008F1EFE" w:rsidP="008F1EFE">
            <w:pPr>
              <w:bidi/>
              <w:rPr>
                <w:rFonts w:ascii="Tahoma" w:hAnsi="Tahoma"/>
              </w:rPr>
            </w:pPr>
            <w:r w:rsidRPr="00E76414">
              <w:rPr>
                <w:rFonts w:ascii="Tahoma" w:hAnsi="Tahoma" w:hint="cs"/>
                <w:b/>
                <w:bCs/>
                <w:rtl/>
              </w:rPr>
              <w:t>עיר:</w:t>
            </w:r>
            <w:r>
              <w:rPr>
                <w:rFonts w:ascii="Tahoma" w:hAnsi="Tahoma" w:hint="cs"/>
                <w:rtl/>
              </w:rPr>
              <w:t xml:space="preserve"> קריית גת</w:t>
            </w:r>
          </w:p>
          <w:p w14:paraId="7DEE038A" w14:textId="77777777" w:rsidR="008F1EFE" w:rsidRDefault="008F1EFE" w:rsidP="004D3011">
            <w:pPr>
              <w:bidi/>
              <w:rPr>
                <w:rFonts w:ascii="Tahoma" w:hAnsi="Tahoma"/>
                <w:rtl/>
              </w:rPr>
            </w:pPr>
          </w:p>
          <w:p w14:paraId="2F0ACB8E" w14:textId="77777777" w:rsidR="008F1EFE" w:rsidRPr="008F1EFE" w:rsidRDefault="008F1EFE" w:rsidP="008F1EFE">
            <w:pPr>
              <w:bidi/>
              <w:rPr>
                <w:rFonts w:ascii="Tahoma" w:hAnsi="Tahoma"/>
                <w:color w:val="B85A22" w:themeColor="accent2" w:themeShade="BF"/>
                <w:u w:val="single"/>
              </w:rPr>
            </w:pPr>
            <w:r w:rsidRPr="00E76414">
              <w:rPr>
                <w:rFonts w:ascii="Tahoma" w:hAnsi="Tahoma" w:hint="cs"/>
                <w:b/>
                <w:bCs/>
                <w:rtl/>
              </w:rPr>
              <w:t>דואר אלקטרוני:</w:t>
            </w:r>
            <w:r>
              <w:rPr>
                <w:rFonts w:ascii="Tahoma" w:hAnsi="Tahoma" w:hint="cs"/>
                <w:rtl/>
              </w:rPr>
              <w:t xml:space="preserve"> </w:t>
            </w:r>
            <w:r>
              <w:t>Avivabutbul33@walla.co.il</w:t>
            </w:r>
          </w:p>
          <w:p w14:paraId="4C2FDB54" w14:textId="77777777" w:rsidR="004D3011" w:rsidRPr="008F1EFE" w:rsidRDefault="004D3011" w:rsidP="008F1EFE">
            <w:pPr>
              <w:bidi/>
              <w:rPr>
                <w:rFonts w:ascii="Tahoma" w:hAnsi="Tahoma"/>
                <w:rtl/>
              </w:rPr>
            </w:pPr>
          </w:p>
          <w:p w14:paraId="62FE1010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  <w:r w:rsidRPr="00E76414">
              <w:rPr>
                <w:rFonts w:ascii="Tahoma" w:hAnsi="Tahoma" w:hint="cs"/>
                <w:b/>
                <w:bCs/>
                <w:rtl/>
              </w:rPr>
              <w:t>טלפון:</w:t>
            </w:r>
            <w:r>
              <w:rPr>
                <w:rFonts w:ascii="Tahoma" w:hAnsi="Tahoma" w:hint="cs"/>
                <w:rtl/>
              </w:rPr>
              <w:t xml:space="preserve"> 0506615554</w:t>
            </w:r>
          </w:p>
          <w:p w14:paraId="47BB1AE4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</w:p>
          <w:p w14:paraId="700377F0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רישיון נהיגה בתוקף.</w:t>
            </w:r>
          </w:p>
          <w:p w14:paraId="501D2D98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</w:p>
          <w:p w14:paraId="0A6B005B" w14:textId="77777777" w:rsidR="008F1EFE" w:rsidRDefault="008F1EFE" w:rsidP="008F1EFE">
            <w:pPr>
              <w:pStyle w:val="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שפות</w:t>
            </w:r>
          </w:p>
          <w:p w14:paraId="45F95842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אנגלית- טובה.</w:t>
            </w:r>
          </w:p>
          <w:p w14:paraId="09BBB478" w14:textId="77777777" w:rsidR="008F1EFE" w:rsidRDefault="008F1EFE" w:rsidP="008F1EFE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עברית- שפת אם.</w:t>
            </w:r>
          </w:p>
          <w:p w14:paraId="010726EE" w14:textId="77777777" w:rsidR="008F1EFE" w:rsidRPr="0096165F" w:rsidRDefault="008F1EFE" w:rsidP="008F1EFE">
            <w:pPr>
              <w:bidi/>
              <w:rPr>
                <w:rFonts w:ascii="Tahoma" w:hAnsi="Tahoma"/>
              </w:rPr>
            </w:pPr>
          </w:p>
        </w:tc>
        <w:tc>
          <w:tcPr>
            <w:tcW w:w="252" w:type="dxa"/>
          </w:tcPr>
          <w:p w14:paraId="0A6D28F1" w14:textId="77777777" w:rsidR="001B2ABD" w:rsidRPr="0096165F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718" w:type="dxa"/>
          </w:tcPr>
          <w:p w14:paraId="18C86D09" w14:textId="64D14E36" w:rsidR="001B2ABD" w:rsidRDefault="008F1EFE" w:rsidP="008F1EFE">
            <w:pPr>
              <w:pStyle w:val="2"/>
              <w:bidi/>
              <w:rPr>
                <w:rFonts w:ascii="Tahoma" w:hAnsi="Tahoma"/>
                <w:sz w:val="20"/>
                <w:szCs w:val="22"/>
                <w:rtl/>
              </w:rPr>
            </w:pPr>
            <w:r w:rsidRPr="00E76414">
              <w:rPr>
                <w:rFonts w:ascii="Tahoma" w:hAnsi="Tahoma" w:hint="cs"/>
                <w:sz w:val="20"/>
                <w:szCs w:val="22"/>
                <w:rtl/>
              </w:rPr>
              <w:t>ניסיון תעסוקתי:</w:t>
            </w:r>
          </w:p>
          <w:p w14:paraId="4CB25EFC" w14:textId="77777777" w:rsidR="00266C5D" w:rsidRPr="00266C5D" w:rsidRDefault="00266C5D" w:rsidP="00266C5D">
            <w:pPr>
              <w:bidi/>
              <w:rPr>
                <w:rtl/>
              </w:rPr>
            </w:pPr>
          </w:p>
          <w:p w14:paraId="2D6E2EE8" w14:textId="65CCAA25" w:rsidR="00266C5D" w:rsidRPr="00266C5D" w:rsidRDefault="00266C5D" w:rsidP="00266C5D">
            <w:pPr>
              <w:bidi/>
            </w:pPr>
            <w:r w:rsidRPr="008F2E0F">
              <w:rPr>
                <w:rFonts w:hint="cs"/>
                <w:b/>
                <w:bCs/>
                <w:sz w:val="16"/>
                <w:szCs w:val="20"/>
                <w:rtl/>
              </w:rPr>
              <w:t>05/2022-12/2022</w:t>
            </w:r>
            <w:r w:rsidRPr="00266C5D">
              <w:rPr>
                <w:rFonts w:hint="cs"/>
                <w:b/>
                <w:bCs/>
                <w:rtl/>
              </w:rPr>
              <w:t>: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8F2E0F">
              <w:rPr>
                <w:rFonts w:hint="cs"/>
                <w:sz w:val="16"/>
                <w:szCs w:val="20"/>
                <w:rtl/>
              </w:rPr>
              <w:t>יועץ נדל"ן</w:t>
            </w:r>
          </w:p>
          <w:p w14:paraId="7FDF1F44" w14:textId="2DBF78B4" w:rsidR="00266C5D" w:rsidRPr="00266C5D" w:rsidRDefault="008F1EFE" w:rsidP="00266C5D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  <w:r w:rsidRPr="00E76414">
              <w:rPr>
                <w:rFonts w:ascii="Tahoma" w:hAnsi="Tahoma" w:hint="cs"/>
                <w:b/>
                <w:bCs/>
                <w:sz w:val="16"/>
                <w:szCs w:val="20"/>
                <w:rtl/>
              </w:rPr>
              <w:t xml:space="preserve">07/2021-03/2022: </w:t>
            </w:r>
            <w:r w:rsidRPr="00E76414">
              <w:rPr>
                <w:rFonts w:ascii="Tahoma" w:hAnsi="Tahoma" w:hint="cs"/>
                <w:sz w:val="16"/>
                <w:szCs w:val="20"/>
                <w:u w:val="single"/>
                <w:rtl/>
              </w:rPr>
              <w:t>אחראי משמרת, פרטנר</w:t>
            </w:r>
            <w:r w:rsidRPr="00E76414">
              <w:rPr>
                <w:rFonts w:ascii="Tahoma" w:hAnsi="Tahoma" w:hint="cs"/>
                <w:sz w:val="16"/>
                <w:szCs w:val="20"/>
                <w:rtl/>
              </w:rPr>
              <w:t>.</w:t>
            </w:r>
          </w:p>
          <w:p w14:paraId="493F4B53" w14:textId="77777777" w:rsidR="008F1EFE" w:rsidRPr="00E76414" w:rsidRDefault="00E76414" w:rsidP="008F1EFE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  <w:r w:rsidRPr="00E76414">
              <w:rPr>
                <w:rFonts w:ascii="Tahoma" w:hAnsi="Tahoma" w:hint="cs"/>
                <w:sz w:val="16"/>
                <w:szCs w:val="20"/>
                <w:rtl/>
              </w:rPr>
              <w:t>תפקיד הדורש יכולת עמידה תחת לחץ.</w:t>
            </w:r>
          </w:p>
          <w:p w14:paraId="1C39950F" w14:textId="77777777" w:rsidR="00E76414" w:rsidRPr="00E76414" w:rsidRDefault="00E76414" w:rsidP="00E76414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  <w:r w:rsidRPr="00E76414">
              <w:rPr>
                <w:rFonts w:ascii="Tahoma" w:hAnsi="Tahoma" w:hint="cs"/>
                <w:sz w:val="16"/>
                <w:szCs w:val="20"/>
                <w:rtl/>
              </w:rPr>
              <w:t>ניהול נציגי המכירות וחתירה לעמידה ביעדים.</w:t>
            </w:r>
          </w:p>
          <w:p w14:paraId="6818151F" w14:textId="77777777" w:rsidR="00E76414" w:rsidRPr="00E76414" w:rsidRDefault="00E76414" w:rsidP="00E76414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</w:p>
          <w:p w14:paraId="7EEF3AB2" w14:textId="77777777" w:rsidR="00E76414" w:rsidRPr="00E76414" w:rsidRDefault="00E76414" w:rsidP="00E76414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  <w:r w:rsidRPr="00E76414">
              <w:rPr>
                <w:rFonts w:ascii="Tahoma" w:hAnsi="Tahoma" w:hint="cs"/>
                <w:b/>
                <w:bCs/>
                <w:sz w:val="16"/>
                <w:szCs w:val="20"/>
                <w:rtl/>
              </w:rPr>
              <w:t>01/2021-07/2022:</w:t>
            </w:r>
            <w:r w:rsidRPr="00E76414">
              <w:rPr>
                <w:rFonts w:ascii="Tahoma" w:hAnsi="Tahoma" w:hint="cs"/>
                <w:sz w:val="16"/>
                <w:szCs w:val="20"/>
                <w:rtl/>
              </w:rPr>
              <w:t xml:space="preserve"> </w:t>
            </w:r>
            <w:r w:rsidRPr="00E76414">
              <w:rPr>
                <w:rFonts w:ascii="Tahoma" w:hAnsi="Tahoma" w:hint="cs"/>
                <w:sz w:val="16"/>
                <w:szCs w:val="20"/>
                <w:u w:val="single"/>
                <w:rtl/>
              </w:rPr>
              <w:t>יועץ מכירות, ג'ויסטיק פלוס.</w:t>
            </w:r>
          </w:p>
          <w:p w14:paraId="3AABC935" w14:textId="77777777" w:rsidR="00E76414" w:rsidRPr="00E76414" w:rsidRDefault="00E76414" w:rsidP="00E76414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</w:p>
          <w:p w14:paraId="6B52CA8C" w14:textId="77777777" w:rsidR="00E76414" w:rsidRPr="00E76414" w:rsidRDefault="00E76414" w:rsidP="00E76414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  <w:r w:rsidRPr="00E76414">
              <w:rPr>
                <w:rFonts w:ascii="Tahoma" w:hAnsi="Tahoma" w:hint="cs"/>
                <w:b/>
                <w:bCs/>
                <w:sz w:val="16"/>
                <w:szCs w:val="20"/>
                <w:rtl/>
              </w:rPr>
              <w:t>01/2019-01/2020:</w:t>
            </w:r>
            <w:r w:rsidRPr="00E76414">
              <w:rPr>
                <w:rFonts w:ascii="Tahoma" w:hAnsi="Tahoma" w:hint="cs"/>
                <w:sz w:val="16"/>
                <w:szCs w:val="20"/>
                <w:rtl/>
              </w:rPr>
              <w:t xml:space="preserve"> </w:t>
            </w:r>
            <w:r w:rsidRPr="00E76414">
              <w:rPr>
                <w:rFonts w:ascii="Tahoma" w:hAnsi="Tahoma" w:hint="cs"/>
                <w:sz w:val="16"/>
                <w:szCs w:val="20"/>
                <w:u w:val="single"/>
                <w:rtl/>
              </w:rPr>
              <w:t xml:space="preserve">יועץ מכירות, דיסק קלאב, </w:t>
            </w:r>
            <w:proofErr w:type="spellStart"/>
            <w:r w:rsidRPr="00E76414">
              <w:rPr>
                <w:rFonts w:ascii="Tahoma" w:hAnsi="Tahoma" w:hint="cs"/>
                <w:sz w:val="16"/>
                <w:szCs w:val="20"/>
                <w:u w:val="single"/>
                <w:rtl/>
              </w:rPr>
              <w:t>פטקום</w:t>
            </w:r>
            <w:proofErr w:type="spellEnd"/>
            <w:r w:rsidRPr="00E76414">
              <w:rPr>
                <w:rFonts w:ascii="Tahoma" w:hAnsi="Tahoma" w:hint="cs"/>
                <w:sz w:val="16"/>
                <w:szCs w:val="20"/>
                <w:u w:val="single"/>
                <w:rtl/>
              </w:rPr>
              <w:t>.</w:t>
            </w:r>
          </w:p>
          <w:p w14:paraId="623143F5" w14:textId="77777777" w:rsidR="00E76414" w:rsidRPr="00E76414" w:rsidRDefault="00E76414" w:rsidP="00E76414">
            <w:pPr>
              <w:bidi/>
              <w:rPr>
                <w:rFonts w:ascii="Tahoma" w:hAnsi="Tahoma"/>
                <w:sz w:val="16"/>
                <w:szCs w:val="20"/>
                <w:rtl/>
              </w:rPr>
            </w:pPr>
            <w:r w:rsidRPr="00E76414">
              <w:rPr>
                <w:rFonts w:ascii="Tahoma" w:hAnsi="Tahoma" w:hint="cs"/>
                <w:sz w:val="16"/>
                <w:szCs w:val="20"/>
                <w:rtl/>
              </w:rPr>
              <w:t>תפקיד הדורש יכולת מכירה, הדרכה, שכנוע וסבלנות גבוהה מול לקוחות ועובדים.</w:t>
            </w:r>
          </w:p>
          <w:p w14:paraId="17090BD0" w14:textId="77777777" w:rsidR="008F1EFE" w:rsidRDefault="00E76414" w:rsidP="008F1EFE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-ניהול צוות עובדים.</w:t>
            </w:r>
          </w:p>
          <w:p w14:paraId="5116DD10" w14:textId="77777777" w:rsidR="00E76414" w:rsidRDefault="00E76414" w:rsidP="00E76414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-אחראי קופה, פתיחה וסגירה של החנות.</w:t>
            </w:r>
          </w:p>
          <w:p w14:paraId="752B98FC" w14:textId="77777777" w:rsidR="00E76414" w:rsidRDefault="00E76414" w:rsidP="00E76414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-ניהול החנות באופן שוטף.</w:t>
            </w:r>
          </w:p>
          <w:p w14:paraId="2498E426" w14:textId="53266445" w:rsidR="008F1EFE" w:rsidRPr="0096165F" w:rsidRDefault="008F1EFE" w:rsidP="008F1EFE">
            <w:pPr>
              <w:bidi/>
              <w:rPr>
                <w:rFonts w:ascii="Tahoma" w:hAnsi="Tahoma"/>
                <w:rtl/>
              </w:rPr>
            </w:pPr>
          </w:p>
          <w:p w14:paraId="18754F2A" w14:textId="77777777" w:rsidR="00E76414" w:rsidRDefault="00E76414" w:rsidP="00E76414">
            <w:pPr>
              <w:pStyle w:val="2"/>
              <w:bidi/>
              <w:rPr>
                <w:rFonts w:ascii="Tahoma" w:hAnsi="Tahoma"/>
                <w:sz w:val="20"/>
                <w:szCs w:val="22"/>
                <w:rtl/>
              </w:rPr>
            </w:pPr>
            <w:r w:rsidRPr="00E76414">
              <w:rPr>
                <w:rFonts w:ascii="Tahoma" w:hAnsi="Tahoma" w:hint="cs"/>
                <w:sz w:val="20"/>
                <w:szCs w:val="22"/>
                <w:rtl/>
              </w:rPr>
              <w:t>השכלה:</w:t>
            </w:r>
          </w:p>
          <w:p w14:paraId="676AAB10" w14:textId="77777777" w:rsidR="00E76414" w:rsidRPr="00E76414" w:rsidRDefault="00E76414" w:rsidP="00E76414">
            <w:pPr>
              <w:bidi/>
              <w:rPr>
                <w:b/>
                <w:bCs/>
                <w:rtl/>
              </w:rPr>
            </w:pPr>
            <w:r w:rsidRPr="00E76414">
              <w:rPr>
                <w:rFonts w:hint="cs"/>
                <w:b/>
                <w:bCs/>
                <w:rtl/>
              </w:rPr>
              <w:t>2012-2018:</w:t>
            </w:r>
          </w:p>
          <w:p w14:paraId="0231767C" w14:textId="77777777" w:rsidR="00E76414" w:rsidRPr="00E76414" w:rsidRDefault="00E76414" w:rsidP="00E76414">
            <w:pPr>
              <w:bidi/>
              <w:rPr>
                <w:rtl/>
              </w:rPr>
            </w:pPr>
            <w:r w:rsidRPr="00E76414">
              <w:rPr>
                <w:rFonts w:hint="cs"/>
                <w:rtl/>
              </w:rPr>
              <w:t>השכלה תיכונית- בגרות מלאה.</w:t>
            </w:r>
          </w:p>
          <w:p w14:paraId="3E9B1537" w14:textId="77777777" w:rsidR="00E76414" w:rsidRDefault="00E76414" w:rsidP="00E76414">
            <w:pPr>
              <w:bidi/>
              <w:rPr>
                <w:rtl/>
              </w:rPr>
            </w:pPr>
            <w:r w:rsidRPr="00E76414">
              <w:rPr>
                <w:rFonts w:hint="cs"/>
                <w:rtl/>
              </w:rPr>
              <w:t>סיום בהצטיינות במנהל וכלכלה.</w:t>
            </w:r>
          </w:p>
          <w:p w14:paraId="5E89B23A" w14:textId="77777777" w:rsidR="00E76414" w:rsidRPr="00E76414" w:rsidRDefault="00E76414" w:rsidP="00E76414">
            <w:pPr>
              <w:bidi/>
              <w:rPr>
                <w:rtl/>
              </w:rPr>
            </w:pPr>
          </w:p>
          <w:p w14:paraId="63874458" w14:textId="77777777" w:rsidR="00E76414" w:rsidRDefault="00E76414" w:rsidP="00E76414">
            <w:pPr>
              <w:pStyle w:val="2"/>
              <w:bidi/>
              <w:rPr>
                <w:rFonts w:ascii="Tahoma" w:hAnsi="Tahoma"/>
                <w:sz w:val="18"/>
                <w:szCs w:val="20"/>
                <w:rtl/>
              </w:rPr>
            </w:pPr>
            <w:r>
              <w:rPr>
                <w:rFonts w:ascii="Tahoma" w:hAnsi="Tahoma" w:hint="cs"/>
                <w:sz w:val="18"/>
                <w:szCs w:val="20"/>
                <w:rtl/>
              </w:rPr>
              <w:t>שירות צבאי:</w:t>
            </w:r>
          </w:p>
          <w:p w14:paraId="5755C5AD" w14:textId="77777777" w:rsidR="00E76414" w:rsidRDefault="00E76414" w:rsidP="00E76414">
            <w:pPr>
              <w:bidi/>
              <w:rPr>
                <w:rtl/>
              </w:rPr>
            </w:pPr>
            <w:r w:rsidRPr="00E76414">
              <w:rPr>
                <w:rFonts w:hint="cs"/>
                <w:b/>
                <w:bCs/>
                <w:rtl/>
              </w:rPr>
              <w:t>2018-2021:</w:t>
            </w:r>
            <w:r>
              <w:rPr>
                <w:rFonts w:hint="cs"/>
                <w:rtl/>
              </w:rPr>
              <w:t xml:space="preserve"> </w:t>
            </w:r>
            <w:r w:rsidRPr="00E76414">
              <w:rPr>
                <w:rFonts w:hint="cs"/>
                <w:u w:val="single"/>
                <w:rtl/>
              </w:rPr>
              <w:t>ספר צבאי, חיל האוויר.</w:t>
            </w:r>
          </w:p>
          <w:p w14:paraId="108D524C" w14:textId="77777777" w:rsidR="00E76414" w:rsidRDefault="00E76414" w:rsidP="00E76414">
            <w:pPr>
              <w:bidi/>
              <w:rPr>
                <w:rtl/>
              </w:rPr>
            </w:pPr>
          </w:p>
          <w:p w14:paraId="189AD5EC" w14:textId="77777777" w:rsidR="00E76414" w:rsidRDefault="00E76414" w:rsidP="00E7641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-אחראי על מתן שירות לחיילים ולקצינים.</w:t>
            </w:r>
          </w:p>
          <w:p w14:paraId="070D8DF0" w14:textId="77777777" w:rsidR="00E76414" w:rsidRDefault="00E76414" w:rsidP="00E7641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-ניהול מספרת הבסיס וקביעת לו"ז יומיומי מסודר.</w:t>
            </w:r>
          </w:p>
          <w:p w14:paraId="2E0AE371" w14:textId="77777777" w:rsidR="00E76414" w:rsidRDefault="00E76414" w:rsidP="00E76414">
            <w:pPr>
              <w:bidi/>
              <w:rPr>
                <w:rtl/>
              </w:rPr>
            </w:pPr>
          </w:p>
          <w:p w14:paraId="72C422D1" w14:textId="77777777" w:rsidR="00E76414" w:rsidRDefault="00E76414" w:rsidP="00E76414">
            <w:pPr>
              <w:pStyle w:val="2"/>
              <w:bidi/>
              <w:rPr>
                <w:rFonts w:ascii="Tahoma" w:hAnsi="Tahoma"/>
                <w:sz w:val="18"/>
                <w:szCs w:val="20"/>
                <w:rtl/>
              </w:rPr>
            </w:pPr>
            <w:r>
              <w:rPr>
                <w:rFonts w:ascii="Tahoma" w:hAnsi="Tahoma" w:hint="cs"/>
                <w:sz w:val="18"/>
                <w:szCs w:val="20"/>
                <w:rtl/>
              </w:rPr>
              <w:t>מחשבים:</w:t>
            </w:r>
          </w:p>
          <w:p w14:paraId="697891AD" w14:textId="77777777" w:rsidR="00E76414" w:rsidRPr="00E76414" w:rsidRDefault="00E76414" w:rsidP="00E76414">
            <w:pPr>
              <w:bidi/>
            </w:pPr>
            <w:r>
              <w:rPr>
                <w:rFonts w:hint="cs"/>
                <w:rtl/>
              </w:rPr>
              <w:t xml:space="preserve">שליטה בתוכנות </w:t>
            </w:r>
            <w:r>
              <w:rPr>
                <w:rFonts w:hint="cs"/>
              </w:rPr>
              <w:t>OFFICE</w:t>
            </w:r>
            <w:r>
              <w:rPr>
                <w:rFonts w:hint="cs"/>
                <w:rtl/>
              </w:rPr>
              <w:t>.</w:t>
            </w:r>
          </w:p>
          <w:p w14:paraId="51798D76" w14:textId="77777777" w:rsidR="00036450" w:rsidRPr="0096165F" w:rsidRDefault="00112054" w:rsidP="004D3011">
            <w:pPr>
              <w:bidi/>
              <w:rPr>
                <w:rFonts w:ascii="Tahoma" w:hAnsi="Tahoma"/>
                <w:color w:val="FFFFFF" w:themeColor="background1"/>
              </w:rPr>
            </w:pPr>
            <w:r w:rsidRPr="0096165F">
              <w:rPr>
                <w:rFonts w:ascii="Tahoma" w:hAnsi="Tahoma"/>
                <w:noProof/>
                <w:color w:val="000000" w:themeColor="text1"/>
                <w:rtl/>
                <w:lang w:eastAsia="en-US"/>
              </w:rPr>
              <w:drawing>
                <wp:inline distT="0" distB="0" distL="0" distR="0" wp14:anchorId="5889C3CA" wp14:editId="3828F852">
                  <wp:extent cx="3756660" cy="1257300"/>
                  <wp:effectExtent l="0" t="0" r="0" b="0"/>
                  <wp:docPr id="12" name="תרשים 12" descr="תרשים מיומנויות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</w:tbl>
    <w:p w14:paraId="67879C73" w14:textId="77777777" w:rsidR="0043117B" w:rsidRPr="0096165F" w:rsidRDefault="004368F0" w:rsidP="000C45FF">
      <w:pPr>
        <w:tabs>
          <w:tab w:val="left" w:pos="990"/>
        </w:tabs>
        <w:bidi/>
        <w:rPr>
          <w:rFonts w:ascii="Tahoma" w:hAnsi="Tahoma"/>
        </w:rPr>
      </w:pPr>
    </w:p>
    <w:sectPr w:rsidR="0043117B" w:rsidRPr="0096165F" w:rsidSect="00AE7882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3BC38" w14:textId="77777777" w:rsidR="00934488" w:rsidRDefault="00934488" w:rsidP="000C45FF">
      <w:r>
        <w:separator/>
      </w:r>
    </w:p>
  </w:endnote>
  <w:endnote w:type="continuationSeparator" w:id="0">
    <w:p w14:paraId="59C53382" w14:textId="77777777" w:rsidR="00934488" w:rsidRDefault="0093448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91998" w14:textId="77777777" w:rsidR="00934488" w:rsidRDefault="00934488" w:rsidP="000C45FF">
      <w:r>
        <w:separator/>
      </w:r>
    </w:p>
  </w:footnote>
  <w:footnote w:type="continuationSeparator" w:id="0">
    <w:p w14:paraId="471FB2BE" w14:textId="77777777" w:rsidR="00934488" w:rsidRDefault="0093448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DC3D2" w14:textId="77777777" w:rsidR="000C45FF" w:rsidRDefault="000C45FF">
    <w:pPr>
      <w:pStyle w:val="a8"/>
      <w:bidi/>
    </w:pPr>
    <w:r>
      <w:rPr>
        <w:noProof/>
        <w:rtl/>
        <w:lang w:eastAsia="en-US"/>
      </w:rPr>
      <w:drawing>
        <wp:anchor distT="0" distB="0" distL="114300" distR="114300" simplePos="0" relativeHeight="251658240" behindDoc="1" locked="0" layoutInCell="1" allowOverlap="1" wp14:anchorId="10CA42C9" wp14:editId="3A70C2CB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FE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01910"/>
    <w:rsid w:val="002400EB"/>
    <w:rsid w:val="00256CF7"/>
    <w:rsid w:val="00266C5D"/>
    <w:rsid w:val="00281FD5"/>
    <w:rsid w:val="0030481B"/>
    <w:rsid w:val="003156FC"/>
    <w:rsid w:val="003254B5"/>
    <w:rsid w:val="0037121F"/>
    <w:rsid w:val="003A6B7D"/>
    <w:rsid w:val="003B06CA"/>
    <w:rsid w:val="004071FC"/>
    <w:rsid w:val="004368F0"/>
    <w:rsid w:val="00445947"/>
    <w:rsid w:val="004779CE"/>
    <w:rsid w:val="004813B3"/>
    <w:rsid w:val="00496591"/>
    <w:rsid w:val="004C63E4"/>
    <w:rsid w:val="004D3011"/>
    <w:rsid w:val="005262AC"/>
    <w:rsid w:val="00546C55"/>
    <w:rsid w:val="005E39D5"/>
    <w:rsid w:val="00600670"/>
    <w:rsid w:val="0062123A"/>
    <w:rsid w:val="00646E75"/>
    <w:rsid w:val="006771D0"/>
    <w:rsid w:val="006A73D7"/>
    <w:rsid w:val="00715FCB"/>
    <w:rsid w:val="00743101"/>
    <w:rsid w:val="007775E1"/>
    <w:rsid w:val="007867A0"/>
    <w:rsid w:val="007927F5"/>
    <w:rsid w:val="00802CA0"/>
    <w:rsid w:val="008532F7"/>
    <w:rsid w:val="008F1EFE"/>
    <w:rsid w:val="008F2E0F"/>
    <w:rsid w:val="009203D9"/>
    <w:rsid w:val="009260CD"/>
    <w:rsid w:val="00934488"/>
    <w:rsid w:val="00952C25"/>
    <w:rsid w:val="0096165F"/>
    <w:rsid w:val="00A2118D"/>
    <w:rsid w:val="00AA7EDE"/>
    <w:rsid w:val="00AD0737"/>
    <w:rsid w:val="00AD76E2"/>
    <w:rsid w:val="00AE7882"/>
    <w:rsid w:val="00B20152"/>
    <w:rsid w:val="00B359E4"/>
    <w:rsid w:val="00B57D98"/>
    <w:rsid w:val="00B70850"/>
    <w:rsid w:val="00C066B6"/>
    <w:rsid w:val="00C37BA1"/>
    <w:rsid w:val="00C4674C"/>
    <w:rsid w:val="00C506CF"/>
    <w:rsid w:val="00C7079A"/>
    <w:rsid w:val="00C72BED"/>
    <w:rsid w:val="00C745C1"/>
    <w:rsid w:val="00C90D12"/>
    <w:rsid w:val="00C9578B"/>
    <w:rsid w:val="00CB0055"/>
    <w:rsid w:val="00D2522B"/>
    <w:rsid w:val="00D422DE"/>
    <w:rsid w:val="00D5459D"/>
    <w:rsid w:val="00DA1F4D"/>
    <w:rsid w:val="00DC211E"/>
    <w:rsid w:val="00DD172A"/>
    <w:rsid w:val="00E25A26"/>
    <w:rsid w:val="00E4381A"/>
    <w:rsid w:val="00E55D74"/>
    <w:rsid w:val="00E76414"/>
    <w:rsid w:val="00F60274"/>
    <w:rsid w:val="00F74F35"/>
    <w:rsid w:val="00F77FB9"/>
    <w:rsid w:val="00FB068F"/>
    <w:rsid w:val="00FB0977"/>
    <w:rsid w:val="00FB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14EC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65F"/>
    <w:rPr>
      <w:rFonts w:cs="Tahoma"/>
      <w:sz w:val="18"/>
      <w:szCs w:val="22"/>
      <w:lang w:bidi="he-IL"/>
    </w:rPr>
  </w:style>
  <w:style w:type="paragraph" w:styleId="1">
    <w:name w:val="heading 1"/>
    <w:basedOn w:val="a"/>
    <w:next w:val="a"/>
    <w:link w:val="10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FB097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a3">
    <w:name w:val="Title"/>
    <w:basedOn w:val="a"/>
    <w:next w:val="a"/>
    <w:link w:val="a4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כותרת 1 תו"/>
    <w:basedOn w:val="a0"/>
    <w:link w:val="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96165F"/>
  </w:style>
  <w:style w:type="character" w:customStyle="1" w:styleId="a7">
    <w:name w:val="תאריך תו"/>
    <w:basedOn w:val="a0"/>
    <w:link w:val="a6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a0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11">
    <w:name w:val="אזכור לא מזוהה1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9">
    <w:name w:val="כותרת עליונה תו"/>
    <w:basedOn w:val="a0"/>
    <w:link w:val="a8"/>
    <w:uiPriority w:val="99"/>
    <w:semiHidden/>
    <w:rsid w:val="000C45FF"/>
    <w:rPr>
      <w:sz w:val="22"/>
      <w:szCs w:val="22"/>
    </w:rPr>
  </w:style>
  <w:style w:type="paragraph" w:styleId="aa">
    <w:name w:val="footer"/>
    <w:basedOn w:val="a"/>
    <w:link w:val="ab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b">
    <w:name w:val="כותרת תחתונה תו"/>
    <w:basedOn w:val="a0"/>
    <w:link w:val="aa"/>
    <w:uiPriority w:val="99"/>
    <w:semiHidden/>
    <w:rsid w:val="000C45FF"/>
    <w:rPr>
      <w:sz w:val="22"/>
      <w:szCs w:val="22"/>
    </w:rPr>
  </w:style>
  <w:style w:type="table" w:styleId="ac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1B2ABD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">
    <w:name w:val="כותרת משנה תו"/>
    <w:basedOn w:val="a0"/>
    <w:link w:val="a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כותרת 3 תו"/>
    <w:basedOn w:val="a0"/>
    <w:link w:val="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0">
    <w:name w:val="כותרת 4 תו"/>
    <w:basedOn w:val="a0"/>
    <w:link w:val="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af0">
    <w:name w:val="No Spacing"/>
    <w:uiPriority w:val="1"/>
    <w:qFormat/>
    <w:rsid w:val="0096165F"/>
    <w:rPr>
      <w:rFonts w:cs="Tahoma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customXml" Target="../customXml/item3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header" Target="header1.xml" /><Relationship Id="rId4" Type="http://schemas.openxmlformats.org/officeDocument/2006/relationships/styles" Target="styles.xml" /><Relationship Id="rId9" Type="http://schemas.openxmlformats.org/officeDocument/2006/relationships/chart" Target="charts/chart1.xml" /><Relationship Id="rIdNXWTDC" Type="http://schemas.openxmlformats.org/officeDocument/2006/relationships/image" Target="media/A6JAQP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 /><Relationship Id="rId1" Type="http://schemas.openxmlformats.org/officeDocument/2006/relationships/image" Target="media/image1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am%20Abutbul\AppData\Roaming\Microsoft\Templates\&#1511;&#1493;&#1512;&#1493;&#1514;%20&#1495;&#1497;&#1497;&#1501;%20-%20&#1499;&#1495;&#1493;&#1500;%20&#1488;&#1508;&#1493;&#1512;.dotx" TargetMode="External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 /><Relationship Id="rId2" Type="http://schemas.microsoft.com/office/2011/relationships/chartColorStyle" Target="colors1.xml" /><Relationship Id="rId1" Type="http://schemas.microsoft.com/office/2011/relationships/chartStyle" Target="style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e-I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896690144969202"/>
          <c:y val="2.0202020202020204E-2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456772672"/>
        <c:axId val="456773064"/>
      </c:barChart>
      <c:catAx>
        <c:axId val="4567726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he-IL"/>
          </a:p>
        </c:txPr>
        <c:crossAx val="456773064"/>
        <c:crosses val="autoZero"/>
        <c:auto val="1"/>
        <c:lblAlgn val="ctr"/>
        <c:lblOffset val="100"/>
        <c:noMultiLvlLbl val="0"/>
      </c:catAx>
      <c:valAx>
        <c:axId val="456773064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456772672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he-I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קורות%20חיים%20-%20כחול%20אפור.dotx</Template>
  <TotalTime>0</TotalTime>
  <Pages>1</Pages>
  <Words>141</Words>
  <Characters>709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2023-02-15T07:36:00Z</dcterms:created>
  <dcterms:modified xsi:type="dcterms:W3CDTF">2023-02-15T07:36:00Z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